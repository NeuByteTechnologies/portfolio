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0A4E0" w14:textId="55556973" w:rsidR="004644E9" w:rsidRDefault="006C2311" w:rsidP="004644E9">
      <w:pPr>
        <w:pStyle w:val="Title"/>
        <w:rPr>
          <w:kern w:val="0"/>
          <w14:ligatures w14:val="none"/>
        </w:rPr>
      </w:pPr>
      <w:r>
        <w:br/>
      </w:r>
      <w:r w:rsidR="00C5653B">
        <w:t>UI Specification</w:t>
      </w:r>
    </w:p>
    <w:sdt>
      <w:sdtPr>
        <w:rPr>
          <w:rFonts w:asciiTheme="minorHAnsi" w:eastAsiaTheme="minorHAnsi" w:hAnsiTheme="minorHAnsi" w:cstheme="minorBidi"/>
          <w:color w:val="auto"/>
          <w:sz w:val="22"/>
          <w:szCs w:val="22"/>
        </w:rPr>
        <w:id w:val="-1544738474"/>
        <w:docPartObj>
          <w:docPartGallery w:val="Table of Contents"/>
          <w:docPartUnique/>
        </w:docPartObj>
      </w:sdtPr>
      <w:sdtEndPr>
        <w:rPr>
          <w:b/>
          <w:bCs/>
          <w:noProof/>
        </w:rPr>
      </w:sdtEndPr>
      <w:sdtContent>
        <w:p w14:paraId="48FCC6BC" w14:textId="3AE8FC3A" w:rsidR="0017277C" w:rsidRDefault="0017277C">
          <w:pPr>
            <w:pStyle w:val="TOCHeading"/>
          </w:pPr>
          <w:r>
            <w:t>Contents</w:t>
          </w:r>
        </w:p>
        <w:p w14:paraId="0F3EC5CC" w14:textId="08A0695A" w:rsidR="00A156FC" w:rsidRDefault="0017277C">
          <w:pPr>
            <w:pStyle w:val="TOC2"/>
            <w:tabs>
              <w:tab w:val="right" w:leader="dot" w:pos="111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8800597" w:history="1">
            <w:r w:rsidR="00A156FC" w:rsidRPr="00954B68">
              <w:rPr>
                <w:rStyle w:val="Hyperlink"/>
                <w:noProof/>
              </w:rPr>
              <w:t>1. Introduction</w:t>
            </w:r>
            <w:r w:rsidR="00A156FC">
              <w:rPr>
                <w:noProof/>
                <w:webHidden/>
              </w:rPr>
              <w:tab/>
            </w:r>
            <w:r w:rsidR="00A156FC">
              <w:rPr>
                <w:noProof/>
                <w:webHidden/>
              </w:rPr>
              <w:fldChar w:fldCharType="begin"/>
            </w:r>
            <w:r w:rsidR="00A156FC">
              <w:rPr>
                <w:noProof/>
                <w:webHidden/>
              </w:rPr>
              <w:instrText xml:space="preserve"> PAGEREF _Toc228800597 \h </w:instrText>
            </w:r>
            <w:r w:rsidR="00A156FC">
              <w:rPr>
                <w:noProof/>
                <w:webHidden/>
              </w:rPr>
            </w:r>
            <w:r w:rsidR="00A156FC">
              <w:rPr>
                <w:noProof/>
                <w:webHidden/>
              </w:rPr>
              <w:fldChar w:fldCharType="separate"/>
            </w:r>
            <w:r w:rsidR="00A156FC">
              <w:rPr>
                <w:noProof/>
                <w:webHidden/>
              </w:rPr>
              <w:t>4</w:t>
            </w:r>
            <w:r w:rsidR="00A156FC">
              <w:rPr>
                <w:noProof/>
                <w:webHidden/>
              </w:rPr>
              <w:fldChar w:fldCharType="end"/>
            </w:r>
          </w:hyperlink>
        </w:p>
        <w:p w14:paraId="7636D2B0" w14:textId="60DAEE68" w:rsidR="00A156FC" w:rsidRDefault="00A156FC">
          <w:pPr>
            <w:pStyle w:val="TOC2"/>
            <w:tabs>
              <w:tab w:val="right" w:leader="dot" w:pos="11150"/>
            </w:tabs>
            <w:rPr>
              <w:rFonts w:eastAsiaTheme="minorEastAsia"/>
              <w:noProof/>
              <w:kern w:val="2"/>
              <w:sz w:val="24"/>
              <w:szCs w:val="24"/>
              <w14:ligatures w14:val="standardContextual"/>
            </w:rPr>
          </w:pPr>
          <w:hyperlink w:anchor="_Toc228800598" w:history="1">
            <w:r w:rsidRPr="00954B68">
              <w:rPr>
                <w:rStyle w:val="Hyperlink"/>
                <w:rFonts w:eastAsia="Times New Roman"/>
                <w:noProof/>
              </w:rPr>
              <w:t>2. Purpose</w:t>
            </w:r>
            <w:r>
              <w:rPr>
                <w:noProof/>
                <w:webHidden/>
              </w:rPr>
              <w:tab/>
            </w:r>
            <w:r>
              <w:rPr>
                <w:noProof/>
                <w:webHidden/>
              </w:rPr>
              <w:fldChar w:fldCharType="begin"/>
            </w:r>
            <w:r>
              <w:rPr>
                <w:noProof/>
                <w:webHidden/>
              </w:rPr>
              <w:instrText xml:space="preserve"> PAGEREF _Toc228800598 \h </w:instrText>
            </w:r>
            <w:r>
              <w:rPr>
                <w:noProof/>
                <w:webHidden/>
              </w:rPr>
            </w:r>
            <w:r>
              <w:rPr>
                <w:noProof/>
                <w:webHidden/>
              </w:rPr>
              <w:fldChar w:fldCharType="separate"/>
            </w:r>
            <w:r>
              <w:rPr>
                <w:noProof/>
                <w:webHidden/>
              </w:rPr>
              <w:t>4</w:t>
            </w:r>
            <w:r>
              <w:rPr>
                <w:noProof/>
                <w:webHidden/>
              </w:rPr>
              <w:fldChar w:fldCharType="end"/>
            </w:r>
          </w:hyperlink>
        </w:p>
        <w:p w14:paraId="303D90E4" w14:textId="6D262F94" w:rsidR="00A156FC" w:rsidRDefault="00A156FC">
          <w:pPr>
            <w:pStyle w:val="TOC2"/>
            <w:tabs>
              <w:tab w:val="right" w:leader="dot" w:pos="11150"/>
            </w:tabs>
            <w:rPr>
              <w:rFonts w:eastAsiaTheme="minorEastAsia"/>
              <w:noProof/>
              <w:kern w:val="2"/>
              <w:sz w:val="24"/>
              <w:szCs w:val="24"/>
              <w14:ligatures w14:val="standardContextual"/>
            </w:rPr>
          </w:pPr>
          <w:hyperlink w:anchor="_Toc228800599" w:history="1">
            <w:r w:rsidRPr="00954B68">
              <w:rPr>
                <w:rStyle w:val="Hyperlink"/>
                <w:rFonts w:eastAsia="Times New Roman"/>
                <w:noProof/>
              </w:rPr>
              <w:t>3. Scope</w:t>
            </w:r>
            <w:r>
              <w:rPr>
                <w:noProof/>
                <w:webHidden/>
              </w:rPr>
              <w:tab/>
            </w:r>
            <w:r>
              <w:rPr>
                <w:noProof/>
                <w:webHidden/>
              </w:rPr>
              <w:fldChar w:fldCharType="begin"/>
            </w:r>
            <w:r>
              <w:rPr>
                <w:noProof/>
                <w:webHidden/>
              </w:rPr>
              <w:instrText xml:space="preserve"> PAGEREF _Toc228800599 \h </w:instrText>
            </w:r>
            <w:r>
              <w:rPr>
                <w:noProof/>
                <w:webHidden/>
              </w:rPr>
            </w:r>
            <w:r>
              <w:rPr>
                <w:noProof/>
                <w:webHidden/>
              </w:rPr>
              <w:fldChar w:fldCharType="separate"/>
            </w:r>
            <w:r>
              <w:rPr>
                <w:noProof/>
                <w:webHidden/>
              </w:rPr>
              <w:t>4</w:t>
            </w:r>
            <w:r>
              <w:rPr>
                <w:noProof/>
                <w:webHidden/>
              </w:rPr>
              <w:fldChar w:fldCharType="end"/>
            </w:r>
          </w:hyperlink>
        </w:p>
        <w:p w14:paraId="44EC447C" w14:textId="20478A9B" w:rsidR="00A156FC" w:rsidRDefault="00A156FC">
          <w:pPr>
            <w:pStyle w:val="TOC2"/>
            <w:tabs>
              <w:tab w:val="right" w:leader="dot" w:pos="11150"/>
            </w:tabs>
            <w:rPr>
              <w:rFonts w:eastAsiaTheme="minorEastAsia"/>
              <w:noProof/>
              <w:kern w:val="2"/>
              <w:sz w:val="24"/>
              <w:szCs w:val="24"/>
              <w14:ligatures w14:val="standardContextual"/>
            </w:rPr>
          </w:pPr>
          <w:hyperlink w:anchor="_Toc228800600" w:history="1">
            <w:r w:rsidRPr="00954B68">
              <w:rPr>
                <w:rStyle w:val="Hyperlink"/>
                <w:rFonts w:eastAsia="Times New Roman"/>
                <w:noProof/>
              </w:rPr>
              <w:t>4. UI Design Principles</w:t>
            </w:r>
            <w:r>
              <w:rPr>
                <w:noProof/>
                <w:webHidden/>
              </w:rPr>
              <w:tab/>
            </w:r>
            <w:r>
              <w:rPr>
                <w:noProof/>
                <w:webHidden/>
              </w:rPr>
              <w:fldChar w:fldCharType="begin"/>
            </w:r>
            <w:r>
              <w:rPr>
                <w:noProof/>
                <w:webHidden/>
              </w:rPr>
              <w:instrText xml:space="preserve"> PAGEREF _Toc228800600 \h </w:instrText>
            </w:r>
            <w:r>
              <w:rPr>
                <w:noProof/>
                <w:webHidden/>
              </w:rPr>
            </w:r>
            <w:r>
              <w:rPr>
                <w:noProof/>
                <w:webHidden/>
              </w:rPr>
              <w:fldChar w:fldCharType="separate"/>
            </w:r>
            <w:r>
              <w:rPr>
                <w:noProof/>
                <w:webHidden/>
              </w:rPr>
              <w:t>4</w:t>
            </w:r>
            <w:r>
              <w:rPr>
                <w:noProof/>
                <w:webHidden/>
              </w:rPr>
              <w:fldChar w:fldCharType="end"/>
            </w:r>
          </w:hyperlink>
        </w:p>
        <w:p w14:paraId="557DCF24" w14:textId="3101FE06" w:rsidR="00A156FC" w:rsidRDefault="00A156FC">
          <w:pPr>
            <w:pStyle w:val="TOC2"/>
            <w:tabs>
              <w:tab w:val="right" w:leader="dot" w:pos="11150"/>
            </w:tabs>
            <w:rPr>
              <w:rFonts w:eastAsiaTheme="minorEastAsia"/>
              <w:noProof/>
              <w:kern w:val="2"/>
              <w:sz w:val="24"/>
              <w:szCs w:val="24"/>
              <w14:ligatures w14:val="standardContextual"/>
            </w:rPr>
          </w:pPr>
          <w:hyperlink w:anchor="_Toc228800603" w:history="1">
            <w:r w:rsidRPr="00954B68">
              <w:rPr>
                <w:rStyle w:val="Hyperlink"/>
                <w:noProof/>
              </w:rPr>
              <w:t>5. Navigation Model</w:t>
            </w:r>
            <w:r>
              <w:rPr>
                <w:noProof/>
                <w:webHidden/>
              </w:rPr>
              <w:tab/>
            </w:r>
            <w:r>
              <w:rPr>
                <w:noProof/>
                <w:webHidden/>
              </w:rPr>
              <w:fldChar w:fldCharType="begin"/>
            </w:r>
            <w:r>
              <w:rPr>
                <w:noProof/>
                <w:webHidden/>
              </w:rPr>
              <w:instrText xml:space="preserve"> PAGEREF _Toc228800603 \h </w:instrText>
            </w:r>
            <w:r>
              <w:rPr>
                <w:noProof/>
                <w:webHidden/>
              </w:rPr>
            </w:r>
            <w:r>
              <w:rPr>
                <w:noProof/>
                <w:webHidden/>
              </w:rPr>
              <w:fldChar w:fldCharType="separate"/>
            </w:r>
            <w:r>
              <w:rPr>
                <w:noProof/>
                <w:webHidden/>
              </w:rPr>
              <w:t>9</w:t>
            </w:r>
            <w:r>
              <w:rPr>
                <w:noProof/>
                <w:webHidden/>
              </w:rPr>
              <w:fldChar w:fldCharType="end"/>
            </w:r>
          </w:hyperlink>
        </w:p>
        <w:p w14:paraId="56808399" w14:textId="6AC8CBD8" w:rsidR="00A156FC" w:rsidRDefault="00A156FC">
          <w:pPr>
            <w:pStyle w:val="TOC3"/>
            <w:rPr>
              <w:rFonts w:eastAsiaTheme="minorEastAsia"/>
              <w:kern w:val="2"/>
              <w:sz w:val="24"/>
              <w:szCs w:val="24"/>
              <w14:ligatures w14:val="standardContextual"/>
            </w:rPr>
          </w:pPr>
          <w:hyperlink w:anchor="_Toc228800604" w:history="1">
            <w:r w:rsidRPr="00954B68">
              <w:rPr>
                <w:rStyle w:val="Hyperlink"/>
              </w:rPr>
              <w:t>5.1 Unauthenticated Navigation</w:t>
            </w:r>
            <w:r>
              <w:rPr>
                <w:webHidden/>
              </w:rPr>
              <w:tab/>
            </w:r>
            <w:r>
              <w:rPr>
                <w:webHidden/>
              </w:rPr>
              <w:fldChar w:fldCharType="begin"/>
            </w:r>
            <w:r>
              <w:rPr>
                <w:webHidden/>
              </w:rPr>
              <w:instrText xml:space="preserve"> PAGEREF _Toc228800604 \h </w:instrText>
            </w:r>
            <w:r>
              <w:rPr>
                <w:webHidden/>
              </w:rPr>
            </w:r>
            <w:r>
              <w:rPr>
                <w:webHidden/>
              </w:rPr>
              <w:fldChar w:fldCharType="separate"/>
            </w:r>
            <w:r>
              <w:rPr>
                <w:webHidden/>
              </w:rPr>
              <w:t>9</w:t>
            </w:r>
            <w:r>
              <w:rPr>
                <w:webHidden/>
              </w:rPr>
              <w:fldChar w:fldCharType="end"/>
            </w:r>
          </w:hyperlink>
        </w:p>
        <w:p w14:paraId="1B457786" w14:textId="4027CC4D" w:rsidR="00A156FC" w:rsidRDefault="00A156FC">
          <w:pPr>
            <w:pStyle w:val="TOC3"/>
            <w:rPr>
              <w:rFonts w:eastAsiaTheme="minorEastAsia"/>
              <w:kern w:val="2"/>
              <w:sz w:val="24"/>
              <w:szCs w:val="24"/>
              <w14:ligatures w14:val="standardContextual"/>
            </w:rPr>
          </w:pPr>
          <w:hyperlink w:anchor="_Toc228800605" w:history="1">
            <w:r w:rsidRPr="00954B68">
              <w:rPr>
                <w:rStyle w:val="Hyperlink"/>
              </w:rPr>
              <w:t>5.2 Navigation Header Unauthenticated Screens</w:t>
            </w:r>
            <w:r>
              <w:rPr>
                <w:webHidden/>
              </w:rPr>
              <w:tab/>
            </w:r>
            <w:r>
              <w:rPr>
                <w:webHidden/>
              </w:rPr>
              <w:fldChar w:fldCharType="begin"/>
            </w:r>
            <w:r>
              <w:rPr>
                <w:webHidden/>
              </w:rPr>
              <w:instrText xml:space="preserve"> PAGEREF _Toc228800605 \h </w:instrText>
            </w:r>
            <w:r>
              <w:rPr>
                <w:webHidden/>
              </w:rPr>
            </w:r>
            <w:r>
              <w:rPr>
                <w:webHidden/>
              </w:rPr>
              <w:fldChar w:fldCharType="separate"/>
            </w:r>
            <w:r>
              <w:rPr>
                <w:webHidden/>
              </w:rPr>
              <w:t>9</w:t>
            </w:r>
            <w:r>
              <w:rPr>
                <w:webHidden/>
              </w:rPr>
              <w:fldChar w:fldCharType="end"/>
            </w:r>
          </w:hyperlink>
        </w:p>
        <w:p w14:paraId="53071B95" w14:textId="039B6282" w:rsidR="00A156FC" w:rsidRDefault="00A156FC">
          <w:pPr>
            <w:pStyle w:val="TOC3"/>
            <w:rPr>
              <w:rFonts w:eastAsiaTheme="minorEastAsia"/>
              <w:kern w:val="2"/>
              <w:sz w:val="24"/>
              <w:szCs w:val="24"/>
              <w14:ligatures w14:val="standardContextual"/>
            </w:rPr>
          </w:pPr>
          <w:hyperlink w:anchor="_Toc228800606" w:history="1">
            <w:r w:rsidRPr="00954B68">
              <w:rPr>
                <w:rStyle w:val="Hyperlink"/>
              </w:rPr>
              <w:t>5.3 Authenticated Navigation</w:t>
            </w:r>
            <w:r>
              <w:rPr>
                <w:webHidden/>
              </w:rPr>
              <w:tab/>
            </w:r>
            <w:r>
              <w:rPr>
                <w:webHidden/>
              </w:rPr>
              <w:fldChar w:fldCharType="begin"/>
            </w:r>
            <w:r>
              <w:rPr>
                <w:webHidden/>
              </w:rPr>
              <w:instrText xml:space="preserve"> PAGEREF _Toc228800606 \h </w:instrText>
            </w:r>
            <w:r>
              <w:rPr>
                <w:webHidden/>
              </w:rPr>
            </w:r>
            <w:r>
              <w:rPr>
                <w:webHidden/>
              </w:rPr>
              <w:fldChar w:fldCharType="separate"/>
            </w:r>
            <w:r>
              <w:rPr>
                <w:webHidden/>
              </w:rPr>
              <w:t>9</w:t>
            </w:r>
            <w:r>
              <w:rPr>
                <w:webHidden/>
              </w:rPr>
              <w:fldChar w:fldCharType="end"/>
            </w:r>
          </w:hyperlink>
        </w:p>
        <w:p w14:paraId="52B9FD0B" w14:textId="69A434ED" w:rsidR="00A156FC" w:rsidRDefault="00A156FC">
          <w:pPr>
            <w:pStyle w:val="TOC3"/>
            <w:rPr>
              <w:rFonts w:eastAsiaTheme="minorEastAsia"/>
              <w:kern w:val="2"/>
              <w:sz w:val="24"/>
              <w:szCs w:val="24"/>
              <w14:ligatures w14:val="standardContextual"/>
            </w:rPr>
          </w:pPr>
          <w:hyperlink w:anchor="_Toc228800607" w:history="1">
            <w:r w:rsidRPr="00954B68">
              <w:rPr>
                <w:rStyle w:val="Hyperlink"/>
              </w:rPr>
              <w:t>5.5 Navigation Behavior</w:t>
            </w:r>
            <w:r>
              <w:rPr>
                <w:webHidden/>
              </w:rPr>
              <w:tab/>
            </w:r>
            <w:r>
              <w:rPr>
                <w:webHidden/>
              </w:rPr>
              <w:fldChar w:fldCharType="begin"/>
            </w:r>
            <w:r>
              <w:rPr>
                <w:webHidden/>
              </w:rPr>
              <w:instrText xml:space="preserve"> PAGEREF _Toc228800607 \h </w:instrText>
            </w:r>
            <w:r>
              <w:rPr>
                <w:webHidden/>
              </w:rPr>
            </w:r>
            <w:r>
              <w:rPr>
                <w:webHidden/>
              </w:rPr>
              <w:fldChar w:fldCharType="separate"/>
            </w:r>
            <w:r>
              <w:rPr>
                <w:webHidden/>
              </w:rPr>
              <w:t>10</w:t>
            </w:r>
            <w:r>
              <w:rPr>
                <w:webHidden/>
              </w:rPr>
              <w:fldChar w:fldCharType="end"/>
            </w:r>
          </w:hyperlink>
        </w:p>
        <w:p w14:paraId="442D67A3" w14:textId="2767A63C" w:rsidR="00A156FC" w:rsidRDefault="00A156FC">
          <w:pPr>
            <w:pStyle w:val="TOC3"/>
            <w:rPr>
              <w:rFonts w:eastAsiaTheme="minorEastAsia"/>
              <w:kern w:val="2"/>
              <w:sz w:val="24"/>
              <w:szCs w:val="24"/>
              <w14:ligatures w14:val="standardContextual"/>
            </w:rPr>
          </w:pPr>
          <w:hyperlink w:anchor="_Toc228800608" w:history="1">
            <w:r w:rsidRPr="00954B68">
              <w:rPr>
                <w:rStyle w:val="Hyperlink"/>
              </w:rPr>
              <w:t>5.6 Related Requirements</w:t>
            </w:r>
            <w:r>
              <w:rPr>
                <w:webHidden/>
              </w:rPr>
              <w:tab/>
            </w:r>
            <w:r>
              <w:rPr>
                <w:webHidden/>
              </w:rPr>
              <w:fldChar w:fldCharType="begin"/>
            </w:r>
            <w:r>
              <w:rPr>
                <w:webHidden/>
              </w:rPr>
              <w:instrText xml:space="preserve"> PAGEREF _Toc228800608 \h </w:instrText>
            </w:r>
            <w:r>
              <w:rPr>
                <w:webHidden/>
              </w:rPr>
            </w:r>
            <w:r>
              <w:rPr>
                <w:webHidden/>
              </w:rPr>
              <w:fldChar w:fldCharType="separate"/>
            </w:r>
            <w:r>
              <w:rPr>
                <w:webHidden/>
              </w:rPr>
              <w:t>10</w:t>
            </w:r>
            <w:r>
              <w:rPr>
                <w:webHidden/>
              </w:rPr>
              <w:fldChar w:fldCharType="end"/>
            </w:r>
          </w:hyperlink>
        </w:p>
        <w:p w14:paraId="1CEDAD7C" w14:textId="7AF7290C" w:rsidR="00A156FC" w:rsidRDefault="00A156FC">
          <w:pPr>
            <w:pStyle w:val="TOC3"/>
            <w:rPr>
              <w:rFonts w:eastAsiaTheme="minorEastAsia"/>
              <w:kern w:val="2"/>
              <w:sz w:val="24"/>
              <w:szCs w:val="24"/>
              <w14:ligatures w14:val="standardContextual"/>
            </w:rPr>
          </w:pPr>
          <w:hyperlink w:anchor="_Toc228800609" w:history="1">
            <w:r w:rsidRPr="00954B68">
              <w:rPr>
                <w:rStyle w:val="Hyperlink"/>
              </w:rPr>
              <w:t>5.7 Header Specification</w:t>
            </w:r>
            <w:r>
              <w:rPr>
                <w:webHidden/>
              </w:rPr>
              <w:tab/>
            </w:r>
            <w:r>
              <w:rPr>
                <w:webHidden/>
              </w:rPr>
              <w:fldChar w:fldCharType="begin"/>
            </w:r>
            <w:r>
              <w:rPr>
                <w:webHidden/>
              </w:rPr>
              <w:instrText xml:space="preserve"> PAGEREF _Toc228800609 \h </w:instrText>
            </w:r>
            <w:r>
              <w:rPr>
                <w:webHidden/>
              </w:rPr>
            </w:r>
            <w:r>
              <w:rPr>
                <w:webHidden/>
              </w:rPr>
              <w:fldChar w:fldCharType="separate"/>
            </w:r>
            <w:r>
              <w:rPr>
                <w:webHidden/>
              </w:rPr>
              <w:t>11</w:t>
            </w:r>
            <w:r>
              <w:rPr>
                <w:webHidden/>
              </w:rPr>
              <w:fldChar w:fldCharType="end"/>
            </w:r>
          </w:hyperlink>
        </w:p>
        <w:p w14:paraId="65253CA5" w14:textId="3B10D63D" w:rsidR="00A156FC" w:rsidRDefault="00A156FC">
          <w:pPr>
            <w:pStyle w:val="TOC3"/>
            <w:rPr>
              <w:rFonts w:eastAsiaTheme="minorEastAsia"/>
              <w:kern w:val="2"/>
              <w:sz w:val="24"/>
              <w:szCs w:val="24"/>
              <w14:ligatures w14:val="standardContextual"/>
            </w:rPr>
          </w:pPr>
          <w:hyperlink w:anchor="_Toc228800610" w:history="1">
            <w:r w:rsidRPr="00954B68">
              <w:rPr>
                <w:rStyle w:val="Hyperlink"/>
              </w:rPr>
              <w:t>5.7.1 Unauthenticated Header</w:t>
            </w:r>
            <w:r>
              <w:rPr>
                <w:webHidden/>
              </w:rPr>
              <w:tab/>
            </w:r>
            <w:r>
              <w:rPr>
                <w:webHidden/>
              </w:rPr>
              <w:fldChar w:fldCharType="begin"/>
            </w:r>
            <w:r>
              <w:rPr>
                <w:webHidden/>
              </w:rPr>
              <w:instrText xml:space="preserve"> PAGEREF _Toc228800610 \h </w:instrText>
            </w:r>
            <w:r>
              <w:rPr>
                <w:webHidden/>
              </w:rPr>
            </w:r>
            <w:r>
              <w:rPr>
                <w:webHidden/>
              </w:rPr>
              <w:fldChar w:fldCharType="separate"/>
            </w:r>
            <w:r>
              <w:rPr>
                <w:webHidden/>
              </w:rPr>
              <w:t>11</w:t>
            </w:r>
            <w:r>
              <w:rPr>
                <w:webHidden/>
              </w:rPr>
              <w:fldChar w:fldCharType="end"/>
            </w:r>
          </w:hyperlink>
        </w:p>
        <w:p w14:paraId="60947489" w14:textId="2A734606" w:rsidR="00A156FC" w:rsidRDefault="00A156FC">
          <w:pPr>
            <w:pStyle w:val="TOC3"/>
            <w:rPr>
              <w:rFonts w:eastAsiaTheme="minorEastAsia"/>
              <w:kern w:val="2"/>
              <w:sz w:val="24"/>
              <w:szCs w:val="24"/>
              <w14:ligatures w14:val="standardContextual"/>
            </w:rPr>
          </w:pPr>
          <w:hyperlink w:anchor="_Toc228800611" w:history="1">
            <w:r w:rsidRPr="00954B68">
              <w:rPr>
                <w:rStyle w:val="Hyperlink"/>
              </w:rPr>
              <w:t>5.7.2 Authenticated Header</w:t>
            </w:r>
            <w:r>
              <w:rPr>
                <w:webHidden/>
              </w:rPr>
              <w:tab/>
            </w:r>
            <w:r>
              <w:rPr>
                <w:webHidden/>
              </w:rPr>
              <w:fldChar w:fldCharType="begin"/>
            </w:r>
            <w:r>
              <w:rPr>
                <w:webHidden/>
              </w:rPr>
              <w:instrText xml:space="preserve"> PAGEREF _Toc228800611 \h </w:instrText>
            </w:r>
            <w:r>
              <w:rPr>
                <w:webHidden/>
              </w:rPr>
            </w:r>
            <w:r>
              <w:rPr>
                <w:webHidden/>
              </w:rPr>
              <w:fldChar w:fldCharType="separate"/>
            </w:r>
            <w:r>
              <w:rPr>
                <w:webHidden/>
              </w:rPr>
              <w:t>11</w:t>
            </w:r>
            <w:r>
              <w:rPr>
                <w:webHidden/>
              </w:rPr>
              <w:fldChar w:fldCharType="end"/>
            </w:r>
          </w:hyperlink>
        </w:p>
        <w:p w14:paraId="3A478981" w14:textId="1FE22857" w:rsidR="00A156FC" w:rsidRDefault="00A156FC">
          <w:pPr>
            <w:pStyle w:val="TOC3"/>
            <w:rPr>
              <w:rFonts w:eastAsiaTheme="minorEastAsia"/>
              <w:kern w:val="2"/>
              <w:sz w:val="24"/>
              <w:szCs w:val="24"/>
              <w14:ligatures w14:val="standardContextual"/>
            </w:rPr>
          </w:pPr>
          <w:hyperlink w:anchor="_Toc228800612" w:history="1">
            <w:r w:rsidRPr="00954B68">
              <w:rPr>
                <w:rStyle w:val="Hyperlink"/>
              </w:rPr>
              <w:t>5.7.3 Header States</w:t>
            </w:r>
            <w:r>
              <w:rPr>
                <w:webHidden/>
              </w:rPr>
              <w:tab/>
            </w:r>
            <w:r>
              <w:rPr>
                <w:webHidden/>
              </w:rPr>
              <w:fldChar w:fldCharType="begin"/>
            </w:r>
            <w:r>
              <w:rPr>
                <w:webHidden/>
              </w:rPr>
              <w:instrText xml:space="preserve"> PAGEREF _Toc228800612 \h </w:instrText>
            </w:r>
            <w:r>
              <w:rPr>
                <w:webHidden/>
              </w:rPr>
            </w:r>
            <w:r>
              <w:rPr>
                <w:webHidden/>
              </w:rPr>
              <w:fldChar w:fldCharType="separate"/>
            </w:r>
            <w:r>
              <w:rPr>
                <w:webHidden/>
              </w:rPr>
              <w:t>12</w:t>
            </w:r>
            <w:r>
              <w:rPr>
                <w:webHidden/>
              </w:rPr>
              <w:fldChar w:fldCharType="end"/>
            </w:r>
          </w:hyperlink>
        </w:p>
        <w:p w14:paraId="6572FC9E" w14:textId="1F237633" w:rsidR="00A156FC" w:rsidRDefault="00A156FC">
          <w:pPr>
            <w:pStyle w:val="TOC3"/>
            <w:rPr>
              <w:rFonts w:eastAsiaTheme="minorEastAsia"/>
              <w:kern w:val="2"/>
              <w:sz w:val="24"/>
              <w:szCs w:val="24"/>
              <w14:ligatures w14:val="standardContextual"/>
            </w:rPr>
          </w:pPr>
          <w:hyperlink w:anchor="_Toc228800613" w:history="1">
            <w:r w:rsidRPr="00954B68">
              <w:rPr>
                <w:rStyle w:val="Hyperlink"/>
              </w:rPr>
              <w:t>5.7.4 Related Requirements</w:t>
            </w:r>
            <w:r>
              <w:rPr>
                <w:webHidden/>
              </w:rPr>
              <w:tab/>
            </w:r>
            <w:r>
              <w:rPr>
                <w:webHidden/>
              </w:rPr>
              <w:fldChar w:fldCharType="begin"/>
            </w:r>
            <w:r>
              <w:rPr>
                <w:webHidden/>
              </w:rPr>
              <w:instrText xml:space="preserve"> PAGEREF _Toc228800613 \h </w:instrText>
            </w:r>
            <w:r>
              <w:rPr>
                <w:webHidden/>
              </w:rPr>
            </w:r>
            <w:r>
              <w:rPr>
                <w:webHidden/>
              </w:rPr>
              <w:fldChar w:fldCharType="separate"/>
            </w:r>
            <w:r>
              <w:rPr>
                <w:webHidden/>
              </w:rPr>
              <w:t>12</w:t>
            </w:r>
            <w:r>
              <w:rPr>
                <w:webHidden/>
              </w:rPr>
              <w:fldChar w:fldCharType="end"/>
            </w:r>
          </w:hyperlink>
        </w:p>
        <w:p w14:paraId="075222AD" w14:textId="212BD966" w:rsidR="00A156FC" w:rsidRDefault="00A156FC">
          <w:pPr>
            <w:pStyle w:val="TOC2"/>
            <w:tabs>
              <w:tab w:val="right" w:leader="dot" w:pos="11150"/>
            </w:tabs>
            <w:rPr>
              <w:rFonts w:eastAsiaTheme="minorEastAsia"/>
              <w:noProof/>
              <w:kern w:val="2"/>
              <w:sz w:val="24"/>
              <w:szCs w:val="24"/>
              <w14:ligatures w14:val="standardContextual"/>
            </w:rPr>
          </w:pPr>
          <w:hyperlink w:anchor="_Toc228800614" w:history="1">
            <w:r w:rsidRPr="00954B68">
              <w:rPr>
                <w:rStyle w:val="Hyperlink"/>
                <w:rFonts w:eastAsia="Times New Roman"/>
                <w:noProof/>
              </w:rPr>
              <w:t>6. Screen Specifications</w:t>
            </w:r>
            <w:r>
              <w:rPr>
                <w:noProof/>
                <w:webHidden/>
              </w:rPr>
              <w:tab/>
            </w:r>
            <w:r>
              <w:rPr>
                <w:noProof/>
                <w:webHidden/>
              </w:rPr>
              <w:fldChar w:fldCharType="begin"/>
            </w:r>
            <w:r>
              <w:rPr>
                <w:noProof/>
                <w:webHidden/>
              </w:rPr>
              <w:instrText xml:space="preserve"> PAGEREF _Toc228800614 \h </w:instrText>
            </w:r>
            <w:r>
              <w:rPr>
                <w:noProof/>
                <w:webHidden/>
              </w:rPr>
            </w:r>
            <w:r>
              <w:rPr>
                <w:noProof/>
                <w:webHidden/>
              </w:rPr>
              <w:fldChar w:fldCharType="separate"/>
            </w:r>
            <w:r>
              <w:rPr>
                <w:noProof/>
                <w:webHidden/>
              </w:rPr>
              <w:t>13</w:t>
            </w:r>
            <w:r>
              <w:rPr>
                <w:noProof/>
                <w:webHidden/>
              </w:rPr>
              <w:fldChar w:fldCharType="end"/>
            </w:r>
          </w:hyperlink>
        </w:p>
        <w:p w14:paraId="75090230" w14:textId="71D3EC58" w:rsidR="00A156FC" w:rsidRDefault="00A156FC">
          <w:pPr>
            <w:pStyle w:val="TOC3"/>
            <w:rPr>
              <w:rFonts w:eastAsiaTheme="minorEastAsia"/>
              <w:kern w:val="2"/>
              <w:sz w:val="24"/>
              <w:szCs w:val="24"/>
              <w14:ligatures w14:val="standardContextual"/>
            </w:rPr>
          </w:pPr>
          <w:hyperlink w:anchor="_Toc228800615" w:history="1">
            <w:r w:rsidRPr="00954B68">
              <w:rPr>
                <w:rStyle w:val="Hyperlink"/>
              </w:rPr>
              <w:t>6.1 UIS-Log-01 Login</w:t>
            </w:r>
            <w:r>
              <w:rPr>
                <w:webHidden/>
              </w:rPr>
              <w:tab/>
            </w:r>
            <w:r>
              <w:rPr>
                <w:webHidden/>
              </w:rPr>
              <w:fldChar w:fldCharType="begin"/>
            </w:r>
            <w:r>
              <w:rPr>
                <w:webHidden/>
              </w:rPr>
              <w:instrText xml:space="preserve"> PAGEREF _Toc228800615 \h </w:instrText>
            </w:r>
            <w:r>
              <w:rPr>
                <w:webHidden/>
              </w:rPr>
            </w:r>
            <w:r>
              <w:rPr>
                <w:webHidden/>
              </w:rPr>
              <w:fldChar w:fldCharType="separate"/>
            </w:r>
            <w:r>
              <w:rPr>
                <w:webHidden/>
              </w:rPr>
              <w:t>13</w:t>
            </w:r>
            <w:r>
              <w:rPr>
                <w:webHidden/>
              </w:rPr>
              <w:fldChar w:fldCharType="end"/>
            </w:r>
          </w:hyperlink>
        </w:p>
        <w:p w14:paraId="75A5E63E" w14:textId="3F73E470" w:rsidR="00A156FC" w:rsidRDefault="00A156FC">
          <w:pPr>
            <w:pStyle w:val="TOC3"/>
            <w:rPr>
              <w:rFonts w:eastAsiaTheme="minorEastAsia"/>
              <w:kern w:val="2"/>
              <w:sz w:val="24"/>
              <w:szCs w:val="24"/>
              <w14:ligatures w14:val="standardContextual"/>
            </w:rPr>
          </w:pPr>
          <w:hyperlink w:anchor="_Toc228800616" w:history="1">
            <w:r w:rsidRPr="00954B68">
              <w:rPr>
                <w:rStyle w:val="Hyperlink"/>
              </w:rPr>
              <w:t>6.2 UIS-CA-01 Create Account</w:t>
            </w:r>
            <w:r>
              <w:rPr>
                <w:webHidden/>
              </w:rPr>
              <w:tab/>
            </w:r>
            <w:r>
              <w:rPr>
                <w:webHidden/>
              </w:rPr>
              <w:fldChar w:fldCharType="begin"/>
            </w:r>
            <w:r>
              <w:rPr>
                <w:webHidden/>
              </w:rPr>
              <w:instrText xml:space="preserve"> PAGEREF _Toc228800616 \h </w:instrText>
            </w:r>
            <w:r>
              <w:rPr>
                <w:webHidden/>
              </w:rPr>
            </w:r>
            <w:r>
              <w:rPr>
                <w:webHidden/>
              </w:rPr>
              <w:fldChar w:fldCharType="separate"/>
            </w:r>
            <w:r>
              <w:rPr>
                <w:webHidden/>
              </w:rPr>
              <w:t>15</w:t>
            </w:r>
            <w:r>
              <w:rPr>
                <w:webHidden/>
              </w:rPr>
              <w:fldChar w:fldCharType="end"/>
            </w:r>
          </w:hyperlink>
        </w:p>
        <w:p w14:paraId="787ECDA2" w14:textId="58CFC460" w:rsidR="00A156FC" w:rsidRDefault="00A156FC">
          <w:pPr>
            <w:pStyle w:val="TOC3"/>
            <w:rPr>
              <w:rFonts w:eastAsiaTheme="minorEastAsia"/>
              <w:kern w:val="2"/>
              <w:sz w:val="24"/>
              <w:szCs w:val="24"/>
              <w14:ligatures w14:val="standardContextual"/>
            </w:rPr>
          </w:pPr>
          <w:hyperlink w:anchor="_Toc228800617" w:history="1">
            <w:r w:rsidRPr="00954B68">
              <w:rPr>
                <w:rStyle w:val="Hyperlink"/>
              </w:rPr>
              <w:t>6.3 UIS-RP-01 Reset Password Modal Confirmation</w:t>
            </w:r>
            <w:r>
              <w:rPr>
                <w:webHidden/>
              </w:rPr>
              <w:tab/>
            </w:r>
            <w:r>
              <w:rPr>
                <w:webHidden/>
              </w:rPr>
              <w:fldChar w:fldCharType="begin"/>
            </w:r>
            <w:r>
              <w:rPr>
                <w:webHidden/>
              </w:rPr>
              <w:instrText xml:space="preserve"> PAGEREF _Toc228800617 \h </w:instrText>
            </w:r>
            <w:r>
              <w:rPr>
                <w:webHidden/>
              </w:rPr>
            </w:r>
            <w:r>
              <w:rPr>
                <w:webHidden/>
              </w:rPr>
              <w:fldChar w:fldCharType="separate"/>
            </w:r>
            <w:r>
              <w:rPr>
                <w:webHidden/>
              </w:rPr>
              <w:t>18</w:t>
            </w:r>
            <w:r>
              <w:rPr>
                <w:webHidden/>
              </w:rPr>
              <w:fldChar w:fldCharType="end"/>
            </w:r>
          </w:hyperlink>
        </w:p>
        <w:p w14:paraId="33A3BC75" w14:textId="5DF45E2C" w:rsidR="00A156FC" w:rsidRDefault="00A156FC">
          <w:pPr>
            <w:pStyle w:val="TOC3"/>
            <w:rPr>
              <w:rFonts w:eastAsiaTheme="minorEastAsia"/>
              <w:kern w:val="2"/>
              <w:sz w:val="24"/>
              <w:szCs w:val="24"/>
              <w14:ligatures w14:val="standardContextual"/>
            </w:rPr>
          </w:pPr>
          <w:hyperlink w:anchor="_Toc228800618" w:history="1">
            <w:r w:rsidRPr="00954B68">
              <w:rPr>
                <w:rStyle w:val="Hyperlink"/>
              </w:rPr>
              <w:t>6.4 UIS-RP-02 Reset Password</w:t>
            </w:r>
            <w:r>
              <w:rPr>
                <w:webHidden/>
              </w:rPr>
              <w:tab/>
            </w:r>
            <w:r>
              <w:rPr>
                <w:webHidden/>
              </w:rPr>
              <w:fldChar w:fldCharType="begin"/>
            </w:r>
            <w:r>
              <w:rPr>
                <w:webHidden/>
              </w:rPr>
              <w:instrText xml:space="preserve"> PAGEREF _Toc228800618 \h </w:instrText>
            </w:r>
            <w:r>
              <w:rPr>
                <w:webHidden/>
              </w:rPr>
            </w:r>
            <w:r>
              <w:rPr>
                <w:webHidden/>
              </w:rPr>
              <w:fldChar w:fldCharType="separate"/>
            </w:r>
            <w:r>
              <w:rPr>
                <w:webHidden/>
              </w:rPr>
              <w:t>20</w:t>
            </w:r>
            <w:r>
              <w:rPr>
                <w:webHidden/>
              </w:rPr>
              <w:fldChar w:fldCharType="end"/>
            </w:r>
          </w:hyperlink>
        </w:p>
        <w:p w14:paraId="2B81B10B" w14:textId="250CA267" w:rsidR="00A156FC" w:rsidRDefault="00A156FC">
          <w:pPr>
            <w:pStyle w:val="TOC3"/>
            <w:rPr>
              <w:rFonts w:eastAsiaTheme="minorEastAsia"/>
              <w:kern w:val="2"/>
              <w:sz w:val="24"/>
              <w:szCs w:val="24"/>
              <w14:ligatures w14:val="standardContextual"/>
            </w:rPr>
          </w:pPr>
          <w:hyperlink w:anchor="_Toc228800619" w:history="1">
            <w:r w:rsidRPr="00954B68">
              <w:rPr>
                <w:rStyle w:val="Hyperlink"/>
              </w:rPr>
              <w:t>6.5 UIS-RP-03 Reset Password Success</w:t>
            </w:r>
            <w:r>
              <w:rPr>
                <w:webHidden/>
              </w:rPr>
              <w:tab/>
            </w:r>
            <w:r>
              <w:rPr>
                <w:webHidden/>
              </w:rPr>
              <w:fldChar w:fldCharType="begin"/>
            </w:r>
            <w:r>
              <w:rPr>
                <w:webHidden/>
              </w:rPr>
              <w:instrText xml:space="preserve"> PAGEREF _Toc228800619 \h </w:instrText>
            </w:r>
            <w:r>
              <w:rPr>
                <w:webHidden/>
              </w:rPr>
            </w:r>
            <w:r>
              <w:rPr>
                <w:webHidden/>
              </w:rPr>
              <w:fldChar w:fldCharType="separate"/>
            </w:r>
            <w:r>
              <w:rPr>
                <w:webHidden/>
              </w:rPr>
              <w:t>23</w:t>
            </w:r>
            <w:r>
              <w:rPr>
                <w:webHidden/>
              </w:rPr>
              <w:fldChar w:fldCharType="end"/>
            </w:r>
          </w:hyperlink>
        </w:p>
        <w:p w14:paraId="2971B2FD" w14:textId="6D48BFB6" w:rsidR="00A156FC" w:rsidRDefault="00A156FC">
          <w:pPr>
            <w:pStyle w:val="TOC3"/>
            <w:rPr>
              <w:rFonts w:eastAsiaTheme="minorEastAsia"/>
              <w:kern w:val="2"/>
              <w:sz w:val="24"/>
              <w:szCs w:val="24"/>
              <w14:ligatures w14:val="standardContextual"/>
            </w:rPr>
          </w:pPr>
          <w:hyperlink w:anchor="_Toc228800620" w:history="1">
            <w:r w:rsidRPr="00954B68">
              <w:rPr>
                <w:rStyle w:val="Hyperlink"/>
              </w:rPr>
              <w:t>6.6 UIS-PROF-01 Profile</w:t>
            </w:r>
            <w:r>
              <w:rPr>
                <w:webHidden/>
              </w:rPr>
              <w:tab/>
            </w:r>
            <w:r>
              <w:rPr>
                <w:webHidden/>
              </w:rPr>
              <w:fldChar w:fldCharType="begin"/>
            </w:r>
            <w:r>
              <w:rPr>
                <w:webHidden/>
              </w:rPr>
              <w:instrText xml:space="preserve"> PAGEREF _Toc228800620 \h </w:instrText>
            </w:r>
            <w:r>
              <w:rPr>
                <w:webHidden/>
              </w:rPr>
            </w:r>
            <w:r>
              <w:rPr>
                <w:webHidden/>
              </w:rPr>
              <w:fldChar w:fldCharType="separate"/>
            </w:r>
            <w:r>
              <w:rPr>
                <w:webHidden/>
              </w:rPr>
              <w:t>25</w:t>
            </w:r>
            <w:r>
              <w:rPr>
                <w:webHidden/>
              </w:rPr>
              <w:fldChar w:fldCharType="end"/>
            </w:r>
          </w:hyperlink>
        </w:p>
        <w:p w14:paraId="09EC4C09" w14:textId="779B7C65" w:rsidR="00A156FC" w:rsidRDefault="00A156FC">
          <w:pPr>
            <w:pStyle w:val="TOC3"/>
            <w:rPr>
              <w:rFonts w:eastAsiaTheme="minorEastAsia"/>
              <w:kern w:val="2"/>
              <w:sz w:val="24"/>
              <w:szCs w:val="24"/>
              <w14:ligatures w14:val="standardContextual"/>
            </w:rPr>
          </w:pPr>
          <w:hyperlink w:anchor="_Toc228800621" w:history="1">
            <w:r w:rsidRPr="00954B68">
              <w:rPr>
                <w:rStyle w:val="Hyperlink"/>
              </w:rPr>
              <w:t>6.7 UIS-PROF-02 Personal Information</w:t>
            </w:r>
            <w:r>
              <w:rPr>
                <w:webHidden/>
              </w:rPr>
              <w:tab/>
            </w:r>
            <w:r>
              <w:rPr>
                <w:webHidden/>
              </w:rPr>
              <w:fldChar w:fldCharType="begin"/>
            </w:r>
            <w:r>
              <w:rPr>
                <w:webHidden/>
              </w:rPr>
              <w:instrText xml:space="preserve"> PAGEREF _Toc228800621 \h </w:instrText>
            </w:r>
            <w:r>
              <w:rPr>
                <w:webHidden/>
              </w:rPr>
            </w:r>
            <w:r>
              <w:rPr>
                <w:webHidden/>
              </w:rPr>
              <w:fldChar w:fldCharType="separate"/>
            </w:r>
            <w:r>
              <w:rPr>
                <w:webHidden/>
              </w:rPr>
              <w:t>27</w:t>
            </w:r>
            <w:r>
              <w:rPr>
                <w:webHidden/>
              </w:rPr>
              <w:fldChar w:fldCharType="end"/>
            </w:r>
          </w:hyperlink>
        </w:p>
        <w:p w14:paraId="492DAA9E" w14:textId="578A0ABB" w:rsidR="00A156FC" w:rsidRDefault="00A156FC">
          <w:pPr>
            <w:pStyle w:val="TOC3"/>
            <w:rPr>
              <w:rFonts w:eastAsiaTheme="minorEastAsia"/>
              <w:kern w:val="2"/>
              <w:sz w:val="24"/>
              <w:szCs w:val="24"/>
              <w14:ligatures w14:val="standardContextual"/>
            </w:rPr>
          </w:pPr>
          <w:hyperlink w:anchor="_Toc228800622" w:history="1">
            <w:r w:rsidRPr="00954B68">
              <w:rPr>
                <w:rStyle w:val="Hyperlink"/>
              </w:rPr>
              <w:t>6.8 UIS-DASH-01 Dashboard</w:t>
            </w:r>
            <w:r>
              <w:rPr>
                <w:webHidden/>
              </w:rPr>
              <w:tab/>
            </w:r>
            <w:r>
              <w:rPr>
                <w:webHidden/>
              </w:rPr>
              <w:fldChar w:fldCharType="begin"/>
            </w:r>
            <w:r>
              <w:rPr>
                <w:webHidden/>
              </w:rPr>
              <w:instrText xml:space="preserve"> PAGEREF _Toc228800622 \h </w:instrText>
            </w:r>
            <w:r>
              <w:rPr>
                <w:webHidden/>
              </w:rPr>
            </w:r>
            <w:r>
              <w:rPr>
                <w:webHidden/>
              </w:rPr>
              <w:fldChar w:fldCharType="separate"/>
            </w:r>
            <w:r>
              <w:rPr>
                <w:webHidden/>
              </w:rPr>
              <w:t>32</w:t>
            </w:r>
            <w:r>
              <w:rPr>
                <w:webHidden/>
              </w:rPr>
              <w:fldChar w:fldCharType="end"/>
            </w:r>
          </w:hyperlink>
        </w:p>
        <w:p w14:paraId="77F755D3" w14:textId="2545F614" w:rsidR="00A156FC" w:rsidRDefault="00A156FC">
          <w:pPr>
            <w:pStyle w:val="TOC3"/>
            <w:rPr>
              <w:rFonts w:eastAsiaTheme="minorEastAsia"/>
              <w:kern w:val="2"/>
              <w:sz w:val="24"/>
              <w:szCs w:val="24"/>
              <w14:ligatures w14:val="standardContextual"/>
            </w:rPr>
          </w:pPr>
          <w:hyperlink w:anchor="_Toc228800623" w:history="1">
            <w:r w:rsidRPr="00954B68">
              <w:rPr>
                <w:rStyle w:val="Hyperlink"/>
              </w:rPr>
              <w:t>6.9 UIS-EP-01 Exercise Program List</w:t>
            </w:r>
            <w:r>
              <w:rPr>
                <w:webHidden/>
              </w:rPr>
              <w:tab/>
            </w:r>
            <w:r>
              <w:rPr>
                <w:webHidden/>
              </w:rPr>
              <w:fldChar w:fldCharType="begin"/>
            </w:r>
            <w:r>
              <w:rPr>
                <w:webHidden/>
              </w:rPr>
              <w:instrText xml:space="preserve"> PAGEREF _Toc228800623 \h </w:instrText>
            </w:r>
            <w:r>
              <w:rPr>
                <w:webHidden/>
              </w:rPr>
            </w:r>
            <w:r>
              <w:rPr>
                <w:webHidden/>
              </w:rPr>
              <w:fldChar w:fldCharType="separate"/>
            </w:r>
            <w:r>
              <w:rPr>
                <w:webHidden/>
              </w:rPr>
              <w:t>35</w:t>
            </w:r>
            <w:r>
              <w:rPr>
                <w:webHidden/>
              </w:rPr>
              <w:fldChar w:fldCharType="end"/>
            </w:r>
          </w:hyperlink>
        </w:p>
        <w:p w14:paraId="66A4651A" w14:textId="3A256B91" w:rsidR="00A156FC" w:rsidRDefault="00A156FC">
          <w:pPr>
            <w:pStyle w:val="TOC3"/>
            <w:rPr>
              <w:rFonts w:eastAsiaTheme="minorEastAsia"/>
              <w:kern w:val="2"/>
              <w:sz w:val="24"/>
              <w:szCs w:val="24"/>
              <w14:ligatures w14:val="standardContextual"/>
            </w:rPr>
          </w:pPr>
          <w:hyperlink w:anchor="_Toc228800624" w:history="1">
            <w:r w:rsidRPr="00954B68">
              <w:rPr>
                <w:rStyle w:val="Hyperlink"/>
              </w:rPr>
              <w:t>6.10 UIS-PROG-01 Workout Detail</w:t>
            </w:r>
            <w:r>
              <w:rPr>
                <w:webHidden/>
              </w:rPr>
              <w:tab/>
            </w:r>
            <w:r>
              <w:rPr>
                <w:webHidden/>
              </w:rPr>
              <w:fldChar w:fldCharType="begin"/>
            </w:r>
            <w:r>
              <w:rPr>
                <w:webHidden/>
              </w:rPr>
              <w:instrText xml:space="preserve"> PAGEREF _Toc228800624 \h </w:instrText>
            </w:r>
            <w:r>
              <w:rPr>
                <w:webHidden/>
              </w:rPr>
            </w:r>
            <w:r>
              <w:rPr>
                <w:webHidden/>
              </w:rPr>
              <w:fldChar w:fldCharType="separate"/>
            </w:r>
            <w:r>
              <w:rPr>
                <w:webHidden/>
              </w:rPr>
              <w:t>38</w:t>
            </w:r>
            <w:r>
              <w:rPr>
                <w:webHidden/>
              </w:rPr>
              <w:fldChar w:fldCharType="end"/>
            </w:r>
          </w:hyperlink>
        </w:p>
        <w:p w14:paraId="4BC7948D" w14:textId="31B2A709" w:rsidR="00A156FC" w:rsidRDefault="00A156FC">
          <w:pPr>
            <w:pStyle w:val="TOC3"/>
            <w:rPr>
              <w:rFonts w:eastAsiaTheme="minorEastAsia"/>
              <w:kern w:val="2"/>
              <w:sz w:val="24"/>
              <w:szCs w:val="24"/>
              <w14:ligatures w14:val="standardContextual"/>
            </w:rPr>
          </w:pPr>
          <w:hyperlink w:anchor="_Toc228800625" w:history="1">
            <w:r w:rsidRPr="00954B68">
              <w:rPr>
                <w:rStyle w:val="Hyperlink"/>
              </w:rPr>
              <w:t>6.11 UIS-LW-01 Log Workout</w:t>
            </w:r>
            <w:r>
              <w:rPr>
                <w:webHidden/>
              </w:rPr>
              <w:tab/>
            </w:r>
            <w:r>
              <w:rPr>
                <w:webHidden/>
              </w:rPr>
              <w:fldChar w:fldCharType="begin"/>
            </w:r>
            <w:r>
              <w:rPr>
                <w:webHidden/>
              </w:rPr>
              <w:instrText xml:space="preserve"> PAGEREF _Toc228800625 \h </w:instrText>
            </w:r>
            <w:r>
              <w:rPr>
                <w:webHidden/>
              </w:rPr>
            </w:r>
            <w:r>
              <w:rPr>
                <w:webHidden/>
              </w:rPr>
              <w:fldChar w:fldCharType="separate"/>
            </w:r>
            <w:r>
              <w:rPr>
                <w:webHidden/>
              </w:rPr>
              <w:t>41</w:t>
            </w:r>
            <w:r>
              <w:rPr>
                <w:webHidden/>
              </w:rPr>
              <w:fldChar w:fldCharType="end"/>
            </w:r>
          </w:hyperlink>
        </w:p>
        <w:p w14:paraId="429AB399" w14:textId="0DBD90F6" w:rsidR="00A156FC" w:rsidRDefault="00A156FC">
          <w:pPr>
            <w:pStyle w:val="TOC3"/>
            <w:rPr>
              <w:rFonts w:eastAsiaTheme="minorEastAsia"/>
              <w:kern w:val="2"/>
              <w:sz w:val="24"/>
              <w:szCs w:val="24"/>
              <w14:ligatures w14:val="standardContextual"/>
            </w:rPr>
          </w:pPr>
          <w:hyperlink w:anchor="_Toc228800626" w:history="1">
            <w:r w:rsidRPr="00954B68">
              <w:rPr>
                <w:rStyle w:val="Hyperlink"/>
              </w:rPr>
              <w:t>6.12 UIS-HELP-01 Help</w:t>
            </w:r>
            <w:r>
              <w:rPr>
                <w:webHidden/>
              </w:rPr>
              <w:tab/>
            </w:r>
            <w:r>
              <w:rPr>
                <w:webHidden/>
              </w:rPr>
              <w:fldChar w:fldCharType="begin"/>
            </w:r>
            <w:r>
              <w:rPr>
                <w:webHidden/>
              </w:rPr>
              <w:instrText xml:space="preserve"> PAGEREF _Toc228800626 \h </w:instrText>
            </w:r>
            <w:r>
              <w:rPr>
                <w:webHidden/>
              </w:rPr>
            </w:r>
            <w:r>
              <w:rPr>
                <w:webHidden/>
              </w:rPr>
              <w:fldChar w:fldCharType="separate"/>
            </w:r>
            <w:r>
              <w:rPr>
                <w:webHidden/>
              </w:rPr>
              <w:t>45</w:t>
            </w:r>
            <w:r>
              <w:rPr>
                <w:webHidden/>
              </w:rPr>
              <w:fldChar w:fldCharType="end"/>
            </w:r>
          </w:hyperlink>
        </w:p>
        <w:p w14:paraId="43E8CE45" w14:textId="38F3B60D" w:rsidR="00A156FC" w:rsidRDefault="00A156FC">
          <w:pPr>
            <w:pStyle w:val="TOC3"/>
            <w:rPr>
              <w:rFonts w:eastAsiaTheme="minorEastAsia"/>
              <w:kern w:val="2"/>
              <w:sz w:val="24"/>
              <w:szCs w:val="24"/>
              <w14:ligatures w14:val="standardContextual"/>
            </w:rPr>
          </w:pPr>
          <w:r>
            <w:rPr>
              <w:rStyle w:val="Hyperlink"/>
            </w:rPr>
            <w:lastRenderedPageBreak/>
            <w:br/>
          </w:r>
          <w:hyperlink w:anchor="_Toc228800627" w:history="1">
            <w:r w:rsidRPr="00954B68">
              <w:rPr>
                <w:rStyle w:val="Hyperlink"/>
              </w:rPr>
              <w:t>6.13 UIS-NOTE-01 Notification List</w:t>
            </w:r>
            <w:r>
              <w:rPr>
                <w:webHidden/>
              </w:rPr>
              <w:tab/>
            </w:r>
            <w:r>
              <w:rPr>
                <w:webHidden/>
              </w:rPr>
              <w:fldChar w:fldCharType="begin"/>
            </w:r>
            <w:r>
              <w:rPr>
                <w:webHidden/>
              </w:rPr>
              <w:instrText xml:space="preserve"> PAGEREF _Toc228800627 \h </w:instrText>
            </w:r>
            <w:r>
              <w:rPr>
                <w:webHidden/>
              </w:rPr>
            </w:r>
            <w:r>
              <w:rPr>
                <w:webHidden/>
              </w:rPr>
              <w:fldChar w:fldCharType="separate"/>
            </w:r>
            <w:r>
              <w:rPr>
                <w:webHidden/>
              </w:rPr>
              <w:t>48</w:t>
            </w:r>
            <w:r>
              <w:rPr>
                <w:webHidden/>
              </w:rPr>
              <w:fldChar w:fldCharType="end"/>
            </w:r>
          </w:hyperlink>
        </w:p>
        <w:p w14:paraId="553E172A" w14:textId="673BC512" w:rsidR="00A156FC" w:rsidRDefault="00A156FC">
          <w:pPr>
            <w:pStyle w:val="TOC3"/>
            <w:rPr>
              <w:rFonts w:eastAsiaTheme="minorEastAsia"/>
              <w:kern w:val="2"/>
              <w:sz w:val="24"/>
              <w:szCs w:val="24"/>
              <w14:ligatures w14:val="standardContextual"/>
            </w:rPr>
          </w:pPr>
          <w:hyperlink w:anchor="_Toc228800628" w:history="1">
            <w:r w:rsidRPr="00954B68">
              <w:rPr>
                <w:rStyle w:val="Hyperlink"/>
              </w:rPr>
              <w:t>6.14 UIS-NOTE-PREF-01 Notification Preference</w:t>
            </w:r>
            <w:r>
              <w:rPr>
                <w:webHidden/>
              </w:rPr>
              <w:tab/>
            </w:r>
            <w:r>
              <w:rPr>
                <w:webHidden/>
              </w:rPr>
              <w:fldChar w:fldCharType="begin"/>
            </w:r>
            <w:r>
              <w:rPr>
                <w:webHidden/>
              </w:rPr>
              <w:instrText xml:space="preserve"> PAGEREF _Toc228800628 \h </w:instrText>
            </w:r>
            <w:r>
              <w:rPr>
                <w:webHidden/>
              </w:rPr>
            </w:r>
            <w:r>
              <w:rPr>
                <w:webHidden/>
              </w:rPr>
              <w:fldChar w:fldCharType="separate"/>
            </w:r>
            <w:r>
              <w:rPr>
                <w:webHidden/>
              </w:rPr>
              <w:t>52</w:t>
            </w:r>
            <w:r>
              <w:rPr>
                <w:webHidden/>
              </w:rPr>
              <w:fldChar w:fldCharType="end"/>
            </w:r>
          </w:hyperlink>
        </w:p>
        <w:p w14:paraId="4A0B87E4" w14:textId="6AC4E2EE" w:rsidR="00A156FC" w:rsidRDefault="00A156FC">
          <w:pPr>
            <w:pStyle w:val="TOC3"/>
            <w:rPr>
              <w:rFonts w:eastAsiaTheme="minorEastAsia"/>
              <w:kern w:val="2"/>
              <w:sz w:val="24"/>
              <w:szCs w:val="24"/>
              <w14:ligatures w14:val="standardContextual"/>
            </w:rPr>
          </w:pPr>
          <w:hyperlink w:anchor="_Toc228800629" w:history="1">
            <w:r w:rsidRPr="00954B68">
              <w:rPr>
                <w:rStyle w:val="Hyperlink"/>
              </w:rPr>
              <w:t>6.15 UIS-RPT-01 Reports</w:t>
            </w:r>
            <w:r>
              <w:rPr>
                <w:webHidden/>
              </w:rPr>
              <w:tab/>
            </w:r>
            <w:r>
              <w:rPr>
                <w:webHidden/>
              </w:rPr>
              <w:fldChar w:fldCharType="begin"/>
            </w:r>
            <w:r>
              <w:rPr>
                <w:webHidden/>
              </w:rPr>
              <w:instrText xml:space="preserve"> PAGEREF _Toc228800629 \h </w:instrText>
            </w:r>
            <w:r>
              <w:rPr>
                <w:webHidden/>
              </w:rPr>
            </w:r>
            <w:r>
              <w:rPr>
                <w:webHidden/>
              </w:rPr>
              <w:fldChar w:fldCharType="separate"/>
            </w:r>
            <w:r>
              <w:rPr>
                <w:webHidden/>
              </w:rPr>
              <w:t>54</w:t>
            </w:r>
            <w:r>
              <w:rPr>
                <w:webHidden/>
              </w:rPr>
              <w:fldChar w:fldCharType="end"/>
            </w:r>
          </w:hyperlink>
        </w:p>
        <w:p w14:paraId="3769034E" w14:textId="002F5A26" w:rsidR="00A156FC" w:rsidRDefault="00A156FC">
          <w:pPr>
            <w:pStyle w:val="TOC3"/>
            <w:rPr>
              <w:rFonts w:eastAsiaTheme="minorEastAsia"/>
              <w:kern w:val="2"/>
              <w:sz w:val="24"/>
              <w:szCs w:val="24"/>
              <w14:ligatures w14:val="standardContextual"/>
            </w:rPr>
          </w:pPr>
          <w:hyperlink w:anchor="_Toc228800630" w:history="1">
            <w:r w:rsidRPr="00954B68">
              <w:rPr>
                <w:rStyle w:val="Hyperlink"/>
              </w:rPr>
              <w:t>6.16 UIS-RPT-02 Power BI Embedded Report Viewer</w:t>
            </w:r>
            <w:r>
              <w:rPr>
                <w:webHidden/>
              </w:rPr>
              <w:tab/>
            </w:r>
            <w:r>
              <w:rPr>
                <w:webHidden/>
              </w:rPr>
              <w:fldChar w:fldCharType="begin"/>
            </w:r>
            <w:r>
              <w:rPr>
                <w:webHidden/>
              </w:rPr>
              <w:instrText xml:space="preserve"> PAGEREF _Toc228800630 \h </w:instrText>
            </w:r>
            <w:r>
              <w:rPr>
                <w:webHidden/>
              </w:rPr>
            </w:r>
            <w:r>
              <w:rPr>
                <w:webHidden/>
              </w:rPr>
              <w:fldChar w:fldCharType="separate"/>
            </w:r>
            <w:r>
              <w:rPr>
                <w:webHidden/>
              </w:rPr>
              <w:t>56</w:t>
            </w:r>
            <w:r>
              <w:rPr>
                <w:webHidden/>
              </w:rPr>
              <w:fldChar w:fldCharType="end"/>
            </w:r>
          </w:hyperlink>
        </w:p>
        <w:p w14:paraId="52B09A22" w14:textId="6E1BC30A" w:rsidR="00A156FC" w:rsidRDefault="00A156FC">
          <w:pPr>
            <w:pStyle w:val="TOC3"/>
            <w:rPr>
              <w:rFonts w:eastAsiaTheme="minorEastAsia"/>
              <w:kern w:val="2"/>
              <w:sz w:val="24"/>
              <w:szCs w:val="24"/>
              <w14:ligatures w14:val="standardContextual"/>
            </w:rPr>
          </w:pPr>
          <w:hyperlink w:anchor="_Toc228800631" w:history="1">
            <w:r w:rsidRPr="00954B68">
              <w:rPr>
                <w:rStyle w:val="Hyperlink"/>
              </w:rPr>
              <w:t>6.17 UIS-WT-01 Weight Tracking</w:t>
            </w:r>
            <w:r>
              <w:rPr>
                <w:webHidden/>
              </w:rPr>
              <w:tab/>
            </w:r>
            <w:r>
              <w:rPr>
                <w:webHidden/>
              </w:rPr>
              <w:fldChar w:fldCharType="begin"/>
            </w:r>
            <w:r>
              <w:rPr>
                <w:webHidden/>
              </w:rPr>
              <w:instrText xml:space="preserve"> PAGEREF _Toc228800631 \h </w:instrText>
            </w:r>
            <w:r>
              <w:rPr>
                <w:webHidden/>
              </w:rPr>
            </w:r>
            <w:r>
              <w:rPr>
                <w:webHidden/>
              </w:rPr>
              <w:fldChar w:fldCharType="separate"/>
            </w:r>
            <w:r>
              <w:rPr>
                <w:webHidden/>
              </w:rPr>
              <w:t>59</w:t>
            </w:r>
            <w:r>
              <w:rPr>
                <w:webHidden/>
              </w:rPr>
              <w:fldChar w:fldCharType="end"/>
            </w:r>
          </w:hyperlink>
        </w:p>
        <w:p w14:paraId="5C15D92D" w14:textId="05A3C65A" w:rsidR="00A156FC" w:rsidRDefault="00A156FC">
          <w:pPr>
            <w:pStyle w:val="TOC3"/>
            <w:rPr>
              <w:rFonts w:eastAsiaTheme="minorEastAsia"/>
              <w:kern w:val="2"/>
              <w:sz w:val="24"/>
              <w:szCs w:val="24"/>
              <w14:ligatures w14:val="standardContextual"/>
            </w:rPr>
          </w:pPr>
          <w:hyperlink w:anchor="_Toc228800632" w:history="1">
            <w:r w:rsidRPr="00954B68">
              <w:rPr>
                <w:rStyle w:val="Hyperlink"/>
              </w:rPr>
              <w:t>6.18 UIS</w:t>
            </w:r>
            <w:r w:rsidRPr="00954B68">
              <w:rPr>
                <w:rStyle w:val="Hyperlink"/>
                <w:rFonts w:ascii="Cambria Math" w:hAnsi="Cambria Math" w:cs="Cambria Math"/>
              </w:rPr>
              <w:t>‑</w:t>
            </w:r>
            <w:r w:rsidRPr="00954B68">
              <w:rPr>
                <w:rStyle w:val="Hyperlink"/>
              </w:rPr>
              <w:t>ERR</w:t>
            </w:r>
            <w:r w:rsidRPr="00954B68">
              <w:rPr>
                <w:rStyle w:val="Hyperlink"/>
                <w:rFonts w:ascii="Cambria Math" w:hAnsi="Cambria Math" w:cs="Cambria Math"/>
              </w:rPr>
              <w:t>‑</w:t>
            </w:r>
            <w:r w:rsidRPr="00954B68">
              <w:rPr>
                <w:rStyle w:val="Hyperlink"/>
              </w:rPr>
              <w:t xml:space="preserve">01 </w:t>
            </w:r>
            <w:r w:rsidRPr="00954B68">
              <w:rPr>
                <w:rStyle w:val="Hyperlink"/>
                <w:rFonts w:ascii="Gill Sans MT" w:hAnsi="Gill Sans MT" w:cs="Gill Sans MT"/>
              </w:rPr>
              <w:t>—</w:t>
            </w:r>
            <w:r w:rsidRPr="00954B68">
              <w:rPr>
                <w:rStyle w:val="Hyperlink"/>
              </w:rPr>
              <w:t xml:space="preserve"> Error Banner (Global Component)</w:t>
            </w:r>
            <w:r>
              <w:rPr>
                <w:webHidden/>
              </w:rPr>
              <w:tab/>
            </w:r>
            <w:r>
              <w:rPr>
                <w:webHidden/>
              </w:rPr>
              <w:fldChar w:fldCharType="begin"/>
            </w:r>
            <w:r>
              <w:rPr>
                <w:webHidden/>
              </w:rPr>
              <w:instrText xml:space="preserve"> PAGEREF _Toc228800632 \h </w:instrText>
            </w:r>
            <w:r>
              <w:rPr>
                <w:webHidden/>
              </w:rPr>
            </w:r>
            <w:r>
              <w:rPr>
                <w:webHidden/>
              </w:rPr>
              <w:fldChar w:fldCharType="separate"/>
            </w:r>
            <w:r>
              <w:rPr>
                <w:webHidden/>
              </w:rPr>
              <w:t>64</w:t>
            </w:r>
            <w:r>
              <w:rPr>
                <w:webHidden/>
              </w:rPr>
              <w:fldChar w:fldCharType="end"/>
            </w:r>
          </w:hyperlink>
        </w:p>
        <w:p w14:paraId="4D39707C" w14:textId="695B5A0E" w:rsidR="00A156FC" w:rsidRDefault="00A156FC">
          <w:pPr>
            <w:pStyle w:val="TOC3"/>
            <w:rPr>
              <w:rFonts w:eastAsiaTheme="minorEastAsia"/>
              <w:kern w:val="2"/>
              <w:sz w:val="24"/>
              <w:szCs w:val="24"/>
              <w14:ligatures w14:val="standardContextual"/>
            </w:rPr>
          </w:pPr>
          <w:hyperlink w:anchor="_Toc228800633" w:history="1">
            <w:r w:rsidRPr="00954B68">
              <w:rPr>
                <w:rStyle w:val="Hyperlink"/>
              </w:rPr>
              <w:t>6.19 UIS</w:t>
            </w:r>
            <w:r w:rsidRPr="00954B68">
              <w:rPr>
                <w:rStyle w:val="Hyperlink"/>
                <w:rFonts w:ascii="Cambria Math" w:hAnsi="Cambria Math" w:cs="Cambria Math"/>
              </w:rPr>
              <w:t>‑</w:t>
            </w:r>
            <w:r w:rsidRPr="00954B68">
              <w:rPr>
                <w:rStyle w:val="Hyperlink"/>
              </w:rPr>
              <w:t>ERR</w:t>
            </w:r>
            <w:r w:rsidRPr="00954B68">
              <w:rPr>
                <w:rStyle w:val="Hyperlink"/>
                <w:rFonts w:ascii="Cambria Math" w:hAnsi="Cambria Math" w:cs="Cambria Math"/>
              </w:rPr>
              <w:t>‑</w:t>
            </w:r>
            <w:r w:rsidRPr="00954B68">
              <w:rPr>
                <w:rStyle w:val="Hyperlink"/>
              </w:rPr>
              <w:t>02 Global Error Page</w:t>
            </w:r>
            <w:r>
              <w:rPr>
                <w:webHidden/>
              </w:rPr>
              <w:tab/>
            </w:r>
            <w:r>
              <w:rPr>
                <w:webHidden/>
              </w:rPr>
              <w:fldChar w:fldCharType="begin"/>
            </w:r>
            <w:r>
              <w:rPr>
                <w:webHidden/>
              </w:rPr>
              <w:instrText xml:space="preserve"> PAGEREF _Toc228800633 \h </w:instrText>
            </w:r>
            <w:r>
              <w:rPr>
                <w:webHidden/>
              </w:rPr>
            </w:r>
            <w:r>
              <w:rPr>
                <w:webHidden/>
              </w:rPr>
              <w:fldChar w:fldCharType="separate"/>
            </w:r>
            <w:r>
              <w:rPr>
                <w:webHidden/>
              </w:rPr>
              <w:t>66</w:t>
            </w:r>
            <w:r>
              <w:rPr>
                <w:webHidden/>
              </w:rPr>
              <w:fldChar w:fldCharType="end"/>
            </w:r>
          </w:hyperlink>
        </w:p>
        <w:p w14:paraId="2F9D166C" w14:textId="7DC06430" w:rsidR="00A156FC" w:rsidRDefault="00A156FC">
          <w:pPr>
            <w:pStyle w:val="TOC3"/>
            <w:rPr>
              <w:rFonts w:eastAsiaTheme="minorEastAsia"/>
              <w:kern w:val="2"/>
              <w:sz w:val="24"/>
              <w:szCs w:val="24"/>
              <w14:ligatures w14:val="standardContextual"/>
            </w:rPr>
          </w:pPr>
          <w:hyperlink w:anchor="_Toc228800634" w:history="1">
            <w:r w:rsidRPr="00954B68">
              <w:rPr>
                <w:rStyle w:val="Hyperlink"/>
              </w:rPr>
              <w:t>6.20 UIS</w:t>
            </w:r>
            <w:r w:rsidRPr="00954B68">
              <w:rPr>
                <w:rStyle w:val="Hyperlink"/>
                <w:rFonts w:ascii="Cambria Math" w:hAnsi="Cambria Math" w:cs="Cambria Math"/>
              </w:rPr>
              <w:t>‑</w:t>
            </w:r>
            <w:r w:rsidRPr="00954B68">
              <w:rPr>
                <w:rStyle w:val="Hyperlink"/>
              </w:rPr>
              <w:t>ERR</w:t>
            </w:r>
            <w:r w:rsidRPr="00954B68">
              <w:rPr>
                <w:rStyle w:val="Hyperlink"/>
                <w:rFonts w:ascii="Cambria Math" w:hAnsi="Cambria Math" w:cs="Cambria Math"/>
              </w:rPr>
              <w:t>‑</w:t>
            </w:r>
            <w:r w:rsidRPr="00954B68">
              <w:rPr>
                <w:rStyle w:val="Hyperlink"/>
              </w:rPr>
              <w:t>03 Field Validation Error (Global Component)</w:t>
            </w:r>
            <w:r>
              <w:rPr>
                <w:webHidden/>
              </w:rPr>
              <w:tab/>
            </w:r>
            <w:r>
              <w:rPr>
                <w:webHidden/>
              </w:rPr>
              <w:fldChar w:fldCharType="begin"/>
            </w:r>
            <w:r>
              <w:rPr>
                <w:webHidden/>
              </w:rPr>
              <w:instrText xml:space="preserve"> PAGEREF _Toc228800634 \h </w:instrText>
            </w:r>
            <w:r>
              <w:rPr>
                <w:webHidden/>
              </w:rPr>
            </w:r>
            <w:r>
              <w:rPr>
                <w:webHidden/>
              </w:rPr>
              <w:fldChar w:fldCharType="separate"/>
            </w:r>
            <w:r>
              <w:rPr>
                <w:webHidden/>
              </w:rPr>
              <w:t>69</w:t>
            </w:r>
            <w:r>
              <w:rPr>
                <w:webHidden/>
              </w:rPr>
              <w:fldChar w:fldCharType="end"/>
            </w:r>
          </w:hyperlink>
        </w:p>
        <w:p w14:paraId="3871EAC0" w14:textId="53C32964" w:rsidR="00A156FC" w:rsidRDefault="00A156FC">
          <w:pPr>
            <w:pStyle w:val="TOC3"/>
            <w:rPr>
              <w:rFonts w:eastAsiaTheme="minorEastAsia"/>
              <w:kern w:val="2"/>
              <w:sz w:val="24"/>
              <w:szCs w:val="24"/>
              <w14:ligatures w14:val="standardContextual"/>
            </w:rPr>
          </w:pPr>
          <w:hyperlink w:anchor="_Toc228800635" w:history="1">
            <w:r w:rsidRPr="00954B68">
              <w:rPr>
                <w:rStyle w:val="Hyperlink"/>
              </w:rPr>
              <w:t>6.21.1 UIS-Login-MFA-01</w:t>
            </w:r>
            <w:r>
              <w:rPr>
                <w:webHidden/>
              </w:rPr>
              <w:tab/>
            </w:r>
            <w:r>
              <w:rPr>
                <w:webHidden/>
              </w:rPr>
              <w:fldChar w:fldCharType="begin"/>
            </w:r>
            <w:r>
              <w:rPr>
                <w:webHidden/>
              </w:rPr>
              <w:instrText xml:space="preserve"> PAGEREF _Toc228800635 \h </w:instrText>
            </w:r>
            <w:r>
              <w:rPr>
                <w:webHidden/>
              </w:rPr>
            </w:r>
            <w:r>
              <w:rPr>
                <w:webHidden/>
              </w:rPr>
              <w:fldChar w:fldCharType="separate"/>
            </w:r>
            <w:r>
              <w:rPr>
                <w:webHidden/>
              </w:rPr>
              <w:t>72</w:t>
            </w:r>
            <w:r>
              <w:rPr>
                <w:webHidden/>
              </w:rPr>
              <w:fldChar w:fldCharType="end"/>
            </w:r>
          </w:hyperlink>
        </w:p>
        <w:p w14:paraId="0547A677" w14:textId="08E9B5F9" w:rsidR="00A156FC" w:rsidRDefault="00A156FC">
          <w:pPr>
            <w:pStyle w:val="TOC3"/>
            <w:rPr>
              <w:rFonts w:eastAsiaTheme="minorEastAsia"/>
              <w:kern w:val="2"/>
              <w:sz w:val="24"/>
              <w:szCs w:val="24"/>
              <w14:ligatures w14:val="standardContextual"/>
            </w:rPr>
          </w:pPr>
          <w:hyperlink w:anchor="_Toc228800636" w:history="1">
            <w:r w:rsidRPr="00954B68">
              <w:rPr>
                <w:rStyle w:val="Hyperlink"/>
              </w:rPr>
              <w:t>6.22.1 UIS-PROF-MFA-01</w:t>
            </w:r>
            <w:r w:rsidRPr="00954B68">
              <w:rPr>
                <w:rStyle w:val="Hyperlink"/>
                <w:rFonts w:eastAsiaTheme="minorHAnsi"/>
              </w:rPr>
              <w:t xml:space="preserve"> </w:t>
            </w:r>
            <w:r w:rsidRPr="00954B68">
              <w:rPr>
                <w:rStyle w:val="Hyperlink"/>
              </w:rPr>
              <w:t>MFA Enrollment</w:t>
            </w:r>
            <w:r>
              <w:rPr>
                <w:webHidden/>
              </w:rPr>
              <w:tab/>
            </w:r>
            <w:r>
              <w:rPr>
                <w:webHidden/>
              </w:rPr>
              <w:fldChar w:fldCharType="begin"/>
            </w:r>
            <w:r>
              <w:rPr>
                <w:webHidden/>
              </w:rPr>
              <w:instrText xml:space="preserve"> PAGEREF _Toc228800636 \h </w:instrText>
            </w:r>
            <w:r>
              <w:rPr>
                <w:webHidden/>
              </w:rPr>
            </w:r>
            <w:r>
              <w:rPr>
                <w:webHidden/>
              </w:rPr>
              <w:fldChar w:fldCharType="separate"/>
            </w:r>
            <w:r>
              <w:rPr>
                <w:webHidden/>
              </w:rPr>
              <w:t>74</w:t>
            </w:r>
            <w:r>
              <w:rPr>
                <w:webHidden/>
              </w:rPr>
              <w:fldChar w:fldCharType="end"/>
            </w:r>
          </w:hyperlink>
        </w:p>
        <w:p w14:paraId="28C9C71F" w14:textId="0097235A" w:rsidR="00A156FC" w:rsidRDefault="00A156FC">
          <w:pPr>
            <w:pStyle w:val="TOC3"/>
            <w:rPr>
              <w:rFonts w:eastAsiaTheme="minorEastAsia"/>
              <w:kern w:val="2"/>
              <w:sz w:val="24"/>
              <w:szCs w:val="24"/>
              <w14:ligatures w14:val="standardContextual"/>
            </w:rPr>
          </w:pPr>
          <w:hyperlink w:anchor="_Toc228800637" w:history="1">
            <w:r w:rsidRPr="00954B68">
              <w:rPr>
                <w:rStyle w:val="Hyperlink"/>
              </w:rPr>
              <w:t>7.1.1 Focus Order</w:t>
            </w:r>
            <w:r>
              <w:rPr>
                <w:webHidden/>
              </w:rPr>
              <w:tab/>
            </w:r>
            <w:r>
              <w:rPr>
                <w:webHidden/>
              </w:rPr>
              <w:fldChar w:fldCharType="begin"/>
            </w:r>
            <w:r>
              <w:rPr>
                <w:webHidden/>
              </w:rPr>
              <w:instrText xml:space="preserve"> PAGEREF _Toc228800637 \h </w:instrText>
            </w:r>
            <w:r>
              <w:rPr>
                <w:webHidden/>
              </w:rPr>
            </w:r>
            <w:r>
              <w:rPr>
                <w:webHidden/>
              </w:rPr>
              <w:fldChar w:fldCharType="separate"/>
            </w:r>
            <w:r>
              <w:rPr>
                <w:webHidden/>
              </w:rPr>
              <w:t>77</w:t>
            </w:r>
            <w:r>
              <w:rPr>
                <w:webHidden/>
              </w:rPr>
              <w:fldChar w:fldCharType="end"/>
            </w:r>
          </w:hyperlink>
        </w:p>
        <w:p w14:paraId="5FE8CA53" w14:textId="7EB58A8A" w:rsidR="00A156FC" w:rsidRDefault="00A156FC">
          <w:pPr>
            <w:pStyle w:val="TOC3"/>
            <w:rPr>
              <w:rFonts w:eastAsiaTheme="minorEastAsia"/>
              <w:kern w:val="2"/>
              <w:sz w:val="24"/>
              <w:szCs w:val="24"/>
              <w14:ligatures w14:val="standardContextual"/>
            </w:rPr>
          </w:pPr>
          <w:hyperlink w:anchor="_Toc228800638" w:history="1">
            <w:r w:rsidRPr="00954B68">
              <w:rPr>
                <w:rStyle w:val="Hyperlink"/>
              </w:rPr>
              <w:t>7.1.2 Focus Indicators</w:t>
            </w:r>
            <w:r>
              <w:rPr>
                <w:webHidden/>
              </w:rPr>
              <w:tab/>
            </w:r>
            <w:r>
              <w:rPr>
                <w:webHidden/>
              </w:rPr>
              <w:fldChar w:fldCharType="begin"/>
            </w:r>
            <w:r>
              <w:rPr>
                <w:webHidden/>
              </w:rPr>
              <w:instrText xml:space="preserve"> PAGEREF _Toc228800638 \h </w:instrText>
            </w:r>
            <w:r>
              <w:rPr>
                <w:webHidden/>
              </w:rPr>
            </w:r>
            <w:r>
              <w:rPr>
                <w:webHidden/>
              </w:rPr>
              <w:fldChar w:fldCharType="separate"/>
            </w:r>
            <w:r>
              <w:rPr>
                <w:webHidden/>
              </w:rPr>
              <w:t>78</w:t>
            </w:r>
            <w:r>
              <w:rPr>
                <w:webHidden/>
              </w:rPr>
              <w:fldChar w:fldCharType="end"/>
            </w:r>
          </w:hyperlink>
        </w:p>
        <w:p w14:paraId="00A6B8BC" w14:textId="6DB81A74" w:rsidR="00A156FC" w:rsidRDefault="00A156FC">
          <w:pPr>
            <w:pStyle w:val="TOC3"/>
            <w:rPr>
              <w:rFonts w:eastAsiaTheme="minorEastAsia"/>
              <w:kern w:val="2"/>
              <w:sz w:val="24"/>
              <w:szCs w:val="24"/>
              <w14:ligatures w14:val="standardContextual"/>
            </w:rPr>
          </w:pPr>
          <w:hyperlink w:anchor="_Toc228800639" w:history="1">
            <w:r w:rsidRPr="00954B68">
              <w:rPr>
                <w:rStyle w:val="Hyperlink"/>
              </w:rPr>
              <w:t>7.1.3 Keyboard Activation</w:t>
            </w:r>
            <w:r>
              <w:rPr>
                <w:webHidden/>
              </w:rPr>
              <w:tab/>
            </w:r>
            <w:r>
              <w:rPr>
                <w:webHidden/>
              </w:rPr>
              <w:fldChar w:fldCharType="begin"/>
            </w:r>
            <w:r>
              <w:rPr>
                <w:webHidden/>
              </w:rPr>
              <w:instrText xml:space="preserve"> PAGEREF _Toc228800639 \h </w:instrText>
            </w:r>
            <w:r>
              <w:rPr>
                <w:webHidden/>
              </w:rPr>
            </w:r>
            <w:r>
              <w:rPr>
                <w:webHidden/>
              </w:rPr>
              <w:fldChar w:fldCharType="separate"/>
            </w:r>
            <w:r>
              <w:rPr>
                <w:webHidden/>
              </w:rPr>
              <w:t>78</w:t>
            </w:r>
            <w:r>
              <w:rPr>
                <w:webHidden/>
              </w:rPr>
              <w:fldChar w:fldCharType="end"/>
            </w:r>
          </w:hyperlink>
        </w:p>
        <w:p w14:paraId="1709AAF6" w14:textId="6E70E582" w:rsidR="00A156FC" w:rsidRDefault="00A156FC">
          <w:pPr>
            <w:pStyle w:val="TOC2"/>
            <w:tabs>
              <w:tab w:val="right" w:leader="dot" w:pos="11150"/>
            </w:tabs>
            <w:rPr>
              <w:rFonts w:eastAsiaTheme="minorEastAsia"/>
              <w:noProof/>
              <w:kern w:val="2"/>
              <w:sz w:val="24"/>
              <w:szCs w:val="24"/>
              <w14:ligatures w14:val="standardContextual"/>
            </w:rPr>
          </w:pPr>
          <w:hyperlink w:anchor="_Toc228800640" w:history="1">
            <w:r w:rsidRPr="00954B68">
              <w:rPr>
                <w:rStyle w:val="Hyperlink"/>
                <w:noProof/>
              </w:rPr>
              <w:t>7.2 Screen Reader Support</w:t>
            </w:r>
            <w:r>
              <w:rPr>
                <w:noProof/>
                <w:webHidden/>
              </w:rPr>
              <w:tab/>
            </w:r>
            <w:r>
              <w:rPr>
                <w:noProof/>
                <w:webHidden/>
              </w:rPr>
              <w:fldChar w:fldCharType="begin"/>
            </w:r>
            <w:r>
              <w:rPr>
                <w:noProof/>
                <w:webHidden/>
              </w:rPr>
              <w:instrText xml:space="preserve"> PAGEREF _Toc228800640 \h </w:instrText>
            </w:r>
            <w:r>
              <w:rPr>
                <w:noProof/>
                <w:webHidden/>
              </w:rPr>
            </w:r>
            <w:r>
              <w:rPr>
                <w:noProof/>
                <w:webHidden/>
              </w:rPr>
              <w:fldChar w:fldCharType="separate"/>
            </w:r>
            <w:r>
              <w:rPr>
                <w:noProof/>
                <w:webHidden/>
              </w:rPr>
              <w:t>78</w:t>
            </w:r>
            <w:r>
              <w:rPr>
                <w:noProof/>
                <w:webHidden/>
              </w:rPr>
              <w:fldChar w:fldCharType="end"/>
            </w:r>
          </w:hyperlink>
        </w:p>
        <w:p w14:paraId="68F06EB7" w14:textId="323171AC" w:rsidR="00A156FC" w:rsidRDefault="00A156FC">
          <w:pPr>
            <w:pStyle w:val="TOC3"/>
            <w:rPr>
              <w:rFonts w:eastAsiaTheme="minorEastAsia"/>
              <w:kern w:val="2"/>
              <w:sz w:val="24"/>
              <w:szCs w:val="24"/>
              <w14:ligatures w14:val="standardContextual"/>
            </w:rPr>
          </w:pPr>
          <w:hyperlink w:anchor="_Toc228800641" w:history="1">
            <w:r w:rsidRPr="00954B68">
              <w:rPr>
                <w:rStyle w:val="Hyperlink"/>
              </w:rPr>
              <w:t>7.2.1 Labels and Roles</w:t>
            </w:r>
            <w:r>
              <w:rPr>
                <w:webHidden/>
              </w:rPr>
              <w:tab/>
            </w:r>
            <w:r>
              <w:rPr>
                <w:webHidden/>
              </w:rPr>
              <w:fldChar w:fldCharType="begin"/>
            </w:r>
            <w:r>
              <w:rPr>
                <w:webHidden/>
              </w:rPr>
              <w:instrText xml:space="preserve"> PAGEREF _Toc228800641 \h </w:instrText>
            </w:r>
            <w:r>
              <w:rPr>
                <w:webHidden/>
              </w:rPr>
            </w:r>
            <w:r>
              <w:rPr>
                <w:webHidden/>
              </w:rPr>
              <w:fldChar w:fldCharType="separate"/>
            </w:r>
            <w:r>
              <w:rPr>
                <w:webHidden/>
              </w:rPr>
              <w:t>78</w:t>
            </w:r>
            <w:r>
              <w:rPr>
                <w:webHidden/>
              </w:rPr>
              <w:fldChar w:fldCharType="end"/>
            </w:r>
          </w:hyperlink>
        </w:p>
        <w:p w14:paraId="6AD45588" w14:textId="6B962108" w:rsidR="00A156FC" w:rsidRDefault="00A156FC">
          <w:pPr>
            <w:pStyle w:val="TOC3"/>
            <w:rPr>
              <w:rFonts w:eastAsiaTheme="minorEastAsia"/>
              <w:kern w:val="2"/>
              <w:sz w:val="24"/>
              <w:szCs w:val="24"/>
              <w14:ligatures w14:val="standardContextual"/>
            </w:rPr>
          </w:pPr>
          <w:hyperlink w:anchor="_Toc228800642" w:history="1">
            <w:r w:rsidRPr="00954B68">
              <w:rPr>
                <w:rStyle w:val="Hyperlink"/>
              </w:rPr>
              <w:t>7.2.2 Announcements</w:t>
            </w:r>
            <w:r>
              <w:rPr>
                <w:webHidden/>
              </w:rPr>
              <w:tab/>
            </w:r>
            <w:r>
              <w:rPr>
                <w:webHidden/>
              </w:rPr>
              <w:fldChar w:fldCharType="begin"/>
            </w:r>
            <w:r>
              <w:rPr>
                <w:webHidden/>
              </w:rPr>
              <w:instrText xml:space="preserve"> PAGEREF _Toc228800642 \h </w:instrText>
            </w:r>
            <w:r>
              <w:rPr>
                <w:webHidden/>
              </w:rPr>
            </w:r>
            <w:r>
              <w:rPr>
                <w:webHidden/>
              </w:rPr>
              <w:fldChar w:fldCharType="separate"/>
            </w:r>
            <w:r>
              <w:rPr>
                <w:webHidden/>
              </w:rPr>
              <w:t>78</w:t>
            </w:r>
            <w:r>
              <w:rPr>
                <w:webHidden/>
              </w:rPr>
              <w:fldChar w:fldCharType="end"/>
            </w:r>
          </w:hyperlink>
        </w:p>
        <w:p w14:paraId="6EE22BE7" w14:textId="741D6C8F" w:rsidR="00A156FC" w:rsidRDefault="00A156FC">
          <w:pPr>
            <w:pStyle w:val="TOC3"/>
            <w:rPr>
              <w:rFonts w:eastAsiaTheme="minorEastAsia"/>
              <w:kern w:val="2"/>
              <w:sz w:val="24"/>
              <w:szCs w:val="24"/>
              <w14:ligatures w14:val="standardContextual"/>
            </w:rPr>
          </w:pPr>
          <w:hyperlink w:anchor="_Toc228800643" w:history="1">
            <w:r w:rsidRPr="00954B68">
              <w:rPr>
                <w:rStyle w:val="Hyperlink"/>
              </w:rPr>
              <w:t>7.2.3 Hidden Content</w:t>
            </w:r>
            <w:r>
              <w:rPr>
                <w:webHidden/>
              </w:rPr>
              <w:tab/>
            </w:r>
            <w:r>
              <w:rPr>
                <w:webHidden/>
              </w:rPr>
              <w:fldChar w:fldCharType="begin"/>
            </w:r>
            <w:r>
              <w:rPr>
                <w:webHidden/>
              </w:rPr>
              <w:instrText xml:space="preserve"> PAGEREF _Toc228800643 \h </w:instrText>
            </w:r>
            <w:r>
              <w:rPr>
                <w:webHidden/>
              </w:rPr>
            </w:r>
            <w:r>
              <w:rPr>
                <w:webHidden/>
              </w:rPr>
              <w:fldChar w:fldCharType="separate"/>
            </w:r>
            <w:r>
              <w:rPr>
                <w:webHidden/>
              </w:rPr>
              <w:t>78</w:t>
            </w:r>
            <w:r>
              <w:rPr>
                <w:webHidden/>
              </w:rPr>
              <w:fldChar w:fldCharType="end"/>
            </w:r>
          </w:hyperlink>
        </w:p>
        <w:p w14:paraId="75BB3387" w14:textId="0C061D2D" w:rsidR="00A156FC" w:rsidRDefault="00A156FC">
          <w:pPr>
            <w:pStyle w:val="TOC2"/>
            <w:tabs>
              <w:tab w:val="right" w:leader="dot" w:pos="11150"/>
            </w:tabs>
            <w:rPr>
              <w:rFonts w:eastAsiaTheme="minorEastAsia"/>
              <w:noProof/>
              <w:kern w:val="2"/>
              <w:sz w:val="24"/>
              <w:szCs w:val="24"/>
              <w14:ligatures w14:val="standardContextual"/>
            </w:rPr>
          </w:pPr>
          <w:hyperlink w:anchor="_Toc228800644" w:history="1">
            <w:r w:rsidRPr="00954B68">
              <w:rPr>
                <w:rStyle w:val="Hyperlink"/>
                <w:noProof/>
              </w:rPr>
              <w:t>7.3 Focus Management</w:t>
            </w:r>
            <w:r>
              <w:rPr>
                <w:noProof/>
                <w:webHidden/>
              </w:rPr>
              <w:tab/>
            </w:r>
            <w:r>
              <w:rPr>
                <w:noProof/>
                <w:webHidden/>
              </w:rPr>
              <w:fldChar w:fldCharType="begin"/>
            </w:r>
            <w:r>
              <w:rPr>
                <w:noProof/>
                <w:webHidden/>
              </w:rPr>
              <w:instrText xml:space="preserve"> PAGEREF _Toc228800644 \h </w:instrText>
            </w:r>
            <w:r>
              <w:rPr>
                <w:noProof/>
                <w:webHidden/>
              </w:rPr>
            </w:r>
            <w:r>
              <w:rPr>
                <w:noProof/>
                <w:webHidden/>
              </w:rPr>
              <w:fldChar w:fldCharType="separate"/>
            </w:r>
            <w:r>
              <w:rPr>
                <w:noProof/>
                <w:webHidden/>
              </w:rPr>
              <w:t>79</w:t>
            </w:r>
            <w:r>
              <w:rPr>
                <w:noProof/>
                <w:webHidden/>
              </w:rPr>
              <w:fldChar w:fldCharType="end"/>
            </w:r>
          </w:hyperlink>
        </w:p>
        <w:p w14:paraId="29B4B090" w14:textId="6AC8275E" w:rsidR="00A156FC" w:rsidRDefault="00A156FC">
          <w:pPr>
            <w:pStyle w:val="TOC3"/>
            <w:rPr>
              <w:rFonts w:eastAsiaTheme="minorEastAsia"/>
              <w:kern w:val="2"/>
              <w:sz w:val="24"/>
              <w:szCs w:val="24"/>
              <w14:ligatures w14:val="standardContextual"/>
            </w:rPr>
          </w:pPr>
          <w:hyperlink w:anchor="_Toc228800645" w:history="1">
            <w:r w:rsidRPr="00954B68">
              <w:rPr>
                <w:rStyle w:val="Hyperlink"/>
              </w:rPr>
              <w:t>7.3.1 Initial Focus</w:t>
            </w:r>
            <w:r>
              <w:rPr>
                <w:webHidden/>
              </w:rPr>
              <w:tab/>
            </w:r>
            <w:r>
              <w:rPr>
                <w:webHidden/>
              </w:rPr>
              <w:fldChar w:fldCharType="begin"/>
            </w:r>
            <w:r>
              <w:rPr>
                <w:webHidden/>
              </w:rPr>
              <w:instrText xml:space="preserve"> PAGEREF _Toc228800645 \h </w:instrText>
            </w:r>
            <w:r>
              <w:rPr>
                <w:webHidden/>
              </w:rPr>
            </w:r>
            <w:r>
              <w:rPr>
                <w:webHidden/>
              </w:rPr>
              <w:fldChar w:fldCharType="separate"/>
            </w:r>
            <w:r>
              <w:rPr>
                <w:webHidden/>
              </w:rPr>
              <w:t>79</w:t>
            </w:r>
            <w:r>
              <w:rPr>
                <w:webHidden/>
              </w:rPr>
              <w:fldChar w:fldCharType="end"/>
            </w:r>
          </w:hyperlink>
        </w:p>
        <w:p w14:paraId="13E65B28" w14:textId="296CC1F7" w:rsidR="00A156FC" w:rsidRDefault="00A156FC">
          <w:pPr>
            <w:pStyle w:val="TOC3"/>
            <w:rPr>
              <w:rFonts w:eastAsiaTheme="minorEastAsia"/>
              <w:kern w:val="2"/>
              <w:sz w:val="24"/>
              <w:szCs w:val="24"/>
              <w14:ligatures w14:val="standardContextual"/>
            </w:rPr>
          </w:pPr>
          <w:hyperlink w:anchor="_Toc228800646" w:history="1">
            <w:r w:rsidRPr="00954B68">
              <w:rPr>
                <w:rStyle w:val="Hyperlink"/>
              </w:rPr>
              <w:t>7.3.2 Focus Return</w:t>
            </w:r>
            <w:r>
              <w:rPr>
                <w:webHidden/>
              </w:rPr>
              <w:tab/>
            </w:r>
            <w:r>
              <w:rPr>
                <w:webHidden/>
              </w:rPr>
              <w:fldChar w:fldCharType="begin"/>
            </w:r>
            <w:r>
              <w:rPr>
                <w:webHidden/>
              </w:rPr>
              <w:instrText xml:space="preserve"> PAGEREF _Toc228800646 \h </w:instrText>
            </w:r>
            <w:r>
              <w:rPr>
                <w:webHidden/>
              </w:rPr>
            </w:r>
            <w:r>
              <w:rPr>
                <w:webHidden/>
              </w:rPr>
              <w:fldChar w:fldCharType="separate"/>
            </w:r>
            <w:r>
              <w:rPr>
                <w:webHidden/>
              </w:rPr>
              <w:t>79</w:t>
            </w:r>
            <w:r>
              <w:rPr>
                <w:webHidden/>
              </w:rPr>
              <w:fldChar w:fldCharType="end"/>
            </w:r>
          </w:hyperlink>
        </w:p>
        <w:p w14:paraId="0743D504" w14:textId="307EC0C7" w:rsidR="00A156FC" w:rsidRDefault="00A156FC">
          <w:pPr>
            <w:pStyle w:val="TOC3"/>
            <w:rPr>
              <w:rFonts w:eastAsiaTheme="minorEastAsia"/>
              <w:kern w:val="2"/>
              <w:sz w:val="24"/>
              <w:szCs w:val="24"/>
              <w14:ligatures w14:val="standardContextual"/>
            </w:rPr>
          </w:pPr>
          <w:hyperlink w:anchor="_Toc228800647" w:history="1">
            <w:r w:rsidRPr="00954B68">
              <w:rPr>
                <w:rStyle w:val="Hyperlink"/>
              </w:rPr>
              <w:t>7.3.3 Focus Trap</w:t>
            </w:r>
            <w:r>
              <w:rPr>
                <w:webHidden/>
              </w:rPr>
              <w:tab/>
            </w:r>
            <w:r>
              <w:rPr>
                <w:webHidden/>
              </w:rPr>
              <w:fldChar w:fldCharType="begin"/>
            </w:r>
            <w:r>
              <w:rPr>
                <w:webHidden/>
              </w:rPr>
              <w:instrText xml:space="preserve"> PAGEREF _Toc228800647 \h </w:instrText>
            </w:r>
            <w:r>
              <w:rPr>
                <w:webHidden/>
              </w:rPr>
            </w:r>
            <w:r>
              <w:rPr>
                <w:webHidden/>
              </w:rPr>
              <w:fldChar w:fldCharType="separate"/>
            </w:r>
            <w:r>
              <w:rPr>
                <w:webHidden/>
              </w:rPr>
              <w:t>79</w:t>
            </w:r>
            <w:r>
              <w:rPr>
                <w:webHidden/>
              </w:rPr>
              <w:fldChar w:fldCharType="end"/>
            </w:r>
          </w:hyperlink>
        </w:p>
        <w:p w14:paraId="504FB8DE" w14:textId="32573474" w:rsidR="00A156FC" w:rsidRDefault="00A156FC">
          <w:pPr>
            <w:pStyle w:val="TOC2"/>
            <w:tabs>
              <w:tab w:val="right" w:leader="dot" w:pos="11150"/>
            </w:tabs>
            <w:rPr>
              <w:rFonts w:eastAsiaTheme="minorEastAsia"/>
              <w:noProof/>
              <w:kern w:val="2"/>
              <w:sz w:val="24"/>
              <w:szCs w:val="24"/>
              <w14:ligatures w14:val="standardContextual"/>
            </w:rPr>
          </w:pPr>
          <w:hyperlink w:anchor="_Toc228800648" w:history="1">
            <w:r w:rsidRPr="00954B68">
              <w:rPr>
                <w:rStyle w:val="Hyperlink"/>
                <w:noProof/>
              </w:rPr>
              <w:t>7.4 ARIA Live Regions</w:t>
            </w:r>
            <w:r>
              <w:rPr>
                <w:noProof/>
                <w:webHidden/>
              </w:rPr>
              <w:tab/>
            </w:r>
            <w:r>
              <w:rPr>
                <w:noProof/>
                <w:webHidden/>
              </w:rPr>
              <w:fldChar w:fldCharType="begin"/>
            </w:r>
            <w:r>
              <w:rPr>
                <w:noProof/>
                <w:webHidden/>
              </w:rPr>
              <w:instrText xml:space="preserve"> PAGEREF _Toc228800648 \h </w:instrText>
            </w:r>
            <w:r>
              <w:rPr>
                <w:noProof/>
                <w:webHidden/>
              </w:rPr>
            </w:r>
            <w:r>
              <w:rPr>
                <w:noProof/>
                <w:webHidden/>
              </w:rPr>
              <w:fldChar w:fldCharType="separate"/>
            </w:r>
            <w:r>
              <w:rPr>
                <w:noProof/>
                <w:webHidden/>
              </w:rPr>
              <w:t>79</w:t>
            </w:r>
            <w:r>
              <w:rPr>
                <w:noProof/>
                <w:webHidden/>
              </w:rPr>
              <w:fldChar w:fldCharType="end"/>
            </w:r>
          </w:hyperlink>
        </w:p>
        <w:p w14:paraId="1D740241" w14:textId="23396F79" w:rsidR="00A156FC" w:rsidRDefault="00A156FC">
          <w:pPr>
            <w:pStyle w:val="TOC3"/>
            <w:rPr>
              <w:rFonts w:eastAsiaTheme="minorEastAsia"/>
              <w:kern w:val="2"/>
              <w:sz w:val="24"/>
              <w:szCs w:val="24"/>
              <w14:ligatures w14:val="standardContextual"/>
            </w:rPr>
          </w:pPr>
          <w:hyperlink w:anchor="_Toc228800649" w:history="1">
            <w:r w:rsidRPr="00954B68">
              <w:rPr>
                <w:rStyle w:val="Hyperlink"/>
              </w:rPr>
              <w:t>7.4.1 Error Messages</w:t>
            </w:r>
            <w:r>
              <w:rPr>
                <w:webHidden/>
              </w:rPr>
              <w:tab/>
            </w:r>
            <w:r>
              <w:rPr>
                <w:webHidden/>
              </w:rPr>
              <w:fldChar w:fldCharType="begin"/>
            </w:r>
            <w:r>
              <w:rPr>
                <w:webHidden/>
              </w:rPr>
              <w:instrText xml:space="preserve"> PAGEREF _Toc228800649 \h </w:instrText>
            </w:r>
            <w:r>
              <w:rPr>
                <w:webHidden/>
              </w:rPr>
            </w:r>
            <w:r>
              <w:rPr>
                <w:webHidden/>
              </w:rPr>
              <w:fldChar w:fldCharType="separate"/>
            </w:r>
            <w:r>
              <w:rPr>
                <w:webHidden/>
              </w:rPr>
              <w:t>79</w:t>
            </w:r>
            <w:r>
              <w:rPr>
                <w:webHidden/>
              </w:rPr>
              <w:fldChar w:fldCharType="end"/>
            </w:r>
          </w:hyperlink>
        </w:p>
        <w:p w14:paraId="068736C8" w14:textId="6C5B3511" w:rsidR="00A156FC" w:rsidRDefault="00A156FC">
          <w:pPr>
            <w:pStyle w:val="TOC3"/>
            <w:rPr>
              <w:rFonts w:eastAsiaTheme="minorEastAsia"/>
              <w:kern w:val="2"/>
              <w:sz w:val="24"/>
              <w:szCs w:val="24"/>
              <w14:ligatures w14:val="standardContextual"/>
            </w:rPr>
          </w:pPr>
          <w:hyperlink w:anchor="_Toc228800650" w:history="1">
            <w:r w:rsidRPr="00954B68">
              <w:rPr>
                <w:rStyle w:val="Hyperlink"/>
              </w:rPr>
              <w:t>7.4.2 Notifications</w:t>
            </w:r>
            <w:r>
              <w:rPr>
                <w:webHidden/>
              </w:rPr>
              <w:tab/>
            </w:r>
            <w:r>
              <w:rPr>
                <w:webHidden/>
              </w:rPr>
              <w:fldChar w:fldCharType="begin"/>
            </w:r>
            <w:r>
              <w:rPr>
                <w:webHidden/>
              </w:rPr>
              <w:instrText xml:space="preserve"> PAGEREF _Toc228800650 \h </w:instrText>
            </w:r>
            <w:r>
              <w:rPr>
                <w:webHidden/>
              </w:rPr>
            </w:r>
            <w:r>
              <w:rPr>
                <w:webHidden/>
              </w:rPr>
              <w:fldChar w:fldCharType="separate"/>
            </w:r>
            <w:r>
              <w:rPr>
                <w:webHidden/>
              </w:rPr>
              <w:t>79</w:t>
            </w:r>
            <w:r>
              <w:rPr>
                <w:webHidden/>
              </w:rPr>
              <w:fldChar w:fldCharType="end"/>
            </w:r>
          </w:hyperlink>
        </w:p>
        <w:p w14:paraId="0C4D4EDB" w14:textId="314CEABF" w:rsidR="00A156FC" w:rsidRDefault="00A156FC">
          <w:pPr>
            <w:pStyle w:val="TOC3"/>
            <w:rPr>
              <w:rFonts w:eastAsiaTheme="minorEastAsia"/>
              <w:kern w:val="2"/>
              <w:sz w:val="24"/>
              <w:szCs w:val="24"/>
              <w14:ligatures w14:val="standardContextual"/>
            </w:rPr>
          </w:pPr>
          <w:hyperlink w:anchor="_Toc228800651" w:history="1">
            <w:r w:rsidRPr="00954B68">
              <w:rPr>
                <w:rStyle w:val="Hyperlink"/>
              </w:rPr>
              <w:t>7.4.3 Loading States</w:t>
            </w:r>
            <w:r>
              <w:rPr>
                <w:webHidden/>
              </w:rPr>
              <w:tab/>
            </w:r>
            <w:r>
              <w:rPr>
                <w:webHidden/>
              </w:rPr>
              <w:fldChar w:fldCharType="begin"/>
            </w:r>
            <w:r>
              <w:rPr>
                <w:webHidden/>
              </w:rPr>
              <w:instrText xml:space="preserve"> PAGEREF _Toc228800651 \h </w:instrText>
            </w:r>
            <w:r>
              <w:rPr>
                <w:webHidden/>
              </w:rPr>
            </w:r>
            <w:r>
              <w:rPr>
                <w:webHidden/>
              </w:rPr>
              <w:fldChar w:fldCharType="separate"/>
            </w:r>
            <w:r>
              <w:rPr>
                <w:webHidden/>
              </w:rPr>
              <w:t>79</w:t>
            </w:r>
            <w:r>
              <w:rPr>
                <w:webHidden/>
              </w:rPr>
              <w:fldChar w:fldCharType="end"/>
            </w:r>
          </w:hyperlink>
        </w:p>
        <w:p w14:paraId="0CD6E3E1" w14:textId="35B263B4" w:rsidR="00A156FC" w:rsidRDefault="00A156FC">
          <w:pPr>
            <w:pStyle w:val="TOC2"/>
            <w:tabs>
              <w:tab w:val="right" w:leader="dot" w:pos="11150"/>
            </w:tabs>
            <w:rPr>
              <w:rFonts w:eastAsiaTheme="minorEastAsia"/>
              <w:noProof/>
              <w:kern w:val="2"/>
              <w:sz w:val="24"/>
              <w:szCs w:val="24"/>
              <w14:ligatures w14:val="standardContextual"/>
            </w:rPr>
          </w:pPr>
          <w:hyperlink w:anchor="_Toc228800652" w:history="1">
            <w:r w:rsidRPr="00954B68">
              <w:rPr>
                <w:rStyle w:val="Hyperlink"/>
                <w:noProof/>
              </w:rPr>
              <w:t>7.5 Reduced Motion</w:t>
            </w:r>
            <w:r>
              <w:rPr>
                <w:noProof/>
                <w:webHidden/>
              </w:rPr>
              <w:tab/>
            </w:r>
            <w:r>
              <w:rPr>
                <w:noProof/>
                <w:webHidden/>
              </w:rPr>
              <w:fldChar w:fldCharType="begin"/>
            </w:r>
            <w:r>
              <w:rPr>
                <w:noProof/>
                <w:webHidden/>
              </w:rPr>
              <w:instrText xml:space="preserve"> PAGEREF _Toc228800652 \h </w:instrText>
            </w:r>
            <w:r>
              <w:rPr>
                <w:noProof/>
                <w:webHidden/>
              </w:rPr>
            </w:r>
            <w:r>
              <w:rPr>
                <w:noProof/>
                <w:webHidden/>
              </w:rPr>
              <w:fldChar w:fldCharType="separate"/>
            </w:r>
            <w:r>
              <w:rPr>
                <w:noProof/>
                <w:webHidden/>
              </w:rPr>
              <w:t>79</w:t>
            </w:r>
            <w:r>
              <w:rPr>
                <w:noProof/>
                <w:webHidden/>
              </w:rPr>
              <w:fldChar w:fldCharType="end"/>
            </w:r>
          </w:hyperlink>
        </w:p>
        <w:p w14:paraId="2AF0EAAF" w14:textId="18822814" w:rsidR="00A156FC" w:rsidRDefault="00A156FC">
          <w:pPr>
            <w:pStyle w:val="TOC3"/>
            <w:rPr>
              <w:rFonts w:eastAsiaTheme="minorEastAsia"/>
              <w:kern w:val="2"/>
              <w:sz w:val="24"/>
              <w:szCs w:val="24"/>
              <w14:ligatures w14:val="standardContextual"/>
            </w:rPr>
          </w:pPr>
          <w:hyperlink w:anchor="_Toc228800653" w:history="1">
            <w:r w:rsidRPr="00954B68">
              <w:rPr>
                <w:rStyle w:val="Hyperlink"/>
              </w:rPr>
              <w:t>7.5.1 Motion Preferences</w:t>
            </w:r>
            <w:r>
              <w:rPr>
                <w:webHidden/>
              </w:rPr>
              <w:tab/>
            </w:r>
            <w:r>
              <w:rPr>
                <w:webHidden/>
              </w:rPr>
              <w:fldChar w:fldCharType="begin"/>
            </w:r>
            <w:r>
              <w:rPr>
                <w:webHidden/>
              </w:rPr>
              <w:instrText xml:space="preserve"> PAGEREF _Toc228800653 \h </w:instrText>
            </w:r>
            <w:r>
              <w:rPr>
                <w:webHidden/>
              </w:rPr>
            </w:r>
            <w:r>
              <w:rPr>
                <w:webHidden/>
              </w:rPr>
              <w:fldChar w:fldCharType="separate"/>
            </w:r>
            <w:r>
              <w:rPr>
                <w:webHidden/>
              </w:rPr>
              <w:t>79</w:t>
            </w:r>
            <w:r>
              <w:rPr>
                <w:webHidden/>
              </w:rPr>
              <w:fldChar w:fldCharType="end"/>
            </w:r>
          </w:hyperlink>
        </w:p>
        <w:p w14:paraId="7767FB09" w14:textId="724D1954" w:rsidR="00A156FC" w:rsidRDefault="00A156FC">
          <w:pPr>
            <w:pStyle w:val="TOC3"/>
            <w:rPr>
              <w:rFonts w:eastAsiaTheme="minorEastAsia"/>
              <w:kern w:val="2"/>
              <w:sz w:val="24"/>
              <w:szCs w:val="24"/>
              <w14:ligatures w14:val="standardContextual"/>
            </w:rPr>
          </w:pPr>
          <w:hyperlink w:anchor="_Toc228800654" w:history="1">
            <w:r w:rsidRPr="00954B68">
              <w:rPr>
                <w:rStyle w:val="Hyperlink"/>
              </w:rPr>
              <w:t>7.5.2 Required Motion</w:t>
            </w:r>
            <w:r>
              <w:rPr>
                <w:webHidden/>
              </w:rPr>
              <w:tab/>
            </w:r>
            <w:r>
              <w:rPr>
                <w:webHidden/>
              </w:rPr>
              <w:fldChar w:fldCharType="begin"/>
            </w:r>
            <w:r>
              <w:rPr>
                <w:webHidden/>
              </w:rPr>
              <w:instrText xml:space="preserve"> PAGEREF _Toc228800654 \h </w:instrText>
            </w:r>
            <w:r>
              <w:rPr>
                <w:webHidden/>
              </w:rPr>
            </w:r>
            <w:r>
              <w:rPr>
                <w:webHidden/>
              </w:rPr>
              <w:fldChar w:fldCharType="separate"/>
            </w:r>
            <w:r>
              <w:rPr>
                <w:webHidden/>
              </w:rPr>
              <w:t>80</w:t>
            </w:r>
            <w:r>
              <w:rPr>
                <w:webHidden/>
              </w:rPr>
              <w:fldChar w:fldCharType="end"/>
            </w:r>
          </w:hyperlink>
        </w:p>
        <w:p w14:paraId="6B1682B3" w14:textId="11D4F6A9" w:rsidR="00A156FC" w:rsidRDefault="00A156FC">
          <w:pPr>
            <w:pStyle w:val="TOC2"/>
            <w:tabs>
              <w:tab w:val="right" w:leader="dot" w:pos="11150"/>
            </w:tabs>
            <w:rPr>
              <w:rFonts w:eastAsiaTheme="minorEastAsia"/>
              <w:noProof/>
              <w:kern w:val="2"/>
              <w:sz w:val="24"/>
              <w:szCs w:val="24"/>
              <w14:ligatures w14:val="standardContextual"/>
            </w:rPr>
          </w:pPr>
          <w:hyperlink w:anchor="_Toc228800655" w:history="1">
            <w:r w:rsidRPr="00954B68">
              <w:rPr>
                <w:rStyle w:val="Hyperlink"/>
                <w:noProof/>
              </w:rPr>
              <w:t>7.6 Text Scaling</w:t>
            </w:r>
            <w:r>
              <w:rPr>
                <w:noProof/>
                <w:webHidden/>
              </w:rPr>
              <w:tab/>
            </w:r>
            <w:r>
              <w:rPr>
                <w:noProof/>
                <w:webHidden/>
              </w:rPr>
              <w:fldChar w:fldCharType="begin"/>
            </w:r>
            <w:r>
              <w:rPr>
                <w:noProof/>
                <w:webHidden/>
              </w:rPr>
              <w:instrText xml:space="preserve"> PAGEREF _Toc228800655 \h </w:instrText>
            </w:r>
            <w:r>
              <w:rPr>
                <w:noProof/>
                <w:webHidden/>
              </w:rPr>
            </w:r>
            <w:r>
              <w:rPr>
                <w:noProof/>
                <w:webHidden/>
              </w:rPr>
              <w:fldChar w:fldCharType="separate"/>
            </w:r>
            <w:r>
              <w:rPr>
                <w:noProof/>
                <w:webHidden/>
              </w:rPr>
              <w:t>80</w:t>
            </w:r>
            <w:r>
              <w:rPr>
                <w:noProof/>
                <w:webHidden/>
              </w:rPr>
              <w:fldChar w:fldCharType="end"/>
            </w:r>
          </w:hyperlink>
        </w:p>
        <w:p w14:paraId="59A105BC" w14:textId="632B145C" w:rsidR="00A156FC" w:rsidRDefault="00A156FC">
          <w:pPr>
            <w:pStyle w:val="TOC3"/>
            <w:rPr>
              <w:rFonts w:eastAsiaTheme="minorEastAsia"/>
              <w:kern w:val="2"/>
              <w:sz w:val="24"/>
              <w:szCs w:val="24"/>
              <w14:ligatures w14:val="standardContextual"/>
            </w:rPr>
          </w:pPr>
          <w:hyperlink w:anchor="_Toc228800656" w:history="1">
            <w:r w:rsidRPr="00954B68">
              <w:rPr>
                <w:rStyle w:val="Hyperlink"/>
              </w:rPr>
              <w:t>7.6.1 Dynamic Type</w:t>
            </w:r>
            <w:r>
              <w:rPr>
                <w:webHidden/>
              </w:rPr>
              <w:tab/>
            </w:r>
            <w:r>
              <w:rPr>
                <w:webHidden/>
              </w:rPr>
              <w:fldChar w:fldCharType="begin"/>
            </w:r>
            <w:r>
              <w:rPr>
                <w:webHidden/>
              </w:rPr>
              <w:instrText xml:space="preserve"> PAGEREF _Toc228800656 \h </w:instrText>
            </w:r>
            <w:r>
              <w:rPr>
                <w:webHidden/>
              </w:rPr>
            </w:r>
            <w:r>
              <w:rPr>
                <w:webHidden/>
              </w:rPr>
              <w:fldChar w:fldCharType="separate"/>
            </w:r>
            <w:r>
              <w:rPr>
                <w:webHidden/>
              </w:rPr>
              <w:t>80</w:t>
            </w:r>
            <w:r>
              <w:rPr>
                <w:webHidden/>
              </w:rPr>
              <w:fldChar w:fldCharType="end"/>
            </w:r>
          </w:hyperlink>
        </w:p>
        <w:p w14:paraId="1165EF1E" w14:textId="0136085E" w:rsidR="00A156FC" w:rsidRDefault="00A156FC">
          <w:pPr>
            <w:pStyle w:val="TOC3"/>
            <w:rPr>
              <w:rFonts w:eastAsiaTheme="minorEastAsia"/>
              <w:kern w:val="2"/>
              <w:sz w:val="24"/>
              <w:szCs w:val="24"/>
              <w14:ligatures w14:val="standardContextual"/>
            </w:rPr>
          </w:pPr>
          <w:hyperlink w:anchor="_Toc228800657" w:history="1">
            <w:r w:rsidRPr="00954B68">
              <w:rPr>
                <w:rStyle w:val="Hyperlink"/>
              </w:rPr>
              <w:t>7.6.2 Minimum Tap Targets</w:t>
            </w:r>
            <w:r>
              <w:rPr>
                <w:webHidden/>
              </w:rPr>
              <w:tab/>
            </w:r>
            <w:r>
              <w:rPr>
                <w:webHidden/>
              </w:rPr>
              <w:fldChar w:fldCharType="begin"/>
            </w:r>
            <w:r>
              <w:rPr>
                <w:webHidden/>
              </w:rPr>
              <w:instrText xml:space="preserve"> PAGEREF _Toc228800657 \h </w:instrText>
            </w:r>
            <w:r>
              <w:rPr>
                <w:webHidden/>
              </w:rPr>
            </w:r>
            <w:r>
              <w:rPr>
                <w:webHidden/>
              </w:rPr>
              <w:fldChar w:fldCharType="separate"/>
            </w:r>
            <w:r>
              <w:rPr>
                <w:webHidden/>
              </w:rPr>
              <w:t>80</w:t>
            </w:r>
            <w:r>
              <w:rPr>
                <w:webHidden/>
              </w:rPr>
              <w:fldChar w:fldCharType="end"/>
            </w:r>
          </w:hyperlink>
        </w:p>
        <w:p w14:paraId="0E930201" w14:textId="3A5557F7" w:rsidR="00A156FC" w:rsidRDefault="00A156FC">
          <w:pPr>
            <w:pStyle w:val="TOC2"/>
            <w:tabs>
              <w:tab w:val="right" w:leader="dot" w:pos="11150"/>
            </w:tabs>
            <w:rPr>
              <w:rFonts w:eastAsiaTheme="minorEastAsia"/>
              <w:noProof/>
              <w:kern w:val="2"/>
              <w:sz w:val="24"/>
              <w:szCs w:val="24"/>
              <w14:ligatures w14:val="standardContextual"/>
            </w:rPr>
          </w:pPr>
          <w:hyperlink w:anchor="_Toc228800658" w:history="1">
            <w:r w:rsidRPr="00954B68">
              <w:rPr>
                <w:rStyle w:val="Hyperlink"/>
                <w:noProof/>
              </w:rPr>
              <w:t>7.7 Color and Contrast</w:t>
            </w:r>
            <w:r>
              <w:rPr>
                <w:noProof/>
                <w:webHidden/>
              </w:rPr>
              <w:tab/>
            </w:r>
            <w:r>
              <w:rPr>
                <w:noProof/>
                <w:webHidden/>
              </w:rPr>
              <w:fldChar w:fldCharType="begin"/>
            </w:r>
            <w:r>
              <w:rPr>
                <w:noProof/>
                <w:webHidden/>
              </w:rPr>
              <w:instrText xml:space="preserve"> PAGEREF _Toc228800658 \h </w:instrText>
            </w:r>
            <w:r>
              <w:rPr>
                <w:noProof/>
                <w:webHidden/>
              </w:rPr>
            </w:r>
            <w:r>
              <w:rPr>
                <w:noProof/>
                <w:webHidden/>
              </w:rPr>
              <w:fldChar w:fldCharType="separate"/>
            </w:r>
            <w:r>
              <w:rPr>
                <w:noProof/>
                <w:webHidden/>
              </w:rPr>
              <w:t>80</w:t>
            </w:r>
            <w:r>
              <w:rPr>
                <w:noProof/>
                <w:webHidden/>
              </w:rPr>
              <w:fldChar w:fldCharType="end"/>
            </w:r>
          </w:hyperlink>
        </w:p>
        <w:p w14:paraId="38C0AB5E" w14:textId="789BD2CE" w:rsidR="00A156FC" w:rsidRDefault="00A156FC">
          <w:pPr>
            <w:pStyle w:val="TOC3"/>
            <w:rPr>
              <w:rFonts w:eastAsiaTheme="minorEastAsia"/>
              <w:kern w:val="2"/>
              <w:sz w:val="24"/>
              <w:szCs w:val="24"/>
              <w14:ligatures w14:val="standardContextual"/>
            </w:rPr>
          </w:pPr>
          <w:r>
            <w:rPr>
              <w:rStyle w:val="Hyperlink"/>
            </w:rPr>
            <w:lastRenderedPageBreak/>
            <w:br/>
          </w:r>
          <w:hyperlink w:anchor="_Toc228800659" w:history="1">
            <w:r w:rsidRPr="00954B68">
              <w:rPr>
                <w:rStyle w:val="Hyperlink"/>
              </w:rPr>
              <w:t>7.7.1 Contrast Ratios</w:t>
            </w:r>
            <w:r>
              <w:rPr>
                <w:webHidden/>
              </w:rPr>
              <w:tab/>
            </w:r>
            <w:r>
              <w:rPr>
                <w:webHidden/>
              </w:rPr>
              <w:fldChar w:fldCharType="begin"/>
            </w:r>
            <w:r>
              <w:rPr>
                <w:webHidden/>
              </w:rPr>
              <w:instrText xml:space="preserve"> PAGEREF _Toc228800659 \h </w:instrText>
            </w:r>
            <w:r>
              <w:rPr>
                <w:webHidden/>
              </w:rPr>
            </w:r>
            <w:r>
              <w:rPr>
                <w:webHidden/>
              </w:rPr>
              <w:fldChar w:fldCharType="separate"/>
            </w:r>
            <w:r>
              <w:rPr>
                <w:webHidden/>
              </w:rPr>
              <w:t>80</w:t>
            </w:r>
            <w:r>
              <w:rPr>
                <w:webHidden/>
              </w:rPr>
              <w:fldChar w:fldCharType="end"/>
            </w:r>
          </w:hyperlink>
        </w:p>
        <w:p w14:paraId="527B082B" w14:textId="53A08B99" w:rsidR="00A156FC" w:rsidRDefault="00A156FC">
          <w:pPr>
            <w:pStyle w:val="TOC3"/>
            <w:rPr>
              <w:rFonts w:eastAsiaTheme="minorEastAsia"/>
              <w:kern w:val="2"/>
              <w:sz w:val="24"/>
              <w:szCs w:val="24"/>
              <w14:ligatures w14:val="standardContextual"/>
            </w:rPr>
          </w:pPr>
          <w:hyperlink w:anchor="_Toc228800660" w:history="1">
            <w:r w:rsidRPr="00954B68">
              <w:rPr>
                <w:rStyle w:val="Hyperlink"/>
              </w:rPr>
              <w:t>7.7.2 Color Independence</w:t>
            </w:r>
            <w:r>
              <w:rPr>
                <w:webHidden/>
              </w:rPr>
              <w:tab/>
            </w:r>
            <w:r>
              <w:rPr>
                <w:webHidden/>
              </w:rPr>
              <w:fldChar w:fldCharType="begin"/>
            </w:r>
            <w:r>
              <w:rPr>
                <w:webHidden/>
              </w:rPr>
              <w:instrText xml:space="preserve"> PAGEREF _Toc228800660 \h </w:instrText>
            </w:r>
            <w:r>
              <w:rPr>
                <w:webHidden/>
              </w:rPr>
            </w:r>
            <w:r>
              <w:rPr>
                <w:webHidden/>
              </w:rPr>
              <w:fldChar w:fldCharType="separate"/>
            </w:r>
            <w:r>
              <w:rPr>
                <w:webHidden/>
              </w:rPr>
              <w:t>80</w:t>
            </w:r>
            <w:r>
              <w:rPr>
                <w:webHidden/>
              </w:rPr>
              <w:fldChar w:fldCharType="end"/>
            </w:r>
          </w:hyperlink>
        </w:p>
        <w:p w14:paraId="54F53D5A" w14:textId="2BEDA7ED" w:rsidR="00A156FC" w:rsidRDefault="00A156FC">
          <w:pPr>
            <w:pStyle w:val="TOC2"/>
            <w:tabs>
              <w:tab w:val="right" w:leader="dot" w:pos="11150"/>
            </w:tabs>
            <w:rPr>
              <w:rFonts w:eastAsiaTheme="minorEastAsia"/>
              <w:noProof/>
              <w:kern w:val="2"/>
              <w:sz w:val="24"/>
              <w:szCs w:val="24"/>
              <w14:ligatures w14:val="standardContextual"/>
            </w:rPr>
          </w:pPr>
          <w:hyperlink w:anchor="_Toc228800661" w:history="1">
            <w:r w:rsidRPr="00954B68">
              <w:rPr>
                <w:rStyle w:val="Hyperlink"/>
                <w:noProof/>
              </w:rPr>
              <w:t>7.8 Accessible Error Handling</w:t>
            </w:r>
            <w:r>
              <w:rPr>
                <w:noProof/>
                <w:webHidden/>
              </w:rPr>
              <w:tab/>
            </w:r>
            <w:r>
              <w:rPr>
                <w:noProof/>
                <w:webHidden/>
              </w:rPr>
              <w:fldChar w:fldCharType="begin"/>
            </w:r>
            <w:r>
              <w:rPr>
                <w:noProof/>
                <w:webHidden/>
              </w:rPr>
              <w:instrText xml:space="preserve"> PAGEREF _Toc228800661 \h </w:instrText>
            </w:r>
            <w:r>
              <w:rPr>
                <w:noProof/>
                <w:webHidden/>
              </w:rPr>
            </w:r>
            <w:r>
              <w:rPr>
                <w:noProof/>
                <w:webHidden/>
              </w:rPr>
              <w:fldChar w:fldCharType="separate"/>
            </w:r>
            <w:r>
              <w:rPr>
                <w:noProof/>
                <w:webHidden/>
              </w:rPr>
              <w:t>80</w:t>
            </w:r>
            <w:r>
              <w:rPr>
                <w:noProof/>
                <w:webHidden/>
              </w:rPr>
              <w:fldChar w:fldCharType="end"/>
            </w:r>
          </w:hyperlink>
        </w:p>
        <w:p w14:paraId="5F3F7677" w14:textId="2FC7E6A9" w:rsidR="00A156FC" w:rsidRDefault="00A156FC">
          <w:pPr>
            <w:pStyle w:val="TOC3"/>
            <w:rPr>
              <w:rFonts w:eastAsiaTheme="minorEastAsia"/>
              <w:kern w:val="2"/>
              <w:sz w:val="24"/>
              <w:szCs w:val="24"/>
              <w14:ligatures w14:val="standardContextual"/>
            </w:rPr>
          </w:pPr>
          <w:hyperlink w:anchor="_Toc228800662" w:history="1">
            <w:r w:rsidRPr="00954B68">
              <w:rPr>
                <w:rStyle w:val="Hyperlink"/>
              </w:rPr>
              <w:t>7.8.1 Inline Errors</w:t>
            </w:r>
            <w:r>
              <w:rPr>
                <w:webHidden/>
              </w:rPr>
              <w:tab/>
            </w:r>
            <w:r>
              <w:rPr>
                <w:webHidden/>
              </w:rPr>
              <w:fldChar w:fldCharType="begin"/>
            </w:r>
            <w:r>
              <w:rPr>
                <w:webHidden/>
              </w:rPr>
              <w:instrText xml:space="preserve"> PAGEREF _Toc228800662 \h </w:instrText>
            </w:r>
            <w:r>
              <w:rPr>
                <w:webHidden/>
              </w:rPr>
            </w:r>
            <w:r>
              <w:rPr>
                <w:webHidden/>
              </w:rPr>
              <w:fldChar w:fldCharType="separate"/>
            </w:r>
            <w:r>
              <w:rPr>
                <w:webHidden/>
              </w:rPr>
              <w:t>80</w:t>
            </w:r>
            <w:r>
              <w:rPr>
                <w:webHidden/>
              </w:rPr>
              <w:fldChar w:fldCharType="end"/>
            </w:r>
          </w:hyperlink>
        </w:p>
        <w:p w14:paraId="20B0AC18" w14:textId="538693F0" w:rsidR="00A156FC" w:rsidRDefault="00A156FC">
          <w:pPr>
            <w:pStyle w:val="TOC3"/>
            <w:rPr>
              <w:rFonts w:eastAsiaTheme="minorEastAsia"/>
              <w:kern w:val="2"/>
              <w:sz w:val="24"/>
              <w:szCs w:val="24"/>
              <w14:ligatures w14:val="standardContextual"/>
            </w:rPr>
          </w:pPr>
          <w:hyperlink w:anchor="_Toc228800663" w:history="1">
            <w:r w:rsidRPr="00954B68">
              <w:rPr>
                <w:rStyle w:val="Hyperlink"/>
              </w:rPr>
              <w:t>7.8.2 Non</w:t>
            </w:r>
            <w:r w:rsidRPr="00954B68">
              <w:rPr>
                <w:rStyle w:val="Hyperlink"/>
                <w:rFonts w:ascii="Cambria Math" w:hAnsi="Cambria Math" w:cs="Cambria Math"/>
              </w:rPr>
              <w:t>‑</w:t>
            </w:r>
            <w:r w:rsidRPr="00954B68">
              <w:rPr>
                <w:rStyle w:val="Hyperlink"/>
              </w:rPr>
              <w:t>Blocking Errors</w:t>
            </w:r>
            <w:r>
              <w:rPr>
                <w:webHidden/>
              </w:rPr>
              <w:tab/>
            </w:r>
            <w:r>
              <w:rPr>
                <w:webHidden/>
              </w:rPr>
              <w:fldChar w:fldCharType="begin"/>
            </w:r>
            <w:r>
              <w:rPr>
                <w:webHidden/>
              </w:rPr>
              <w:instrText xml:space="preserve"> PAGEREF _Toc228800663 \h </w:instrText>
            </w:r>
            <w:r>
              <w:rPr>
                <w:webHidden/>
              </w:rPr>
            </w:r>
            <w:r>
              <w:rPr>
                <w:webHidden/>
              </w:rPr>
              <w:fldChar w:fldCharType="separate"/>
            </w:r>
            <w:r>
              <w:rPr>
                <w:webHidden/>
              </w:rPr>
              <w:t>80</w:t>
            </w:r>
            <w:r>
              <w:rPr>
                <w:webHidden/>
              </w:rPr>
              <w:fldChar w:fldCharType="end"/>
            </w:r>
          </w:hyperlink>
        </w:p>
        <w:p w14:paraId="34C6C7AC" w14:textId="55F7C21D" w:rsidR="00A156FC" w:rsidRDefault="00A156FC">
          <w:pPr>
            <w:pStyle w:val="TOC2"/>
            <w:tabs>
              <w:tab w:val="right" w:leader="dot" w:pos="11150"/>
            </w:tabs>
            <w:rPr>
              <w:rFonts w:eastAsiaTheme="minorEastAsia"/>
              <w:noProof/>
              <w:kern w:val="2"/>
              <w:sz w:val="24"/>
              <w:szCs w:val="24"/>
              <w14:ligatures w14:val="standardContextual"/>
            </w:rPr>
          </w:pPr>
          <w:hyperlink w:anchor="_Toc228800664" w:history="1">
            <w:r w:rsidRPr="00954B68">
              <w:rPr>
                <w:rStyle w:val="Hyperlink"/>
                <w:noProof/>
              </w:rPr>
              <w:t>7.9 Related Requirements</w:t>
            </w:r>
            <w:r>
              <w:rPr>
                <w:noProof/>
                <w:webHidden/>
              </w:rPr>
              <w:tab/>
            </w:r>
            <w:r>
              <w:rPr>
                <w:noProof/>
                <w:webHidden/>
              </w:rPr>
              <w:fldChar w:fldCharType="begin"/>
            </w:r>
            <w:r>
              <w:rPr>
                <w:noProof/>
                <w:webHidden/>
              </w:rPr>
              <w:instrText xml:space="preserve"> PAGEREF _Toc228800664 \h </w:instrText>
            </w:r>
            <w:r>
              <w:rPr>
                <w:noProof/>
                <w:webHidden/>
              </w:rPr>
            </w:r>
            <w:r>
              <w:rPr>
                <w:noProof/>
                <w:webHidden/>
              </w:rPr>
              <w:fldChar w:fldCharType="separate"/>
            </w:r>
            <w:r>
              <w:rPr>
                <w:noProof/>
                <w:webHidden/>
              </w:rPr>
              <w:t>80</w:t>
            </w:r>
            <w:r>
              <w:rPr>
                <w:noProof/>
                <w:webHidden/>
              </w:rPr>
              <w:fldChar w:fldCharType="end"/>
            </w:r>
          </w:hyperlink>
        </w:p>
        <w:p w14:paraId="48E6D8BE" w14:textId="24CFB8D3" w:rsidR="00A156FC" w:rsidRDefault="00A156FC">
          <w:pPr>
            <w:pStyle w:val="TOC2"/>
            <w:tabs>
              <w:tab w:val="right" w:leader="dot" w:pos="11150"/>
            </w:tabs>
            <w:rPr>
              <w:rFonts w:eastAsiaTheme="minorEastAsia"/>
              <w:noProof/>
              <w:kern w:val="2"/>
              <w:sz w:val="24"/>
              <w:szCs w:val="24"/>
              <w14:ligatures w14:val="standardContextual"/>
            </w:rPr>
          </w:pPr>
          <w:hyperlink w:anchor="_Toc228800665" w:history="1">
            <w:r w:rsidRPr="00954B68">
              <w:rPr>
                <w:rStyle w:val="Hyperlink"/>
                <w:noProof/>
              </w:rPr>
              <w:t>8. Loading &amp; Skeleton States</w:t>
            </w:r>
            <w:r>
              <w:rPr>
                <w:noProof/>
                <w:webHidden/>
              </w:rPr>
              <w:tab/>
            </w:r>
            <w:r>
              <w:rPr>
                <w:noProof/>
                <w:webHidden/>
              </w:rPr>
              <w:fldChar w:fldCharType="begin"/>
            </w:r>
            <w:r>
              <w:rPr>
                <w:noProof/>
                <w:webHidden/>
              </w:rPr>
              <w:instrText xml:space="preserve"> PAGEREF _Toc228800665 \h </w:instrText>
            </w:r>
            <w:r>
              <w:rPr>
                <w:noProof/>
                <w:webHidden/>
              </w:rPr>
            </w:r>
            <w:r>
              <w:rPr>
                <w:noProof/>
                <w:webHidden/>
              </w:rPr>
              <w:fldChar w:fldCharType="separate"/>
            </w:r>
            <w:r>
              <w:rPr>
                <w:noProof/>
                <w:webHidden/>
              </w:rPr>
              <w:t>81</w:t>
            </w:r>
            <w:r>
              <w:rPr>
                <w:noProof/>
                <w:webHidden/>
              </w:rPr>
              <w:fldChar w:fldCharType="end"/>
            </w:r>
          </w:hyperlink>
        </w:p>
        <w:p w14:paraId="5B15C0E5" w14:textId="1D3D8C80" w:rsidR="00A156FC" w:rsidRDefault="00A156FC">
          <w:pPr>
            <w:pStyle w:val="TOC2"/>
            <w:tabs>
              <w:tab w:val="right" w:leader="dot" w:pos="11150"/>
            </w:tabs>
            <w:rPr>
              <w:rFonts w:eastAsiaTheme="minorEastAsia"/>
              <w:noProof/>
              <w:kern w:val="2"/>
              <w:sz w:val="24"/>
              <w:szCs w:val="24"/>
              <w14:ligatures w14:val="standardContextual"/>
            </w:rPr>
          </w:pPr>
          <w:hyperlink w:anchor="_Toc228800666" w:history="1">
            <w:r w:rsidRPr="00954B68">
              <w:rPr>
                <w:rStyle w:val="Hyperlink"/>
                <w:noProof/>
              </w:rPr>
              <w:t>8.1 When Loading States Are Used</w:t>
            </w:r>
            <w:r>
              <w:rPr>
                <w:noProof/>
                <w:webHidden/>
              </w:rPr>
              <w:tab/>
            </w:r>
            <w:r>
              <w:rPr>
                <w:noProof/>
                <w:webHidden/>
              </w:rPr>
              <w:fldChar w:fldCharType="begin"/>
            </w:r>
            <w:r>
              <w:rPr>
                <w:noProof/>
                <w:webHidden/>
              </w:rPr>
              <w:instrText xml:space="preserve"> PAGEREF _Toc228800666 \h </w:instrText>
            </w:r>
            <w:r>
              <w:rPr>
                <w:noProof/>
                <w:webHidden/>
              </w:rPr>
            </w:r>
            <w:r>
              <w:rPr>
                <w:noProof/>
                <w:webHidden/>
              </w:rPr>
              <w:fldChar w:fldCharType="separate"/>
            </w:r>
            <w:r>
              <w:rPr>
                <w:noProof/>
                <w:webHidden/>
              </w:rPr>
              <w:t>81</w:t>
            </w:r>
            <w:r>
              <w:rPr>
                <w:noProof/>
                <w:webHidden/>
              </w:rPr>
              <w:fldChar w:fldCharType="end"/>
            </w:r>
          </w:hyperlink>
        </w:p>
        <w:p w14:paraId="6C960328" w14:textId="0DC74FDF" w:rsidR="00A156FC" w:rsidRDefault="00A156FC">
          <w:pPr>
            <w:pStyle w:val="TOC2"/>
            <w:tabs>
              <w:tab w:val="right" w:leader="dot" w:pos="11150"/>
            </w:tabs>
            <w:rPr>
              <w:rFonts w:eastAsiaTheme="minorEastAsia"/>
              <w:noProof/>
              <w:kern w:val="2"/>
              <w:sz w:val="24"/>
              <w:szCs w:val="24"/>
              <w14:ligatures w14:val="standardContextual"/>
            </w:rPr>
          </w:pPr>
          <w:hyperlink w:anchor="_Toc228800667" w:history="1">
            <w:r w:rsidRPr="00954B68">
              <w:rPr>
                <w:rStyle w:val="Hyperlink"/>
                <w:noProof/>
              </w:rPr>
              <w:t>8.2 Skeleton Loader Usage</w:t>
            </w:r>
            <w:r>
              <w:rPr>
                <w:noProof/>
                <w:webHidden/>
              </w:rPr>
              <w:tab/>
            </w:r>
            <w:r>
              <w:rPr>
                <w:noProof/>
                <w:webHidden/>
              </w:rPr>
              <w:fldChar w:fldCharType="begin"/>
            </w:r>
            <w:r>
              <w:rPr>
                <w:noProof/>
                <w:webHidden/>
              </w:rPr>
              <w:instrText xml:space="preserve"> PAGEREF _Toc228800667 \h </w:instrText>
            </w:r>
            <w:r>
              <w:rPr>
                <w:noProof/>
                <w:webHidden/>
              </w:rPr>
            </w:r>
            <w:r>
              <w:rPr>
                <w:noProof/>
                <w:webHidden/>
              </w:rPr>
              <w:fldChar w:fldCharType="separate"/>
            </w:r>
            <w:r>
              <w:rPr>
                <w:noProof/>
                <w:webHidden/>
              </w:rPr>
              <w:t>81</w:t>
            </w:r>
            <w:r>
              <w:rPr>
                <w:noProof/>
                <w:webHidden/>
              </w:rPr>
              <w:fldChar w:fldCharType="end"/>
            </w:r>
          </w:hyperlink>
        </w:p>
        <w:p w14:paraId="5203F9EF" w14:textId="3B7AB634" w:rsidR="00A156FC" w:rsidRDefault="00A156FC">
          <w:pPr>
            <w:pStyle w:val="TOC2"/>
            <w:tabs>
              <w:tab w:val="right" w:leader="dot" w:pos="11150"/>
            </w:tabs>
            <w:rPr>
              <w:rFonts w:eastAsiaTheme="minorEastAsia"/>
              <w:noProof/>
              <w:kern w:val="2"/>
              <w:sz w:val="24"/>
              <w:szCs w:val="24"/>
              <w14:ligatures w14:val="standardContextual"/>
            </w:rPr>
          </w:pPr>
          <w:hyperlink w:anchor="_Toc228800668" w:history="1">
            <w:r w:rsidRPr="00954B68">
              <w:rPr>
                <w:rStyle w:val="Hyperlink"/>
                <w:noProof/>
              </w:rPr>
              <w:t>8.3 Loading Indicators (Non</w:t>
            </w:r>
            <w:r w:rsidRPr="00954B68">
              <w:rPr>
                <w:rStyle w:val="Hyperlink"/>
                <w:rFonts w:ascii="Cambria Math" w:hAnsi="Cambria Math" w:cs="Cambria Math"/>
                <w:noProof/>
              </w:rPr>
              <w:t>‑</w:t>
            </w:r>
            <w:r w:rsidRPr="00954B68">
              <w:rPr>
                <w:rStyle w:val="Hyperlink"/>
                <w:noProof/>
              </w:rPr>
              <w:t>Skeleton)</w:t>
            </w:r>
            <w:r>
              <w:rPr>
                <w:noProof/>
                <w:webHidden/>
              </w:rPr>
              <w:tab/>
            </w:r>
            <w:r>
              <w:rPr>
                <w:noProof/>
                <w:webHidden/>
              </w:rPr>
              <w:fldChar w:fldCharType="begin"/>
            </w:r>
            <w:r>
              <w:rPr>
                <w:noProof/>
                <w:webHidden/>
              </w:rPr>
              <w:instrText xml:space="preserve"> PAGEREF _Toc228800668 \h </w:instrText>
            </w:r>
            <w:r>
              <w:rPr>
                <w:noProof/>
                <w:webHidden/>
              </w:rPr>
            </w:r>
            <w:r>
              <w:rPr>
                <w:noProof/>
                <w:webHidden/>
              </w:rPr>
              <w:fldChar w:fldCharType="separate"/>
            </w:r>
            <w:r>
              <w:rPr>
                <w:noProof/>
                <w:webHidden/>
              </w:rPr>
              <w:t>82</w:t>
            </w:r>
            <w:r>
              <w:rPr>
                <w:noProof/>
                <w:webHidden/>
              </w:rPr>
              <w:fldChar w:fldCharType="end"/>
            </w:r>
          </w:hyperlink>
        </w:p>
        <w:p w14:paraId="7D982EF2" w14:textId="165E6121" w:rsidR="00A156FC" w:rsidRDefault="00A156FC">
          <w:pPr>
            <w:pStyle w:val="TOC2"/>
            <w:tabs>
              <w:tab w:val="right" w:leader="dot" w:pos="11150"/>
            </w:tabs>
            <w:rPr>
              <w:rFonts w:eastAsiaTheme="minorEastAsia"/>
              <w:noProof/>
              <w:kern w:val="2"/>
              <w:sz w:val="24"/>
              <w:szCs w:val="24"/>
              <w14:ligatures w14:val="standardContextual"/>
            </w:rPr>
          </w:pPr>
          <w:hyperlink w:anchor="_Toc228800669" w:history="1">
            <w:r w:rsidRPr="00954B68">
              <w:rPr>
                <w:rStyle w:val="Hyperlink"/>
                <w:noProof/>
              </w:rPr>
              <w:t>8.4 Screen</w:t>
            </w:r>
            <w:r w:rsidRPr="00954B68">
              <w:rPr>
                <w:rStyle w:val="Hyperlink"/>
                <w:rFonts w:ascii="Cambria Math" w:hAnsi="Cambria Math" w:cs="Cambria Math"/>
                <w:noProof/>
              </w:rPr>
              <w:t>‑</w:t>
            </w:r>
            <w:r w:rsidRPr="00954B68">
              <w:rPr>
                <w:rStyle w:val="Hyperlink"/>
                <w:noProof/>
              </w:rPr>
              <w:t>Level Loading</w:t>
            </w:r>
            <w:r>
              <w:rPr>
                <w:noProof/>
                <w:webHidden/>
              </w:rPr>
              <w:tab/>
            </w:r>
            <w:r>
              <w:rPr>
                <w:noProof/>
                <w:webHidden/>
              </w:rPr>
              <w:fldChar w:fldCharType="begin"/>
            </w:r>
            <w:r>
              <w:rPr>
                <w:noProof/>
                <w:webHidden/>
              </w:rPr>
              <w:instrText xml:space="preserve"> PAGEREF _Toc228800669 \h </w:instrText>
            </w:r>
            <w:r>
              <w:rPr>
                <w:noProof/>
                <w:webHidden/>
              </w:rPr>
            </w:r>
            <w:r>
              <w:rPr>
                <w:noProof/>
                <w:webHidden/>
              </w:rPr>
              <w:fldChar w:fldCharType="separate"/>
            </w:r>
            <w:r>
              <w:rPr>
                <w:noProof/>
                <w:webHidden/>
              </w:rPr>
              <w:t>82</w:t>
            </w:r>
            <w:r>
              <w:rPr>
                <w:noProof/>
                <w:webHidden/>
              </w:rPr>
              <w:fldChar w:fldCharType="end"/>
            </w:r>
          </w:hyperlink>
        </w:p>
        <w:p w14:paraId="524DF40C" w14:textId="2B1048AA" w:rsidR="00A156FC" w:rsidRDefault="00A156FC">
          <w:pPr>
            <w:pStyle w:val="TOC2"/>
            <w:tabs>
              <w:tab w:val="right" w:leader="dot" w:pos="11150"/>
            </w:tabs>
            <w:rPr>
              <w:rFonts w:eastAsiaTheme="minorEastAsia"/>
              <w:noProof/>
              <w:kern w:val="2"/>
              <w:sz w:val="24"/>
              <w:szCs w:val="24"/>
              <w14:ligatures w14:val="standardContextual"/>
            </w:rPr>
          </w:pPr>
          <w:hyperlink w:anchor="_Toc228800670" w:history="1">
            <w:r w:rsidRPr="00954B68">
              <w:rPr>
                <w:rStyle w:val="Hyperlink"/>
                <w:noProof/>
              </w:rPr>
              <w:t>8.5 List Loading Behavior</w:t>
            </w:r>
            <w:r>
              <w:rPr>
                <w:noProof/>
                <w:webHidden/>
              </w:rPr>
              <w:tab/>
            </w:r>
            <w:r>
              <w:rPr>
                <w:noProof/>
                <w:webHidden/>
              </w:rPr>
              <w:fldChar w:fldCharType="begin"/>
            </w:r>
            <w:r>
              <w:rPr>
                <w:noProof/>
                <w:webHidden/>
              </w:rPr>
              <w:instrText xml:space="preserve"> PAGEREF _Toc228800670 \h </w:instrText>
            </w:r>
            <w:r>
              <w:rPr>
                <w:noProof/>
                <w:webHidden/>
              </w:rPr>
            </w:r>
            <w:r>
              <w:rPr>
                <w:noProof/>
                <w:webHidden/>
              </w:rPr>
              <w:fldChar w:fldCharType="separate"/>
            </w:r>
            <w:r>
              <w:rPr>
                <w:noProof/>
                <w:webHidden/>
              </w:rPr>
              <w:t>82</w:t>
            </w:r>
            <w:r>
              <w:rPr>
                <w:noProof/>
                <w:webHidden/>
              </w:rPr>
              <w:fldChar w:fldCharType="end"/>
            </w:r>
          </w:hyperlink>
        </w:p>
        <w:p w14:paraId="13984D33" w14:textId="3210D3C2" w:rsidR="00A156FC" w:rsidRDefault="00A156FC">
          <w:pPr>
            <w:pStyle w:val="TOC2"/>
            <w:tabs>
              <w:tab w:val="right" w:leader="dot" w:pos="11150"/>
            </w:tabs>
            <w:rPr>
              <w:rFonts w:eastAsiaTheme="minorEastAsia"/>
              <w:noProof/>
              <w:kern w:val="2"/>
              <w:sz w:val="24"/>
              <w:szCs w:val="24"/>
              <w14:ligatures w14:val="standardContextual"/>
            </w:rPr>
          </w:pPr>
          <w:hyperlink w:anchor="_Toc228800671" w:history="1">
            <w:r w:rsidRPr="00954B68">
              <w:rPr>
                <w:rStyle w:val="Hyperlink"/>
                <w:noProof/>
              </w:rPr>
              <w:t>8.6 Graph Loading Behavior</w:t>
            </w:r>
            <w:r>
              <w:rPr>
                <w:noProof/>
                <w:webHidden/>
              </w:rPr>
              <w:tab/>
            </w:r>
            <w:r>
              <w:rPr>
                <w:noProof/>
                <w:webHidden/>
              </w:rPr>
              <w:fldChar w:fldCharType="begin"/>
            </w:r>
            <w:r>
              <w:rPr>
                <w:noProof/>
                <w:webHidden/>
              </w:rPr>
              <w:instrText xml:space="preserve"> PAGEREF _Toc228800671 \h </w:instrText>
            </w:r>
            <w:r>
              <w:rPr>
                <w:noProof/>
                <w:webHidden/>
              </w:rPr>
            </w:r>
            <w:r>
              <w:rPr>
                <w:noProof/>
                <w:webHidden/>
              </w:rPr>
              <w:fldChar w:fldCharType="separate"/>
            </w:r>
            <w:r>
              <w:rPr>
                <w:noProof/>
                <w:webHidden/>
              </w:rPr>
              <w:t>83</w:t>
            </w:r>
            <w:r>
              <w:rPr>
                <w:noProof/>
                <w:webHidden/>
              </w:rPr>
              <w:fldChar w:fldCharType="end"/>
            </w:r>
          </w:hyperlink>
        </w:p>
        <w:p w14:paraId="54D65306" w14:textId="5B2752C9" w:rsidR="00A156FC" w:rsidRDefault="00A156FC">
          <w:pPr>
            <w:pStyle w:val="TOC2"/>
            <w:tabs>
              <w:tab w:val="right" w:leader="dot" w:pos="11150"/>
            </w:tabs>
            <w:rPr>
              <w:rFonts w:eastAsiaTheme="minorEastAsia"/>
              <w:noProof/>
              <w:kern w:val="2"/>
              <w:sz w:val="24"/>
              <w:szCs w:val="24"/>
              <w14:ligatures w14:val="standardContextual"/>
            </w:rPr>
          </w:pPr>
          <w:hyperlink w:anchor="_Toc228800672" w:history="1">
            <w:r w:rsidRPr="00954B68">
              <w:rPr>
                <w:rStyle w:val="Hyperlink"/>
                <w:noProof/>
              </w:rPr>
              <w:t>8.7 Insight Loading Behavior</w:t>
            </w:r>
            <w:r>
              <w:rPr>
                <w:noProof/>
                <w:webHidden/>
              </w:rPr>
              <w:tab/>
            </w:r>
            <w:r>
              <w:rPr>
                <w:noProof/>
                <w:webHidden/>
              </w:rPr>
              <w:fldChar w:fldCharType="begin"/>
            </w:r>
            <w:r>
              <w:rPr>
                <w:noProof/>
                <w:webHidden/>
              </w:rPr>
              <w:instrText xml:space="preserve"> PAGEREF _Toc228800672 \h </w:instrText>
            </w:r>
            <w:r>
              <w:rPr>
                <w:noProof/>
                <w:webHidden/>
              </w:rPr>
            </w:r>
            <w:r>
              <w:rPr>
                <w:noProof/>
                <w:webHidden/>
              </w:rPr>
              <w:fldChar w:fldCharType="separate"/>
            </w:r>
            <w:r>
              <w:rPr>
                <w:noProof/>
                <w:webHidden/>
              </w:rPr>
              <w:t>83</w:t>
            </w:r>
            <w:r>
              <w:rPr>
                <w:noProof/>
                <w:webHidden/>
              </w:rPr>
              <w:fldChar w:fldCharType="end"/>
            </w:r>
          </w:hyperlink>
        </w:p>
        <w:p w14:paraId="3D3C018B" w14:textId="2378F2C9" w:rsidR="00A156FC" w:rsidRDefault="00A156FC">
          <w:pPr>
            <w:pStyle w:val="TOC2"/>
            <w:tabs>
              <w:tab w:val="right" w:leader="dot" w:pos="11150"/>
            </w:tabs>
            <w:rPr>
              <w:rFonts w:eastAsiaTheme="minorEastAsia"/>
              <w:noProof/>
              <w:kern w:val="2"/>
              <w:sz w:val="24"/>
              <w:szCs w:val="24"/>
              <w14:ligatures w14:val="standardContextual"/>
            </w:rPr>
          </w:pPr>
          <w:hyperlink w:anchor="_Toc228800673" w:history="1">
            <w:r w:rsidRPr="00954B68">
              <w:rPr>
                <w:rStyle w:val="Hyperlink"/>
                <w:noProof/>
              </w:rPr>
              <w:t>8.8 Error Transition from Loading</w:t>
            </w:r>
            <w:r>
              <w:rPr>
                <w:noProof/>
                <w:webHidden/>
              </w:rPr>
              <w:tab/>
            </w:r>
            <w:r>
              <w:rPr>
                <w:noProof/>
                <w:webHidden/>
              </w:rPr>
              <w:fldChar w:fldCharType="begin"/>
            </w:r>
            <w:r>
              <w:rPr>
                <w:noProof/>
                <w:webHidden/>
              </w:rPr>
              <w:instrText xml:space="preserve"> PAGEREF _Toc228800673 \h </w:instrText>
            </w:r>
            <w:r>
              <w:rPr>
                <w:noProof/>
                <w:webHidden/>
              </w:rPr>
            </w:r>
            <w:r>
              <w:rPr>
                <w:noProof/>
                <w:webHidden/>
              </w:rPr>
              <w:fldChar w:fldCharType="separate"/>
            </w:r>
            <w:r>
              <w:rPr>
                <w:noProof/>
                <w:webHidden/>
              </w:rPr>
              <w:t>83</w:t>
            </w:r>
            <w:r>
              <w:rPr>
                <w:noProof/>
                <w:webHidden/>
              </w:rPr>
              <w:fldChar w:fldCharType="end"/>
            </w:r>
          </w:hyperlink>
        </w:p>
        <w:p w14:paraId="42140EB5" w14:textId="079CA443" w:rsidR="00A156FC" w:rsidRDefault="00A156FC">
          <w:pPr>
            <w:pStyle w:val="TOC2"/>
            <w:tabs>
              <w:tab w:val="right" w:leader="dot" w:pos="11150"/>
            </w:tabs>
            <w:rPr>
              <w:rFonts w:eastAsiaTheme="minorEastAsia"/>
              <w:noProof/>
              <w:kern w:val="2"/>
              <w:sz w:val="24"/>
              <w:szCs w:val="24"/>
              <w14:ligatures w14:val="standardContextual"/>
            </w:rPr>
          </w:pPr>
          <w:hyperlink w:anchor="_Toc228800674" w:history="1">
            <w:r w:rsidRPr="00954B68">
              <w:rPr>
                <w:rStyle w:val="Hyperlink"/>
                <w:noProof/>
              </w:rPr>
              <w:t>8.9 Accessibility Requirements</w:t>
            </w:r>
            <w:r>
              <w:rPr>
                <w:noProof/>
                <w:webHidden/>
              </w:rPr>
              <w:tab/>
            </w:r>
            <w:r>
              <w:rPr>
                <w:noProof/>
                <w:webHidden/>
              </w:rPr>
              <w:fldChar w:fldCharType="begin"/>
            </w:r>
            <w:r>
              <w:rPr>
                <w:noProof/>
                <w:webHidden/>
              </w:rPr>
              <w:instrText xml:space="preserve"> PAGEREF _Toc228800674 \h </w:instrText>
            </w:r>
            <w:r>
              <w:rPr>
                <w:noProof/>
                <w:webHidden/>
              </w:rPr>
            </w:r>
            <w:r>
              <w:rPr>
                <w:noProof/>
                <w:webHidden/>
              </w:rPr>
              <w:fldChar w:fldCharType="separate"/>
            </w:r>
            <w:r>
              <w:rPr>
                <w:noProof/>
                <w:webHidden/>
              </w:rPr>
              <w:t>83</w:t>
            </w:r>
            <w:r>
              <w:rPr>
                <w:noProof/>
                <w:webHidden/>
              </w:rPr>
              <w:fldChar w:fldCharType="end"/>
            </w:r>
          </w:hyperlink>
        </w:p>
        <w:p w14:paraId="16850E19" w14:textId="4BD8A441" w:rsidR="00A156FC" w:rsidRDefault="00A156FC">
          <w:pPr>
            <w:pStyle w:val="TOC2"/>
            <w:tabs>
              <w:tab w:val="right" w:leader="dot" w:pos="11150"/>
            </w:tabs>
            <w:rPr>
              <w:rFonts w:eastAsiaTheme="minorEastAsia"/>
              <w:noProof/>
              <w:kern w:val="2"/>
              <w:sz w:val="24"/>
              <w:szCs w:val="24"/>
              <w14:ligatures w14:val="standardContextual"/>
            </w:rPr>
          </w:pPr>
          <w:hyperlink w:anchor="_Toc228800675" w:history="1">
            <w:r w:rsidRPr="00954B68">
              <w:rPr>
                <w:rStyle w:val="Hyperlink"/>
                <w:noProof/>
              </w:rPr>
              <w:t>8.10 Related Requirements</w:t>
            </w:r>
            <w:r>
              <w:rPr>
                <w:noProof/>
                <w:webHidden/>
              </w:rPr>
              <w:tab/>
            </w:r>
            <w:r>
              <w:rPr>
                <w:noProof/>
                <w:webHidden/>
              </w:rPr>
              <w:fldChar w:fldCharType="begin"/>
            </w:r>
            <w:r>
              <w:rPr>
                <w:noProof/>
                <w:webHidden/>
              </w:rPr>
              <w:instrText xml:space="preserve"> PAGEREF _Toc228800675 \h </w:instrText>
            </w:r>
            <w:r>
              <w:rPr>
                <w:noProof/>
                <w:webHidden/>
              </w:rPr>
            </w:r>
            <w:r>
              <w:rPr>
                <w:noProof/>
                <w:webHidden/>
              </w:rPr>
              <w:fldChar w:fldCharType="separate"/>
            </w:r>
            <w:r>
              <w:rPr>
                <w:noProof/>
                <w:webHidden/>
              </w:rPr>
              <w:t>84</w:t>
            </w:r>
            <w:r>
              <w:rPr>
                <w:noProof/>
                <w:webHidden/>
              </w:rPr>
              <w:fldChar w:fldCharType="end"/>
            </w:r>
          </w:hyperlink>
        </w:p>
        <w:p w14:paraId="097A8E7B" w14:textId="28BB7DDD" w:rsidR="00A156FC" w:rsidRDefault="00A156FC">
          <w:pPr>
            <w:pStyle w:val="TOC2"/>
            <w:tabs>
              <w:tab w:val="right" w:leader="dot" w:pos="11150"/>
            </w:tabs>
            <w:rPr>
              <w:rFonts w:eastAsiaTheme="minorEastAsia"/>
              <w:noProof/>
              <w:kern w:val="2"/>
              <w:sz w:val="24"/>
              <w:szCs w:val="24"/>
              <w14:ligatures w14:val="standardContextual"/>
            </w:rPr>
          </w:pPr>
          <w:hyperlink w:anchor="_Toc228800676" w:history="1">
            <w:r w:rsidRPr="00954B68">
              <w:rPr>
                <w:rStyle w:val="Hyperlink"/>
                <w:rFonts w:eastAsia="Times New Roman"/>
                <w:noProof/>
              </w:rPr>
              <w:t>9. Error &amp; Empty States</w:t>
            </w:r>
            <w:r>
              <w:rPr>
                <w:noProof/>
                <w:webHidden/>
              </w:rPr>
              <w:tab/>
            </w:r>
            <w:r>
              <w:rPr>
                <w:noProof/>
                <w:webHidden/>
              </w:rPr>
              <w:fldChar w:fldCharType="begin"/>
            </w:r>
            <w:r>
              <w:rPr>
                <w:noProof/>
                <w:webHidden/>
              </w:rPr>
              <w:instrText xml:space="preserve"> PAGEREF _Toc228800676 \h </w:instrText>
            </w:r>
            <w:r>
              <w:rPr>
                <w:noProof/>
                <w:webHidden/>
              </w:rPr>
            </w:r>
            <w:r>
              <w:rPr>
                <w:noProof/>
                <w:webHidden/>
              </w:rPr>
              <w:fldChar w:fldCharType="separate"/>
            </w:r>
            <w:r>
              <w:rPr>
                <w:noProof/>
                <w:webHidden/>
              </w:rPr>
              <w:t>84</w:t>
            </w:r>
            <w:r>
              <w:rPr>
                <w:noProof/>
                <w:webHidden/>
              </w:rPr>
              <w:fldChar w:fldCharType="end"/>
            </w:r>
          </w:hyperlink>
        </w:p>
        <w:p w14:paraId="3DB8BD68" w14:textId="74B175B6" w:rsidR="00A156FC" w:rsidRDefault="00A156FC">
          <w:pPr>
            <w:pStyle w:val="TOC2"/>
            <w:tabs>
              <w:tab w:val="right" w:leader="dot" w:pos="11150"/>
            </w:tabs>
            <w:rPr>
              <w:rFonts w:eastAsiaTheme="minorEastAsia"/>
              <w:noProof/>
              <w:kern w:val="2"/>
              <w:sz w:val="24"/>
              <w:szCs w:val="24"/>
              <w14:ligatures w14:val="standardContextual"/>
            </w:rPr>
          </w:pPr>
          <w:hyperlink w:anchor="_Toc228800677" w:history="1">
            <w:r w:rsidRPr="00954B68">
              <w:rPr>
                <w:rStyle w:val="Hyperlink"/>
                <w:noProof/>
              </w:rPr>
              <w:t>9.1 Error States</w:t>
            </w:r>
            <w:r>
              <w:rPr>
                <w:noProof/>
                <w:webHidden/>
              </w:rPr>
              <w:tab/>
            </w:r>
            <w:r>
              <w:rPr>
                <w:noProof/>
                <w:webHidden/>
              </w:rPr>
              <w:fldChar w:fldCharType="begin"/>
            </w:r>
            <w:r>
              <w:rPr>
                <w:noProof/>
                <w:webHidden/>
              </w:rPr>
              <w:instrText xml:space="preserve"> PAGEREF _Toc228800677 \h </w:instrText>
            </w:r>
            <w:r>
              <w:rPr>
                <w:noProof/>
                <w:webHidden/>
              </w:rPr>
            </w:r>
            <w:r>
              <w:rPr>
                <w:noProof/>
                <w:webHidden/>
              </w:rPr>
              <w:fldChar w:fldCharType="separate"/>
            </w:r>
            <w:r>
              <w:rPr>
                <w:noProof/>
                <w:webHidden/>
              </w:rPr>
              <w:t>84</w:t>
            </w:r>
            <w:r>
              <w:rPr>
                <w:noProof/>
                <w:webHidden/>
              </w:rPr>
              <w:fldChar w:fldCharType="end"/>
            </w:r>
          </w:hyperlink>
        </w:p>
        <w:p w14:paraId="73470583" w14:textId="5F75B650" w:rsidR="00A156FC" w:rsidRDefault="00A156FC">
          <w:pPr>
            <w:pStyle w:val="TOC3"/>
            <w:rPr>
              <w:rFonts w:eastAsiaTheme="minorEastAsia"/>
              <w:kern w:val="2"/>
              <w:sz w:val="24"/>
              <w:szCs w:val="24"/>
              <w14:ligatures w14:val="standardContextual"/>
            </w:rPr>
          </w:pPr>
          <w:hyperlink w:anchor="_Toc228800678" w:history="1">
            <w:r w:rsidRPr="00954B68">
              <w:rPr>
                <w:rStyle w:val="Hyperlink"/>
              </w:rPr>
              <w:t>9.1.1 When Error States Appear</w:t>
            </w:r>
            <w:r>
              <w:rPr>
                <w:webHidden/>
              </w:rPr>
              <w:tab/>
            </w:r>
            <w:r>
              <w:rPr>
                <w:webHidden/>
              </w:rPr>
              <w:fldChar w:fldCharType="begin"/>
            </w:r>
            <w:r>
              <w:rPr>
                <w:webHidden/>
              </w:rPr>
              <w:instrText xml:space="preserve"> PAGEREF _Toc228800678 \h </w:instrText>
            </w:r>
            <w:r>
              <w:rPr>
                <w:webHidden/>
              </w:rPr>
            </w:r>
            <w:r>
              <w:rPr>
                <w:webHidden/>
              </w:rPr>
              <w:fldChar w:fldCharType="separate"/>
            </w:r>
            <w:r>
              <w:rPr>
                <w:webHidden/>
              </w:rPr>
              <w:t>84</w:t>
            </w:r>
            <w:r>
              <w:rPr>
                <w:webHidden/>
              </w:rPr>
              <w:fldChar w:fldCharType="end"/>
            </w:r>
          </w:hyperlink>
        </w:p>
        <w:p w14:paraId="06AB5E6A" w14:textId="4958615B" w:rsidR="00A156FC" w:rsidRDefault="00A156FC">
          <w:pPr>
            <w:pStyle w:val="TOC3"/>
            <w:rPr>
              <w:rFonts w:eastAsiaTheme="minorEastAsia"/>
              <w:kern w:val="2"/>
              <w:sz w:val="24"/>
              <w:szCs w:val="24"/>
              <w14:ligatures w14:val="standardContextual"/>
            </w:rPr>
          </w:pPr>
          <w:hyperlink w:anchor="_Toc228800679" w:history="1">
            <w:r w:rsidRPr="00954B68">
              <w:rPr>
                <w:rStyle w:val="Hyperlink"/>
              </w:rPr>
              <w:t>9.1.2 Error Banner (Global Pattern)</w:t>
            </w:r>
            <w:r>
              <w:rPr>
                <w:webHidden/>
              </w:rPr>
              <w:tab/>
            </w:r>
            <w:r>
              <w:rPr>
                <w:webHidden/>
              </w:rPr>
              <w:fldChar w:fldCharType="begin"/>
            </w:r>
            <w:r>
              <w:rPr>
                <w:webHidden/>
              </w:rPr>
              <w:instrText xml:space="preserve"> PAGEREF _Toc228800679 \h </w:instrText>
            </w:r>
            <w:r>
              <w:rPr>
                <w:webHidden/>
              </w:rPr>
            </w:r>
            <w:r>
              <w:rPr>
                <w:webHidden/>
              </w:rPr>
              <w:fldChar w:fldCharType="separate"/>
            </w:r>
            <w:r>
              <w:rPr>
                <w:webHidden/>
              </w:rPr>
              <w:t>84</w:t>
            </w:r>
            <w:r>
              <w:rPr>
                <w:webHidden/>
              </w:rPr>
              <w:fldChar w:fldCharType="end"/>
            </w:r>
          </w:hyperlink>
        </w:p>
        <w:p w14:paraId="7751CAAB" w14:textId="164EA8B4" w:rsidR="00A156FC" w:rsidRDefault="00A156FC">
          <w:pPr>
            <w:pStyle w:val="TOC3"/>
            <w:rPr>
              <w:rFonts w:eastAsiaTheme="minorEastAsia"/>
              <w:kern w:val="2"/>
              <w:sz w:val="24"/>
              <w:szCs w:val="24"/>
              <w14:ligatures w14:val="standardContextual"/>
            </w:rPr>
          </w:pPr>
          <w:hyperlink w:anchor="_Toc228800680" w:history="1">
            <w:r w:rsidRPr="00954B68">
              <w:rPr>
                <w:rStyle w:val="Hyperlink"/>
              </w:rPr>
              <w:t>9.1.3 Inline Form Errors</w:t>
            </w:r>
            <w:r>
              <w:rPr>
                <w:webHidden/>
              </w:rPr>
              <w:tab/>
            </w:r>
            <w:r>
              <w:rPr>
                <w:webHidden/>
              </w:rPr>
              <w:fldChar w:fldCharType="begin"/>
            </w:r>
            <w:r>
              <w:rPr>
                <w:webHidden/>
              </w:rPr>
              <w:instrText xml:space="preserve"> PAGEREF _Toc228800680 \h </w:instrText>
            </w:r>
            <w:r>
              <w:rPr>
                <w:webHidden/>
              </w:rPr>
            </w:r>
            <w:r>
              <w:rPr>
                <w:webHidden/>
              </w:rPr>
              <w:fldChar w:fldCharType="separate"/>
            </w:r>
            <w:r>
              <w:rPr>
                <w:webHidden/>
              </w:rPr>
              <w:t>85</w:t>
            </w:r>
            <w:r>
              <w:rPr>
                <w:webHidden/>
              </w:rPr>
              <w:fldChar w:fldCharType="end"/>
            </w:r>
          </w:hyperlink>
        </w:p>
        <w:p w14:paraId="17D8EAE0" w14:textId="4DE02CAB" w:rsidR="00A156FC" w:rsidRDefault="00A156FC">
          <w:pPr>
            <w:pStyle w:val="TOC3"/>
            <w:rPr>
              <w:rFonts w:eastAsiaTheme="minorEastAsia"/>
              <w:kern w:val="2"/>
              <w:sz w:val="24"/>
              <w:szCs w:val="24"/>
              <w14:ligatures w14:val="standardContextual"/>
            </w:rPr>
          </w:pPr>
          <w:hyperlink w:anchor="_Toc228800681" w:history="1">
            <w:r w:rsidRPr="00954B68">
              <w:rPr>
                <w:rStyle w:val="Hyperlink"/>
              </w:rPr>
              <w:t>9.1.4 Screen</w:t>
            </w:r>
            <w:r w:rsidRPr="00954B68">
              <w:rPr>
                <w:rStyle w:val="Hyperlink"/>
                <w:rFonts w:ascii="Cambria Math" w:hAnsi="Cambria Math" w:cs="Cambria Math"/>
              </w:rPr>
              <w:t>‑</w:t>
            </w:r>
            <w:r w:rsidRPr="00954B68">
              <w:rPr>
                <w:rStyle w:val="Hyperlink"/>
              </w:rPr>
              <w:t>Level Errors</w:t>
            </w:r>
            <w:r>
              <w:rPr>
                <w:webHidden/>
              </w:rPr>
              <w:tab/>
            </w:r>
            <w:r>
              <w:rPr>
                <w:webHidden/>
              </w:rPr>
              <w:fldChar w:fldCharType="begin"/>
            </w:r>
            <w:r>
              <w:rPr>
                <w:webHidden/>
              </w:rPr>
              <w:instrText xml:space="preserve"> PAGEREF _Toc228800681 \h </w:instrText>
            </w:r>
            <w:r>
              <w:rPr>
                <w:webHidden/>
              </w:rPr>
            </w:r>
            <w:r>
              <w:rPr>
                <w:webHidden/>
              </w:rPr>
              <w:fldChar w:fldCharType="separate"/>
            </w:r>
            <w:r>
              <w:rPr>
                <w:webHidden/>
              </w:rPr>
              <w:t>85</w:t>
            </w:r>
            <w:r>
              <w:rPr>
                <w:webHidden/>
              </w:rPr>
              <w:fldChar w:fldCharType="end"/>
            </w:r>
          </w:hyperlink>
        </w:p>
        <w:p w14:paraId="77B74473" w14:textId="2804CB84" w:rsidR="00A156FC" w:rsidRDefault="00A156FC">
          <w:pPr>
            <w:pStyle w:val="TOC3"/>
            <w:rPr>
              <w:rFonts w:eastAsiaTheme="minorEastAsia"/>
              <w:kern w:val="2"/>
              <w:sz w:val="24"/>
              <w:szCs w:val="24"/>
              <w14:ligatures w14:val="standardContextual"/>
            </w:rPr>
          </w:pPr>
          <w:hyperlink w:anchor="_Toc228800682" w:history="1">
            <w:r w:rsidRPr="00954B68">
              <w:rPr>
                <w:rStyle w:val="Hyperlink"/>
              </w:rPr>
              <w:t>9.1.5 Notification</w:t>
            </w:r>
            <w:r w:rsidRPr="00954B68">
              <w:rPr>
                <w:rStyle w:val="Hyperlink"/>
                <w:rFonts w:ascii="Cambria Math" w:hAnsi="Cambria Math" w:cs="Cambria Math"/>
              </w:rPr>
              <w:t>‑</w:t>
            </w:r>
            <w:r w:rsidRPr="00954B68">
              <w:rPr>
                <w:rStyle w:val="Hyperlink"/>
              </w:rPr>
              <w:t>Specific Errors</w:t>
            </w:r>
            <w:r>
              <w:rPr>
                <w:webHidden/>
              </w:rPr>
              <w:tab/>
            </w:r>
            <w:r>
              <w:rPr>
                <w:webHidden/>
              </w:rPr>
              <w:fldChar w:fldCharType="begin"/>
            </w:r>
            <w:r>
              <w:rPr>
                <w:webHidden/>
              </w:rPr>
              <w:instrText xml:space="preserve"> PAGEREF _Toc228800682 \h </w:instrText>
            </w:r>
            <w:r>
              <w:rPr>
                <w:webHidden/>
              </w:rPr>
            </w:r>
            <w:r>
              <w:rPr>
                <w:webHidden/>
              </w:rPr>
              <w:fldChar w:fldCharType="separate"/>
            </w:r>
            <w:r>
              <w:rPr>
                <w:webHidden/>
              </w:rPr>
              <w:t>86</w:t>
            </w:r>
            <w:r>
              <w:rPr>
                <w:webHidden/>
              </w:rPr>
              <w:fldChar w:fldCharType="end"/>
            </w:r>
          </w:hyperlink>
        </w:p>
        <w:p w14:paraId="4CC9EF01" w14:textId="341EB081" w:rsidR="00A156FC" w:rsidRDefault="00A156FC">
          <w:pPr>
            <w:pStyle w:val="TOC2"/>
            <w:tabs>
              <w:tab w:val="right" w:leader="dot" w:pos="11150"/>
            </w:tabs>
            <w:rPr>
              <w:rFonts w:eastAsiaTheme="minorEastAsia"/>
              <w:noProof/>
              <w:kern w:val="2"/>
              <w:sz w:val="24"/>
              <w:szCs w:val="24"/>
              <w14:ligatures w14:val="standardContextual"/>
            </w:rPr>
          </w:pPr>
          <w:hyperlink w:anchor="_Toc228800683" w:history="1">
            <w:r w:rsidRPr="00954B68">
              <w:rPr>
                <w:rStyle w:val="Hyperlink"/>
                <w:noProof/>
              </w:rPr>
              <w:t>9.2 Empty States</w:t>
            </w:r>
            <w:r>
              <w:rPr>
                <w:noProof/>
                <w:webHidden/>
              </w:rPr>
              <w:tab/>
            </w:r>
            <w:r>
              <w:rPr>
                <w:noProof/>
                <w:webHidden/>
              </w:rPr>
              <w:fldChar w:fldCharType="begin"/>
            </w:r>
            <w:r>
              <w:rPr>
                <w:noProof/>
                <w:webHidden/>
              </w:rPr>
              <w:instrText xml:space="preserve"> PAGEREF _Toc228800683 \h </w:instrText>
            </w:r>
            <w:r>
              <w:rPr>
                <w:noProof/>
                <w:webHidden/>
              </w:rPr>
            </w:r>
            <w:r>
              <w:rPr>
                <w:noProof/>
                <w:webHidden/>
              </w:rPr>
              <w:fldChar w:fldCharType="separate"/>
            </w:r>
            <w:r>
              <w:rPr>
                <w:noProof/>
                <w:webHidden/>
              </w:rPr>
              <w:t>86</w:t>
            </w:r>
            <w:r>
              <w:rPr>
                <w:noProof/>
                <w:webHidden/>
              </w:rPr>
              <w:fldChar w:fldCharType="end"/>
            </w:r>
          </w:hyperlink>
        </w:p>
        <w:p w14:paraId="79E2E3AF" w14:textId="1D5EF77A" w:rsidR="00A156FC" w:rsidRDefault="00A156FC">
          <w:pPr>
            <w:pStyle w:val="TOC3"/>
            <w:rPr>
              <w:rFonts w:eastAsiaTheme="minorEastAsia"/>
              <w:kern w:val="2"/>
              <w:sz w:val="24"/>
              <w:szCs w:val="24"/>
              <w14:ligatures w14:val="standardContextual"/>
            </w:rPr>
          </w:pPr>
          <w:hyperlink w:anchor="_Toc228800684" w:history="1">
            <w:r w:rsidRPr="00954B68">
              <w:rPr>
                <w:rStyle w:val="Hyperlink"/>
              </w:rPr>
              <w:t>9.2.1 When Empty States Appear</w:t>
            </w:r>
            <w:r>
              <w:rPr>
                <w:webHidden/>
              </w:rPr>
              <w:tab/>
            </w:r>
            <w:r>
              <w:rPr>
                <w:webHidden/>
              </w:rPr>
              <w:fldChar w:fldCharType="begin"/>
            </w:r>
            <w:r>
              <w:rPr>
                <w:webHidden/>
              </w:rPr>
              <w:instrText xml:space="preserve"> PAGEREF _Toc228800684 \h </w:instrText>
            </w:r>
            <w:r>
              <w:rPr>
                <w:webHidden/>
              </w:rPr>
            </w:r>
            <w:r>
              <w:rPr>
                <w:webHidden/>
              </w:rPr>
              <w:fldChar w:fldCharType="separate"/>
            </w:r>
            <w:r>
              <w:rPr>
                <w:webHidden/>
              </w:rPr>
              <w:t>86</w:t>
            </w:r>
            <w:r>
              <w:rPr>
                <w:webHidden/>
              </w:rPr>
              <w:fldChar w:fldCharType="end"/>
            </w:r>
          </w:hyperlink>
        </w:p>
        <w:p w14:paraId="1045A71D" w14:textId="02FB68E6" w:rsidR="00A156FC" w:rsidRDefault="00A156FC">
          <w:pPr>
            <w:pStyle w:val="TOC3"/>
            <w:rPr>
              <w:rFonts w:eastAsiaTheme="minorEastAsia"/>
              <w:kern w:val="2"/>
              <w:sz w:val="24"/>
              <w:szCs w:val="24"/>
              <w14:ligatures w14:val="standardContextual"/>
            </w:rPr>
          </w:pPr>
          <w:hyperlink w:anchor="_Toc228800685" w:history="1">
            <w:r w:rsidRPr="00954B68">
              <w:rPr>
                <w:rStyle w:val="Hyperlink"/>
              </w:rPr>
              <w:t>9.2.2 Empty State Pattern (Global)</w:t>
            </w:r>
            <w:r>
              <w:rPr>
                <w:webHidden/>
              </w:rPr>
              <w:tab/>
            </w:r>
            <w:r>
              <w:rPr>
                <w:webHidden/>
              </w:rPr>
              <w:fldChar w:fldCharType="begin"/>
            </w:r>
            <w:r>
              <w:rPr>
                <w:webHidden/>
              </w:rPr>
              <w:instrText xml:space="preserve"> PAGEREF _Toc228800685 \h </w:instrText>
            </w:r>
            <w:r>
              <w:rPr>
                <w:webHidden/>
              </w:rPr>
            </w:r>
            <w:r>
              <w:rPr>
                <w:webHidden/>
              </w:rPr>
              <w:fldChar w:fldCharType="separate"/>
            </w:r>
            <w:r>
              <w:rPr>
                <w:webHidden/>
              </w:rPr>
              <w:t>87</w:t>
            </w:r>
            <w:r>
              <w:rPr>
                <w:webHidden/>
              </w:rPr>
              <w:fldChar w:fldCharType="end"/>
            </w:r>
          </w:hyperlink>
        </w:p>
        <w:p w14:paraId="5B28C4CC" w14:textId="0626F270" w:rsidR="00A156FC" w:rsidRDefault="00A156FC">
          <w:pPr>
            <w:pStyle w:val="TOC3"/>
            <w:rPr>
              <w:rFonts w:eastAsiaTheme="minorEastAsia"/>
              <w:kern w:val="2"/>
              <w:sz w:val="24"/>
              <w:szCs w:val="24"/>
              <w14:ligatures w14:val="standardContextual"/>
            </w:rPr>
          </w:pPr>
          <w:hyperlink w:anchor="_Toc228800686" w:history="1">
            <w:r w:rsidRPr="00954B68">
              <w:rPr>
                <w:rStyle w:val="Hyperlink"/>
              </w:rPr>
              <w:t>9.2.3 Module</w:t>
            </w:r>
            <w:r w:rsidRPr="00954B68">
              <w:rPr>
                <w:rStyle w:val="Hyperlink"/>
                <w:rFonts w:ascii="Cambria Math" w:hAnsi="Cambria Math" w:cs="Cambria Math"/>
              </w:rPr>
              <w:t>‑</w:t>
            </w:r>
            <w:r w:rsidRPr="00954B68">
              <w:rPr>
                <w:rStyle w:val="Hyperlink"/>
              </w:rPr>
              <w:t>Specific Empty States</w:t>
            </w:r>
            <w:r>
              <w:rPr>
                <w:webHidden/>
              </w:rPr>
              <w:tab/>
            </w:r>
            <w:r>
              <w:rPr>
                <w:webHidden/>
              </w:rPr>
              <w:fldChar w:fldCharType="begin"/>
            </w:r>
            <w:r>
              <w:rPr>
                <w:webHidden/>
              </w:rPr>
              <w:instrText xml:space="preserve"> PAGEREF _Toc228800686 \h </w:instrText>
            </w:r>
            <w:r>
              <w:rPr>
                <w:webHidden/>
              </w:rPr>
            </w:r>
            <w:r>
              <w:rPr>
                <w:webHidden/>
              </w:rPr>
              <w:fldChar w:fldCharType="separate"/>
            </w:r>
            <w:r>
              <w:rPr>
                <w:webHidden/>
              </w:rPr>
              <w:t>87</w:t>
            </w:r>
            <w:r>
              <w:rPr>
                <w:webHidden/>
              </w:rPr>
              <w:fldChar w:fldCharType="end"/>
            </w:r>
          </w:hyperlink>
        </w:p>
        <w:p w14:paraId="4612A7F7" w14:textId="7A0CEA50" w:rsidR="00A156FC" w:rsidRDefault="00A156FC">
          <w:pPr>
            <w:pStyle w:val="TOC2"/>
            <w:tabs>
              <w:tab w:val="right" w:leader="dot" w:pos="11150"/>
            </w:tabs>
            <w:rPr>
              <w:rFonts w:eastAsiaTheme="minorEastAsia"/>
              <w:noProof/>
              <w:kern w:val="2"/>
              <w:sz w:val="24"/>
              <w:szCs w:val="24"/>
              <w14:ligatures w14:val="standardContextual"/>
            </w:rPr>
          </w:pPr>
          <w:hyperlink w:anchor="_Toc228800687" w:history="1">
            <w:r w:rsidRPr="00954B68">
              <w:rPr>
                <w:rStyle w:val="Hyperlink"/>
                <w:noProof/>
              </w:rPr>
              <w:t xml:space="preserve">9.3 Loading </w:t>
            </w:r>
            <w:r w:rsidRPr="00954B68">
              <w:rPr>
                <w:rStyle w:val="Hyperlink"/>
                <w:rFonts w:ascii="Arial" w:hAnsi="Arial" w:cs="Arial"/>
                <w:noProof/>
              </w:rPr>
              <w:t>→</w:t>
            </w:r>
            <w:r w:rsidRPr="00954B68">
              <w:rPr>
                <w:rStyle w:val="Hyperlink"/>
                <w:noProof/>
              </w:rPr>
              <w:t xml:space="preserve"> Error </w:t>
            </w:r>
            <w:r w:rsidRPr="00954B68">
              <w:rPr>
                <w:rStyle w:val="Hyperlink"/>
                <w:rFonts w:ascii="Arial" w:hAnsi="Arial" w:cs="Arial"/>
                <w:noProof/>
              </w:rPr>
              <w:t>→</w:t>
            </w:r>
            <w:r w:rsidRPr="00954B68">
              <w:rPr>
                <w:rStyle w:val="Hyperlink"/>
                <w:noProof/>
              </w:rPr>
              <w:t xml:space="preserve"> Empty Transitions</w:t>
            </w:r>
            <w:r>
              <w:rPr>
                <w:noProof/>
                <w:webHidden/>
              </w:rPr>
              <w:tab/>
            </w:r>
            <w:r>
              <w:rPr>
                <w:noProof/>
                <w:webHidden/>
              </w:rPr>
              <w:fldChar w:fldCharType="begin"/>
            </w:r>
            <w:r>
              <w:rPr>
                <w:noProof/>
                <w:webHidden/>
              </w:rPr>
              <w:instrText xml:space="preserve"> PAGEREF _Toc228800687 \h </w:instrText>
            </w:r>
            <w:r>
              <w:rPr>
                <w:noProof/>
                <w:webHidden/>
              </w:rPr>
            </w:r>
            <w:r>
              <w:rPr>
                <w:noProof/>
                <w:webHidden/>
              </w:rPr>
              <w:fldChar w:fldCharType="separate"/>
            </w:r>
            <w:r>
              <w:rPr>
                <w:noProof/>
                <w:webHidden/>
              </w:rPr>
              <w:t>88</w:t>
            </w:r>
            <w:r>
              <w:rPr>
                <w:noProof/>
                <w:webHidden/>
              </w:rPr>
              <w:fldChar w:fldCharType="end"/>
            </w:r>
          </w:hyperlink>
        </w:p>
        <w:p w14:paraId="54C2911C" w14:textId="194190B7" w:rsidR="00A156FC" w:rsidRDefault="00A156FC">
          <w:pPr>
            <w:pStyle w:val="TOC3"/>
            <w:rPr>
              <w:rFonts w:eastAsiaTheme="minorEastAsia"/>
              <w:kern w:val="2"/>
              <w:sz w:val="24"/>
              <w:szCs w:val="24"/>
              <w14:ligatures w14:val="standardContextual"/>
            </w:rPr>
          </w:pPr>
          <w:hyperlink w:anchor="_Toc228800688" w:history="1">
            <w:r w:rsidRPr="00954B68">
              <w:rPr>
                <w:rStyle w:val="Hyperlink"/>
              </w:rPr>
              <w:t xml:space="preserve">9.3.1 Loading </w:t>
            </w:r>
            <w:r w:rsidRPr="00954B68">
              <w:rPr>
                <w:rStyle w:val="Hyperlink"/>
                <w:rFonts w:ascii="Arial" w:hAnsi="Arial" w:cs="Arial"/>
              </w:rPr>
              <w:t>→</w:t>
            </w:r>
            <w:r w:rsidRPr="00954B68">
              <w:rPr>
                <w:rStyle w:val="Hyperlink"/>
              </w:rPr>
              <w:t xml:space="preserve"> Error</w:t>
            </w:r>
            <w:r>
              <w:rPr>
                <w:webHidden/>
              </w:rPr>
              <w:tab/>
            </w:r>
            <w:r>
              <w:rPr>
                <w:webHidden/>
              </w:rPr>
              <w:fldChar w:fldCharType="begin"/>
            </w:r>
            <w:r>
              <w:rPr>
                <w:webHidden/>
              </w:rPr>
              <w:instrText xml:space="preserve"> PAGEREF _Toc228800688 \h </w:instrText>
            </w:r>
            <w:r>
              <w:rPr>
                <w:webHidden/>
              </w:rPr>
            </w:r>
            <w:r>
              <w:rPr>
                <w:webHidden/>
              </w:rPr>
              <w:fldChar w:fldCharType="separate"/>
            </w:r>
            <w:r>
              <w:rPr>
                <w:webHidden/>
              </w:rPr>
              <w:t>88</w:t>
            </w:r>
            <w:r>
              <w:rPr>
                <w:webHidden/>
              </w:rPr>
              <w:fldChar w:fldCharType="end"/>
            </w:r>
          </w:hyperlink>
        </w:p>
        <w:p w14:paraId="4745CBF8" w14:textId="186E0416" w:rsidR="00A156FC" w:rsidRDefault="00A156FC">
          <w:pPr>
            <w:pStyle w:val="TOC3"/>
            <w:rPr>
              <w:rFonts w:eastAsiaTheme="minorEastAsia"/>
              <w:kern w:val="2"/>
              <w:sz w:val="24"/>
              <w:szCs w:val="24"/>
              <w14:ligatures w14:val="standardContextual"/>
            </w:rPr>
          </w:pPr>
          <w:hyperlink w:anchor="_Toc228800689" w:history="1">
            <w:r w:rsidRPr="00954B68">
              <w:rPr>
                <w:rStyle w:val="Hyperlink"/>
              </w:rPr>
              <w:t xml:space="preserve">9.3.2 Loading </w:t>
            </w:r>
            <w:r w:rsidRPr="00954B68">
              <w:rPr>
                <w:rStyle w:val="Hyperlink"/>
                <w:rFonts w:ascii="Arial" w:hAnsi="Arial" w:cs="Arial"/>
              </w:rPr>
              <w:t>→</w:t>
            </w:r>
            <w:r w:rsidRPr="00954B68">
              <w:rPr>
                <w:rStyle w:val="Hyperlink"/>
              </w:rPr>
              <w:t xml:space="preserve"> Empty</w:t>
            </w:r>
            <w:r>
              <w:rPr>
                <w:webHidden/>
              </w:rPr>
              <w:tab/>
            </w:r>
            <w:r>
              <w:rPr>
                <w:webHidden/>
              </w:rPr>
              <w:fldChar w:fldCharType="begin"/>
            </w:r>
            <w:r>
              <w:rPr>
                <w:webHidden/>
              </w:rPr>
              <w:instrText xml:space="preserve"> PAGEREF _Toc228800689 \h </w:instrText>
            </w:r>
            <w:r>
              <w:rPr>
                <w:webHidden/>
              </w:rPr>
            </w:r>
            <w:r>
              <w:rPr>
                <w:webHidden/>
              </w:rPr>
              <w:fldChar w:fldCharType="separate"/>
            </w:r>
            <w:r>
              <w:rPr>
                <w:webHidden/>
              </w:rPr>
              <w:t>88</w:t>
            </w:r>
            <w:r>
              <w:rPr>
                <w:webHidden/>
              </w:rPr>
              <w:fldChar w:fldCharType="end"/>
            </w:r>
          </w:hyperlink>
        </w:p>
        <w:p w14:paraId="5BAEB90A" w14:textId="32F27635" w:rsidR="00A156FC" w:rsidRDefault="00A156FC">
          <w:pPr>
            <w:pStyle w:val="TOC3"/>
            <w:rPr>
              <w:rFonts w:eastAsiaTheme="minorEastAsia"/>
              <w:kern w:val="2"/>
              <w:sz w:val="24"/>
              <w:szCs w:val="24"/>
              <w14:ligatures w14:val="standardContextual"/>
            </w:rPr>
          </w:pPr>
          <w:hyperlink w:anchor="_Toc228800690" w:history="1">
            <w:r w:rsidRPr="00954B68">
              <w:rPr>
                <w:rStyle w:val="Hyperlink"/>
              </w:rPr>
              <w:t xml:space="preserve">9.3.3 Error </w:t>
            </w:r>
            <w:r w:rsidRPr="00954B68">
              <w:rPr>
                <w:rStyle w:val="Hyperlink"/>
                <w:rFonts w:ascii="Arial" w:hAnsi="Arial" w:cs="Arial"/>
              </w:rPr>
              <w:t>→</w:t>
            </w:r>
            <w:r w:rsidRPr="00954B68">
              <w:rPr>
                <w:rStyle w:val="Hyperlink"/>
              </w:rPr>
              <w:t xml:space="preserve"> Retry </w:t>
            </w:r>
            <w:r w:rsidRPr="00954B68">
              <w:rPr>
                <w:rStyle w:val="Hyperlink"/>
                <w:rFonts w:ascii="Arial" w:hAnsi="Arial" w:cs="Arial"/>
              </w:rPr>
              <w:t>→</w:t>
            </w:r>
            <w:r w:rsidRPr="00954B68">
              <w:rPr>
                <w:rStyle w:val="Hyperlink"/>
              </w:rPr>
              <w:t xml:space="preserve"> Loading</w:t>
            </w:r>
            <w:r>
              <w:rPr>
                <w:webHidden/>
              </w:rPr>
              <w:tab/>
            </w:r>
            <w:r>
              <w:rPr>
                <w:webHidden/>
              </w:rPr>
              <w:fldChar w:fldCharType="begin"/>
            </w:r>
            <w:r>
              <w:rPr>
                <w:webHidden/>
              </w:rPr>
              <w:instrText xml:space="preserve"> PAGEREF _Toc228800690 \h </w:instrText>
            </w:r>
            <w:r>
              <w:rPr>
                <w:webHidden/>
              </w:rPr>
            </w:r>
            <w:r>
              <w:rPr>
                <w:webHidden/>
              </w:rPr>
              <w:fldChar w:fldCharType="separate"/>
            </w:r>
            <w:r>
              <w:rPr>
                <w:webHidden/>
              </w:rPr>
              <w:t>88</w:t>
            </w:r>
            <w:r>
              <w:rPr>
                <w:webHidden/>
              </w:rPr>
              <w:fldChar w:fldCharType="end"/>
            </w:r>
          </w:hyperlink>
        </w:p>
        <w:p w14:paraId="58FDAD91" w14:textId="0CF330FC" w:rsidR="00A156FC" w:rsidRDefault="00A156FC">
          <w:pPr>
            <w:pStyle w:val="TOC3"/>
            <w:rPr>
              <w:rFonts w:eastAsiaTheme="minorEastAsia"/>
              <w:kern w:val="2"/>
              <w:sz w:val="24"/>
              <w:szCs w:val="24"/>
              <w14:ligatures w14:val="standardContextual"/>
            </w:rPr>
          </w:pPr>
          <w:r>
            <w:rPr>
              <w:rStyle w:val="Hyperlink"/>
            </w:rPr>
            <w:lastRenderedPageBreak/>
            <w:br/>
          </w:r>
          <w:hyperlink w:anchor="_Toc228800691" w:history="1">
            <w:r w:rsidRPr="00954B68">
              <w:rPr>
                <w:rStyle w:val="Hyperlink"/>
              </w:rPr>
              <w:t>9.4 Accessibility Requirements</w:t>
            </w:r>
            <w:r>
              <w:rPr>
                <w:webHidden/>
              </w:rPr>
              <w:tab/>
            </w:r>
            <w:r>
              <w:rPr>
                <w:webHidden/>
              </w:rPr>
              <w:fldChar w:fldCharType="begin"/>
            </w:r>
            <w:r>
              <w:rPr>
                <w:webHidden/>
              </w:rPr>
              <w:instrText xml:space="preserve"> PAGEREF _Toc228800691 \h </w:instrText>
            </w:r>
            <w:r>
              <w:rPr>
                <w:webHidden/>
              </w:rPr>
            </w:r>
            <w:r>
              <w:rPr>
                <w:webHidden/>
              </w:rPr>
              <w:fldChar w:fldCharType="separate"/>
            </w:r>
            <w:r>
              <w:rPr>
                <w:webHidden/>
              </w:rPr>
              <w:t>88</w:t>
            </w:r>
            <w:r>
              <w:rPr>
                <w:webHidden/>
              </w:rPr>
              <w:fldChar w:fldCharType="end"/>
            </w:r>
          </w:hyperlink>
        </w:p>
        <w:p w14:paraId="16F873F6" w14:textId="62580F80" w:rsidR="00A156FC" w:rsidRDefault="00A156FC">
          <w:pPr>
            <w:pStyle w:val="TOC3"/>
            <w:rPr>
              <w:rFonts w:eastAsiaTheme="minorEastAsia"/>
              <w:kern w:val="2"/>
              <w:sz w:val="24"/>
              <w:szCs w:val="24"/>
              <w14:ligatures w14:val="standardContextual"/>
            </w:rPr>
          </w:pPr>
          <w:hyperlink w:anchor="_Toc228800692" w:history="1">
            <w:r w:rsidRPr="00954B68">
              <w:rPr>
                <w:rStyle w:val="Hyperlink"/>
              </w:rPr>
              <w:t>9.5 Related Requirements</w:t>
            </w:r>
            <w:r>
              <w:rPr>
                <w:webHidden/>
              </w:rPr>
              <w:tab/>
            </w:r>
            <w:r>
              <w:rPr>
                <w:webHidden/>
              </w:rPr>
              <w:fldChar w:fldCharType="begin"/>
            </w:r>
            <w:r>
              <w:rPr>
                <w:webHidden/>
              </w:rPr>
              <w:instrText xml:space="preserve"> PAGEREF _Toc228800692 \h </w:instrText>
            </w:r>
            <w:r>
              <w:rPr>
                <w:webHidden/>
              </w:rPr>
            </w:r>
            <w:r>
              <w:rPr>
                <w:webHidden/>
              </w:rPr>
              <w:fldChar w:fldCharType="separate"/>
            </w:r>
            <w:r>
              <w:rPr>
                <w:webHidden/>
              </w:rPr>
              <w:t>88</w:t>
            </w:r>
            <w:r>
              <w:rPr>
                <w:webHidden/>
              </w:rPr>
              <w:fldChar w:fldCharType="end"/>
            </w:r>
          </w:hyperlink>
        </w:p>
        <w:p w14:paraId="54856781" w14:textId="24BB8C68" w:rsidR="00A156FC" w:rsidRDefault="00A156FC">
          <w:pPr>
            <w:pStyle w:val="TOC2"/>
            <w:tabs>
              <w:tab w:val="right" w:leader="dot" w:pos="11150"/>
            </w:tabs>
            <w:rPr>
              <w:rFonts w:eastAsiaTheme="minorEastAsia"/>
              <w:noProof/>
              <w:kern w:val="2"/>
              <w:sz w:val="24"/>
              <w:szCs w:val="24"/>
              <w14:ligatures w14:val="standardContextual"/>
            </w:rPr>
          </w:pPr>
          <w:hyperlink w:anchor="_Toc228800693" w:history="1">
            <w:r w:rsidRPr="00954B68">
              <w:rPr>
                <w:rStyle w:val="Hyperlink"/>
                <w:rFonts w:eastAsia="Times New Roman"/>
                <w:noProof/>
              </w:rPr>
              <w:t>10. References</w:t>
            </w:r>
            <w:r>
              <w:rPr>
                <w:noProof/>
                <w:webHidden/>
              </w:rPr>
              <w:tab/>
            </w:r>
            <w:r>
              <w:rPr>
                <w:noProof/>
                <w:webHidden/>
              </w:rPr>
              <w:fldChar w:fldCharType="begin"/>
            </w:r>
            <w:r>
              <w:rPr>
                <w:noProof/>
                <w:webHidden/>
              </w:rPr>
              <w:instrText xml:space="preserve"> PAGEREF _Toc228800693 \h </w:instrText>
            </w:r>
            <w:r>
              <w:rPr>
                <w:noProof/>
                <w:webHidden/>
              </w:rPr>
            </w:r>
            <w:r>
              <w:rPr>
                <w:noProof/>
                <w:webHidden/>
              </w:rPr>
              <w:fldChar w:fldCharType="separate"/>
            </w:r>
            <w:r>
              <w:rPr>
                <w:noProof/>
                <w:webHidden/>
              </w:rPr>
              <w:t>88</w:t>
            </w:r>
            <w:r>
              <w:rPr>
                <w:noProof/>
                <w:webHidden/>
              </w:rPr>
              <w:fldChar w:fldCharType="end"/>
            </w:r>
          </w:hyperlink>
        </w:p>
        <w:p w14:paraId="1CE0901D" w14:textId="69CFFB23" w:rsidR="00A156FC" w:rsidRDefault="00A156FC">
          <w:pPr>
            <w:pStyle w:val="TOC2"/>
            <w:tabs>
              <w:tab w:val="right" w:leader="dot" w:pos="11150"/>
            </w:tabs>
            <w:rPr>
              <w:rFonts w:eastAsiaTheme="minorEastAsia"/>
              <w:noProof/>
              <w:kern w:val="2"/>
              <w:sz w:val="24"/>
              <w:szCs w:val="24"/>
              <w14:ligatures w14:val="standardContextual"/>
            </w:rPr>
          </w:pPr>
          <w:hyperlink w:anchor="_Toc228800694" w:history="1">
            <w:r w:rsidRPr="00954B68">
              <w:rPr>
                <w:rStyle w:val="Hyperlink"/>
                <w:rFonts w:eastAsia="Times New Roman"/>
                <w:noProof/>
              </w:rPr>
              <w:t>11. Revision History</w:t>
            </w:r>
            <w:r>
              <w:rPr>
                <w:noProof/>
                <w:webHidden/>
              </w:rPr>
              <w:tab/>
            </w:r>
            <w:r>
              <w:rPr>
                <w:noProof/>
                <w:webHidden/>
              </w:rPr>
              <w:fldChar w:fldCharType="begin"/>
            </w:r>
            <w:r>
              <w:rPr>
                <w:noProof/>
                <w:webHidden/>
              </w:rPr>
              <w:instrText xml:space="preserve"> PAGEREF _Toc228800694 \h </w:instrText>
            </w:r>
            <w:r>
              <w:rPr>
                <w:noProof/>
                <w:webHidden/>
              </w:rPr>
            </w:r>
            <w:r>
              <w:rPr>
                <w:noProof/>
                <w:webHidden/>
              </w:rPr>
              <w:fldChar w:fldCharType="separate"/>
            </w:r>
            <w:r>
              <w:rPr>
                <w:noProof/>
                <w:webHidden/>
              </w:rPr>
              <w:t>89</w:t>
            </w:r>
            <w:r>
              <w:rPr>
                <w:noProof/>
                <w:webHidden/>
              </w:rPr>
              <w:fldChar w:fldCharType="end"/>
            </w:r>
          </w:hyperlink>
        </w:p>
        <w:p w14:paraId="6E05709D" w14:textId="085567F0" w:rsidR="00A156FC" w:rsidRDefault="00A156FC">
          <w:pPr>
            <w:pStyle w:val="TOC2"/>
            <w:tabs>
              <w:tab w:val="right" w:leader="dot" w:pos="11150"/>
            </w:tabs>
            <w:rPr>
              <w:rFonts w:eastAsiaTheme="minorEastAsia"/>
              <w:noProof/>
              <w:kern w:val="2"/>
              <w:sz w:val="24"/>
              <w:szCs w:val="24"/>
              <w14:ligatures w14:val="standardContextual"/>
            </w:rPr>
          </w:pPr>
          <w:hyperlink w:anchor="_Toc228800695" w:history="1">
            <w:r w:rsidRPr="00954B68">
              <w:rPr>
                <w:rStyle w:val="Hyperlink"/>
                <w:rFonts w:eastAsia="Times New Roman"/>
                <w:noProof/>
              </w:rPr>
              <w:t>12. Approval</w:t>
            </w:r>
            <w:r>
              <w:rPr>
                <w:noProof/>
                <w:webHidden/>
              </w:rPr>
              <w:tab/>
            </w:r>
            <w:r>
              <w:rPr>
                <w:noProof/>
                <w:webHidden/>
              </w:rPr>
              <w:fldChar w:fldCharType="begin"/>
            </w:r>
            <w:r>
              <w:rPr>
                <w:noProof/>
                <w:webHidden/>
              </w:rPr>
              <w:instrText xml:space="preserve"> PAGEREF _Toc228800695 \h </w:instrText>
            </w:r>
            <w:r>
              <w:rPr>
                <w:noProof/>
                <w:webHidden/>
              </w:rPr>
            </w:r>
            <w:r>
              <w:rPr>
                <w:noProof/>
                <w:webHidden/>
              </w:rPr>
              <w:fldChar w:fldCharType="separate"/>
            </w:r>
            <w:r>
              <w:rPr>
                <w:noProof/>
                <w:webHidden/>
              </w:rPr>
              <w:t>89</w:t>
            </w:r>
            <w:r>
              <w:rPr>
                <w:noProof/>
                <w:webHidden/>
              </w:rPr>
              <w:fldChar w:fldCharType="end"/>
            </w:r>
          </w:hyperlink>
        </w:p>
        <w:p w14:paraId="61BE2D32" w14:textId="28D50DA7" w:rsidR="00A156FC" w:rsidRDefault="00A156FC">
          <w:pPr>
            <w:pStyle w:val="TOC2"/>
            <w:tabs>
              <w:tab w:val="right" w:leader="dot" w:pos="11150"/>
            </w:tabs>
            <w:rPr>
              <w:rFonts w:eastAsiaTheme="minorEastAsia"/>
              <w:noProof/>
              <w:kern w:val="2"/>
              <w:sz w:val="24"/>
              <w:szCs w:val="24"/>
              <w14:ligatures w14:val="standardContextual"/>
            </w:rPr>
          </w:pPr>
          <w:hyperlink w:anchor="_Toc228800696" w:history="1">
            <w:r w:rsidRPr="00954B68">
              <w:rPr>
                <w:rStyle w:val="Hyperlink"/>
                <w:rFonts w:eastAsia="Times New Roman"/>
                <w:noProof/>
              </w:rPr>
              <w:t>13. Glossary of Terms</w:t>
            </w:r>
            <w:r>
              <w:rPr>
                <w:noProof/>
                <w:webHidden/>
              </w:rPr>
              <w:tab/>
            </w:r>
            <w:r>
              <w:rPr>
                <w:noProof/>
                <w:webHidden/>
              </w:rPr>
              <w:fldChar w:fldCharType="begin"/>
            </w:r>
            <w:r>
              <w:rPr>
                <w:noProof/>
                <w:webHidden/>
              </w:rPr>
              <w:instrText xml:space="preserve"> PAGEREF _Toc228800696 \h </w:instrText>
            </w:r>
            <w:r>
              <w:rPr>
                <w:noProof/>
                <w:webHidden/>
              </w:rPr>
            </w:r>
            <w:r>
              <w:rPr>
                <w:noProof/>
                <w:webHidden/>
              </w:rPr>
              <w:fldChar w:fldCharType="separate"/>
            </w:r>
            <w:r>
              <w:rPr>
                <w:noProof/>
                <w:webHidden/>
              </w:rPr>
              <w:t>89</w:t>
            </w:r>
            <w:r>
              <w:rPr>
                <w:noProof/>
                <w:webHidden/>
              </w:rPr>
              <w:fldChar w:fldCharType="end"/>
            </w:r>
          </w:hyperlink>
        </w:p>
        <w:p w14:paraId="57D8C23C" w14:textId="20B0082E" w:rsidR="00A156FC" w:rsidRDefault="00A156FC">
          <w:pPr>
            <w:pStyle w:val="TOC2"/>
            <w:tabs>
              <w:tab w:val="right" w:leader="dot" w:pos="11150"/>
            </w:tabs>
            <w:rPr>
              <w:rFonts w:eastAsiaTheme="minorEastAsia"/>
              <w:noProof/>
              <w:kern w:val="2"/>
              <w:sz w:val="24"/>
              <w:szCs w:val="24"/>
              <w14:ligatures w14:val="standardContextual"/>
            </w:rPr>
          </w:pPr>
          <w:hyperlink w:anchor="_Toc228800697" w:history="1">
            <w:r w:rsidRPr="00954B68">
              <w:rPr>
                <w:rStyle w:val="Hyperlink"/>
                <w:rFonts w:eastAsia="Times New Roman"/>
                <w:noProof/>
              </w:rPr>
              <w:t>14. Appendix B: Document Cross Reference</w:t>
            </w:r>
            <w:r>
              <w:rPr>
                <w:noProof/>
                <w:webHidden/>
              </w:rPr>
              <w:tab/>
            </w:r>
            <w:r>
              <w:rPr>
                <w:noProof/>
                <w:webHidden/>
              </w:rPr>
              <w:fldChar w:fldCharType="begin"/>
            </w:r>
            <w:r>
              <w:rPr>
                <w:noProof/>
                <w:webHidden/>
              </w:rPr>
              <w:instrText xml:space="preserve"> PAGEREF _Toc228800697 \h </w:instrText>
            </w:r>
            <w:r>
              <w:rPr>
                <w:noProof/>
                <w:webHidden/>
              </w:rPr>
            </w:r>
            <w:r>
              <w:rPr>
                <w:noProof/>
                <w:webHidden/>
              </w:rPr>
              <w:fldChar w:fldCharType="separate"/>
            </w:r>
            <w:r>
              <w:rPr>
                <w:noProof/>
                <w:webHidden/>
              </w:rPr>
              <w:t>89</w:t>
            </w:r>
            <w:r>
              <w:rPr>
                <w:noProof/>
                <w:webHidden/>
              </w:rPr>
              <w:fldChar w:fldCharType="end"/>
            </w:r>
          </w:hyperlink>
        </w:p>
        <w:p w14:paraId="2460F63C" w14:textId="31A0674B" w:rsidR="0017277C" w:rsidRDefault="0017277C">
          <w:r>
            <w:rPr>
              <w:b/>
              <w:bCs/>
              <w:noProof/>
            </w:rPr>
            <w:fldChar w:fldCharType="end"/>
          </w:r>
        </w:p>
      </w:sdtContent>
    </w:sdt>
    <w:p w14:paraId="0A2DA0E6" w14:textId="45A80FD9" w:rsidR="004644E9" w:rsidRDefault="004644E9" w:rsidP="00A8484E">
      <w:pPr>
        <w:pStyle w:val="Heading2"/>
      </w:pPr>
      <w:bookmarkStart w:id="0" w:name="_Toc228800597"/>
      <w:r>
        <w:t>1. Introduction</w:t>
      </w:r>
      <w:bookmarkEnd w:id="0"/>
    </w:p>
    <w:p w14:paraId="635F62DE" w14:textId="3358C4AA" w:rsidR="00E40CBE" w:rsidRDefault="00E40CBE" w:rsidP="00355C7E">
      <w:bookmarkStart w:id="1" w:name="_Toc228019070"/>
      <w:bookmarkStart w:id="2" w:name="_Toc228042354"/>
      <w:bookmarkStart w:id="3" w:name="_Toc228366945"/>
      <w:bookmarkStart w:id="4" w:name="_Toc228367125"/>
      <w:bookmarkStart w:id="5" w:name="_Toc228367664"/>
      <w:bookmarkStart w:id="6" w:name="_Toc228388685"/>
      <w:bookmarkStart w:id="7" w:name="_Toc228453797"/>
      <w:bookmarkStart w:id="8" w:name="_Toc228560624"/>
      <w:r w:rsidRPr="00E40CBE">
        <w:t>This UI Specification defines the visual layout, interaction patterns, and user interface behaviors for the NeuByte Fitness Application. It serves as a reference for designers, developers, and testers to ensure consistent implementation of the application’s screens and navigation model.</w:t>
      </w:r>
      <w:bookmarkEnd w:id="1"/>
      <w:bookmarkEnd w:id="2"/>
      <w:bookmarkEnd w:id="3"/>
      <w:bookmarkEnd w:id="4"/>
      <w:bookmarkEnd w:id="5"/>
      <w:bookmarkEnd w:id="6"/>
      <w:bookmarkEnd w:id="7"/>
      <w:bookmarkEnd w:id="8"/>
    </w:p>
    <w:p w14:paraId="0A71856F" w14:textId="3358C4AA" w:rsidR="004644E9" w:rsidRDefault="004644E9" w:rsidP="004644E9">
      <w:pPr>
        <w:pStyle w:val="Heading2"/>
        <w:rPr>
          <w:rFonts w:eastAsia="Times New Roman"/>
        </w:rPr>
      </w:pPr>
      <w:bookmarkStart w:id="9" w:name="_Toc228800598"/>
      <w:r>
        <w:rPr>
          <w:rFonts w:eastAsia="Times New Roman"/>
        </w:rPr>
        <w:t>2. Purpose</w:t>
      </w:r>
      <w:bookmarkEnd w:id="9"/>
    </w:p>
    <w:p w14:paraId="10EFB79E" w14:textId="77777777" w:rsidR="00E40CBE" w:rsidRDefault="00E40CBE" w:rsidP="00355C7E">
      <w:bookmarkStart w:id="10" w:name="_Toc228019072"/>
      <w:bookmarkStart w:id="11" w:name="_Toc228042356"/>
      <w:bookmarkStart w:id="12" w:name="_Toc228366947"/>
      <w:bookmarkStart w:id="13" w:name="_Toc228367127"/>
      <w:bookmarkStart w:id="14" w:name="_Toc228367666"/>
      <w:bookmarkStart w:id="15" w:name="_Toc228388687"/>
      <w:bookmarkStart w:id="16" w:name="_Toc228453799"/>
      <w:bookmarkStart w:id="17" w:name="_Toc228560626"/>
      <w:r w:rsidRPr="00E40CBE">
        <w:t>The purpose of this document is to describe the structure and behavior of each user</w:t>
      </w:r>
      <w:r w:rsidRPr="00E40CBE">
        <w:rPr>
          <w:rFonts w:ascii="Cambria Math" w:hAnsi="Cambria Math" w:cs="Cambria Math"/>
        </w:rPr>
        <w:t>‑</w:t>
      </w:r>
      <w:r w:rsidRPr="00E40CBE">
        <w:t>facing screen, including layout, components, navigation, and interaction rules. This ensures that the implemented UI aligns with business requirements, functional specifications, and accessibility expectations</w:t>
      </w:r>
      <w:bookmarkEnd w:id="10"/>
      <w:bookmarkEnd w:id="11"/>
      <w:bookmarkEnd w:id="12"/>
      <w:bookmarkEnd w:id="13"/>
      <w:bookmarkEnd w:id="14"/>
      <w:bookmarkEnd w:id="15"/>
      <w:bookmarkEnd w:id="16"/>
      <w:bookmarkEnd w:id="17"/>
    </w:p>
    <w:p w14:paraId="0EBB997C" w14:textId="23FBE0E7" w:rsidR="004644E9" w:rsidRDefault="004644E9" w:rsidP="004644E9">
      <w:pPr>
        <w:pStyle w:val="Heading2"/>
        <w:rPr>
          <w:rFonts w:eastAsia="Times New Roman"/>
        </w:rPr>
      </w:pPr>
      <w:bookmarkStart w:id="18" w:name="_Toc228800599"/>
      <w:r>
        <w:rPr>
          <w:rFonts w:eastAsia="Times New Roman"/>
        </w:rPr>
        <w:t>3. Scope</w:t>
      </w:r>
      <w:bookmarkEnd w:id="18"/>
    </w:p>
    <w:p w14:paraId="21C04D96" w14:textId="77777777" w:rsidR="00E40CBE" w:rsidRDefault="00E40CBE" w:rsidP="00355C7E">
      <w:bookmarkStart w:id="19" w:name="_Toc228019074"/>
      <w:bookmarkStart w:id="20" w:name="_Toc228042358"/>
      <w:bookmarkStart w:id="21" w:name="_Toc228366949"/>
      <w:bookmarkStart w:id="22" w:name="_Toc228367129"/>
      <w:bookmarkStart w:id="23" w:name="_Toc228367668"/>
      <w:bookmarkStart w:id="24" w:name="_Toc228388689"/>
      <w:bookmarkStart w:id="25" w:name="_Toc228453801"/>
      <w:bookmarkStart w:id="26" w:name="_Toc228560628"/>
      <w:r w:rsidRPr="00E40CBE">
        <w:t>This document covers all user interface elements for authenticated and unauthenticated screens, including navigation, forms, lists, charts, and feedback mechanisms. It does not define backend logic, API contracts, or low</w:t>
      </w:r>
      <w:r w:rsidRPr="00E40CBE">
        <w:rPr>
          <w:rFonts w:ascii="Cambria Math" w:hAnsi="Cambria Math" w:cs="Cambria Math"/>
        </w:rPr>
        <w:t>‑</w:t>
      </w:r>
      <w:r w:rsidRPr="00E40CBE">
        <w:t>level technical implementation details</w:t>
      </w:r>
      <w:bookmarkEnd w:id="19"/>
      <w:bookmarkEnd w:id="20"/>
      <w:bookmarkEnd w:id="21"/>
      <w:bookmarkEnd w:id="22"/>
      <w:bookmarkEnd w:id="23"/>
      <w:bookmarkEnd w:id="24"/>
      <w:bookmarkEnd w:id="25"/>
      <w:bookmarkEnd w:id="26"/>
    </w:p>
    <w:p w14:paraId="51ECD52C" w14:textId="1A17E531" w:rsidR="004644E9" w:rsidRDefault="004644E9" w:rsidP="004644E9">
      <w:pPr>
        <w:pStyle w:val="Heading2"/>
        <w:rPr>
          <w:rFonts w:eastAsia="Times New Roman"/>
        </w:rPr>
      </w:pPr>
      <w:bookmarkStart w:id="27" w:name="_Toc228800600"/>
      <w:r>
        <w:rPr>
          <w:rFonts w:eastAsia="Times New Roman"/>
        </w:rPr>
        <w:t xml:space="preserve">4. </w:t>
      </w:r>
      <w:r w:rsidR="003A4EA1">
        <w:rPr>
          <w:rFonts w:eastAsia="Times New Roman"/>
        </w:rPr>
        <w:t>UI Design Principles</w:t>
      </w:r>
      <w:bookmarkEnd w:id="27"/>
    </w:p>
    <w:p w14:paraId="7873EC4F" w14:textId="688E51A9" w:rsidR="00463EC7" w:rsidRPr="00355C7E" w:rsidRDefault="00463EC7" w:rsidP="00355C7E">
      <w:pPr>
        <w:rPr>
          <w:rFonts w:ascii="Eras Medium ITC" w:hAnsi="Eras Medium ITC"/>
          <w:b/>
          <w:bCs/>
        </w:rPr>
      </w:pPr>
      <w:bookmarkStart w:id="28" w:name="_Toc228780135"/>
      <w:bookmarkStart w:id="29" w:name="_Toc228800601"/>
      <w:r w:rsidRPr="00355C7E">
        <w:rPr>
          <w:rStyle w:val="Heading3Char"/>
          <w:rFonts w:ascii="Eras Medium ITC" w:hAnsi="Eras Medium ITC"/>
          <w:b/>
          <w:bCs/>
          <w:color w:val="auto"/>
        </w:rPr>
        <w:t>Responsive rules</w:t>
      </w:r>
      <w:bookmarkEnd w:id="28"/>
      <w:bookmarkEnd w:id="29"/>
      <w:r w:rsidR="00F16394" w:rsidRPr="00355C7E">
        <w:rPr>
          <w:rFonts w:ascii="Eras Medium ITC" w:hAnsi="Eras Medium ITC"/>
          <w:b/>
          <w:bCs/>
        </w:rPr>
        <w:br/>
      </w:r>
      <w:r w:rsidR="00D02C9F" w:rsidRPr="00355C7E">
        <w:rPr>
          <w:rFonts w:ascii="Eras Medium ITC" w:hAnsi="Eras Medium ITC"/>
        </w:rPr>
        <w:t>The User Interface will respond to input in a reasonable time (under a few seconds)</w:t>
      </w:r>
    </w:p>
    <w:p w14:paraId="52B91B04" w14:textId="77777777" w:rsidR="00584820" w:rsidRPr="00584820" w:rsidRDefault="00463EC7" w:rsidP="00355C7E">
      <w:bookmarkStart w:id="30" w:name="_Toc228780136"/>
      <w:bookmarkStart w:id="31" w:name="_Toc228800602"/>
      <w:r w:rsidRPr="00355C7E">
        <w:rPr>
          <w:rStyle w:val="Heading3Char"/>
          <w:rFonts w:ascii="Eras Medium ITC" w:hAnsi="Eras Medium ITC"/>
          <w:b/>
          <w:bCs/>
          <w:color w:val="auto"/>
        </w:rPr>
        <w:t>Platform guidelines</w:t>
      </w:r>
      <w:bookmarkEnd w:id="30"/>
      <w:bookmarkEnd w:id="31"/>
      <w:r w:rsidR="00F16394" w:rsidRPr="00584820">
        <w:br/>
      </w:r>
      <w:r w:rsidR="00584820" w:rsidRPr="00584820">
        <w:t>These principles ensure the NeuByte Fitness App behaves consistently with modern mobile platform standards, providing users with predictable, intuitive interactions regardless of device.</w:t>
      </w:r>
    </w:p>
    <w:p w14:paraId="224E4EF5" w14:textId="77777777" w:rsidR="00584820" w:rsidRPr="00584820" w:rsidRDefault="00584820" w:rsidP="00584820">
      <w:pPr>
        <w:rPr>
          <w:b/>
          <w:bCs/>
        </w:rPr>
      </w:pPr>
      <w:r w:rsidRPr="00584820">
        <w:rPr>
          <w:b/>
          <w:bCs/>
        </w:rPr>
        <w:t>1. Follow Native Navigation Conventions</w:t>
      </w:r>
    </w:p>
    <w:p w14:paraId="3137D310" w14:textId="77777777" w:rsidR="00584820" w:rsidRDefault="00584820" w:rsidP="00584820">
      <w:r w:rsidRPr="00584820">
        <w:t>The app adheres to platform</w:t>
      </w:r>
      <w:r w:rsidRPr="00584820">
        <w:rPr>
          <w:rFonts w:ascii="Cambria Math" w:hAnsi="Cambria Math" w:cs="Cambria Math"/>
        </w:rPr>
        <w:t>‑</w:t>
      </w:r>
      <w:r w:rsidRPr="00584820">
        <w:t>standard navigation patterns to reduce cognitive load and ensure familiarity.</w:t>
      </w:r>
    </w:p>
    <w:p w14:paraId="11939580" w14:textId="77777777" w:rsidR="00584820" w:rsidRDefault="00584820">
      <w:pPr>
        <w:pStyle w:val="ListParagraph"/>
        <w:numPr>
          <w:ilvl w:val="0"/>
          <w:numId w:val="2"/>
        </w:numPr>
      </w:pPr>
      <w:r w:rsidRPr="00584820">
        <w:t>Primary navigation uses a hamburger menu consistent with Android/iOS mobile norms.</w:t>
      </w:r>
    </w:p>
    <w:p w14:paraId="25DA6990" w14:textId="77777777" w:rsidR="00584820" w:rsidRDefault="00584820">
      <w:pPr>
        <w:pStyle w:val="ListParagraph"/>
        <w:numPr>
          <w:ilvl w:val="0"/>
          <w:numId w:val="2"/>
        </w:numPr>
      </w:pPr>
      <w:r w:rsidRPr="00584820">
        <w:t>Back navigation uses the OS</w:t>
      </w:r>
      <w:r w:rsidRPr="00584820">
        <w:rPr>
          <w:rFonts w:ascii="Cambria Math" w:hAnsi="Cambria Math" w:cs="Cambria Math"/>
        </w:rPr>
        <w:t>‑</w:t>
      </w:r>
      <w:r w:rsidRPr="00584820">
        <w:t>native gesture or back button.</w:t>
      </w:r>
    </w:p>
    <w:p w14:paraId="75F2C849" w14:textId="7410069B" w:rsidR="00584820" w:rsidRDefault="00584820">
      <w:pPr>
        <w:pStyle w:val="ListParagraph"/>
        <w:numPr>
          <w:ilvl w:val="0"/>
          <w:numId w:val="2"/>
        </w:numPr>
      </w:pPr>
      <w:r w:rsidRPr="00584820">
        <w:t>Screen transitions follow platform</w:t>
      </w:r>
      <w:r w:rsidRPr="00584820">
        <w:rPr>
          <w:rFonts w:ascii="Cambria Math" w:hAnsi="Cambria Math" w:cs="Cambria Math"/>
        </w:rPr>
        <w:t>‑</w:t>
      </w:r>
      <w:r w:rsidRPr="00584820">
        <w:t>appropriate motion (slide-in, fade, etc.).</w:t>
      </w:r>
    </w:p>
    <w:p w14:paraId="55A6A922" w14:textId="77777777" w:rsidR="00D42017" w:rsidRDefault="00D42017" w:rsidP="00584820">
      <w:pPr>
        <w:rPr>
          <w:b/>
          <w:bCs/>
        </w:rPr>
      </w:pPr>
    </w:p>
    <w:p w14:paraId="7F8E9D27" w14:textId="77777777" w:rsidR="00D42017" w:rsidRDefault="00D42017" w:rsidP="00584820">
      <w:pPr>
        <w:rPr>
          <w:b/>
          <w:bCs/>
        </w:rPr>
      </w:pPr>
    </w:p>
    <w:p w14:paraId="7DFA93A0" w14:textId="1D2FEE43" w:rsidR="00584820" w:rsidRPr="00584820" w:rsidRDefault="00D42017" w:rsidP="00584820">
      <w:pPr>
        <w:rPr>
          <w:b/>
          <w:bCs/>
        </w:rPr>
      </w:pPr>
      <w:r>
        <w:rPr>
          <w:b/>
          <w:bCs/>
        </w:rPr>
        <w:br/>
      </w:r>
      <w:r w:rsidR="00584820" w:rsidRPr="00584820">
        <w:rPr>
          <w:b/>
          <w:bCs/>
        </w:rPr>
        <w:t>2. Respect System-Level UI Components</w:t>
      </w:r>
    </w:p>
    <w:p w14:paraId="10FE4BC0" w14:textId="77777777" w:rsidR="00584820" w:rsidRPr="00584820" w:rsidRDefault="00584820" w:rsidP="00584820">
      <w:r w:rsidRPr="00584820">
        <w:t>The app uses native controls where possible to ensure accessibility, performance, and user trust.</w:t>
      </w:r>
    </w:p>
    <w:p w14:paraId="4F196B12" w14:textId="77777777" w:rsidR="00584820" w:rsidRDefault="00584820">
      <w:pPr>
        <w:pStyle w:val="ListParagraph"/>
        <w:numPr>
          <w:ilvl w:val="0"/>
          <w:numId w:val="3"/>
        </w:numPr>
      </w:pPr>
      <w:r w:rsidRPr="00584820">
        <w:t>Native pickers for date, time, and numeric inputs.</w:t>
      </w:r>
    </w:p>
    <w:p w14:paraId="6331B5EF" w14:textId="77777777" w:rsidR="00F17662" w:rsidRDefault="00F17662" w:rsidP="00F17662">
      <w:pPr>
        <w:pStyle w:val="ListParagraph"/>
      </w:pPr>
    </w:p>
    <w:p w14:paraId="0865AA70" w14:textId="241C0D29" w:rsidR="00584820" w:rsidRDefault="00584820">
      <w:pPr>
        <w:pStyle w:val="ListParagraph"/>
        <w:numPr>
          <w:ilvl w:val="0"/>
          <w:numId w:val="3"/>
        </w:numPr>
      </w:pPr>
      <w:r w:rsidRPr="00584820">
        <w:t>Native keyboard types (numeric for weight, email keyboard for login).</w:t>
      </w:r>
    </w:p>
    <w:p w14:paraId="47D6F1BC" w14:textId="45351DBA" w:rsidR="00584820" w:rsidRPr="00584820" w:rsidRDefault="00584820">
      <w:pPr>
        <w:pStyle w:val="ListParagraph"/>
        <w:numPr>
          <w:ilvl w:val="0"/>
          <w:numId w:val="3"/>
        </w:numPr>
      </w:pPr>
      <w:r w:rsidRPr="00584820">
        <w:t>Native modal sheets for confirmations and destructive actions.</w:t>
      </w:r>
    </w:p>
    <w:p w14:paraId="77035215" w14:textId="7116D59C" w:rsidR="00584820" w:rsidRPr="009B58E7" w:rsidRDefault="00584820" w:rsidP="00584820">
      <w:pPr>
        <w:rPr>
          <w:b/>
          <w:bCs/>
        </w:rPr>
      </w:pPr>
      <w:r w:rsidRPr="00584820">
        <w:rPr>
          <w:b/>
          <w:bCs/>
        </w:rPr>
        <w:t>3. Optimize for Mobile-First Interaction</w:t>
      </w:r>
      <w:r w:rsidR="009B58E7">
        <w:rPr>
          <w:b/>
          <w:bCs/>
        </w:rPr>
        <w:br/>
      </w:r>
      <w:r w:rsidRPr="00584820">
        <w:t>The UI is designed for thumb</w:t>
      </w:r>
      <w:r w:rsidRPr="00584820">
        <w:rPr>
          <w:rFonts w:ascii="Cambria Math" w:hAnsi="Cambria Math" w:cs="Cambria Math"/>
        </w:rPr>
        <w:t>‑</w:t>
      </w:r>
      <w:r w:rsidRPr="00584820">
        <w:t>reachable zones and small-screen ergonomics.</w:t>
      </w:r>
    </w:p>
    <w:p w14:paraId="0F7CECFB" w14:textId="77777777" w:rsidR="009B58E7" w:rsidRDefault="00584820">
      <w:pPr>
        <w:pStyle w:val="ListParagraph"/>
        <w:numPr>
          <w:ilvl w:val="0"/>
          <w:numId w:val="4"/>
        </w:numPr>
      </w:pPr>
      <w:r w:rsidRPr="00584820">
        <w:t>Primary actions placed in lower-third of the screen.</w:t>
      </w:r>
    </w:p>
    <w:p w14:paraId="3879C72D" w14:textId="6554190B" w:rsidR="009B58E7" w:rsidRDefault="00584820">
      <w:pPr>
        <w:pStyle w:val="ListParagraph"/>
        <w:numPr>
          <w:ilvl w:val="0"/>
          <w:numId w:val="4"/>
        </w:numPr>
      </w:pPr>
      <w:r w:rsidRPr="00584820">
        <w:t>Tap targets meet minimum 44–48 p</w:t>
      </w:r>
      <w:r w:rsidR="00A8484E">
        <w:t>ixel.</w:t>
      </w:r>
      <w:r w:rsidRPr="00584820">
        <w:t xml:space="preserve"> guidelines.</w:t>
      </w:r>
    </w:p>
    <w:p w14:paraId="24EBC125" w14:textId="4351E98E" w:rsidR="00584820" w:rsidRPr="00584820" w:rsidRDefault="00584820">
      <w:pPr>
        <w:pStyle w:val="ListParagraph"/>
        <w:numPr>
          <w:ilvl w:val="0"/>
          <w:numId w:val="4"/>
        </w:numPr>
      </w:pPr>
      <w:r w:rsidRPr="00584820">
        <w:t>Layouts adapt to portrait-first usage, with responsive behavior for foldables.</w:t>
      </w:r>
    </w:p>
    <w:p w14:paraId="31EC3D67" w14:textId="2A45D8A8" w:rsidR="00584820" w:rsidRPr="00584820" w:rsidRDefault="00584820" w:rsidP="00584820">
      <w:r w:rsidRPr="009B58E7">
        <w:rPr>
          <w:b/>
          <w:bCs/>
        </w:rPr>
        <w:t>4. Honor System Accessibility Settings</w:t>
      </w:r>
      <w:r w:rsidR="009B58E7">
        <w:br/>
      </w:r>
      <w:r w:rsidRPr="00584820">
        <w:t>The app respects OS-level accessibility preferences to ensure inclusive use.</w:t>
      </w:r>
    </w:p>
    <w:p w14:paraId="5163EA01" w14:textId="77777777" w:rsidR="009B58E7" w:rsidRDefault="00584820">
      <w:pPr>
        <w:pStyle w:val="ListParagraph"/>
        <w:numPr>
          <w:ilvl w:val="0"/>
          <w:numId w:val="5"/>
        </w:numPr>
      </w:pPr>
      <w:r w:rsidRPr="00584820">
        <w:t>Dynamic Type scaling for text.</w:t>
      </w:r>
    </w:p>
    <w:p w14:paraId="5B336363" w14:textId="77777777" w:rsidR="009B58E7" w:rsidRDefault="00584820">
      <w:pPr>
        <w:pStyle w:val="ListParagraph"/>
        <w:numPr>
          <w:ilvl w:val="0"/>
          <w:numId w:val="5"/>
        </w:numPr>
      </w:pPr>
      <w:r w:rsidRPr="00584820">
        <w:t>High-contrast mode support.</w:t>
      </w:r>
    </w:p>
    <w:p w14:paraId="6DB98F76" w14:textId="02C190D7" w:rsidR="009B58E7" w:rsidRDefault="00584820">
      <w:pPr>
        <w:pStyle w:val="ListParagraph"/>
        <w:numPr>
          <w:ilvl w:val="0"/>
          <w:numId w:val="5"/>
        </w:numPr>
      </w:pPr>
      <w:r w:rsidRPr="00584820">
        <w:t>Reduced motion settings for animations.</w:t>
      </w:r>
    </w:p>
    <w:p w14:paraId="714E784A" w14:textId="26B1D407" w:rsidR="00584820" w:rsidRDefault="00584820">
      <w:pPr>
        <w:pStyle w:val="ListParagraph"/>
        <w:numPr>
          <w:ilvl w:val="0"/>
          <w:numId w:val="5"/>
        </w:numPr>
      </w:pPr>
      <w:r w:rsidRPr="00584820">
        <w:t>Voice</w:t>
      </w:r>
      <w:r w:rsidR="009B58E7">
        <w:t xml:space="preserve"> </w:t>
      </w:r>
      <w:r w:rsidRPr="00584820">
        <w:t>Over/Talk</w:t>
      </w:r>
      <w:r w:rsidR="009B58E7">
        <w:t xml:space="preserve"> </w:t>
      </w:r>
      <w:r w:rsidRPr="00584820">
        <w:t>Back compatibility for all interactive elements.</w:t>
      </w:r>
    </w:p>
    <w:p w14:paraId="02840329" w14:textId="270E92C1" w:rsidR="00A8484E" w:rsidRDefault="00A8484E">
      <w:pPr>
        <w:pStyle w:val="ListParagraph"/>
        <w:numPr>
          <w:ilvl w:val="0"/>
          <w:numId w:val="5"/>
        </w:numPr>
      </w:pPr>
      <w:r>
        <w:t>Keyboard navigation</w:t>
      </w:r>
    </w:p>
    <w:p w14:paraId="1D79E974" w14:textId="7520C04A" w:rsidR="00A8484E" w:rsidRDefault="00A8484E">
      <w:pPr>
        <w:pStyle w:val="ListParagraph"/>
        <w:numPr>
          <w:ilvl w:val="0"/>
          <w:numId w:val="5"/>
        </w:numPr>
      </w:pPr>
      <w:r>
        <w:t>Focus management</w:t>
      </w:r>
    </w:p>
    <w:p w14:paraId="68FDCB67" w14:textId="047DD058" w:rsidR="00A8484E" w:rsidRDefault="00A8484E">
      <w:pPr>
        <w:pStyle w:val="ListParagraph"/>
        <w:numPr>
          <w:ilvl w:val="0"/>
          <w:numId w:val="5"/>
        </w:numPr>
      </w:pPr>
      <w:r>
        <w:t>ARIA roles</w:t>
      </w:r>
    </w:p>
    <w:p w14:paraId="6B710B1A" w14:textId="69AE8460" w:rsidR="00A8484E" w:rsidRDefault="00A8484E">
      <w:pPr>
        <w:pStyle w:val="ListParagraph"/>
        <w:numPr>
          <w:ilvl w:val="0"/>
          <w:numId w:val="5"/>
        </w:numPr>
      </w:pPr>
      <w:r>
        <w:t>Live regions</w:t>
      </w:r>
    </w:p>
    <w:p w14:paraId="6AC3D8BB" w14:textId="671950DB" w:rsidR="00A8484E" w:rsidRDefault="00A8484E">
      <w:pPr>
        <w:pStyle w:val="ListParagraph"/>
        <w:numPr>
          <w:ilvl w:val="0"/>
          <w:numId w:val="5"/>
        </w:numPr>
      </w:pPr>
      <w:r>
        <w:t>Reduced motion</w:t>
      </w:r>
    </w:p>
    <w:p w14:paraId="765E7A89" w14:textId="513FD6AC" w:rsidR="00A8484E" w:rsidRDefault="00A8484E">
      <w:pPr>
        <w:pStyle w:val="ListParagraph"/>
        <w:numPr>
          <w:ilvl w:val="0"/>
          <w:numId w:val="5"/>
        </w:numPr>
      </w:pPr>
      <w:r>
        <w:t>Text scaling</w:t>
      </w:r>
    </w:p>
    <w:p w14:paraId="748EBC2A" w14:textId="191B5AA8" w:rsidR="00A8484E" w:rsidRPr="00584820" w:rsidRDefault="00A8484E">
      <w:pPr>
        <w:pStyle w:val="ListParagraph"/>
        <w:numPr>
          <w:ilvl w:val="0"/>
          <w:numId w:val="5"/>
        </w:numPr>
      </w:pPr>
      <w:r>
        <w:t>Contrast</w:t>
      </w:r>
    </w:p>
    <w:p w14:paraId="6F1362EA" w14:textId="561C2706" w:rsidR="00584820" w:rsidRPr="009B58E7" w:rsidRDefault="00584820" w:rsidP="00584820">
      <w:pPr>
        <w:rPr>
          <w:b/>
          <w:bCs/>
        </w:rPr>
      </w:pPr>
      <w:r w:rsidRPr="009B58E7">
        <w:rPr>
          <w:b/>
          <w:bCs/>
        </w:rPr>
        <w:t>5. Support Platform Security Expectations</w:t>
      </w:r>
      <w:r w:rsidR="009B58E7">
        <w:rPr>
          <w:b/>
          <w:bCs/>
        </w:rPr>
        <w:br/>
      </w:r>
      <w:r w:rsidRPr="00584820">
        <w:t>The app aligns with mobile security norms to protect user data.</w:t>
      </w:r>
    </w:p>
    <w:p w14:paraId="2C0C59B1" w14:textId="36333CA9" w:rsidR="009B58E7" w:rsidRDefault="00584820">
      <w:pPr>
        <w:pStyle w:val="ListParagraph"/>
        <w:numPr>
          <w:ilvl w:val="0"/>
          <w:numId w:val="6"/>
        </w:numPr>
      </w:pPr>
      <w:r w:rsidRPr="00584820">
        <w:t>Use secure OS-level authentication (biometrics, passcode).</w:t>
      </w:r>
    </w:p>
    <w:p w14:paraId="659592F2" w14:textId="77777777" w:rsidR="009B58E7" w:rsidRDefault="00584820">
      <w:pPr>
        <w:pStyle w:val="ListParagraph"/>
        <w:numPr>
          <w:ilvl w:val="0"/>
          <w:numId w:val="6"/>
        </w:numPr>
      </w:pPr>
      <w:r w:rsidRPr="00584820">
        <w:t>Prevents screenshots on sensitive screens (optional for portfolio).</w:t>
      </w:r>
    </w:p>
    <w:p w14:paraId="7B59BE6E" w14:textId="19F1A00B" w:rsidR="00584820" w:rsidRDefault="00584820">
      <w:pPr>
        <w:pStyle w:val="ListParagraph"/>
        <w:numPr>
          <w:ilvl w:val="0"/>
          <w:numId w:val="6"/>
        </w:numPr>
      </w:pPr>
      <w:r w:rsidRPr="00584820">
        <w:t>Follows platform guidelines for secure storage of tokens and credentials.</w:t>
      </w:r>
    </w:p>
    <w:p w14:paraId="38B5E258" w14:textId="52D43503" w:rsidR="0046028B" w:rsidRPr="00584820" w:rsidRDefault="00584820" w:rsidP="00584820">
      <w:r w:rsidRPr="009B58E7">
        <w:rPr>
          <w:b/>
          <w:bCs/>
        </w:rPr>
        <w:t>6. Leverage Platform Feedback Patterns</w:t>
      </w:r>
      <w:r w:rsidR="009B58E7">
        <w:rPr>
          <w:b/>
          <w:bCs/>
        </w:rPr>
        <w:br/>
      </w:r>
      <w:r w:rsidRPr="00584820">
        <w:t>The app uses platform-native feedback mechanisms to communicate state.</w:t>
      </w:r>
    </w:p>
    <w:p w14:paraId="033B24C4" w14:textId="77777777" w:rsidR="009B58E7" w:rsidRDefault="00584820">
      <w:pPr>
        <w:pStyle w:val="ListParagraph"/>
        <w:numPr>
          <w:ilvl w:val="0"/>
          <w:numId w:val="7"/>
        </w:numPr>
      </w:pPr>
      <w:r w:rsidRPr="00584820">
        <w:lastRenderedPageBreak/>
        <w:t>Haptic feedback for key actions (save, delete, complete).</w:t>
      </w:r>
    </w:p>
    <w:p w14:paraId="5D6E16DF" w14:textId="636BE402" w:rsidR="009B58E7" w:rsidRDefault="00584820">
      <w:pPr>
        <w:pStyle w:val="ListParagraph"/>
        <w:numPr>
          <w:ilvl w:val="0"/>
          <w:numId w:val="7"/>
        </w:numPr>
      </w:pPr>
      <w:r w:rsidRPr="00584820">
        <w:t>Toast/</w:t>
      </w:r>
      <w:r w:rsidR="00035070" w:rsidRPr="00584820">
        <w:t>snack bar</w:t>
      </w:r>
      <w:r w:rsidRPr="00584820">
        <w:t xml:space="preserve"> notifications for non-blocking messages.</w:t>
      </w:r>
    </w:p>
    <w:p w14:paraId="58D0B044" w14:textId="7D8B2096" w:rsidR="00584820" w:rsidRDefault="00584820">
      <w:pPr>
        <w:pStyle w:val="ListParagraph"/>
        <w:numPr>
          <w:ilvl w:val="0"/>
          <w:numId w:val="7"/>
        </w:numPr>
      </w:pPr>
      <w:r w:rsidRPr="00584820">
        <w:t>System vibration patterns for errors or invalid inputs.</w:t>
      </w:r>
    </w:p>
    <w:p w14:paraId="36FB2787" w14:textId="3202A888" w:rsidR="00A8484E" w:rsidRDefault="00D42017" w:rsidP="00A8484E">
      <w:pPr>
        <w:rPr>
          <w:b/>
          <w:bCs/>
        </w:rPr>
      </w:pPr>
      <w:r>
        <w:rPr>
          <w:b/>
          <w:bCs/>
        </w:rPr>
        <w:br/>
      </w:r>
      <w:r w:rsidR="00A8484E">
        <w:rPr>
          <w:b/>
          <w:bCs/>
        </w:rPr>
        <w:t>7</w:t>
      </w:r>
      <w:r w:rsidR="00A8484E" w:rsidRPr="009B58E7">
        <w:rPr>
          <w:b/>
          <w:bCs/>
        </w:rPr>
        <w:t xml:space="preserve">. </w:t>
      </w:r>
      <w:r w:rsidR="00934E81" w:rsidRPr="00934E81">
        <w:rPr>
          <w:b/>
          <w:bCs/>
        </w:rPr>
        <w:t>Component Library</w:t>
      </w:r>
    </w:p>
    <w:p w14:paraId="734A401A" w14:textId="77777777" w:rsidR="00BA5B52" w:rsidRPr="00F75585" w:rsidRDefault="00A8484E" w:rsidP="00BA5B52">
      <w:pPr>
        <w:rPr>
          <w:b/>
          <w:bCs/>
        </w:rPr>
      </w:pPr>
      <w:r w:rsidRPr="00F75585">
        <w:rPr>
          <w:b/>
          <w:bCs/>
        </w:rPr>
        <w:t>Button</w:t>
      </w:r>
    </w:p>
    <w:p w14:paraId="167B8976" w14:textId="77777777" w:rsidR="00BA5B52" w:rsidRDefault="00BA5B52">
      <w:pPr>
        <w:pStyle w:val="ListParagraph"/>
        <w:numPr>
          <w:ilvl w:val="0"/>
          <w:numId w:val="16"/>
        </w:numPr>
      </w:pPr>
      <w:r>
        <w:t>Purpose: triggers primary action</w:t>
      </w:r>
    </w:p>
    <w:p w14:paraId="50C31E24" w14:textId="77777777" w:rsidR="00BA5B52" w:rsidRDefault="00BA5B52">
      <w:pPr>
        <w:pStyle w:val="ListParagraph"/>
        <w:numPr>
          <w:ilvl w:val="0"/>
          <w:numId w:val="16"/>
        </w:numPr>
      </w:pPr>
      <w:r>
        <w:t>States: default, disabled, loading</w:t>
      </w:r>
    </w:p>
    <w:p w14:paraId="697B1412" w14:textId="77777777" w:rsidR="00BA5B52" w:rsidRDefault="00BA5B52">
      <w:pPr>
        <w:pStyle w:val="ListParagraph"/>
        <w:numPr>
          <w:ilvl w:val="0"/>
          <w:numId w:val="16"/>
        </w:numPr>
      </w:pPr>
      <w:r>
        <w:t>Behavior: validates form, shows spinner, blocks double</w:t>
      </w:r>
      <w:r w:rsidRPr="00BA5B52">
        <w:rPr>
          <w:rFonts w:ascii="Cambria Math" w:hAnsi="Cambria Math" w:cs="Cambria Math"/>
        </w:rPr>
        <w:t>‑</w:t>
      </w:r>
      <w:r>
        <w:t>submit</w:t>
      </w:r>
    </w:p>
    <w:p w14:paraId="3ABBA332" w14:textId="77777777" w:rsidR="00BA5B52" w:rsidRDefault="00BA5B52">
      <w:pPr>
        <w:pStyle w:val="ListParagraph"/>
        <w:numPr>
          <w:ilvl w:val="0"/>
          <w:numId w:val="16"/>
        </w:numPr>
      </w:pPr>
      <w:r>
        <w:t>Accessibility: focus ring, ARIA label if icon</w:t>
      </w:r>
      <w:r w:rsidRPr="00BA5B52">
        <w:rPr>
          <w:rFonts w:ascii="Cambria Math" w:hAnsi="Cambria Math" w:cs="Cambria Math"/>
        </w:rPr>
        <w:t>‑</w:t>
      </w:r>
      <w:r>
        <w:t>only</w:t>
      </w:r>
    </w:p>
    <w:p w14:paraId="668D7230" w14:textId="73B325BC" w:rsidR="00A8484E" w:rsidRDefault="00BA5B52">
      <w:pPr>
        <w:pStyle w:val="ListParagraph"/>
        <w:numPr>
          <w:ilvl w:val="0"/>
          <w:numId w:val="16"/>
        </w:numPr>
      </w:pPr>
      <w:r>
        <w:t>Structure: label + optional icon</w:t>
      </w:r>
    </w:p>
    <w:p w14:paraId="5AF6DFAB" w14:textId="4BA1089B" w:rsidR="00F75585" w:rsidRPr="00F75585" w:rsidRDefault="00F75585" w:rsidP="00F75585">
      <w:pPr>
        <w:rPr>
          <w:b/>
          <w:bCs/>
        </w:rPr>
      </w:pPr>
      <w:r w:rsidRPr="00F75585">
        <w:rPr>
          <w:b/>
          <w:bCs/>
        </w:rPr>
        <w:t>Input</w:t>
      </w:r>
      <w:r w:rsidR="00205DD5">
        <w:rPr>
          <w:b/>
          <w:bCs/>
        </w:rPr>
        <w:t>(</w:t>
      </w:r>
      <w:r w:rsidRPr="00F75585">
        <w:rPr>
          <w:b/>
          <w:bCs/>
        </w:rPr>
        <w:t>s</w:t>
      </w:r>
      <w:r w:rsidR="00205DD5">
        <w:rPr>
          <w:b/>
          <w:bCs/>
        </w:rPr>
        <w:t>)</w:t>
      </w:r>
    </w:p>
    <w:p w14:paraId="210A22CF" w14:textId="1A58F6AA" w:rsidR="00F75585" w:rsidRPr="00F75585" w:rsidRDefault="00F75585" w:rsidP="00F75585">
      <w:r w:rsidRPr="00DD26BF">
        <w:rPr>
          <w:b/>
          <w:bCs/>
        </w:rPr>
        <w:t>Purpose</w:t>
      </w:r>
      <w:r>
        <w:br/>
      </w:r>
      <w:r w:rsidRPr="00F75585">
        <w:t>A reusable form control for user input.</w:t>
      </w:r>
    </w:p>
    <w:p w14:paraId="5B0930FB" w14:textId="77777777" w:rsidR="00F75585" w:rsidRPr="00DD26BF" w:rsidRDefault="00F75585" w:rsidP="00F75585">
      <w:pPr>
        <w:rPr>
          <w:b/>
          <w:bCs/>
        </w:rPr>
      </w:pPr>
      <w:r w:rsidRPr="00DD26BF">
        <w:rPr>
          <w:b/>
          <w:bCs/>
        </w:rPr>
        <w:t>Variants</w:t>
      </w:r>
    </w:p>
    <w:p w14:paraId="336E2CDD" w14:textId="77777777" w:rsidR="00F75585" w:rsidRDefault="00F75585">
      <w:pPr>
        <w:pStyle w:val="ListParagraph"/>
        <w:numPr>
          <w:ilvl w:val="0"/>
          <w:numId w:val="18"/>
        </w:numPr>
      </w:pPr>
      <w:r w:rsidRPr="00F75585">
        <w:t>Text</w:t>
      </w:r>
    </w:p>
    <w:p w14:paraId="7ADA080B" w14:textId="77777777" w:rsidR="00F75585" w:rsidRDefault="00F75585">
      <w:pPr>
        <w:pStyle w:val="ListParagraph"/>
        <w:numPr>
          <w:ilvl w:val="0"/>
          <w:numId w:val="18"/>
        </w:numPr>
      </w:pPr>
      <w:r w:rsidRPr="00F75585">
        <w:t>Password</w:t>
      </w:r>
    </w:p>
    <w:p w14:paraId="23D45A7D" w14:textId="77777777" w:rsidR="00F75585" w:rsidRDefault="00F75585">
      <w:pPr>
        <w:pStyle w:val="ListParagraph"/>
        <w:numPr>
          <w:ilvl w:val="0"/>
          <w:numId w:val="18"/>
        </w:numPr>
      </w:pPr>
      <w:r w:rsidRPr="00F75585">
        <w:t>Number</w:t>
      </w:r>
    </w:p>
    <w:p w14:paraId="41DCCC7C" w14:textId="77777777" w:rsidR="00F75585" w:rsidRDefault="00F75585">
      <w:pPr>
        <w:pStyle w:val="ListParagraph"/>
        <w:numPr>
          <w:ilvl w:val="0"/>
          <w:numId w:val="18"/>
        </w:numPr>
      </w:pPr>
      <w:r w:rsidRPr="00F75585">
        <w:t>Date</w:t>
      </w:r>
    </w:p>
    <w:p w14:paraId="20FA5AAE" w14:textId="77777777" w:rsidR="00F75585" w:rsidRDefault="00F75585">
      <w:pPr>
        <w:pStyle w:val="ListParagraph"/>
        <w:numPr>
          <w:ilvl w:val="0"/>
          <w:numId w:val="18"/>
        </w:numPr>
      </w:pPr>
      <w:r w:rsidRPr="00F75585">
        <w:t>Dropdown</w:t>
      </w:r>
    </w:p>
    <w:p w14:paraId="234B29A5" w14:textId="77777777" w:rsidR="00F75585" w:rsidRDefault="00F75585">
      <w:pPr>
        <w:pStyle w:val="ListParagraph"/>
        <w:numPr>
          <w:ilvl w:val="0"/>
          <w:numId w:val="18"/>
        </w:numPr>
      </w:pPr>
      <w:r w:rsidRPr="00F75585">
        <w:t>Radio Group</w:t>
      </w:r>
    </w:p>
    <w:p w14:paraId="329B475F" w14:textId="1B68ECA5" w:rsidR="00F75585" w:rsidRPr="00F75585" w:rsidRDefault="00F75585">
      <w:pPr>
        <w:pStyle w:val="ListParagraph"/>
        <w:numPr>
          <w:ilvl w:val="0"/>
          <w:numId w:val="18"/>
        </w:numPr>
      </w:pPr>
      <w:r w:rsidRPr="00F75585">
        <w:t>Checkbox</w:t>
      </w:r>
    </w:p>
    <w:p w14:paraId="0A0DE075" w14:textId="77777777" w:rsidR="00F75585" w:rsidRPr="00DD26BF" w:rsidRDefault="00F75585" w:rsidP="00F75585">
      <w:pPr>
        <w:rPr>
          <w:b/>
          <w:bCs/>
        </w:rPr>
      </w:pPr>
      <w:r w:rsidRPr="00DD26BF">
        <w:rPr>
          <w:b/>
          <w:bCs/>
        </w:rPr>
        <w:t>States</w:t>
      </w:r>
    </w:p>
    <w:p w14:paraId="23C72413" w14:textId="77777777" w:rsidR="00F75585" w:rsidRDefault="00F75585">
      <w:pPr>
        <w:pStyle w:val="ListParagraph"/>
        <w:numPr>
          <w:ilvl w:val="0"/>
          <w:numId w:val="19"/>
        </w:numPr>
      </w:pPr>
      <w:r w:rsidRPr="00F75585">
        <w:t>Default</w:t>
      </w:r>
    </w:p>
    <w:p w14:paraId="6CEA93A5" w14:textId="77777777" w:rsidR="00F75585" w:rsidRDefault="00F75585">
      <w:pPr>
        <w:pStyle w:val="ListParagraph"/>
        <w:numPr>
          <w:ilvl w:val="0"/>
          <w:numId w:val="19"/>
        </w:numPr>
      </w:pPr>
      <w:r w:rsidRPr="00F75585">
        <w:t>Focus</w:t>
      </w:r>
    </w:p>
    <w:p w14:paraId="58CFF4F6" w14:textId="77777777" w:rsidR="00F75585" w:rsidRDefault="00F75585">
      <w:pPr>
        <w:pStyle w:val="ListParagraph"/>
        <w:numPr>
          <w:ilvl w:val="0"/>
          <w:numId w:val="19"/>
        </w:numPr>
      </w:pPr>
      <w:r w:rsidRPr="00F75585">
        <w:t>Error</w:t>
      </w:r>
    </w:p>
    <w:p w14:paraId="52619A0D" w14:textId="77777777" w:rsidR="00F75585" w:rsidRDefault="00F75585">
      <w:pPr>
        <w:pStyle w:val="ListParagraph"/>
        <w:numPr>
          <w:ilvl w:val="0"/>
          <w:numId w:val="19"/>
        </w:numPr>
      </w:pPr>
      <w:r w:rsidRPr="00F75585">
        <w:t>Disabled</w:t>
      </w:r>
    </w:p>
    <w:p w14:paraId="073C4C09" w14:textId="77777777" w:rsidR="00F75585" w:rsidRDefault="00F75585">
      <w:pPr>
        <w:pStyle w:val="ListParagraph"/>
        <w:numPr>
          <w:ilvl w:val="0"/>
          <w:numId w:val="19"/>
        </w:numPr>
      </w:pPr>
      <w:r w:rsidRPr="00F75585">
        <w:t>Read</w:t>
      </w:r>
      <w:r w:rsidRPr="00F75585">
        <w:rPr>
          <w:rFonts w:ascii="Cambria Math" w:hAnsi="Cambria Math" w:cs="Cambria Math"/>
        </w:rPr>
        <w:t>‑</w:t>
      </w:r>
      <w:r w:rsidRPr="00F75585">
        <w:t>only</w:t>
      </w:r>
    </w:p>
    <w:p w14:paraId="7510282E" w14:textId="30F37781" w:rsidR="00F75585" w:rsidRDefault="00F75585">
      <w:pPr>
        <w:pStyle w:val="ListParagraph"/>
        <w:numPr>
          <w:ilvl w:val="0"/>
          <w:numId w:val="19"/>
        </w:numPr>
      </w:pPr>
      <w:r w:rsidRPr="00F75585">
        <w:t>Loading (if applicable)</w:t>
      </w:r>
    </w:p>
    <w:p w14:paraId="07E254CA" w14:textId="0B8FEC33" w:rsidR="00F75585" w:rsidRPr="00DD26BF" w:rsidRDefault="00F75585" w:rsidP="00F75585">
      <w:pPr>
        <w:rPr>
          <w:b/>
          <w:bCs/>
        </w:rPr>
      </w:pPr>
      <w:r w:rsidRPr="00DD26BF">
        <w:rPr>
          <w:b/>
          <w:bCs/>
        </w:rPr>
        <w:t>Behavior</w:t>
      </w:r>
    </w:p>
    <w:p w14:paraId="419B5C9C" w14:textId="77777777" w:rsidR="00F75585" w:rsidRDefault="00F75585">
      <w:pPr>
        <w:pStyle w:val="ListParagraph"/>
        <w:numPr>
          <w:ilvl w:val="0"/>
          <w:numId w:val="20"/>
        </w:numPr>
      </w:pPr>
      <w:r w:rsidRPr="00F75585">
        <w:t>Validates on blur or submit</w:t>
      </w:r>
    </w:p>
    <w:p w14:paraId="6CD9AD4E" w14:textId="77777777" w:rsidR="00F75585" w:rsidRDefault="00F75585">
      <w:pPr>
        <w:pStyle w:val="ListParagraph"/>
        <w:numPr>
          <w:ilvl w:val="0"/>
          <w:numId w:val="20"/>
        </w:numPr>
      </w:pPr>
      <w:r w:rsidRPr="00F75585">
        <w:t>Shows inline error messages</w:t>
      </w:r>
    </w:p>
    <w:p w14:paraId="35D2149B" w14:textId="77777777" w:rsidR="00F75585" w:rsidRDefault="00F75585">
      <w:pPr>
        <w:pStyle w:val="ListParagraph"/>
        <w:numPr>
          <w:ilvl w:val="0"/>
          <w:numId w:val="20"/>
        </w:numPr>
      </w:pPr>
      <w:r w:rsidRPr="00F75585">
        <w:t>Supports keyboard navigation</w:t>
      </w:r>
    </w:p>
    <w:p w14:paraId="5B2B8C94" w14:textId="77777777" w:rsidR="00F75585" w:rsidRDefault="00F75585">
      <w:pPr>
        <w:pStyle w:val="ListParagraph"/>
        <w:numPr>
          <w:ilvl w:val="0"/>
          <w:numId w:val="20"/>
        </w:numPr>
      </w:pPr>
      <w:r w:rsidRPr="00F75585">
        <w:t>Supports screen reader labels</w:t>
      </w:r>
    </w:p>
    <w:p w14:paraId="59035122" w14:textId="71F18FEE" w:rsidR="00F75585" w:rsidRDefault="00F75585">
      <w:pPr>
        <w:pStyle w:val="ListParagraph"/>
        <w:numPr>
          <w:ilvl w:val="0"/>
          <w:numId w:val="20"/>
        </w:numPr>
      </w:pPr>
      <w:r w:rsidRPr="00F75585">
        <w:t>Supports required/optional indicators</w:t>
      </w:r>
    </w:p>
    <w:p w14:paraId="72D589EC" w14:textId="77777777" w:rsidR="00D42017" w:rsidRDefault="00D42017" w:rsidP="00F75585">
      <w:pPr>
        <w:rPr>
          <w:b/>
          <w:bCs/>
        </w:rPr>
      </w:pPr>
    </w:p>
    <w:p w14:paraId="314F9812" w14:textId="77777777" w:rsidR="00D42017" w:rsidRDefault="00D42017" w:rsidP="00F75585">
      <w:pPr>
        <w:rPr>
          <w:b/>
          <w:bCs/>
        </w:rPr>
      </w:pPr>
    </w:p>
    <w:p w14:paraId="6F4C5C44" w14:textId="5589C9FF" w:rsidR="00F75585" w:rsidRPr="00DD26BF" w:rsidRDefault="00D42017" w:rsidP="00F75585">
      <w:pPr>
        <w:rPr>
          <w:b/>
          <w:bCs/>
        </w:rPr>
      </w:pPr>
      <w:r>
        <w:rPr>
          <w:b/>
          <w:bCs/>
        </w:rPr>
        <w:br/>
      </w:r>
      <w:r w:rsidR="00F75585" w:rsidRPr="00DD26BF">
        <w:rPr>
          <w:b/>
          <w:bCs/>
        </w:rPr>
        <w:t>Accessibility</w:t>
      </w:r>
    </w:p>
    <w:p w14:paraId="5F7C9184" w14:textId="1AA11B95" w:rsidR="00F75585" w:rsidRPr="00F75585" w:rsidRDefault="00F75585" w:rsidP="00F75585">
      <w:r w:rsidRPr="00F75585">
        <w:t>Label must be programmatically associated</w:t>
      </w:r>
    </w:p>
    <w:p w14:paraId="1B3157F5" w14:textId="77777777" w:rsidR="006615C7" w:rsidRDefault="00F75585">
      <w:pPr>
        <w:pStyle w:val="ListParagraph"/>
        <w:numPr>
          <w:ilvl w:val="0"/>
          <w:numId w:val="21"/>
        </w:numPr>
      </w:pPr>
      <w:r w:rsidRPr="00F75585">
        <w:t>Error must be announced via ARIA live region</w:t>
      </w:r>
    </w:p>
    <w:p w14:paraId="31451D77" w14:textId="77777777" w:rsidR="006615C7" w:rsidRDefault="00F75585">
      <w:pPr>
        <w:pStyle w:val="ListParagraph"/>
        <w:numPr>
          <w:ilvl w:val="0"/>
          <w:numId w:val="21"/>
        </w:numPr>
      </w:pPr>
      <w:r w:rsidRPr="00F75585">
        <w:t>Input must expose correct role</w:t>
      </w:r>
    </w:p>
    <w:p w14:paraId="3A605734" w14:textId="03F38BC1" w:rsidR="00F75585" w:rsidRDefault="00F75585">
      <w:pPr>
        <w:pStyle w:val="ListParagraph"/>
        <w:numPr>
          <w:ilvl w:val="0"/>
          <w:numId w:val="21"/>
        </w:numPr>
      </w:pPr>
      <w:r w:rsidRPr="00F75585">
        <w:t>Focus ring must be visible</w:t>
      </w:r>
    </w:p>
    <w:p w14:paraId="1CFE304C" w14:textId="77777777" w:rsidR="00F75585" w:rsidRPr="006F4F50" w:rsidRDefault="00F75585" w:rsidP="00F75585">
      <w:pPr>
        <w:rPr>
          <w:b/>
          <w:bCs/>
        </w:rPr>
      </w:pPr>
      <w:r w:rsidRPr="006F4F50">
        <w:rPr>
          <w:b/>
          <w:bCs/>
        </w:rPr>
        <w:t>Structure</w:t>
      </w:r>
    </w:p>
    <w:p w14:paraId="3459B1B0" w14:textId="77777777" w:rsidR="006615C7" w:rsidRDefault="00F75585">
      <w:pPr>
        <w:pStyle w:val="ListParagraph"/>
        <w:numPr>
          <w:ilvl w:val="0"/>
          <w:numId w:val="22"/>
        </w:numPr>
      </w:pPr>
      <w:r w:rsidRPr="00F75585">
        <w:t>Label</w:t>
      </w:r>
    </w:p>
    <w:p w14:paraId="21713E18" w14:textId="77777777" w:rsidR="006615C7" w:rsidRDefault="00F75585">
      <w:pPr>
        <w:pStyle w:val="ListParagraph"/>
        <w:numPr>
          <w:ilvl w:val="0"/>
          <w:numId w:val="22"/>
        </w:numPr>
      </w:pPr>
      <w:r w:rsidRPr="00F75585">
        <w:t>Input control</w:t>
      </w:r>
    </w:p>
    <w:p w14:paraId="523A108A" w14:textId="77777777" w:rsidR="006615C7" w:rsidRDefault="00F75585">
      <w:pPr>
        <w:pStyle w:val="ListParagraph"/>
        <w:numPr>
          <w:ilvl w:val="0"/>
          <w:numId w:val="22"/>
        </w:numPr>
      </w:pPr>
      <w:r w:rsidRPr="00F75585">
        <w:t>Helper text (optional)</w:t>
      </w:r>
    </w:p>
    <w:p w14:paraId="508E3F9E" w14:textId="2ADBEDAF" w:rsidR="00F75585" w:rsidRPr="00F75585" w:rsidRDefault="00F75585">
      <w:pPr>
        <w:pStyle w:val="ListParagraph"/>
        <w:numPr>
          <w:ilvl w:val="0"/>
          <w:numId w:val="22"/>
        </w:numPr>
      </w:pPr>
      <w:r w:rsidRPr="00F75585">
        <w:t>Error message (optional)</w:t>
      </w:r>
    </w:p>
    <w:p w14:paraId="76853982" w14:textId="39D58CFB" w:rsidR="00934E81" w:rsidRPr="00BA5B52" w:rsidRDefault="00A8484E" w:rsidP="00934E81">
      <w:pPr>
        <w:rPr>
          <w:b/>
          <w:bCs/>
        </w:rPr>
      </w:pPr>
      <w:r w:rsidRPr="00934E81">
        <w:rPr>
          <w:b/>
          <w:bCs/>
        </w:rPr>
        <w:t xml:space="preserve">Error </w:t>
      </w:r>
      <w:r w:rsidR="00934E81" w:rsidRPr="00934E81">
        <w:rPr>
          <w:b/>
          <w:bCs/>
        </w:rPr>
        <w:t xml:space="preserve">Banner </w:t>
      </w:r>
      <w:r w:rsidR="00BA5B52">
        <w:rPr>
          <w:b/>
          <w:bCs/>
        </w:rPr>
        <w:br/>
      </w:r>
      <w:r w:rsidR="00934E81" w:rsidRPr="002509A8">
        <w:t>Role: Alert</w:t>
      </w:r>
      <w:r w:rsidR="00BA5B52">
        <w:rPr>
          <w:b/>
          <w:bCs/>
        </w:rPr>
        <w:br/>
      </w:r>
      <w:r w:rsidR="00934E81" w:rsidRPr="002509A8">
        <w:t>Trigger: validation failure or system error</w:t>
      </w:r>
      <w:r w:rsidR="00BA5B52">
        <w:rPr>
          <w:b/>
          <w:bCs/>
        </w:rPr>
        <w:br/>
      </w:r>
      <w:r w:rsidR="00934E81" w:rsidRPr="002509A8">
        <w:t>Placement: above form or section</w:t>
      </w:r>
      <w:r w:rsidR="00BA5B52">
        <w:rPr>
          <w:b/>
          <w:bCs/>
        </w:rPr>
        <w:br/>
      </w:r>
      <w:r w:rsidR="00934E81" w:rsidRPr="006F4F50">
        <w:rPr>
          <w:b/>
          <w:bCs/>
        </w:rPr>
        <w:t>Behavior</w:t>
      </w:r>
      <w:r w:rsidR="00934E81" w:rsidRPr="002509A8">
        <w:t>:</w:t>
      </w:r>
    </w:p>
    <w:p w14:paraId="1A717672" w14:textId="77777777" w:rsidR="005B5C34" w:rsidRPr="005B5C34" w:rsidRDefault="00934E81">
      <w:pPr>
        <w:pStyle w:val="ListParagraph"/>
        <w:numPr>
          <w:ilvl w:val="0"/>
          <w:numId w:val="9"/>
        </w:numPr>
      </w:pPr>
      <w:r w:rsidRPr="005B5C34">
        <w:t>appears instantly</w:t>
      </w:r>
    </w:p>
    <w:p w14:paraId="7CA6498E" w14:textId="77777777" w:rsidR="005B5C34" w:rsidRPr="005B5C34" w:rsidRDefault="00934E81">
      <w:pPr>
        <w:pStyle w:val="ListParagraph"/>
        <w:numPr>
          <w:ilvl w:val="0"/>
          <w:numId w:val="9"/>
        </w:numPr>
      </w:pPr>
      <w:r w:rsidRPr="005B5C34">
        <w:t>traps focus on appearance</w:t>
      </w:r>
    </w:p>
    <w:p w14:paraId="18E9CF89" w14:textId="77777777" w:rsidR="005B5C34" w:rsidRPr="005B5C34" w:rsidRDefault="00934E81">
      <w:pPr>
        <w:pStyle w:val="ListParagraph"/>
        <w:numPr>
          <w:ilvl w:val="0"/>
          <w:numId w:val="9"/>
        </w:numPr>
      </w:pPr>
      <w:r w:rsidRPr="005B5C34">
        <w:t>dismissible or not (defined per module)</w:t>
      </w:r>
    </w:p>
    <w:p w14:paraId="5ACA7C8F" w14:textId="2C7829D6" w:rsidR="00934E81" w:rsidRPr="005B5C34" w:rsidRDefault="00934E81">
      <w:pPr>
        <w:pStyle w:val="ListParagraph"/>
        <w:numPr>
          <w:ilvl w:val="0"/>
          <w:numId w:val="9"/>
        </w:numPr>
      </w:pPr>
      <w:r w:rsidRPr="005B5C34">
        <w:t>announced via screen reader</w:t>
      </w:r>
    </w:p>
    <w:p w14:paraId="251966AC" w14:textId="365553AC" w:rsidR="00934E81" w:rsidRPr="002509A8" w:rsidRDefault="00934E81" w:rsidP="00934E81">
      <w:r w:rsidRPr="006F4F50">
        <w:rPr>
          <w:b/>
          <w:bCs/>
        </w:rPr>
        <w:t>States</w:t>
      </w:r>
      <w:r w:rsidRPr="002509A8">
        <w:t>:</w:t>
      </w:r>
    </w:p>
    <w:p w14:paraId="347821D2" w14:textId="77777777" w:rsidR="005B5C34" w:rsidRPr="005B5C34" w:rsidRDefault="00934E81">
      <w:pPr>
        <w:pStyle w:val="ListParagraph"/>
        <w:numPr>
          <w:ilvl w:val="0"/>
          <w:numId w:val="10"/>
        </w:numPr>
      </w:pPr>
      <w:r w:rsidRPr="005B5C34">
        <w:t>error</w:t>
      </w:r>
    </w:p>
    <w:p w14:paraId="116801A2" w14:textId="77777777" w:rsidR="005B5C34" w:rsidRPr="005B5C34" w:rsidRDefault="00934E81">
      <w:pPr>
        <w:pStyle w:val="ListParagraph"/>
        <w:numPr>
          <w:ilvl w:val="0"/>
          <w:numId w:val="10"/>
        </w:numPr>
      </w:pPr>
      <w:r w:rsidRPr="005B5C34">
        <w:t>warning</w:t>
      </w:r>
    </w:p>
    <w:p w14:paraId="1FBEA1A5" w14:textId="04A036EE" w:rsidR="00934E81" w:rsidRDefault="00934E81">
      <w:pPr>
        <w:pStyle w:val="ListParagraph"/>
        <w:numPr>
          <w:ilvl w:val="0"/>
          <w:numId w:val="10"/>
        </w:numPr>
      </w:pPr>
      <w:r w:rsidRPr="005B5C34">
        <w:t>success (if reused)</w:t>
      </w:r>
    </w:p>
    <w:p w14:paraId="6F4BFD99" w14:textId="69F12A09" w:rsidR="00934E81" w:rsidRPr="002509A8" w:rsidRDefault="00934E81" w:rsidP="00934E81">
      <w:r w:rsidRPr="006F4F50">
        <w:rPr>
          <w:b/>
          <w:bCs/>
        </w:rPr>
        <w:t>Content</w:t>
      </w:r>
      <w:r w:rsidRPr="002509A8">
        <w:t>:</w:t>
      </w:r>
    </w:p>
    <w:p w14:paraId="58B0B6A0" w14:textId="77777777" w:rsidR="005B5C34" w:rsidRPr="005B5C34" w:rsidRDefault="00934E81">
      <w:pPr>
        <w:pStyle w:val="ListParagraph"/>
        <w:numPr>
          <w:ilvl w:val="0"/>
          <w:numId w:val="11"/>
        </w:numPr>
      </w:pPr>
      <w:r w:rsidRPr="005B5C34">
        <w:t>icon (decorative or semantic)</w:t>
      </w:r>
    </w:p>
    <w:p w14:paraId="6441D428" w14:textId="77777777" w:rsidR="005B5C34" w:rsidRPr="005B5C34" w:rsidRDefault="00934E81">
      <w:pPr>
        <w:pStyle w:val="ListParagraph"/>
        <w:numPr>
          <w:ilvl w:val="0"/>
          <w:numId w:val="11"/>
        </w:numPr>
      </w:pPr>
      <w:r w:rsidRPr="005B5C34">
        <w:t>message text</w:t>
      </w:r>
    </w:p>
    <w:p w14:paraId="64C91F79" w14:textId="39DA880E" w:rsidR="00227620" w:rsidRPr="005B5C34" w:rsidRDefault="00934E81">
      <w:pPr>
        <w:pStyle w:val="ListParagraph"/>
        <w:numPr>
          <w:ilvl w:val="0"/>
          <w:numId w:val="11"/>
        </w:numPr>
        <w:rPr>
          <w:b/>
          <w:bCs/>
        </w:rPr>
      </w:pPr>
      <w:r w:rsidRPr="005B5C34">
        <w:t>optional action lin</w:t>
      </w:r>
      <w:r w:rsidR="005B5C34" w:rsidRPr="005B5C34">
        <w:t>k</w:t>
      </w:r>
    </w:p>
    <w:p w14:paraId="5FF8D4B4" w14:textId="649A7238" w:rsidR="00A8484E" w:rsidRPr="005B5C34" w:rsidRDefault="00A8484E" w:rsidP="005B5C34">
      <w:pPr>
        <w:rPr>
          <w:b/>
          <w:bCs/>
        </w:rPr>
      </w:pPr>
      <w:r w:rsidRPr="005B5C34">
        <w:rPr>
          <w:b/>
          <w:bCs/>
        </w:rPr>
        <w:t>Cards</w:t>
      </w:r>
    </w:p>
    <w:p w14:paraId="6CB7B279" w14:textId="77777777" w:rsidR="00BA5B52" w:rsidRPr="00BA5B52" w:rsidRDefault="00BA5B52">
      <w:pPr>
        <w:pStyle w:val="ListParagraph"/>
        <w:numPr>
          <w:ilvl w:val="0"/>
          <w:numId w:val="17"/>
        </w:numPr>
      </w:pPr>
      <w:r w:rsidRPr="00BA5B52">
        <w:t>Purpose: container for grouped content</w:t>
      </w:r>
    </w:p>
    <w:p w14:paraId="5C206E60" w14:textId="77777777" w:rsidR="00BA5B52" w:rsidRDefault="00BA5B52">
      <w:pPr>
        <w:pStyle w:val="ListParagraph"/>
        <w:numPr>
          <w:ilvl w:val="0"/>
          <w:numId w:val="17"/>
        </w:numPr>
      </w:pPr>
      <w:r w:rsidRPr="00BA5B52">
        <w:t>States: default, focus, selected, loading</w:t>
      </w:r>
    </w:p>
    <w:p w14:paraId="7F17CAF0" w14:textId="77777777" w:rsidR="000559AA" w:rsidRPr="00BA5B52" w:rsidRDefault="000559AA" w:rsidP="000559AA">
      <w:pPr>
        <w:pStyle w:val="ListParagraph"/>
      </w:pPr>
    </w:p>
    <w:p w14:paraId="51EEB063" w14:textId="77777777" w:rsidR="00BA5B52" w:rsidRPr="00BA5B52" w:rsidRDefault="00BA5B52">
      <w:pPr>
        <w:pStyle w:val="ListParagraph"/>
        <w:numPr>
          <w:ilvl w:val="0"/>
          <w:numId w:val="17"/>
        </w:numPr>
      </w:pPr>
      <w:r w:rsidRPr="00BA5B52">
        <w:t>Behavior: clickable, expandable, keyboard</w:t>
      </w:r>
      <w:r w:rsidRPr="00BA5B52">
        <w:rPr>
          <w:rFonts w:ascii="Cambria Math" w:hAnsi="Cambria Math" w:cs="Cambria Math"/>
        </w:rPr>
        <w:t>‑</w:t>
      </w:r>
      <w:r w:rsidRPr="00BA5B52">
        <w:t>navigable</w:t>
      </w:r>
    </w:p>
    <w:p w14:paraId="35D505F0" w14:textId="342A3741" w:rsidR="00BA5B52" w:rsidRPr="00BA5B52" w:rsidRDefault="00BA5B52">
      <w:pPr>
        <w:pStyle w:val="ListParagraph"/>
        <w:numPr>
          <w:ilvl w:val="0"/>
          <w:numId w:val="17"/>
        </w:numPr>
      </w:pPr>
      <w:r w:rsidRPr="00BA5B52">
        <w:t>Accessibility: role</w:t>
      </w:r>
      <w:r w:rsidR="000559AA" w:rsidRPr="00BA5B52">
        <w:t>= “</w:t>
      </w:r>
      <w:r w:rsidRPr="00BA5B52">
        <w:t>group” or “button”</w:t>
      </w:r>
    </w:p>
    <w:p w14:paraId="7B4B1A53" w14:textId="031D23DD" w:rsidR="005B5C34" w:rsidRDefault="005D3189" w:rsidP="005B5C34">
      <w:r>
        <w:rPr>
          <w:b/>
          <w:bCs/>
        </w:rPr>
        <w:br/>
      </w:r>
      <w:r w:rsidR="00A8484E" w:rsidRPr="005B5C34">
        <w:rPr>
          <w:b/>
          <w:bCs/>
        </w:rPr>
        <w:t>Skeleton loaders</w:t>
      </w:r>
      <w:r w:rsidR="005B5C34">
        <w:br/>
        <w:t>A skeleton loader appears when:</w:t>
      </w:r>
    </w:p>
    <w:p w14:paraId="7359CA73" w14:textId="057F0DA2" w:rsidR="005B5C34" w:rsidRDefault="005B5C34">
      <w:pPr>
        <w:pStyle w:val="ListParagraph"/>
        <w:numPr>
          <w:ilvl w:val="0"/>
          <w:numId w:val="13"/>
        </w:numPr>
      </w:pPr>
      <w:r>
        <w:t>Data is being fetched</w:t>
      </w:r>
    </w:p>
    <w:p w14:paraId="16881EF9" w14:textId="471DB6BF" w:rsidR="005B5C34" w:rsidRDefault="005B5C34">
      <w:pPr>
        <w:pStyle w:val="ListParagraph"/>
        <w:numPr>
          <w:ilvl w:val="1"/>
          <w:numId w:val="13"/>
        </w:numPr>
      </w:pPr>
      <w:r>
        <w:t>The fetch is expected to take &gt; 200ms</w:t>
      </w:r>
    </w:p>
    <w:p w14:paraId="326B0508" w14:textId="16A8DE1B" w:rsidR="005B5C34" w:rsidRDefault="005B5C34">
      <w:pPr>
        <w:pStyle w:val="ListParagraph"/>
        <w:numPr>
          <w:ilvl w:val="0"/>
          <w:numId w:val="13"/>
        </w:numPr>
      </w:pPr>
      <w:r>
        <w:t>The user is waiting for content that has a known structure</w:t>
      </w:r>
    </w:p>
    <w:p w14:paraId="7A3DA2B5" w14:textId="017ADA3A" w:rsidR="005B5C34" w:rsidRDefault="005B5C34" w:rsidP="005E3264">
      <w:r>
        <w:t xml:space="preserve">Appearance: </w:t>
      </w:r>
    </w:p>
    <w:p w14:paraId="01AFB017" w14:textId="2F027270" w:rsidR="005B5C34" w:rsidRDefault="005B5C34">
      <w:pPr>
        <w:pStyle w:val="ListParagraph"/>
        <w:numPr>
          <w:ilvl w:val="0"/>
          <w:numId w:val="12"/>
        </w:numPr>
      </w:pPr>
      <w:r>
        <w:t xml:space="preserve">Card </w:t>
      </w:r>
      <w:r w:rsidRPr="005B5C34">
        <w:rPr>
          <w:rFonts w:ascii="Arial" w:hAnsi="Arial" w:cs="Arial"/>
        </w:rPr>
        <w:t>→</w:t>
      </w:r>
      <w:r>
        <w:t xml:space="preserve"> rectangular block</w:t>
      </w:r>
    </w:p>
    <w:p w14:paraId="34B6C931" w14:textId="1B495F4B" w:rsidR="005B5C34" w:rsidRDefault="005B5C34">
      <w:pPr>
        <w:pStyle w:val="ListParagraph"/>
        <w:numPr>
          <w:ilvl w:val="0"/>
          <w:numId w:val="12"/>
        </w:numPr>
      </w:pPr>
      <w:r>
        <w:t xml:space="preserve">A list row </w:t>
      </w:r>
      <w:r w:rsidRPr="005B5C34">
        <w:rPr>
          <w:rFonts w:ascii="Arial" w:hAnsi="Arial" w:cs="Arial"/>
        </w:rPr>
        <w:t>→</w:t>
      </w:r>
      <w:r>
        <w:t xml:space="preserve"> horizontal bar</w:t>
      </w:r>
    </w:p>
    <w:p w14:paraId="0C1AAFA2" w14:textId="7B10BCAB" w:rsidR="005B5C34" w:rsidRDefault="005B5C34">
      <w:pPr>
        <w:pStyle w:val="ListParagraph"/>
        <w:numPr>
          <w:ilvl w:val="0"/>
          <w:numId w:val="12"/>
        </w:numPr>
      </w:pPr>
      <w:r>
        <w:t xml:space="preserve">An avatar </w:t>
      </w:r>
      <w:r w:rsidRPr="005B5C34">
        <w:rPr>
          <w:rFonts w:ascii="Arial" w:hAnsi="Arial" w:cs="Arial"/>
        </w:rPr>
        <w:t>→</w:t>
      </w:r>
      <w:r>
        <w:t xml:space="preserve"> circle</w:t>
      </w:r>
    </w:p>
    <w:p w14:paraId="08658F1C" w14:textId="1E542E58" w:rsidR="00BA5B52" w:rsidRDefault="005B5C34">
      <w:pPr>
        <w:pStyle w:val="ListParagraph"/>
        <w:numPr>
          <w:ilvl w:val="0"/>
          <w:numId w:val="12"/>
        </w:numPr>
      </w:pPr>
      <w:r>
        <w:t xml:space="preserve">A graph </w:t>
      </w:r>
      <w:r w:rsidRPr="003F0F2D">
        <w:rPr>
          <w:rFonts w:ascii="Arial" w:hAnsi="Arial" w:cs="Arial"/>
        </w:rPr>
        <w:t>→</w:t>
      </w:r>
      <w:r>
        <w:t xml:space="preserve"> grey box</w:t>
      </w:r>
    </w:p>
    <w:p w14:paraId="75985408" w14:textId="102F39D3" w:rsidR="005B5C34" w:rsidRPr="00584820" w:rsidRDefault="005B5C34">
      <w:pPr>
        <w:pStyle w:val="ListParagraph"/>
        <w:numPr>
          <w:ilvl w:val="0"/>
          <w:numId w:val="12"/>
        </w:numPr>
      </w:pPr>
      <w:r>
        <w:t xml:space="preserve">A table </w:t>
      </w:r>
      <w:r w:rsidRPr="005B5C34">
        <w:rPr>
          <w:rFonts w:ascii="Arial" w:hAnsi="Arial" w:cs="Arial"/>
        </w:rPr>
        <w:t>→</w:t>
      </w:r>
      <w:r>
        <w:t xml:space="preserve"> repeated rows</w:t>
      </w:r>
    </w:p>
    <w:p w14:paraId="3EFC2F27" w14:textId="283FC9FC" w:rsidR="005C6B42" w:rsidRPr="005E3264" w:rsidRDefault="005C6B42" w:rsidP="005C6B42">
      <w:r w:rsidRPr="005E3264">
        <w:t>Skeleton loaders persist until:</w:t>
      </w:r>
    </w:p>
    <w:p w14:paraId="5BFA7A94" w14:textId="77777777" w:rsidR="005C6B42" w:rsidRPr="005E3264" w:rsidRDefault="005C6B42">
      <w:pPr>
        <w:pStyle w:val="ListParagraph"/>
        <w:numPr>
          <w:ilvl w:val="0"/>
          <w:numId w:val="14"/>
        </w:numPr>
      </w:pPr>
      <w:r w:rsidRPr="005E3264">
        <w:t>the data is returned</w:t>
      </w:r>
    </w:p>
    <w:p w14:paraId="0F0E9DD6" w14:textId="7F6837FF" w:rsidR="005C6B42" w:rsidRDefault="005C6B42">
      <w:pPr>
        <w:pStyle w:val="ListParagraph"/>
        <w:numPr>
          <w:ilvl w:val="0"/>
          <w:numId w:val="14"/>
        </w:numPr>
      </w:pPr>
      <w:r w:rsidRPr="005E3264">
        <w:t>or a timeout threshold is reached (usually 5–10 seconds)</w:t>
      </w:r>
      <w:r w:rsidRPr="005E3264">
        <w:br/>
        <w:t>or an error state replaces them</w:t>
      </w:r>
    </w:p>
    <w:p w14:paraId="5BF4278A" w14:textId="77777777" w:rsidR="008D213C" w:rsidRPr="008D213C" w:rsidRDefault="008D213C" w:rsidP="008D213C">
      <w:r w:rsidRPr="008D213C">
        <w:t>Skeleton loaders must be:</w:t>
      </w:r>
    </w:p>
    <w:p w14:paraId="037F2CD6" w14:textId="77777777" w:rsidR="008D213C" w:rsidRDefault="008D213C">
      <w:pPr>
        <w:pStyle w:val="ListParagraph"/>
        <w:numPr>
          <w:ilvl w:val="0"/>
          <w:numId w:val="15"/>
        </w:numPr>
      </w:pPr>
      <w:r w:rsidRPr="008D213C">
        <w:t>screen</w:t>
      </w:r>
      <w:r w:rsidRPr="008D213C">
        <w:rPr>
          <w:rFonts w:ascii="Cambria Math" w:hAnsi="Cambria Math" w:cs="Cambria Math"/>
        </w:rPr>
        <w:t>‑</w:t>
      </w:r>
      <w:r w:rsidRPr="008D213C">
        <w:t>reader silent</w:t>
      </w:r>
    </w:p>
    <w:p w14:paraId="3E100BF8" w14:textId="77777777" w:rsidR="008D213C" w:rsidRDefault="008D213C">
      <w:pPr>
        <w:pStyle w:val="ListParagraph"/>
        <w:numPr>
          <w:ilvl w:val="0"/>
          <w:numId w:val="15"/>
        </w:numPr>
      </w:pPr>
      <w:r w:rsidRPr="008D213C">
        <w:t>non</w:t>
      </w:r>
      <w:r w:rsidRPr="008D213C">
        <w:rPr>
          <w:rFonts w:ascii="Cambria Math" w:hAnsi="Cambria Math" w:cs="Cambria Math"/>
        </w:rPr>
        <w:t>‑</w:t>
      </w:r>
      <w:r w:rsidRPr="008D213C">
        <w:t>focusable</w:t>
      </w:r>
    </w:p>
    <w:p w14:paraId="54EB1A37" w14:textId="77777777" w:rsidR="008D213C" w:rsidRDefault="008D213C">
      <w:pPr>
        <w:pStyle w:val="ListParagraph"/>
        <w:numPr>
          <w:ilvl w:val="0"/>
          <w:numId w:val="15"/>
        </w:numPr>
      </w:pPr>
      <w:r w:rsidRPr="008D213C">
        <w:t>not announced as content</w:t>
      </w:r>
    </w:p>
    <w:p w14:paraId="1B0754D7" w14:textId="77777777" w:rsidR="008D213C" w:rsidRDefault="008D213C">
      <w:pPr>
        <w:pStyle w:val="ListParagraph"/>
        <w:numPr>
          <w:ilvl w:val="0"/>
          <w:numId w:val="15"/>
        </w:numPr>
      </w:pPr>
      <w:r w:rsidRPr="008D213C">
        <w:t>not announced as loading indicators</w:t>
      </w:r>
    </w:p>
    <w:p w14:paraId="41B9DF12" w14:textId="0485C5F1" w:rsidR="008D213C" w:rsidRPr="005E3264" w:rsidRDefault="008D213C">
      <w:pPr>
        <w:pStyle w:val="ListParagraph"/>
        <w:numPr>
          <w:ilvl w:val="0"/>
          <w:numId w:val="15"/>
        </w:numPr>
      </w:pPr>
      <w:r w:rsidRPr="008D213C">
        <w:t>paired with an ARIA live region for actual loading messages</w:t>
      </w:r>
    </w:p>
    <w:p w14:paraId="7FA34BAD" w14:textId="1A6C35B5" w:rsidR="00584820" w:rsidRPr="009B58E7" w:rsidRDefault="00A8484E" w:rsidP="005C6B42">
      <w:pPr>
        <w:rPr>
          <w:b/>
          <w:bCs/>
        </w:rPr>
      </w:pPr>
      <w:r>
        <w:rPr>
          <w:b/>
          <w:bCs/>
        </w:rPr>
        <w:t>8</w:t>
      </w:r>
      <w:r w:rsidR="00584820" w:rsidRPr="009B58E7">
        <w:rPr>
          <w:b/>
          <w:bCs/>
        </w:rPr>
        <w:t>. Ensure Performance and Responsiveness</w:t>
      </w:r>
      <w:r w:rsidR="009B58E7">
        <w:rPr>
          <w:b/>
          <w:bCs/>
        </w:rPr>
        <w:br/>
      </w:r>
      <w:r w:rsidR="00584820" w:rsidRPr="00584820">
        <w:t>The app meets platform expectations for smooth, fluid interaction.</w:t>
      </w:r>
    </w:p>
    <w:p w14:paraId="34B0EBD8" w14:textId="77777777" w:rsidR="009B58E7" w:rsidRDefault="00584820">
      <w:pPr>
        <w:pStyle w:val="ListParagraph"/>
        <w:numPr>
          <w:ilvl w:val="0"/>
          <w:numId w:val="8"/>
        </w:numPr>
      </w:pPr>
      <w:r w:rsidRPr="00584820">
        <w:t>60fps target for animations and transitions.</w:t>
      </w:r>
    </w:p>
    <w:p w14:paraId="27F5B874" w14:textId="77777777" w:rsidR="009B58E7" w:rsidRDefault="00584820">
      <w:pPr>
        <w:pStyle w:val="ListParagraph"/>
        <w:numPr>
          <w:ilvl w:val="0"/>
          <w:numId w:val="8"/>
        </w:numPr>
      </w:pPr>
      <w:r w:rsidRPr="00584820">
        <w:t>Lazy-loading for workout history lists.</w:t>
      </w:r>
    </w:p>
    <w:p w14:paraId="2D534F98" w14:textId="08CFD39C" w:rsidR="00463EC7" w:rsidRPr="00584820" w:rsidRDefault="00584820">
      <w:pPr>
        <w:pStyle w:val="ListParagraph"/>
        <w:numPr>
          <w:ilvl w:val="0"/>
          <w:numId w:val="8"/>
        </w:numPr>
      </w:pPr>
      <w:r w:rsidRPr="00584820">
        <w:t>Local caching for offline-first behavior where appropriate.</w:t>
      </w:r>
    </w:p>
    <w:p w14:paraId="3A0BD9B9" w14:textId="239217D4" w:rsidR="00463EC7" w:rsidRPr="009B58E7" w:rsidRDefault="00463EC7" w:rsidP="009B58E7">
      <w:pPr>
        <w:rPr>
          <w:b/>
          <w:bCs/>
        </w:rPr>
      </w:pPr>
      <w:r w:rsidRPr="009B58E7">
        <w:rPr>
          <w:b/>
          <w:bCs/>
        </w:rPr>
        <w:t>NeuByte color palette</w:t>
      </w:r>
    </w:p>
    <w:p w14:paraId="03A71557" w14:textId="77777777" w:rsidR="00463EC7" w:rsidRDefault="00463EC7">
      <w:pPr>
        <w:pStyle w:val="ListParagraph"/>
        <w:numPr>
          <w:ilvl w:val="0"/>
          <w:numId w:val="1"/>
        </w:numPr>
        <w:spacing w:after="160"/>
        <w:rPr>
          <w:rFonts w:eastAsia="Times New Roman"/>
          <w:b/>
          <w:bCs/>
        </w:rPr>
      </w:pPr>
      <w:r w:rsidRPr="00463EC7">
        <w:rPr>
          <w:rFonts w:eastAsia="Times New Roman"/>
          <w:b/>
          <w:bCs/>
        </w:rPr>
        <w:t>Typography</w:t>
      </w:r>
    </w:p>
    <w:p w14:paraId="7C4E8DBB" w14:textId="56FACC99" w:rsidR="005648FD" w:rsidRPr="00F16394" w:rsidRDefault="00502796" w:rsidP="00F16394">
      <w:pPr>
        <w:pStyle w:val="ListParagraph"/>
        <w:spacing w:after="160"/>
        <w:rPr>
          <w:rFonts w:eastAsia="Times New Roman"/>
        </w:rPr>
      </w:pPr>
      <w:r>
        <w:rPr>
          <w:rFonts w:eastAsia="Times New Roman"/>
        </w:rPr>
        <w:t xml:space="preserve">In Order to Match closely </w:t>
      </w:r>
      <w:r w:rsidR="00632424">
        <w:rPr>
          <w:rFonts w:eastAsia="Times New Roman"/>
        </w:rPr>
        <w:t>Eras</w:t>
      </w:r>
      <w:r>
        <w:rPr>
          <w:rFonts w:eastAsia="Times New Roman"/>
        </w:rPr>
        <w:t xml:space="preserve"> </w:t>
      </w:r>
      <w:r w:rsidR="009B58E7">
        <w:rPr>
          <w:rFonts w:eastAsia="Times New Roman"/>
        </w:rPr>
        <w:t>Family,</w:t>
      </w:r>
      <w:r>
        <w:rPr>
          <w:rFonts w:eastAsia="Times New Roman"/>
        </w:rPr>
        <w:t xml:space="preserve"> the Web </w:t>
      </w:r>
      <w:r w:rsidR="008420AC">
        <w:rPr>
          <w:rFonts w:eastAsia="Times New Roman"/>
        </w:rPr>
        <w:t>page</w:t>
      </w:r>
      <w:r>
        <w:rPr>
          <w:rFonts w:eastAsia="Times New Roman"/>
        </w:rPr>
        <w:t xml:space="preserve"> will use </w:t>
      </w:r>
      <w:r w:rsidR="005648FD">
        <w:rPr>
          <w:rFonts w:eastAsia="Times New Roman"/>
        </w:rPr>
        <w:t>Manrope</w:t>
      </w:r>
      <w:r w:rsidR="00632424">
        <w:rPr>
          <w:rFonts w:eastAsia="Times New Roman"/>
        </w:rPr>
        <w:t xml:space="preserve"> </w:t>
      </w:r>
    </w:p>
    <w:p w14:paraId="60619946" w14:textId="1BB8715D" w:rsidR="004644E9" w:rsidRPr="00463EC7" w:rsidRDefault="00463EC7">
      <w:pPr>
        <w:pStyle w:val="ListParagraph"/>
        <w:numPr>
          <w:ilvl w:val="0"/>
          <w:numId w:val="1"/>
        </w:numPr>
        <w:spacing w:after="160"/>
      </w:pPr>
      <w:r w:rsidRPr="00463EC7">
        <w:rPr>
          <w:rFonts w:eastAsia="Times New Roman"/>
          <w:b/>
          <w:bCs/>
        </w:rPr>
        <w:lastRenderedPageBreak/>
        <w:t>Iconography</w:t>
      </w:r>
      <w:r w:rsidR="00F16394">
        <w:rPr>
          <w:rFonts w:eastAsia="Times New Roman"/>
          <w:b/>
          <w:bCs/>
        </w:rPr>
        <w:br/>
      </w:r>
      <w:r w:rsidR="00F16394" w:rsidRPr="00F16394">
        <w:rPr>
          <w:rFonts w:eastAsia="Times New Roman"/>
        </w:rPr>
        <w:t>Font</w:t>
      </w:r>
      <w:r w:rsidR="00F16394">
        <w:rPr>
          <w:rFonts w:eastAsia="Times New Roman"/>
        </w:rPr>
        <w:t xml:space="preserve"> </w:t>
      </w:r>
      <w:r w:rsidR="00F16394" w:rsidRPr="00F16394">
        <w:rPr>
          <w:rFonts w:eastAsia="Times New Roman"/>
        </w:rPr>
        <w:t>Awesome collection</w:t>
      </w:r>
      <w:r w:rsidR="00F16394">
        <w:rPr>
          <w:rFonts w:eastAsia="Times New Roman"/>
        </w:rPr>
        <w:t xml:space="preserve"> for Hamburger menu and Arrows used to indicate expansion and close</w:t>
      </w:r>
      <w:r w:rsidR="006529E9">
        <w:rPr>
          <w:rFonts w:eastAsia="Times New Roman"/>
          <w:b/>
          <w:bCs/>
        </w:rPr>
        <w:t>.</w:t>
      </w:r>
      <w:r w:rsidR="004644E9">
        <w:rPr>
          <w:rFonts w:eastAsia="Times New Roman"/>
        </w:rPr>
        <w:t xml:space="preserve">6. </w:t>
      </w:r>
      <w:r w:rsidR="00F369D9" w:rsidRPr="00F369D9">
        <w:rPr>
          <w:rFonts w:eastAsia="Times New Roman"/>
        </w:rPr>
        <w:t>Navigation Model</w:t>
      </w:r>
    </w:p>
    <w:p w14:paraId="0EA2342A" w14:textId="247CE4A0" w:rsidR="0035172F" w:rsidRDefault="0035172F" w:rsidP="0035172F">
      <w:r>
        <w:t>The NeuByte Fitness App uses a mobile</w:t>
      </w:r>
      <w:r>
        <w:rPr>
          <w:rFonts w:ascii="Cambria Math" w:hAnsi="Cambria Math" w:cs="Cambria Math"/>
        </w:rPr>
        <w:t>‑</w:t>
      </w:r>
      <w:r>
        <w:t>first navigation structure based on a persistent header and a collapsible hamburger menu. Navigation behavior differs between unauthenticated and authenticated states.</w:t>
      </w:r>
    </w:p>
    <w:p w14:paraId="6FD02506" w14:textId="77777777" w:rsidR="009F66C4" w:rsidRDefault="009F66C4" w:rsidP="0035172F"/>
    <w:p w14:paraId="231D8548" w14:textId="2E111AEE" w:rsidR="001F322F" w:rsidRDefault="00205BCD" w:rsidP="001F322F">
      <w:pPr>
        <w:pStyle w:val="Heading2"/>
      </w:pPr>
      <w:bookmarkStart w:id="32" w:name="_Toc228800603"/>
      <w:r>
        <w:t>5</w:t>
      </w:r>
      <w:r w:rsidR="001F322F">
        <w:t>. Navigation Model</w:t>
      </w:r>
      <w:bookmarkEnd w:id="32"/>
    </w:p>
    <w:p w14:paraId="00E31807" w14:textId="64EAD54F" w:rsidR="001F322F" w:rsidRDefault="001F322F" w:rsidP="0035172F">
      <w:r>
        <w:t>The NeuByte Fitness App uses a mobile</w:t>
      </w:r>
      <w:r>
        <w:rPr>
          <w:rFonts w:ascii="Cambria Math" w:hAnsi="Cambria Math" w:cs="Cambria Math"/>
        </w:rPr>
        <w:t>‑</w:t>
      </w:r>
      <w:r>
        <w:t>first navigation structure based on a persistent header and a collapsible hamburger menu. Navigation behavior differs between unauthenticated and authenticated states.</w:t>
      </w:r>
    </w:p>
    <w:p w14:paraId="7FB7E43B" w14:textId="6044F356" w:rsidR="0035172F" w:rsidRDefault="00205BCD" w:rsidP="0035172F">
      <w:pPr>
        <w:pStyle w:val="Heading3"/>
      </w:pPr>
      <w:bookmarkStart w:id="33" w:name="_Toc228800604"/>
      <w:r>
        <w:t>5</w:t>
      </w:r>
      <w:r w:rsidR="0035172F">
        <w:t>.1 Unauthenticated Navigation</w:t>
      </w:r>
      <w:bookmarkEnd w:id="33"/>
    </w:p>
    <w:p w14:paraId="4CBB9562" w14:textId="77777777" w:rsidR="0035172F" w:rsidRDefault="0035172F" w:rsidP="0035172F">
      <w:r>
        <w:t>Unauthenticated screens include:</w:t>
      </w:r>
    </w:p>
    <w:p w14:paraId="535EA472" w14:textId="77777777" w:rsidR="0035172F" w:rsidRDefault="0035172F">
      <w:pPr>
        <w:pStyle w:val="ListParagraph"/>
        <w:numPr>
          <w:ilvl w:val="0"/>
          <w:numId w:val="23"/>
        </w:numPr>
        <w:spacing w:after="160" w:line="278" w:lineRule="auto"/>
      </w:pPr>
      <w:r>
        <w:t>Login</w:t>
      </w:r>
    </w:p>
    <w:p w14:paraId="70D78D11" w14:textId="77777777" w:rsidR="0035172F" w:rsidRDefault="0035172F">
      <w:pPr>
        <w:pStyle w:val="ListParagraph"/>
        <w:numPr>
          <w:ilvl w:val="0"/>
          <w:numId w:val="23"/>
        </w:numPr>
        <w:spacing w:after="160" w:line="278" w:lineRule="auto"/>
      </w:pPr>
      <w:r>
        <w:t>Create Account</w:t>
      </w:r>
    </w:p>
    <w:p w14:paraId="184BB559" w14:textId="77777777" w:rsidR="0035172F" w:rsidRDefault="0035172F">
      <w:pPr>
        <w:pStyle w:val="ListParagraph"/>
        <w:numPr>
          <w:ilvl w:val="0"/>
          <w:numId w:val="23"/>
        </w:numPr>
        <w:spacing w:after="160" w:line="278" w:lineRule="auto"/>
      </w:pPr>
      <w:r>
        <w:t>Reset Password</w:t>
      </w:r>
    </w:p>
    <w:p w14:paraId="53907E4D" w14:textId="54B3FD17" w:rsidR="0035172F" w:rsidRDefault="0035172F" w:rsidP="0035172F">
      <w:r>
        <w:t>These screens display only the NeuByte logo in the header.</w:t>
      </w:r>
      <w:r>
        <w:br/>
        <w:t>They do not display:</w:t>
      </w:r>
    </w:p>
    <w:p w14:paraId="694A3CFE" w14:textId="77777777" w:rsidR="0035172F" w:rsidRDefault="0035172F">
      <w:pPr>
        <w:pStyle w:val="ListParagraph"/>
        <w:numPr>
          <w:ilvl w:val="0"/>
          <w:numId w:val="24"/>
        </w:numPr>
        <w:spacing w:after="160" w:line="278" w:lineRule="auto"/>
      </w:pPr>
      <w:r>
        <w:t>Notification icon</w:t>
      </w:r>
    </w:p>
    <w:p w14:paraId="6012C120" w14:textId="77777777" w:rsidR="0035172F" w:rsidRDefault="0035172F">
      <w:pPr>
        <w:pStyle w:val="ListParagraph"/>
        <w:numPr>
          <w:ilvl w:val="0"/>
          <w:numId w:val="24"/>
        </w:numPr>
        <w:spacing w:after="160" w:line="278" w:lineRule="auto"/>
      </w:pPr>
      <w:r>
        <w:t>Hamburger menu</w:t>
      </w:r>
    </w:p>
    <w:p w14:paraId="4A87D532" w14:textId="77777777" w:rsidR="0035172F" w:rsidRDefault="0035172F">
      <w:pPr>
        <w:pStyle w:val="ListParagraph"/>
        <w:numPr>
          <w:ilvl w:val="0"/>
          <w:numId w:val="24"/>
        </w:numPr>
        <w:spacing w:after="160" w:line="278" w:lineRule="auto"/>
      </w:pPr>
      <w:r>
        <w:t>User profile access</w:t>
      </w:r>
    </w:p>
    <w:p w14:paraId="580AC092" w14:textId="77777777" w:rsidR="0035172F" w:rsidRDefault="0035172F" w:rsidP="0035172F">
      <w:r>
        <w:t>Navigation is limited to links within the screen (e.g., “Create Account,” “Reset Password”).</w:t>
      </w:r>
    </w:p>
    <w:p w14:paraId="4BD8DAFB" w14:textId="22D7C7E5" w:rsidR="0025497E" w:rsidRDefault="00265B4B" w:rsidP="0025497E">
      <w:r>
        <w:t>Related Requirements</w:t>
      </w:r>
      <w:r>
        <w:br/>
      </w:r>
      <w:r w:rsidRPr="00265B4B">
        <w:t>BR</w:t>
      </w:r>
      <w:r w:rsidRPr="00265B4B">
        <w:noBreakHyphen/>
        <w:t>MENU</w:t>
      </w:r>
      <w:r w:rsidRPr="00265B4B">
        <w:noBreakHyphen/>
        <w:t>01, BR</w:t>
      </w:r>
      <w:r w:rsidRPr="00265B4B">
        <w:noBreakHyphen/>
        <w:t>MENU</w:t>
      </w:r>
      <w:r w:rsidRPr="00265B4B">
        <w:noBreakHyphen/>
        <w:t>02, BR</w:t>
      </w:r>
      <w:r w:rsidRPr="00265B4B">
        <w:noBreakHyphen/>
        <w:t>MENU</w:t>
      </w:r>
      <w:r w:rsidRPr="00265B4B">
        <w:noBreakHyphen/>
        <w:t>03, BR</w:t>
      </w:r>
      <w:r w:rsidRPr="00265B4B">
        <w:noBreakHyphen/>
        <w:t>MENU</w:t>
      </w:r>
      <w:r w:rsidRPr="00265B4B">
        <w:noBreakHyphen/>
        <w:t>04, BR</w:t>
      </w:r>
      <w:r w:rsidRPr="00265B4B">
        <w:noBreakHyphen/>
        <w:t>MENU</w:t>
      </w:r>
      <w:r w:rsidRPr="00265B4B">
        <w:noBreakHyphen/>
        <w:t>06</w:t>
      </w:r>
    </w:p>
    <w:p w14:paraId="59559E88" w14:textId="745268F8" w:rsidR="0025497E" w:rsidRPr="0025497E" w:rsidRDefault="0025497E" w:rsidP="0025497E">
      <w:pPr>
        <w:pStyle w:val="Heading3"/>
      </w:pPr>
      <w:bookmarkStart w:id="34" w:name="_Toc228800605"/>
      <w:r w:rsidRPr="0025497E">
        <w:t>5.2 Navigation Header Unauthenticated Screens</w:t>
      </w:r>
      <w:bookmarkEnd w:id="34"/>
    </w:p>
    <w:p w14:paraId="140CCCEE" w14:textId="77777777" w:rsidR="0025497E" w:rsidRDefault="0025497E">
      <w:pPr>
        <w:pStyle w:val="ListParagraph"/>
        <w:numPr>
          <w:ilvl w:val="0"/>
          <w:numId w:val="48"/>
        </w:numPr>
      </w:pPr>
      <w:r w:rsidRPr="0025497E">
        <w:t xml:space="preserve">Display NeuByte Logo only. </w:t>
      </w:r>
    </w:p>
    <w:p w14:paraId="0BBD78D0" w14:textId="77777777" w:rsidR="0025497E" w:rsidRDefault="0025497E">
      <w:pPr>
        <w:pStyle w:val="ListParagraph"/>
        <w:numPr>
          <w:ilvl w:val="0"/>
          <w:numId w:val="48"/>
        </w:numPr>
      </w:pPr>
      <w:r w:rsidRPr="0025497E">
        <w:t xml:space="preserve">No Notification Icon. </w:t>
      </w:r>
    </w:p>
    <w:p w14:paraId="1DE6B2A5" w14:textId="77777777" w:rsidR="0025497E" w:rsidRDefault="0025497E">
      <w:pPr>
        <w:pStyle w:val="ListParagraph"/>
        <w:numPr>
          <w:ilvl w:val="0"/>
          <w:numId w:val="48"/>
        </w:numPr>
      </w:pPr>
      <w:r w:rsidRPr="0025497E">
        <w:t xml:space="preserve">No Hamburger Menu. </w:t>
      </w:r>
    </w:p>
    <w:p w14:paraId="2F8A7FF9" w14:textId="05C37A94" w:rsidR="0035172F" w:rsidRDefault="00205BCD" w:rsidP="0035172F">
      <w:pPr>
        <w:pStyle w:val="Heading3"/>
      </w:pPr>
      <w:bookmarkStart w:id="35" w:name="_Toc228800606"/>
      <w:r>
        <w:t>5</w:t>
      </w:r>
      <w:r w:rsidR="0035172F">
        <w:t>.</w:t>
      </w:r>
      <w:r w:rsidR="0025497E">
        <w:t>3</w:t>
      </w:r>
      <w:r w:rsidR="0035172F">
        <w:t xml:space="preserve"> Authenticated Navigation</w:t>
      </w:r>
      <w:bookmarkEnd w:id="35"/>
    </w:p>
    <w:p w14:paraId="6F5C529D" w14:textId="77777777" w:rsidR="0035172F" w:rsidRDefault="0035172F" w:rsidP="0035172F">
      <w:r>
        <w:t>After successful login, all screens display a persistent header containing:</w:t>
      </w:r>
    </w:p>
    <w:p w14:paraId="43DA4519" w14:textId="77777777" w:rsidR="0035172F" w:rsidRDefault="0035172F">
      <w:pPr>
        <w:pStyle w:val="ListParagraph"/>
        <w:numPr>
          <w:ilvl w:val="0"/>
          <w:numId w:val="25"/>
        </w:numPr>
        <w:spacing w:after="160" w:line="278" w:lineRule="auto"/>
      </w:pPr>
      <w:r>
        <w:t>NeuByte Logo (left)</w:t>
      </w:r>
    </w:p>
    <w:p w14:paraId="2799B7DC" w14:textId="77777777" w:rsidR="0035172F" w:rsidRDefault="0035172F">
      <w:pPr>
        <w:pStyle w:val="ListParagraph"/>
        <w:numPr>
          <w:ilvl w:val="0"/>
          <w:numId w:val="25"/>
        </w:numPr>
        <w:spacing w:after="160" w:line="278" w:lineRule="auto"/>
      </w:pPr>
      <w:r>
        <w:t>Notification Icon (right)</w:t>
      </w:r>
    </w:p>
    <w:p w14:paraId="4F2F3C5A" w14:textId="77777777" w:rsidR="0035172F" w:rsidRDefault="0035172F">
      <w:pPr>
        <w:pStyle w:val="ListParagraph"/>
        <w:numPr>
          <w:ilvl w:val="0"/>
          <w:numId w:val="25"/>
        </w:numPr>
        <w:spacing w:after="160" w:line="278" w:lineRule="auto"/>
      </w:pPr>
      <w:r>
        <w:t>Hamburger Menu Icon (right)</w:t>
      </w:r>
    </w:p>
    <w:p w14:paraId="6C827700" w14:textId="768BA850" w:rsidR="0035172F" w:rsidRDefault="0035172F" w:rsidP="0025497E">
      <w:r>
        <w:t>The Notification Icon provides direct access to the Notification List (</w:t>
      </w:r>
      <w:r w:rsidR="00227620">
        <w:t>UIS</w:t>
      </w:r>
      <w:r>
        <w:rPr>
          <w:rFonts w:ascii="Cambria Math" w:hAnsi="Cambria Math" w:cs="Cambria Math"/>
        </w:rPr>
        <w:t>‑</w:t>
      </w:r>
      <w:r>
        <w:t>10).</w:t>
      </w:r>
      <w:r w:rsidR="00C97BD2">
        <w:br/>
      </w:r>
      <w:r>
        <w:t>The Hamburger Menu provides access to all primary modules.</w:t>
      </w:r>
      <w:r w:rsidR="00205BCD">
        <w:br/>
      </w:r>
      <w:r w:rsidR="00205BCD">
        <w:lastRenderedPageBreak/>
        <w:br/>
      </w:r>
      <w:r w:rsidR="00205BCD" w:rsidRPr="0025497E">
        <w:rPr>
          <w:rStyle w:val="Heading3Char"/>
        </w:rPr>
        <w:t>5</w:t>
      </w:r>
      <w:r w:rsidRPr="0025497E">
        <w:rPr>
          <w:rStyle w:val="Heading3Char"/>
        </w:rPr>
        <w:t>.</w:t>
      </w:r>
      <w:r w:rsidR="0025497E">
        <w:rPr>
          <w:rStyle w:val="Heading3Char"/>
        </w:rPr>
        <w:t>4</w:t>
      </w:r>
      <w:r w:rsidRPr="0025497E">
        <w:rPr>
          <w:rStyle w:val="Heading3Char"/>
        </w:rPr>
        <w:t xml:space="preserve"> Hamburger Menu Structure</w:t>
      </w:r>
    </w:p>
    <w:p w14:paraId="641C3116" w14:textId="702F4EDF" w:rsidR="0035172F" w:rsidRDefault="0035172F" w:rsidP="0035172F">
      <w:r>
        <w:t>The hamburger menu contains the following items:</w:t>
      </w:r>
    </w:p>
    <w:p w14:paraId="2893FD06" w14:textId="35774EFC" w:rsidR="0035172F" w:rsidRDefault="0035172F">
      <w:pPr>
        <w:pStyle w:val="ListParagraph"/>
        <w:numPr>
          <w:ilvl w:val="0"/>
          <w:numId w:val="27"/>
        </w:numPr>
        <w:spacing w:after="160" w:line="278" w:lineRule="auto"/>
      </w:pPr>
      <w:r>
        <w:t>Dashboard</w:t>
      </w:r>
    </w:p>
    <w:p w14:paraId="505E9576" w14:textId="77777777" w:rsidR="0035172F" w:rsidRDefault="0035172F">
      <w:pPr>
        <w:pStyle w:val="ListParagraph"/>
        <w:numPr>
          <w:ilvl w:val="0"/>
          <w:numId w:val="27"/>
        </w:numPr>
        <w:spacing w:after="160" w:line="278" w:lineRule="auto"/>
      </w:pPr>
      <w:r>
        <w:t>Exercise Programs</w:t>
      </w:r>
    </w:p>
    <w:p w14:paraId="5798B83E" w14:textId="77777777" w:rsidR="0035172F" w:rsidRDefault="0035172F">
      <w:pPr>
        <w:pStyle w:val="ListParagraph"/>
        <w:numPr>
          <w:ilvl w:val="0"/>
          <w:numId w:val="27"/>
        </w:numPr>
        <w:spacing w:after="160" w:line="278" w:lineRule="auto"/>
      </w:pPr>
      <w:r>
        <w:t>Log Workout</w:t>
      </w:r>
    </w:p>
    <w:p w14:paraId="18E0FD57" w14:textId="0AC97076" w:rsidR="0035172F" w:rsidRDefault="0035172F">
      <w:pPr>
        <w:pStyle w:val="ListParagraph"/>
        <w:numPr>
          <w:ilvl w:val="0"/>
          <w:numId w:val="27"/>
        </w:numPr>
        <w:spacing w:after="160" w:line="278" w:lineRule="auto"/>
      </w:pPr>
      <w:r>
        <w:t>Weight Tracking</w:t>
      </w:r>
    </w:p>
    <w:p w14:paraId="0A63ABC8" w14:textId="77777777" w:rsidR="0035172F" w:rsidRDefault="0035172F">
      <w:pPr>
        <w:pStyle w:val="ListParagraph"/>
        <w:numPr>
          <w:ilvl w:val="0"/>
          <w:numId w:val="27"/>
        </w:numPr>
        <w:spacing w:after="160" w:line="278" w:lineRule="auto"/>
      </w:pPr>
      <w:r>
        <w:t>Reports</w:t>
      </w:r>
    </w:p>
    <w:p w14:paraId="2CC1BB79" w14:textId="77777777" w:rsidR="0035172F" w:rsidRDefault="0035172F">
      <w:pPr>
        <w:pStyle w:val="ListParagraph"/>
        <w:numPr>
          <w:ilvl w:val="0"/>
          <w:numId w:val="27"/>
        </w:numPr>
        <w:spacing w:after="160" w:line="278" w:lineRule="auto"/>
      </w:pPr>
      <w:r>
        <w:t>Profile</w:t>
      </w:r>
    </w:p>
    <w:p w14:paraId="409AB76F" w14:textId="4FDD99FA" w:rsidR="008E3AE2" w:rsidRDefault="008E3AE2">
      <w:pPr>
        <w:pStyle w:val="ListParagraph"/>
        <w:numPr>
          <w:ilvl w:val="0"/>
          <w:numId w:val="27"/>
        </w:numPr>
        <w:spacing w:after="160" w:line="278" w:lineRule="auto"/>
      </w:pPr>
      <w:r>
        <w:t>Notifications</w:t>
      </w:r>
    </w:p>
    <w:p w14:paraId="1F41E40E" w14:textId="77777777" w:rsidR="0035172F" w:rsidRDefault="0035172F">
      <w:pPr>
        <w:pStyle w:val="ListParagraph"/>
        <w:numPr>
          <w:ilvl w:val="0"/>
          <w:numId w:val="27"/>
        </w:numPr>
        <w:spacing w:after="160" w:line="278" w:lineRule="auto"/>
      </w:pPr>
      <w:r>
        <w:t>Help</w:t>
      </w:r>
    </w:p>
    <w:p w14:paraId="3DD6B16C" w14:textId="3FD30C7E" w:rsidR="0035172F" w:rsidRDefault="0035172F">
      <w:pPr>
        <w:pStyle w:val="ListParagraph"/>
        <w:numPr>
          <w:ilvl w:val="0"/>
          <w:numId w:val="27"/>
        </w:numPr>
        <w:spacing w:after="160" w:line="278" w:lineRule="auto"/>
      </w:pPr>
      <w:r>
        <w:t>Logout</w:t>
      </w:r>
    </w:p>
    <w:p w14:paraId="7B9F142B" w14:textId="4EE79439" w:rsidR="00BF649F" w:rsidRDefault="00BF649F">
      <w:pPr>
        <w:pStyle w:val="ListParagraph"/>
        <w:numPr>
          <w:ilvl w:val="0"/>
          <w:numId w:val="27"/>
        </w:numPr>
        <w:spacing w:after="160" w:line="278" w:lineRule="auto"/>
      </w:pPr>
      <w:r>
        <w:t>Reset Password</w:t>
      </w:r>
    </w:p>
    <w:p w14:paraId="706148E2" w14:textId="246D1D8F" w:rsidR="0035172F" w:rsidRDefault="0035172F" w:rsidP="0035172F">
      <w:r>
        <w:t>Notifications are not included in the menu because they are accessed exclusively through the Notification Icon in the header.</w:t>
      </w:r>
    </w:p>
    <w:p w14:paraId="66F02126" w14:textId="0913B1FF" w:rsidR="008E3AE2" w:rsidRDefault="00864802" w:rsidP="0035172F">
      <w:r w:rsidRPr="008E3AE2">
        <w:rPr>
          <w:b/>
          <w:bCs/>
        </w:rPr>
        <w:t>5.4.1 Wire Frame Reference</w:t>
      </w:r>
      <w:r w:rsidR="008E3AE2">
        <w:br/>
        <w:t>UIS-MENU-01</w:t>
      </w:r>
    </w:p>
    <w:p w14:paraId="00A0FDDE" w14:textId="026F5C29" w:rsidR="00B45538" w:rsidRPr="00B45538" w:rsidRDefault="00B45538" w:rsidP="0035172F">
      <w:pPr>
        <w:rPr>
          <w:b/>
          <w:bCs/>
        </w:rPr>
      </w:pPr>
      <w:r w:rsidRPr="00B45538">
        <w:rPr>
          <w:b/>
          <w:bCs/>
        </w:rPr>
        <w:t>5.4.2</w:t>
      </w:r>
      <w:r>
        <w:rPr>
          <w:b/>
          <w:bCs/>
        </w:rPr>
        <w:t xml:space="preserve"> User Interface Design</w:t>
      </w:r>
    </w:p>
    <w:p w14:paraId="49310D24" w14:textId="5F24A705" w:rsidR="00B45538" w:rsidRDefault="00B45538" w:rsidP="00B45538">
      <w:pPr>
        <w:spacing w:after="160"/>
        <w:ind w:left="360"/>
        <w:rPr>
          <w:rFonts w:ascii="Eras Demi ITC" w:eastAsia="Times New Roman" w:hAnsi="Eras Demi ITC"/>
        </w:rPr>
      </w:pPr>
      <w:r>
        <w:rPr>
          <w:rFonts w:ascii="Eras Demi ITC" w:eastAsia="Times New Roman" w:hAnsi="Eras Demi ITC"/>
        </w:rPr>
        <w:t>5.4.1 User Interface Design</w:t>
      </w:r>
    </w:p>
    <w:p w14:paraId="6B2A32AD" w14:textId="77777777" w:rsidR="00514BAE" w:rsidRDefault="00514BAE" w:rsidP="00514BAE">
      <w:pPr>
        <w:spacing w:after="160"/>
        <w:ind w:left="360" w:firstLine="360"/>
      </w:pPr>
      <w:r w:rsidRPr="00BF649F">
        <w:rPr>
          <w:noProof/>
        </w:rPr>
        <w:drawing>
          <wp:anchor distT="0" distB="0" distL="114300" distR="114300" simplePos="0" relativeHeight="251685888" behindDoc="1" locked="0" layoutInCell="1" allowOverlap="1" wp14:anchorId="013FB044" wp14:editId="016FC9D6">
            <wp:simplePos x="0" y="0"/>
            <wp:positionH relativeFrom="column">
              <wp:posOffset>-228600</wp:posOffset>
            </wp:positionH>
            <wp:positionV relativeFrom="paragraph">
              <wp:posOffset>283577</wp:posOffset>
            </wp:positionV>
            <wp:extent cx="2386330" cy="2267585"/>
            <wp:effectExtent l="0" t="0" r="0" b="0"/>
            <wp:wrapTight wrapText="bothSides">
              <wp:wrapPolygon edited="0">
                <wp:start x="0" y="0"/>
                <wp:lineTo x="0" y="21412"/>
                <wp:lineTo x="21382" y="21412"/>
                <wp:lineTo x="21382" y="0"/>
                <wp:lineTo x="0" y="0"/>
              </wp:wrapPolygon>
            </wp:wrapTight>
            <wp:docPr id="79210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00858" name=""/>
                    <pic:cNvPicPr/>
                  </pic:nvPicPr>
                  <pic:blipFill>
                    <a:blip r:embed="rId8">
                      <a:extLst>
                        <a:ext uri="{28A0092B-C50C-407E-A947-70E740481C1C}">
                          <a14:useLocalDpi xmlns:a14="http://schemas.microsoft.com/office/drawing/2010/main" val="0"/>
                        </a:ext>
                      </a:extLst>
                    </a:blip>
                    <a:stretch>
                      <a:fillRect/>
                    </a:stretch>
                  </pic:blipFill>
                  <pic:spPr>
                    <a:xfrm>
                      <a:off x="0" y="0"/>
                      <a:ext cx="2386330" cy="2267585"/>
                    </a:xfrm>
                    <a:prstGeom prst="rect">
                      <a:avLst/>
                    </a:prstGeom>
                  </pic:spPr>
                </pic:pic>
              </a:graphicData>
            </a:graphic>
          </wp:anchor>
        </w:drawing>
      </w:r>
      <w:r w:rsidR="00B45538">
        <w:rPr>
          <w:rFonts w:ascii="Eras Demi ITC" w:eastAsia="Times New Roman" w:hAnsi="Eras Demi ITC"/>
        </w:rPr>
        <w:t>5</w:t>
      </w:r>
      <w:r w:rsidR="00B45538" w:rsidRPr="00CB5BCA">
        <w:rPr>
          <w:rFonts w:ascii="Eras Demi ITC" w:eastAsia="Times New Roman" w:hAnsi="Eras Demi ITC"/>
        </w:rPr>
        <w:t>.</w:t>
      </w:r>
      <w:r w:rsidR="00B45538">
        <w:rPr>
          <w:rFonts w:ascii="Eras Demi ITC" w:eastAsia="Times New Roman" w:hAnsi="Eras Demi ITC"/>
        </w:rPr>
        <w:t>4.1.1</w:t>
      </w:r>
      <w:r w:rsidR="00B45538" w:rsidRPr="00CB5BCA">
        <w:rPr>
          <w:rFonts w:ascii="Eras Demi ITC" w:eastAsia="Times New Roman" w:hAnsi="Eras Demi ITC"/>
        </w:rPr>
        <w:t xml:space="preserve"> </w:t>
      </w:r>
      <w:r w:rsidR="00B45538">
        <w:rPr>
          <w:rFonts w:ascii="Eras Demi ITC" w:eastAsia="Times New Roman" w:hAnsi="Eras Demi ITC"/>
        </w:rPr>
        <w:t>Menu UI</w:t>
      </w:r>
      <w:r w:rsidR="00B45538">
        <w:br/>
      </w:r>
      <w:r w:rsidR="00B45538">
        <w:br/>
      </w:r>
      <w:r w:rsidR="00B45538">
        <w:br/>
      </w:r>
      <w:r w:rsidR="00B45538">
        <w:br/>
      </w:r>
      <w:r w:rsidR="00B45538">
        <w:br/>
      </w:r>
      <w:r w:rsidR="00B45538">
        <w:br/>
      </w:r>
      <w:r w:rsidR="00B45538">
        <w:br/>
      </w:r>
      <w:r w:rsidR="00B45538">
        <w:br/>
      </w:r>
    </w:p>
    <w:p w14:paraId="53CEB48C" w14:textId="77777777" w:rsidR="00514BAE" w:rsidRDefault="00514BAE" w:rsidP="00514BAE">
      <w:pPr>
        <w:spacing w:after="160"/>
        <w:ind w:left="360" w:firstLine="360"/>
      </w:pPr>
    </w:p>
    <w:p w14:paraId="30E51385" w14:textId="77777777" w:rsidR="00514BAE" w:rsidRDefault="00514BAE" w:rsidP="00514BAE">
      <w:pPr>
        <w:spacing w:after="160"/>
        <w:ind w:left="360" w:firstLine="360"/>
      </w:pPr>
    </w:p>
    <w:p w14:paraId="5F35FF55" w14:textId="5CFEB482" w:rsidR="0035172F" w:rsidRPr="00514BAE" w:rsidRDefault="00B45538" w:rsidP="00514BAE">
      <w:pPr>
        <w:pStyle w:val="Heading3"/>
        <w:rPr>
          <w:rFonts w:asciiTheme="minorHAnsi" w:eastAsiaTheme="minorHAnsi" w:hAnsiTheme="minorHAnsi"/>
        </w:rPr>
      </w:pPr>
      <w:r>
        <w:br/>
      </w:r>
      <w:r>
        <w:br/>
      </w:r>
      <w:bookmarkStart w:id="36" w:name="_Toc228800607"/>
      <w:r w:rsidR="00205BCD">
        <w:t>5</w:t>
      </w:r>
      <w:r w:rsidR="0035172F">
        <w:t>.</w:t>
      </w:r>
      <w:r w:rsidR="0025497E">
        <w:t>5</w:t>
      </w:r>
      <w:r w:rsidR="0035172F">
        <w:t xml:space="preserve"> Navigation Behavior</w:t>
      </w:r>
      <w:bookmarkEnd w:id="36"/>
    </w:p>
    <w:p w14:paraId="35915C30" w14:textId="77777777" w:rsidR="0035172F" w:rsidRDefault="0035172F">
      <w:pPr>
        <w:pStyle w:val="ListParagraph"/>
        <w:numPr>
          <w:ilvl w:val="0"/>
          <w:numId w:val="26"/>
        </w:numPr>
        <w:spacing w:after="160" w:line="278" w:lineRule="auto"/>
      </w:pPr>
      <w:r>
        <w:t>Selecting a menu item closes the menu and loads the selected screen.</w:t>
      </w:r>
    </w:p>
    <w:p w14:paraId="248A5E07" w14:textId="77777777" w:rsidR="0035172F" w:rsidRDefault="0035172F">
      <w:pPr>
        <w:pStyle w:val="ListParagraph"/>
        <w:numPr>
          <w:ilvl w:val="0"/>
          <w:numId w:val="26"/>
        </w:numPr>
        <w:spacing w:after="160" w:line="278" w:lineRule="auto"/>
      </w:pPr>
      <w:r>
        <w:t>The menu overlays the current screen and traps focus until closed.</w:t>
      </w:r>
    </w:p>
    <w:p w14:paraId="49272D77" w14:textId="104DAFF2" w:rsidR="00434341" w:rsidRDefault="0035172F" w:rsidP="007C7558">
      <w:pPr>
        <w:pStyle w:val="ListParagraph"/>
        <w:numPr>
          <w:ilvl w:val="0"/>
          <w:numId w:val="26"/>
        </w:numPr>
        <w:spacing w:after="160" w:line="278" w:lineRule="auto"/>
      </w:pPr>
      <w:r>
        <w:t>The Notification Icon displays an unread count badge when applicable.</w:t>
      </w:r>
    </w:p>
    <w:p w14:paraId="76E33977" w14:textId="41A75C35" w:rsidR="0035172F" w:rsidRDefault="0035172F">
      <w:pPr>
        <w:pStyle w:val="ListParagraph"/>
        <w:numPr>
          <w:ilvl w:val="0"/>
          <w:numId w:val="26"/>
        </w:numPr>
        <w:spacing w:after="160" w:line="278" w:lineRule="auto"/>
      </w:pPr>
      <w:r>
        <w:t>The Notification List opens as a full screen and returns to the previous screen when closed.</w:t>
      </w:r>
    </w:p>
    <w:p w14:paraId="062073A9" w14:textId="77777777" w:rsidR="0035172F" w:rsidRDefault="0035172F">
      <w:pPr>
        <w:pStyle w:val="ListParagraph"/>
        <w:numPr>
          <w:ilvl w:val="0"/>
          <w:numId w:val="26"/>
        </w:numPr>
        <w:spacing w:after="160" w:line="278" w:lineRule="auto"/>
      </w:pPr>
      <w:r>
        <w:lastRenderedPageBreak/>
        <w:t>Back navigation uses the platform</w:t>
      </w:r>
      <w:r w:rsidRPr="00443FD1">
        <w:rPr>
          <w:rFonts w:ascii="Cambria Math" w:hAnsi="Cambria Math" w:cs="Cambria Math"/>
        </w:rPr>
        <w:t>‑</w:t>
      </w:r>
      <w:r>
        <w:t>native back gesture or button.</w:t>
      </w:r>
    </w:p>
    <w:p w14:paraId="2601BD63" w14:textId="1BD61BF1" w:rsidR="0035172F" w:rsidRDefault="00205BCD" w:rsidP="0035172F">
      <w:pPr>
        <w:pStyle w:val="Heading3"/>
      </w:pPr>
      <w:bookmarkStart w:id="37" w:name="_Toc228800608"/>
      <w:r>
        <w:t>5</w:t>
      </w:r>
      <w:r w:rsidR="0035172F">
        <w:t>.</w:t>
      </w:r>
      <w:r w:rsidR="0025497E">
        <w:t>6</w:t>
      </w:r>
      <w:r w:rsidR="0035172F">
        <w:t xml:space="preserve"> Related Requirements</w:t>
      </w:r>
      <w:bookmarkEnd w:id="37"/>
    </w:p>
    <w:p w14:paraId="2BCB5223" w14:textId="77777777" w:rsidR="0035172F" w:rsidRDefault="0035172F" w:rsidP="0035172F">
      <w:r>
        <w:t>BR</w:t>
      </w:r>
      <w:r>
        <w:rPr>
          <w:rFonts w:ascii="Cambria Math" w:hAnsi="Cambria Math" w:cs="Cambria Math"/>
        </w:rPr>
        <w:t>‑</w:t>
      </w:r>
      <w:r>
        <w:t>MENU</w:t>
      </w:r>
      <w:r>
        <w:rPr>
          <w:rFonts w:ascii="Cambria Math" w:hAnsi="Cambria Math" w:cs="Cambria Math"/>
        </w:rPr>
        <w:t>‑</w:t>
      </w:r>
      <w:r>
        <w:t>01, BR</w:t>
      </w:r>
      <w:r>
        <w:rPr>
          <w:rFonts w:ascii="Cambria Math" w:hAnsi="Cambria Math" w:cs="Cambria Math"/>
        </w:rPr>
        <w:t>‑</w:t>
      </w:r>
      <w:r>
        <w:t>MENU</w:t>
      </w:r>
      <w:r>
        <w:rPr>
          <w:rFonts w:ascii="Cambria Math" w:hAnsi="Cambria Math" w:cs="Cambria Math"/>
        </w:rPr>
        <w:t>‑</w:t>
      </w:r>
      <w:r>
        <w:t>02, BR</w:t>
      </w:r>
      <w:r>
        <w:rPr>
          <w:rFonts w:ascii="Cambria Math" w:hAnsi="Cambria Math" w:cs="Cambria Math"/>
        </w:rPr>
        <w:t>‑</w:t>
      </w:r>
      <w:r>
        <w:t>MENU</w:t>
      </w:r>
      <w:r>
        <w:rPr>
          <w:rFonts w:ascii="Cambria Math" w:hAnsi="Cambria Math" w:cs="Cambria Math"/>
        </w:rPr>
        <w:t>‑</w:t>
      </w:r>
      <w:r>
        <w:t>03, BR</w:t>
      </w:r>
      <w:r>
        <w:rPr>
          <w:rFonts w:ascii="Cambria Math" w:hAnsi="Cambria Math" w:cs="Cambria Math"/>
        </w:rPr>
        <w:t>‑</w:t>
      </w:r>
      <w:r>
        <w:t>MENU</w:t>
      </w:r>
      <w:r>
        <w:rPr>
          <w:rFonts w:ascii="Cambria Math" w:hAnsi="Cambria Math" w:cs="Cambria Math"/>
        </w:rPr>
        <w:t>‑</w:t>
      </w:r>
      <w:r>
        <w:t>04, BR</w:t>
      </w:r>
      <w:r>
        <w:rPr>
          <w:rFonts w:ascii="Cambria Math" w:hAnsi="Cambria Math" w:cs="Cambria Math"/>
        </w:rPr>
        <w:t>‑</w:t>
      </w:r>
      <w:r>
        <w:t>MENU</w:t>
      </w:r>
      <w:r>
        <w:rPr>
          <w:rFonts w:ascii="Cambria Math" w:hAnsi="Cambria Math" w:cs="Cambria Math"/>
        </w:rPr>
        <w:t>‑</w:t>
      </w:r>
      <w:r>
        <w:t>06, BR</w:t>
      </w:r>
      <w:r>
        <w:rPr>
          <w:rFonts w:ascii="Cambria Math" w:hAnsi="Cambria Math" w:cs="Cambria Math"/>
        </w:rPr>
        <w:t>‑</w:t>
      </w:r>
      <w:r>
        <w:t>NOTE</w:t>
      </w:r>
      <w:r>
        <w:rPr>
          <w:rFonts w:ascii="Cambria Math" w:hAnsi="Cambria Math" w:cs="Cambria Math"/>
        </w:rPr>
        <w:t>‑</w:t>
      </w:r>
      <w:r>
        <w:t>02</w:t>
      </w:r>
    </w:p>
    <w:p w14:paraId="7A4ABE47" w14:textId="77777777" w:rsidR="007C7558" w:rsidRDefault="007C7558" w:rsidP="0035172F"/>
    <w:p w14:paraId="6B7FFB7B" w14:textId="77777777" w:rsidR="007C7558" w:rsidRDefault="007C7558" w:rsidP="0035172F"/>
    <w:p w14:paraId="460E419E" w14:textId="4E91CA6D" w:rsidR="00696FE9" w:rsidRDefault="00205BCD" w:rsidP="00696FE9">
      <w:pPr>
        <w:pStyle w:val="Heading3"/>
      </w:pPr>
      <w:bookmarkStart w:id="38" w:name="_Toc228800609"/>
      <w:r>
        <w:t>5</w:t>
      </w:r>
      <w:r w:rsidR="00696FE9">
        <w:t>.</w:t>
      </w:r>
      <w:r w:rsidR="0025497E">
        <w:t>7</w:t>
      </w:r>
      <w:r w:rsidR="00696FE9">
        <w:t xml:space="preserve"> Header Specification</w:t>
      </w:r>
      <w:bookmarkEnd w:id="38"/>
    </w:p>
    <w:p w14:paraId="38C7FA49" w14:textId="5F5FCD83" w:rsidR="000E4D09" w:rsidRDefault="00696FE9" w:rsidP="000E4D09">
      <w:r>
        <w:t>The NeuByte Fitness App uses a persistent header to provide consistent navigation and access to global actions. Header behavior differs between unauthenticated and authenticated states.</w:t>
      </w:r>
    </w:p>
    <w:p w14:paraId="6E08DFD6" w14:textId="6AD9A725" w:rsidR="00696FE9" w:rsidRDefault="00205BCD" w:rsidP="00696FE9">
      <w:pPr>
        <w:pStyle w:val="Heading3"/>
      </w:pPr>
      <w:bookmarkStart w:id="39" w:name="_Toc228800610"/>
      <w:r>
        <w:t>5</w:t>
      </w:r>
      <w:r w:rsidR="00696FE9">
        <w:t>.</w:t>
      </w:r>
      <w:r w:rsidR="0025497E">
        <w:t>7</w:t>
      </w:r>
      <w:r w:rsidR="00696FE9">
        <w:t>.1 Unauthenticated Header</w:t>
      </w:r>
      <w:bookmarkEnd w:id="39"/>
    </w:p>
    <w:p w14:paraId="657FFA1E" w14:textId="77777777" w:rsidR="00696FE9" w:rsidRPr="00456009" w:rsidRDefault="00696FE9" w:rsidP="00696FE9">
      <w:pPr>
        <w:rPr>
          <w:b/>
          <w:bCs/>
        </w:rPr>
      </w:pPr>
      <w:r w:rsidRPr="00456009">
        <w:rPr>
          <w:b/>
          <w:bCs/>
        </w:rPr>
        <w:t>Displayed on:</w:t>
      </w:r>
    </w:p>
    <w:p w14:paraId="79AB47F5" w14:textId="379E4C1A" w:rsidR="00696FE9" w:rsidRDefault="00227620">
      <w:pPr>
        <w:pStyle w:val="ListParagraph"/>
        <w:numPr>
          <w:ilvl w:val="0"/>
          <w:numId w:val="40"/>
        </w:numPr>
        <w:spacing w:after="160" w:line="278" w:lineRule="auto"/>
      </w:pPr>
      <w:r>
        <w:t>UIS</w:t>
      </w:r>
      <w:r w:rsidR="00696FE9" w:rsidRPr="00443FD1">
        <w:rPr>
          <w:rFonts w:ascii="Cambria Math" w:hAnsi="Cambria Math" w:cs="Cambria Math"/>
        </w:rPr>
        <w:t>‑</w:t>
      </w:r>
      <w:r w:rsidR="00696FE9">
        <w:t>01 Login</w:t>
      </w:r>
    </w:p>
    <w:p w14:paraId="5A6BF2B9" w14:textId="5DEA517D" w:rsidR="000E4D09" w:rsidRDefault="00227620" w:rsidP="000E4D09">
      <w:pPr>
        <w:pStyle w:val="ListParagraph"/>
        <w:numPr>
          <w:ilvl w:val="0"/>
          <w:numId w:val="40"/>
        </w:numPr>
        <w:spacing w:after="160" w:line="278" w:lineRule="auto"/>
      </w:pPr>
      <w:r>
        <w:t>UIS</w:t>
      </w:r>
      <w:r w:rsidR="00696FE9" w:rsidRPr="0078041D">
        <w:rPr>
          <w:rFonts w:ascii="Cambria Math" w:hAnsi="Cambria Math" w:cs="Cambria Math"/>
        </w:rPr>
        <w:t>‑</w:t>
      </w:r>
      <w:r w:rsidR="00696FE9">
        <w:t>02 Create Account</w:t>
      </w:r>
    </w:p>
    <w:p w14:paraId="4F0EF5A0" w14:textId="795C0655" w:rsidR="00696FE9" w:rsidRDefault="00227620">
      <w:pPr>
        <w:pStyle w:val="ListParagraph"/>
        <w:numPr>
          <w:ilvl w:val="0"/>
          <w:numId w:val="40"/>
        </w:numPr>
        <w:spacing w:after="160" w:line="278" w:lineRule="auto"/>
      </w:pPr>
      <w:r>
        <w:t>UIS</w:t>
      </w:r>
      <w:r w:rsidR="00696FE9" w:rsidRPr="00443FD1">
        <w:rPr>
          <w:rFonts w:ascii="Cambria Math" w:hAnsi="Cambria Math" w:cs="Cambria Math"/>
        </w:rPr>
        <w:t>‑</w:t>
      </w:r>
      <w:r w:rsidR="00696FE9">
        <w:t>03 Reset Password</w:t>
      </w:r>
    </w:p>
    <w:p w14:paraId="0BF1E860" w14:textId="029C920A" w:rsidR="00696FE9" w:rsidRPr="00456009" w:rsidRDefault="00696FE9" w:rsidP="00696FE9">
      <w:pPr>
        <w:rPr>
          <w:b/>
          <w:bCs/>
        </w:rPr>
      </w:pPr>
      <w:r w:rsidRPr="00456009">
        <w:rPr>
          <w:b/>
          <w:bCs/>
        </w:rPr>
        <w:t>Contents</w:t>
      </w:r>
    </w:p>
    <w:p w14:paraId="5A6C57E8" w14:textId="77777777" w:rsidR="00696FE9" w:rsidRDefault="00696FE9">
      <w:pPr>
        <w:pStyle w:val="ListParagraph"/>
        <w:numPr>
          <w:ilvl w:val="0"/>
          <w:numId w:val="39"/>
        </w:numPr>
        <w:spacing w:after="160" w:line="278" w:lineRule="auto"/>
      </w:pPr>
      <w:r>
        <w:t>NeuByte Logo (left</w:t>
      </w:r>
      <w:r w:rsidRPr="00443FD1">
        <w:rPr>
          <w:rFonts w:ascii="Cambria Math" w:hAnsi="Cambria Math" w:cs="Cambria Math"/>
        </w:rPr>
        <w:t>‑</w:t>
      </w:r>
      <w:r>
        <w:t>aligned)</w:t>
      </w:r>
    </w:p>
    <w:p w14:paraId="09753F7E" w14:textId="77777777" w:rsidR="00696FE9" w:rsidRPr="00456009" w:rsidRDefault="00696FE9" w:rsidP="00696FE9">
      <w:pPr>
        <w:rPr>
          <w:b/>
          <w:bCs/>
        </w:rPr>
      </w:pPr>
      <w:r w:rsidRPr="00456009">
        <w:rPr>
          <w:b/>
          <w:bCs/>
        </w:rPr>
        <w:t>Behavior</w:t>
      </w:r>
    </w:p>
    <w:p w14:paraId="721180F0" w14:textId="77777777" w:rsidR="00696FE9" w:rsidRDefault="00696FE9">
      <w:pPr>
        <w:pStyle w:val="ListParagraph"/>
        <w:numPr>
          <w:ilvl w:val="0"/>
          <w:numId w:val="38"/>
        </w:numPr>
        <w:spacing w:after="160" w:line="278" w:lineRule="auto"/>
      </w:pPr>
      <w:r>
        <w:t>No Notification Icon</w:t>
      </w:r>
    </w:p>
    <w:p w14:paraId="248C71EC" w14:textId="77777777" w:rsidR="00696FE9" w:rsidRDefault="00696FE9">
      <w:pPr>
        <w:pStyle w:val="ListParagraph"/>
        <w:numPr>
          <w:ilvl w:val="0"/>
          <w:numId w:val="38"/>
        </w:numPr>
        <w:spacing w:after="160" w:line="278" w:lineRule="auto"/>
      </w:pPr>
      <w:r>
        <w:t>No Hamburger Menu</w:t>
      </w:r>
    </w:p>
    <w:p w14:paraId="3AFB3297" w14:textId="77777777" w:rsidR="00696FE9" w:rsidRDefault="00696FE9">
      <w:pPr>
        <w:pStyle w:val="ListParagraph"/>
        <w:numPr>
          <w:ilvl w:val="0"/>
          <w:numId w:val="38"/>
        </w:numPr>
        <w:spacing w:after="160" w:line="278" w:lineRule="auto"/>
      </w:pPr>
      <w:r>
        <w:t>No user</w:t>
      </w:r>
      <w:r w:rsidRPr="00443FD1">
        <w:rPr>
          <w:rFonts w:ascii="Cambria Math" w:hAnsi="Cambria Math" w:cs="Cambria Math"/>
        </w:rPr>
        <w:t>‑</w:t>
      </w:r>
      <w:r>
        <w:t>specific actions</w:t>
      </w:r>
    </w:p>
    <w:p w14:paraId="3643BD71" w14:textId="46212FC9" w:rsidR="00AE00F0" w:rsidRDefault="00696FE9" w:rsidP="00AE00F0">
      <w:pPr>
        <w:pStyle w:val="ListParagraph"/>
        <w:numPr>
          <w:ilvl w:val="0"/>
          <w:numId w:val="38"/>
        </w:numPr>
        <w:spacing w:after="160" w:line="278" w:lineRule="auto"/>
      </w:pPr>
      <w:r>
        <w:t>Navigation occurs only through links within the screen (e.g., “Create Account,” “Reset Password”)</w:t>
      </w:r>
    </w:p>
    <w:p w14:paraId="4D67A588" w14:textId="44601CF5" w:rsidR="00696FE9" w:rsidRDefault="00696FE9">
      <w:pPr>
        <w:pStyle w:val="ListParagraph"/>
        <w:numPr>
          <w:ilvl w:val="0"/>
          <w:numId w:val="38"/>
        </w:numPr>
        <w:spacing w:after="160" w:line="278" w:lineRule="auto"/>
      </w:pPr>
      <w:r>
        <w:t>Header remains static and non</w:t>
      </w:r>
      <w:r w:rsidRPr="00AE00F0">
        <w:rPr>
          <w:rFonts w:ascii="Cambria Math" w:hAnsi="Cambria Math" w:cs="Cambria Math"/>
        </w:rPr>
        <w:t>‑</w:t>
      </w:r>
      <w:r>
        <w:t>interactive</w:t>
      </w:r>
    </w:p>
    <w:p w14:paraId="1C4639CF" w14:textId="77777777" w:rsidR="00696FE9" w:rsidRPr="00456009" w:rsidRDefault="00696FE9" w:rsidP="00696FE9">
      <w:pPr>
        <w:rPr>
          <w:b/>
          <w:bCs/>
        </w:rPr>
      </w:pPr>
      <w:r w:rsidRPr="00456009">
        <w:rPr>
          <w:b/>
          <w:bCs/>
        </w:rPr>
        <w:t>Accessibility</w:t>
      </w:r>
    </w:p>
    <w:p w14:paraId="4D248726" w14:textId="77777777" w:rsidR="00696FE9" w:rsidRDefault="00696FE9">
      <w:pPr>
        <w:pStyle w:val="ListParagraph"/>
        <w:numPr>
          <w:ilvl w:val="0"/>
          <w:numId w:val="42"/>
        </w:numPr>
        <w:spacing w:after="160" w:line="278" w:lineRule="auto"/>
      </w:pPr>
      <w:r>
        <w:t>Logo is decorative and does not receive focus</w:t>
      </w:r>
    </w:p>
    <w:p w14:paraId="76FF0587" w14:textId="507963ED" w:rsidR="00696FE9" w:rsidRDefault="00696FE9">
      <w:pPr>
        <w:pStyle w:val="ListParagraph"/>
        <w:numPr>
          <w:ilvl w:val="0"/>
          <w:numId w:val="37"/>
        </w:numPr>
        <w:spacing w:after="160" w:line="278" w:lineRule="auto"/>
      </w:pPr>
      <w:r>
        <w:t>No interactive elements are present</w:t>
      </w:r>
    </w:p>
    <w:p w14:paraId="30840CEC" w14:textId="594D37C6" w:rsidR="00696FE9" w:rsidRDefault="00205BCD" w:rsidP="00696FE9">
      <w:pPr>
        <w:pStyle w:val="Heading3"/>
      </w:pPr>
      <w:bookmarkStart w:id="40" w:name="_Toc228800611"/>
      <w:r>
        <w:t>5</w:t>
      </w:r>
      <w:r w:rsidR="00696FE9">
        <w:t>.</w:t>
      </w:r>
      <w:r w:rsidR="0025497E">
        <w:t>7</w:t>
      </w:r>
      <w:r w:rsidR="00696FE9">
        <w:t>.2 Authenticated Header</w:t>
      </w:r>
      <w:bookmarkEnd w:id="40"/>
    </w:p>
    <w:p w14:paraId="2907665B" w14:textId="2C95B55C" w:rsidR="00696FE9" w:rsidRPr="0064318B" w:rsidRDefault="00696FE9" w:rsidP="00696FE9">
      <w:r>
        <w:t>Displayed on all screens after successful login.</w:t>
      </w:r>
      <w:r w:rsidR="006529E9">
        <w:rPr>
          <w:b/>
          <w:bCs/>
        </w:rPr>
        <w:br/>
      </w:r>
      <w:r w:rsidRPr="00456009">
        <w:rPr>
          <w:b/>
          <w:bCs/>
        </w:rPr>
        <w:t>Contents</w:t>
      </w:r>
    </w:p>
    <w:p w14:paraId="1BEE82A8" w14:textId="77777777" w:rsidR="00696FE9" w:rsidRDefault="00696FE9">
      <w:pPr>
        <w:pStyle w:val="ListParagraph"/>
        <w:numPr>
          <w:ilvl w:val="0"/>
          <w:numId w:val="41"/>
        </w:numPr>
        <w:spacing w:after="160" w:line="278" w:lineRule="auto"/>
      </w:pPr>
      <w:r>
        <w:t>NeuByte Logo (left</w:t>
      </w:r>
      <w:r w:rsidRPr="00443FD1">
        <w:rPr>
          <w:rFonts w:ascii="Cambria Math" w:hAnsi="Cambria Math" w:cs="Cambria Math"/>
        </w:rPr>
        <w:t>‑</w:t>
      </w:r>
      <w:r>
        <w:t>aligned)</w:t>
      </w:r>
    </w:p>
    <w:p w14:paraId="28173974" w14:textId="77777777" w:rsidR="00696FE9" w:rsidRDefault="00696FE9">
      <w:pPr>
        <w:pStyle w:val="ListParagraph"/>
        <w:numPr>
          <w:ilvl w:val="0"/>
          <w:numId w:val="41"/>
        </w:numPr>
        <w:spacing w:after="160" w:line="278" w:lineRule="auto"/>
      </w:pPr>
      <w:r>
        <w:t>Notification Icon (right</w:t>
      </w:r>
      <w:r w:rsidRPr="00443FD1">
        <w:rPr>
          <w:rFonts w:ascii="Cambria Math" w:hAnsi="Cambria Math" w:cs="Cambria Math"/>
        </w:rPr>
        <w:t>‑</w:t>
      </w:r>
      <w:r>
        <w:t>aligned)</w:t>
      </w:r>
    </w:p>
    <w:p w14:paraId="1E03E97D" w14:textId="77777777" w:rsidR="00696FE9" w:rsidRDefault="00696FE9">
      <w:pPr>
        <w:pStyle w:val="ListParagraph"/>
        <w:numPr>
          <w:ilvl w:val="0"/>
          <w:numId w:val="36"/>
        </w:numPr>
        <w:spacing w:after="160" w:line="278" w:lineRule="auto"/>
      </w:pPr>
      <w:r>
        <w:t>Hamburger Menu Icon (right</w:t>
      </w:r>
      <w:r w:rsidRPr="00276C56">
        <w:rPr>
          <w:rFonts w:ascii="Cambria Math" w:hAnsi="Cambria Math" w:cs="Cambria Math"/>
        </w:rPr>
        <w:t>‑</w:t>
      </w:r>
      <w:r>
        <w:t>aligned, positioned after the Notification Icon)</w:t>
      </w:r>
    </w:p>
    <w:p w14:paraId="17212BCA" w14:textId="77777777" w:rsidR="00696FE9" w:rsidRPr="00456009" w:rsidRDefault="00696FE9" w:rsidP="00696FE9">
      <w:pPr>
        <w:rPr>
          <w:b/>
          <w:bCs/>
        </w:rPr>
      </w:pPr>
      <w:r w:rsidRPr="00456009">
        <w:rPr>
          <w:b/>
          <w:bCs/>
        </w:rPr>
        <w:t>Behavior</w:t>
      </w:r>
    </w:p>
    <w:p w14:paraId="6E99B3E1" w14:textId="77777777" w:rsidR="00696FE9" w:rsidRDefault="00696FE9">
      <w:pPr>
        <w:pStyle w:val="ListParagraph"/>
        <w:numPr>
          <w:ilvl w:val="0"/>
          <w:numId w:val="35"/>
        </w:numPr>
        <w:spacing w:after="160" w:line="278" w:lineRule="auto"/>
      </w:pPr>
      <w:r>
        <w:t>The header is persistent across all authenticated screens</w:t>
      </w:r>
    </w:p>
    <w:p w14:paraId="4F1B06EE" w14:textId="65FD82C5" w:rsidR="0078041D" w:rsidRDefault="00696FE9" w:rsidP="00034053">
      <w:pPr>
        <w:pStyle w:val="ListParagraph"/>
        <w:numPr>
          <w:ilvl w:val="0"/>
          <w:numId w:val="35"/>
        </w:numPr>
        <w:spacing w:after="160" w:line="278" w:lineRule="auto"/>
      </w:pPr>
      <w:r>
        <w:t>The Notification Icon displays an unread count badge when applicable</w:t>
      </w:r>
    </w:p>
    <w:p w14:paraId="458CE7B7" w14:textId="0144FFEE" w:rsidR="00696FE9" w:rsidRDefault="00696FE9">
      <w:pPr>
        <w:pStyle w:val="ListParagraph"/>
        <w:numPr>
          <w:ilvl w:val="0"/>
          <w:numId w:val="35"/>
        </w:numPr>
        <w:spacing w:after="160" w:line="278" w:lineRule="auto"/>
      </w:pPr>
      <w:r>
        <w:lastRenderedPageBreak/>
        <w:t>Activating the Notification Icon opens the Notification List (</w:t>
      </w:r>
      <w:r w:rsidR="00227620">
        <w:t>UIS</w:t>
      </w:r>
      <w:r w:rsidRPr="00276C56">
        <w:rPr>
          <w:rFonts w:ascii="Cambria Math" w:hAnsi="Cambria Math" w:cs="Cambria Math"/>
        </w:rPr>
        <w:t>‑</w:t>
      </w:r>
      <w:r>
        <w:t>10)</w:t>
      </w:r>
    </w:p>
    <w:p w14:paraId="49A23EBB" w14:textId="77777777" w:rsidR="00696FE9" w:rsidRDefault="00696FE9">
      <w:pPr>
        <w:pStyle w:val="ListParagraph"/>
        <w:numPr>
          <w:ilvl w:val="0"/>
          <w:numId w:val="35"/>
        </w:numPr>
        <w:spacing w:after="160" w:line="278" w:lineRule="auto"/>
      </w:pPr>
      <w:r>
        <w:t>Activating the Hamburger Menu opens the primary navigation menu</w:t>
      </w:r>
    </w:p>
    <w:p w14:paraId="110C856A" w14:textId="3D8ACA3C" w:rsidR="00696FE9" w:rsidRDefault="00696FE9" w:rsidP="00696FE9">
      <w:pPr>
        <w:pStyle w:val="ListParagraph"/>
        <w:numPr>
          <w:ilvl w:val="0"/>
          <w:numId w:val="35"/>
        </w:numPr>
        <w:spacing w:after="160" w:line="278" w:lineRule="auto"/>
      </w:pPr>
      <w:r>
        <w:t>The header does not scroll with content (remains fixed at the top)</w:t>
      </w:r>
    </w:p>
    <w:p w14:paraId="6600DAAF" w14:textId="37A7B616" w:rsidR="00696FE9" w:rsidRDefault="00696FE9">
      <w:pPr>
        <w:pStyle w:val="ListParagraph"/>
        <w:numPr>
          <w:ilvl w:val="0"/>
          <w:numId w:val="35"/>
        </w:numPr>
        <w:spacing w:after="160" w:line="278" w:lineRule="auto"/>
      </w:pPr>
      <w:r>
        <w:t>Tapping the logo returns the user to the Dashboard (</w:t>
      </w:r>
      <w:r w:rsidR="00227620">
        <w:t>UIS</w:t>
      </w:r>
      <w:r w:rsidRPr="00276C56">
        <w:rPr>
          <w:rFonts w:ascii="Cambria Math" w:hAnsi="Cambria Math" w:cs="Cambria Math"/>
        </w:rPr>
        <w:t>‑</w:t>
      </w:r>
      <w:r>
        <w:t>04)</w:t>
      </w:r>
    </w:p>
    <w:p w14:paraId="00CDA35E" w14:textId="77777777" w:rsidR="00034053" w:rsidRDefault="00034053" w:rsidP="00696FE9">
      <w:pPr>
        <w:rPr>
          <w:b/>
          <w:bCs/>
        </w:rPr>
      </w:pPr>
    </w:p>
    <w:p w14:paraId="7E5C41F7" w14:textId="77777777" w:rsidR="00034053" w:rsidRDefault="00034053" w:rsidP="00696FE9">
      <w:pPr>
        <w:rPr>
          <w:b/>
          <w:bCs/>
        </w:rPr>
      </w:pPr>
    </w:p>
    <w:p w14:paraId="49D2567F" w14:textId="6C010651" w:rsidR="00696FE9" w:rsidRPr="00456009" w:rsidRDefault="00696FE9" w:rsidP="00696FE9">
      <w:pPr>
        <w:rPr>
          <w:b/>
          <w:bCs/>
        </w:rPr>
      </w:pPr>
      <w:r w:rsidRPr="00456009">
        <w:rPr>
          <w:b/>
          <w:bCs/>
        </w:rPr>
        <w:t>Focus &amp; Keyboard Behavior</w:t>
      </w:r>
    </w:p>
    <w:p w14:paraId="254D27B2" w14:textId="77777777" w:rsidR="00696FE9" w:rsidRDefault="00696FE9">
      <w:pPr>
        <w:pStyle w:val="ListParagraph"/>
        <w:numPr>
          <w:ilvl w:val="0"/>
          <w:numId w:val="34"/>
        </w:numPr>
        <w:spacing w:after="160" w:line="278" w:lineRule="auto"/>
      </w:pPr>
      <w:r>
        <w:t>Notification Icon is keyboard</w:t>
      </w:r>
      <w:r w:rsidRPr="00276C56">
        <w:rPr>
          <w:rFonts w:ascii="Cambria Math" w:hAnsi="Cambria Math" w:cs="Cambria Math"/>
        </w:rPr>
        <w:t>‑</w:t>
      </w:r>
      <w:r>
        <w:t>focusable</w:t>
      </w:r>
    </w:p>
    <w:p w14:paraId="1BF89E2D" w14:textId="77777777" w:rsidR="00696FE9" w:rsidRDefault="00696FE9">
      <w:pPr>
        <w:pStyle w:val="ListParagraph"/>
        <w:numPr>
          <w:ilvl w:val="0"/>
          <w:numId w:val="34"/>
        </w:numPr>
        <w:spacing w:after="160" w:line="278" w:lineRule="auto"/>
      </w:pPr>
      <w:r>
        <w:t>Hamburger Menu Icon is keyboard</w:t>
      </w:r>
      <w:r w:rsidRPr="00276C56">
        <w:rPr>
          <w:rFonts w:ascii="Cambria Math" w:hAnsi="Cambria Math" w:cs="Cambria Math"/>
        </w:rPr>
        <w:t>‑</w:t>
      </w:r>
      <w:r>
        <w:t>focusable</w:t>
      </w:r>
    </w:p>
    <w:p w14:paraId="2BD8D4E7" w14:textId="77777777" w:rsidR="00696FE9" w:rsidRDefault="00696FE9">
      <w:pPr>
        <w:pStyle w:val="ListParagraph"/>
        <w:numPr>
          <w:ilvl w:val="0"/>
          <w:numId w:val="34"/>
        </w:numPr>
        <w:spacing w:after="160" w:line="278" w:lineRule="auto"/>
      </w:pPr>
      <w:r>
        <w:t>When the menu is open, focus is trapped inside the menu until closed</w:t>
      </w:r>
    </w:p>
    <w:p w14:paraId="386C705E" w14:textId="77777777" w:rsidR="00696FE9" w:rsidRDefault="00696FE9">
      <w:pPr>
        <w:pStyle w:val="ListParagraph"/>
        <w:numPr>
          <w:ilvl w:val="0"/>
          <w:numId w:val="34"/>
        </w:numPr>
        <w:spacing w:after="160" w:line="278" w:lineRule="auto"/>
      </w:pPr>
      <w:r>
        <w:t>When the Notification List is open, focus moves to the first notification</w:t>
      </w:r>
    </w:p>
    <w:p w14:paraId="331FA6CF" w14:textId="5C0E4C41" w:rsidR="00696FE9" w:rsidRPr="00456009" w:rsidRDefault="00696FE9" w:rsidP="00696FE9">
      <w:pPr>
        <w:rPr>
          <w:b/>
          <w:bCs/>
        </w:rPr>
      </w:pPr>
      <w:r w:rsidRPr="00456009">
        <w:rPr>
          <w:b/>
          <w:bCs/>
        </w:rPr>
        <w:t>Accessibility</w:t>
      </w:r>
    </w:p>
    <w:p w14:paraId="604F12D0" w14:textId="77777777" w:rsidR="00696FE9" w:rsidRDefault="00696FE9">
      <w:pPr>
        <w:pStyle w:val="ListParagraph"/>
        <w:numPr>
          <w:ilvl w:val="0"/>
          <w:numId w:val="33"/>
        </w:numPr>
        <w:spacing w:after="160" w:line="278" w:lineRule="auto"/>
      </w:pPr>
      <w:r>
        <w:t>Notification Icon includes an ARIA label announcing unread count (e.g., “Notifications, 3 unread”)</w:t>
      </w:r>
    </w:p>
    <w:p w14:paraId="54919791" w14:textId="77777777" w:rsidR="00696FE9" w:rsidRDefault="00696FE9">
      <w:pPr>
        <w:pStyle w:val="ListParagraph"/>
        <w:numPr>
          <w:ilvl w:val="0"/>
          <w:numId w:val="33"/>
        </w:numPr>
        <w:spacing w:after="160" w:line="278" w:lineRule="auto"/>
      </w:pPr>
      <w:r>
        <w:t>Hamburger Menu Icon includes an ARIA label (“Menu”)</w:t>
      </w:r>
    </w:p>
    <w:p w14:paraId="707085FE" w14:textId="77777777" w:rsidR="00696FE9" w:rsidRDefault="00696FE9">
      <w:pPr>
        <w:pStyle w:val="ListParagraph"/>
        <w:numPr>
          <w:ilvl w:val="0"/>
          <w:numId w:val="33"/>
        </w:numPr>
        <w:spacing w:after="160" w:line="278" w:lineRule="auto"/>
      </w:pPr>
      <w:r>
        <w:t>Header elements follow logical tab order</w:t>
      </w:r>
    </w:p>
    <w:p w14:paraId="27D145D4" w14:textId="77777777" w:rsidR="00696FE9" w:rsidRDefault="00696FE9">
      <w:pPr>
        <w:pStyle w:val="ListParagraph"/>
        <w:numPr>
          <w:ilvl w:val="0"/>
          <w:numId w:val="33"/>
        </w:numPr>
        <w:spacing w:after="160" w:line="278" w:lineRule="auto"/>
      </w:pPr>
      <w:r>
        <w:t>Screen readers announce header landmarks</w:t>
      </w:r>
    </w:p>
    <w:p w14:paraId="2270A6DE" w14:textId="7C1AE37D" w:rsidR="00696FE9" w:rsidRDefault="00205BCD" w:rsidP="00696FE9">
      <w:pPr>
        <w:pStyle w:val="Heading3"/>
      </w:pPr>
      <w:bookmarkStart w:id="41" w:name="_Toc228800612"/>
      <w:r>
        <w:t>5</w:t>
      </w:r>
      <w:r w:rsidR="00696FE9">
        <w:t>.</w:t>
      </w:r>
      <w:r w:rsidR="0025497E">
        <w:t>7</w:t>
      </w:r>
      <w:r w:rsidR="00696FE9">
        <w:t>.3 Header States</w:t>
      </w:r>
      <w:bookmarkEnd w:id="41"/>
    </w:p>
    <w:p w14:paraId="56BE45C0" w14:textId="77777777" w:rsidR="00696FE9" w:rsidRDefault="00696FE9" w:rsidP="00696FE9">
      <w:r w:rsidRPr="00456009">
        <w:rPr>
          <w:b/>
          <w:bCs/>
        </w:rPr>
        <w:t>Default</w:t>
      </w:r>
      <w:r>
        <w:t xml:space="preserve"> </w:t>
      </w:r>
      <w:r w:rsidRPr="00456009">
        <w:rPr>
          <w:b/>
          <w:bCs/>
        </w:rPr>
        <w:t>State</w:t>
      </w:r>
    </w:p>
    <w:p w14:paraId="55755B15" w14:textId="3E52502B" w:rsidR="002220EC" w:rsidRDefault="00696FE9" w:rsidP="002220EC">
      <w:pPr>
        <w:pStyle w:val="ListParagraph"/>
        <w:numPr>
          <w:ilvl w:val="0"/>
          <w:numId w:val="32"/>
        </w:numPr>
        <w:spacing w:after="160" w:line="278" w:lineRule="auto"/>
      </w:pPr>
      <w:r>
        <w:t>Logo visible</w:t>
      </w:r>
    </w:p>
    <w:p w14:paraId="357F2A8C" w14:textId="32828D59" w:rsidR="00696FE9" w:rsidRDefault="00696FE9">
      <w:pPr>
        <w:pStyle w:val="ListParagraph"/>
        <w:numPr>
          <w:ilvl w:val="0"/>
          <w:numId w:val="32"/>
        </w:numPr>
        <w:spacing w:after="160" w:line="278" w:lineRule="auto"/>
      </w:pPr>
      <w:r>
        <w:t>Notification Icon visible (authenticated only)</w:t>
      </w:r>
    </w:p>
    <w:p w14:paraId="6A900936" w14:textId="77777777" w:rsidR="00696FE9" w:rsidRDefault="00696FE9">
      <w:pPr>
        <w:pStyle w:val="ListParagraph"/>
        <w:numPr>
          <w:ilvl w:val="0"/>
          <w:numId w:val="32"/>
        </w:numPr>
        <w:spacing w:after="160" w:line="278" w:lineRule="auto"/>
      </w:pPr>
      <w:r>
        <w:t>Hamburger Menu visible (authenticated only)</w:t>
      </w:r>
    </w:p>
    <w:p w14:paraId="32BE39FB" w14:textId="77777777" w:rsidR="00696FE9" w:rsidRPr="00456009" w:rsidRDefault="00696FE9" w:rsidP="00696FE9">
      <w:pPr>
        <w:rPr>
          <w:b/>
          <w:bCs/>
        </w:rPr>
      </w:pPr>
      <w:r w:rsidRPr="00456009">
        <w:rPr>
          <w:b/>
          <w:bCs/>
        </w:rPr>
        <w:t>Unread Notifications</w:t>
      </w:r>
    </w:p>
    <w:p w14:paraId="46C31219" w14:textId="77777777" w:rsidR="00696FE9" w:rsidRDefault="00696FE9">
      <w:pPr>
        <w:pStyle w:val="ListParagraph"/>
        <w:numPr>
          <w:ilvl w:val="0"/>
          <w:numId w:val="31"/>
        </w:numPr>
        <w:spacing w:after="160" w:line="278" w:lineRule="auto"/>
      </w:pPr>
      <w:r>
        <w:t>Notification Icon displays a numeric badge</w:t>
      </w:r>
    </w:p>
    <w:p w14:paraId="449A2099" w14:textId="77777777" w:rsidR="00696FE9" w:rsidRDefault="00696FE9">
      <w:pPr>
        <w:pStyle w:val="ListParagraph"/>
        <w:numPr>
          <w:ilvl w:val="0"/>
          <w:numId w:val="31"/>
        </w:numPr>
        <w:spacing w:after="160" w:line="278" w:lineRule="auto"/>
      </w:pPr>
      <w:r>
        <w:t>Badge updates immediately when notifications are read or created</w:t>
      </w:r>
    </w:p>
    <w:p w14:paraId="67E16D6A" w14:textId="0A9D46B4" w:rsidR="00696FE9" w:rsidRPr="00456009" w:rsidRDefault="00696FE9" w:rsidP="00696FE9">
      <w:pPr>
        <w:rPr>
          <w:b/>
          <w:bCs/>
        </w:rPr>
      </w:pPr>
      <w:r w:rsidRPr="00456009">
        <w:rPr>
          <w:b/>
          <w:bCs/>
        </w:rPr>
        <w:t>Error State</w:t>
      </w:r>
    </w:p>
    <w:p w14:paraId="4E2F618F" w14:textId="77777777" w:rsidR="00696FE9" w:rsidRDefault="00696FE9" w:rsidP="00696FE9">
      <w:r>
        <w:t>If notification retrieval fails:</w:t>
      </w:r>
    </w:p>
    <w:p w14:paraId="0ABE93ED" w14:textId="77777777" w:rsidR="00696FE9" w:rsidRDefault="00696FE9">
      <w:pPr>
        <w:pStyle w:val="ListParagraph"/>
        <w:numPr>
          <w:ilvl w:val="0"/>
          <w:numId w:val="30"/>
        </w:numPr>
        <w:spacing w:after="160" w:line="278" w:lineRule="auto"/>
      </w:pPr>
      <w:r>
        <w:t>Notification Icon remains visible</w:t>
      </w:r>
    </w:p>
    <w:p w14:paraId="4C3DB0EE" w14:textId="77777777" w:rsidR="00696FE9" w:rsidRDefault="00696FE9">
      <w:pPr>
        <w:pStyle w:val="ListParagraph"/>
        <w:numPr>
          <w:ilvl w:val="0"/>
          <w:numId w:val="30"/>
        </w:numPr>
        <w:spacing w:after="160" w:line="278" w:lineRule="auto"/>
      </w:pPr>
      <w:r>
        <w:t>Badge is suppressed</w:t>
      </w:r>
    </w:p>
    <w:p w14:paraId="75B97F63" w14:textId="77777777" w:rsidR="00696FE9" w:rsidRDefault="00696FE9">
      <w:pPr>
        <w:pStyle w:val="ListParagraph"/>
        <w:numPr>
          <w:ilvl w:val="0"/>
          <w:numId w:val="29"/>
        </w:numPr>
        <w:spacing w:after="160" w:line="278" w:lineRule="auto"/>
      </w:pPr>
      <w:r>
        <w:t>A non</w:t>
      </w:r>
      <w:r w:rsidRPr="00826625">
        <w:rPr>
          <w:rFonts w:ascii="Cambria Math" w:hAnsi="Cambria Math" w:cs="Cambria Math"/>
        </w:rPr>
        <w:t>‑</w:t>
      </w:r>
      <w:r>
        <w:t>blocking toast message appears (</w:t>
      </w:r>
      <w:r w:rsidRPr="00826625">
        <w:rPr>
          <w:rFonts w:ascii="Aptos" w:hAnsi="Aptos" w:cs="Aptos"/>
        </w:rPr>
        <w:t>“</w:t>
      </w:r>
      <w:r>
        <w:t>Unable to load notifications</w:t>
      </w:r>
      <w:r w:rsidRPr="00826625">
        <w:rPr>
          <w:rFonts w:ascii="Aptos" w:hAnsi="Aptos" w:cs="Aptos"/>
        </w:rPr>
        <w:t>”</w:t>
      </w:r>
      <w:r>
        <w:t>)</w:t>
      </w:r>
    </w:p>
    <w:p w14:paraId="3675EE4D" w14:textId="13D61064" w:rsidR="00696FE9" w:rsidRDefault="00205BCD" w:rsidP="00696FE9">
      <w:pPr>
        <w:pStyle w:val="Heading3"/>
      </w:pPr>
      <w:bookmarkStart w:id="42" w:name="_Toc228800613"/>
      <w:r>
        <w:t>5</w:t>
      </w:r>
      <w:r w:rsidR="00696FE9">
        <w:t>.</w:t>
      </w:r>
      <w:r w:rsidR="0025497E">
        <w:t>7</w:t>
      </w:r>
      <w:r w:rsidR="00696FE9">
        <w:t>.4 Related Requirements</w:t>
      </w:r>
      <w:bookmarkEnd w:id="42"/>
    </w:p>
    <w:p w14:paraId="6543C6DA" w14:textId="77777777" w:rsidR="00696FE9" w:rsidRDefault="00696FE9">
      <w:pPr>
        <w:pStyle w:val="ListParagraph"/>
        <w:numPr>
          <w:ilvl w:val="0"/>
          <w:numId w:val="28"/>
        </w:numPr>
        <w:spacing w:after="160" w:line="278" w:lineRule="auto"/>
      </w:pPr>
      <w:r>
        <w:t>BR</w:t>
      </w:r>
      <w:r w:rsidRPr="00C65A29">
        <w:rPr>
          <w:rFonts w:ascii="Cambria Math" w:hAnsi="Cambria Math" w:cs="Cambria Math"/>
        </w:rPr>
        <w:t>‑</w:t>
      </w:r>
      <w:r>
        <w:t>MENU</w:t>
      </w:r>
      <w:r w:rsidRPr="00C65A29">
        <w:rPr>
          <w:rFonts w:ascii="Cambria Math" w:hAnsi="Cambria Math" w:cs="Cambria Math"/>
        </w:rPr>
        <w:t>‑</w:t>
      </w:r>
      <w:r>
        <w:t>01, BR</w:t>
      </w:r>
      <w:r w:rsidRPr="00C65A29">
        <w:rPr>
          <w:rFonts w:ascii="Cambria Math" w:hAnsi="Cambria Math" w:cs="Cambria Math"/>
        </w:rPr>
        <w:t>‑</w:t>
      </w:r>
      <w:r>
        <w:t>MENU</w:t>
      </w:r>
      <w:r w:rsidRPr="00C65A29">
        <w:rPr>
          <w:rFonts w:ascii="Cambria Math" w:hAnsi="Cambria Math" w:cs="Cambria Math"/>
        </w:rPr>
        <w:t>‑</w:t>
      </w:r>
      <w:r>
        <w:t>02, BR</w:t>
      </w:r>
      <w:r w:rsidRPr="00C65A29">
        <w:rPr>
          <w:rFonts w:ascii="Cambria Math" w:hAnsi="Cambria Math" w:cs="Cambria Math"/>
        </w:rPr>
        <w:t>‑</w:t>
      </w:r>
      <w:r>
        <w:t>MENU</w:t>
      </w:r>
      <w:r w:rsidRPr="00C65A29">
        <w:rPr>
          <w:rFonts w:ascii="Cambria Math" w:hAnsi="Cambria Math" w:cs="Cambria Math"/>
        </w:rPr>
        <w:t>‑</w:t>
      </w:r>
      <w:r>
        <w:t>03, BR</w:t>
      </w:r>
      <w:r w:rsidRPr="00C65A29">
        <w:rPr>
          <w:rFonts w:ascii="Cambria Math" w:hAnsi="Cambria Math" w:cs="Cambria Math"/>
        </w:rPr>
        <w:t>‑</w:t>
      </w:r>
      <w:r>
        <w:t>MENU</w:t>
      </w:r>
      <w:r w:rsidRPr="00C65A29">
        <w:rPr>
          <w:rFonts w:ascii="Cambria Math" w:hAnsi="Cambria Math" w:cs="Cambria Math"/>
        </w:rPr>
        <w:t>‑</w:t>
      </w:r>
      <w:r>
        <w:t>04</w:t>
      </w:r>
    </w:p>
    <w:p w14:paraId="743092F3" w14:textId="77777777" w:rsidR="00696FE9" w:rsidRDefault="00696FE9">
      <w:pPr>
        <w:pStyle w:val="ListParagraph"/>
        <w:numPr>
          <w:ilvl w:val="0"/>
          <w:numId w:val="28"/>
        </w:numPr>
        <w:spacing w:after="160" w:line="278" w:lineRule="auto"/>
      </w:pPr>
      <w:r>
        <w:t>BR</w:t>
      </w:r>
      <w:r w:rsidRPr="00C65A29">
        <w:rPr>
          <w:rFonts w:ascii="Cambria Math" w:hAnsi="Cambria Math" w:cs="Cambria Math"/>
        </w:rPr>
        <w:t>‑</w:t>
      </w:r>
      <w:r>
        <w:t>NOTE</w:t>
      </w:r>
      <w:r w:rsidRPr="00C65A29">
        <w:rPr>
          <w:rFonts w:ascii="Cambria Math" w:hAnsi="Cambria Math" w:cs="Cambria Math"/>
        </w:rPr>
        <w:t>‑</w:t>
      </w:r>
      <w:r>
        <w:t>02 (Unread count behavior)</w:t>
      </w:r>
    </w:p>
    <w:p w14:paraId="06827ADA" w14:textId="77777777" w:rsidR="00696FE9" w:rsidRDefault="00696FE9">
      <w:pPr>
        <w:pStyle w:val="ListParagraph"/>
        <w:numPr>
          <w:ilvl w:val="0"/>
          <w:numId w:val="28"/>
        </w:numPr>
        <w:spacing w:after="160" w:line="278" w:lineRule="auto"/>
      </w:pPr>
      <w:r>
        <w:t>BR</w:t>
      </w:r>
      <w:r w:rsidRPr="00C65A29">
        <w:rPr>
          <w:rFonts w:ascii="Cambria Math" w:hAnsi="Cambria Math" w:cs="Cambria Math"/>
        </w:rPr>
        <w:t>‑</w:t>
      </w:r>
      <w:r>
        <w:t>A11Y</w:t>
      </w:r>
      <w:r w:rsidRPr="00C65A29">
        <w:rPr>
          <w:rFonts w:ascii="Cambria Math" w:hAnsi="Cambria Math" w:cs="Cambria Math"/>
        </w:rPr>
        <w:t>‑</w:t>
      </w:r>
      <w:r>
        <w:t>xx (Accessibility requirements)</w:t>
      </w:r>
    </w:p>
    <w:p w14:paraId="56AFB95D" w14:textId="77777777" w:rsidR="00696FE9" w:rsidRDefault="00696FE9">
      <w:pPr>
        <w:pStyle w:val="ListParagraph"/>
        <w:numPr>
          <w:ilvl w:val="0"/>
          <w:numId w:val="28"/>
        </w:numPr>
        <w:spacing w:after="160" w:line="278" w:lineRule="auto"/>
      </w:pPr>
      <w:r>
        <w:lastRenderedPageBreak/>
        <w:t>FS</w:t>
      </w:r>
      <w:r w:rsidRPr="00C65A29">
        <w:rPr>
          <w:rFonts w:ascii="Cambria Math" w:hAnsi="Cambria Math" w:cs="Cambria Math"/>
        </w:rPr>
        <w:t>‑</w:t>
      </w:r>
      <w:r>
        <w:t>NOTE</w:t>
      </w:r>
      <w:r w:rsidRPr="00C65A29">
        <w:rPr>
          <w:rFonts w:ascii="Cambria Math" w:hAnsi="Cambria Math" w:cs="Cambria Math"/>
        </w:rPr>
        <w:t>‑</w:t>
      </w:r>
      <w:r>
        <w:t>04, FS</w:t>
      </w:r>
      <w:r w:rsidRPr="00C65A29">
        <w:rPr>
          <w:rFonts w:ascii="Cambria Math" w:hAnsi="Cambria Math" w:cs="Cambria Math"/>
        </w:rPr>
        <w:t>‑</w:t>
      </w:r>
      <w:r>
        <w:t>NOTE</w:t>
      </w:r>
      <w:r w:rsidRPr="00C65A29">
        <w:rPr>
          <w:rFonts w:ascii="Cambria Math" w:hAnsi="Cambria Math" w:cs="Cambria Math"/>
        </w:rPr>
        <w:t>‑</w:t>
      </w:r>
      <w:r>
        <w:t>05, FS</w:t>
      </w:r>
      <w:r w:rsidRPr="00C65A29">
        <w:rPr>
          <w:rFonts w:ascii="Cambria Math" w:hAnsi="Cambria Math" w:cs="Cambria Math"/>
        </w:rPr>
        <w:t>‑</w:t>
      </w:r>
      <w:r>
        <w:t>NOTE</w:t>
      </w:r>
      <w:r w:rsidRPr="00C65A29">
        <w:rPr>
          <w:rFonts w:ascii="Cambria Math" w:hAnsi="Cambria Math" w:cs="Cambria Math"/>
        </w:rPr>
        <w:t>‑</w:t>
      </w:r>
      <w:r>
        <w:t>11</w:t>
      </w:r>
    </w:p>
    <w:p w14:paraId="3D853E50" w14:textId="5D30B0EE" w:rsidR="004644E9" w:rsidRDefault="00205BCD" w:rsidP="004644E9">
      <w:pPr>
        <w:pStyle w:val="Heading2"/>
        <w:rPr>
          <w:rFonts w:eastAsia="Times New Roman"/>
        </w:rPr>
      </w:pPr>
      <w:bookmarkStart w:id="43" w:name="_Toc228800614"/>
      <w:r>
        <w:rPr>
          <w:rFonts w:eastAsia="Times New Roman"/>
        </w:rPr>
        <w:t>6</w:t>
      </w:r>
      <w:r w:rsidR="004644E9">
        <w:rPr>
          <w:rFonts w:eastAsia="Times New Roman"/>
        </w:rPr>
        <w:t xml:space="preserve">. </w:t>
      </w:r>
      <w:r w:rsidR="00F369D9">
        <w:rPr>
          <w:rFonts w:eastAsia="Times New Roman"/>
        </w:rPr>
        <w:t>Screen Specifications</w:t>
      </w:r>
      <w:bookmarkEnd w:id="43"/>
    </w:p>
    <w:p w14:paraId="2CF51680" w14:textId="20FBF13C" w:rsidR="00411527" w:rsidRDefault="00A94300" w:rsidP="000F7490">
      <w:pPr>
        <w:spacing w:after="160"/>
        <w:ind w:left="360"/>
        <w:rPr>
          <w:rFonts w:eastAsia="Times New Roman"/>
        </w:rPr>
      </w:pPr>
      <w:r w:rsidRPr="00A94300">
        <w:rPr>
          <w:rFonts w:eastAsia="Times New Roman"/>
        </w:rPr>
        <w:t>Users must have valid credentials to access the system.</w:t>
      </w:r>
      <w:r w:rsidR="000F7490">
        <w:rPr>
          <w:rFonts w:eastAsia="Times New Roman"/>
        </w:rPr>
        <w:br/>
      </w:r>
      <w:r w:rsidRPr="00A94300">
        <w:rPr>
          <w:rFonts w:eastAsia="Times New Roman"/>
        </w:rPr>
        <w:t>All data entries are subject to validation rules.</w:t>
      </w:r>
      <w:r w:rsidR="000F7490">
        <w:rPr>
          <w:rFonts w:eastAsia="Times New Roman"/>
        </w:rPr>
        <w:br/>
      </w:r>
      <w:r w:rsidRPr="00A94300">
        <w:rPr>
          <w:rFonts w:eastAsia="Times New Roman"/>
        </w:rPr>
        <w:t xml:space="preserve">The system will be accessible via standard web </w:t>
      </w:r>
      <w:r w:rsidR="00411527" w:rsidRPr="00A94300">
        <w:rPr>
          <w:rFonts w:eastAsia="Times New Roman"/>
        </w:rPr>
        <w:t>browsers,</w:t>
      </w:r>
      <w:r w:rsidR="00411527">
        <w:rPr>
          <w:rFonts w:eastAsia="Times New Roman"/>
        </w:rPr>
        <w:t xml:space="preserve"> including mobile devices</w:t>
      </w:r>
      <w:r w:rsidR="004644E9">
        <w:rPr>
          <w:rFonts w:eastAsia="Times New Roman"/>
        </w:rPr>
        <w:t>.</w:t>
      </w:r>
    </w:p>
    <w:p w14:paraId="640F4628" w14:textId="77777777" w:rsidR="000F7490" w:rsidRDefault="000F7490" w:rsidP="000F7490">
      <w:pPr>
        <w:spacing w:after="160"/>
        <w:ind w:left="360"/>
        <w:rPr>
          <w:rFonts w:eastAsia="Times New Roman"/>
        </w:rPr>
      </w:pPr>
    </w:p>
    <w:p w14:paraId="0AA26BD5" w14:textId="5FAF5170" w:rsidR="00F16394" w:rsidRPr="00411527" w:rsidRDefault="00205BCD" w:rsidP="00411527">
      <w:pPr>
        <w:pStyle w:val="Heading3"/>
        <w:rPr>
          <w:rFonts w:eastAsia="Times New Roman"/>
        </w:rPr>
      </w:pPr>
      <w:bookmarkStart w:id="44" w:name="_Toc228800615"/>
      <w:r>
        <w:rPr>
          <w:rFonts w:eastAsia="Times New Roman"/>
        </w:rPr>
        <w:t>6</w:t>
      </w:r>
      <w:r w:rsidR="00411527" w:rsidRPr="00411527">
        <w:rPr>
          <w:rFonts w:eastAsia="Times New Roman"/>
        </w:rPr>
        <w:t xml:space="preserve">.1 </w:t>
      </w:r>
      <w:r w:rsidR="00DA5B15">
        <w:rPr>
          <w:rFonts w:eastAsia="Times New Roman"/>
        </w:rPr>
        <w:t>UIS</w:t>
      </w:r>
      <w:r w:rsidR="00000F30">
        <w:rPr>
          <w:rFonts w:eastAsia="Times New Roman"/>
        </w:rPr>
        <w:t>-Log</w:t>
      </w:r>
      <w:r w:rsidR="008F1748">
        <w:rPr>
          <w:rFonts w:eastAsia="Times New Roman"/>
        </w:rPr>
        <w:t xml:space="preserve">-01 </w:t>
      </w:r>
      <w:r w:rsidR="00411527" w:rsidRPr="00411527">
        <w:rPr>
          <w:rFonts w:eastAsia="Times New Roman"/>
        </w:rPr>
        <w:t>Login</w:t>
      </w:r>
      <w:bookmarkEnd w:id="44"/>
      <w:r w:rsidR="00F22F23">
        <w:rPr>
          <w:rFonts w:eastAsia="Times New Roman"/>
        </w:rPr>
        <w:t xml:space="preserve"> </w:t>
      </w:r>
    </w:p>
    <w:p w14:paraId="3560BF4C" w14:textId="28EB2956" w:rsidR="00BD6AF4" w:rsidRPr="00BD6AF4" w:rsidRDefault="00205BCD" w:rsidP="00BD6AF4">
      <w:pPr>
        <w:spacing w:after="160"/>
        <w:ind w:left="360"/>
        <w:rPr>
          <w:rFonts w:eastAsia="Times New Roman"/>
          <w:b/>
          <w:bCs/>
        </w:rPr>
      </w:pPr>
      <w:r>
        <w:rPr>
          <w:rFonts w:ascii="Eras Demi ITC" w:eastAsia="Times New Roman" w:hAnsi="Eras Demi ITC"/>
        </w:rPr>
        <w:t>6</w:t>
      </w:r>
      <w:r w:rsidR="00411527" w:rsidRPr="00411527">
        <w:rPr>
          <w:rFonts w:ascii="Eras Demi ITC" w:eastAsia="Times New Roman" w:hAnsi="Eras Demi ITC"/>
        </w:rPr>
        <w:t>.1.1 Purpose</w:t>
      </w:r>
      <w:r w:rsidR="00CF2230">
        <w:rPr>
          <w:rFonts w:ascii="Eras Demi ITC" w:eastAsia="Times New Roman" w:hAnsi="Eras Demi ITC"/>
        </w:rPr>
        <w:br/>
      </w:r>
      <w:r w:rsidR="00411527">
        <w:rPr>
          <w:rFonts w:eastAsia="Times New Roman"/>
        </w:rPr>
        <w:t xml:space="preserve">Allows the user to authenticate for the use of the application. Link to Create a new Account if the user needs one. </w:t>
      </w:r>
      <w:r w:rsidR="002220EC">
        <w:rPr>
          <w:rFonts w:eastAsia="Times New Roman"/>
        </w:rPr>
        <w:br/>
      </w:r>
      <w:r w:rsidR="00BD6AF4" w:rsidRPr="00BD6AF4">
        <w:rPr>
          <w:rFonts w:eastAsia="Times New Roman"/>
          <w:b/>
          <w:bCs/>
        </w:rPr>
        <w:t>6.1.</w:t>
      </w:r>
      <w:r w:rsidR="00BD6AF4">
        <w:rPr>
          <w:rFonts w:eastAsia="Times New Roman"/>
          <w:b/>
          <w:bCs/>
        </w:rPr>
        <w:t>2</w:t>
      </w:r>
      <w:r w:rsidR="00BD6AF4" w:rsidRPr="00BD6AF4">
        <w:rPr>
          <w:rFonts w:eastAsia="Times New Roman"/>
          <w:b/>
          <w:bCs/>
        </w:rPr>
        <w:t xml:space="preserve"> Screen Layout</w:t>
      </w:r>
    </w:p>
    <w:p w14:paraId="5B979C41" w14:textId="162CC1AC" w:rsidR="00BD6AF4" w:rsidRPr="00BD6AF4" w:rsidRDefault="00BD6AF4" w:rsidP="00BD6AF4">
      <w:pPr>
        <w:spacing w:after="160"/>
        <w:ind w:left="360"/>
        <w:rPr>
          <w:rFonts w:eastAsia="Times New Roman"/>
          <w:b/>
          <w:bCs/>
        </w:rPr>
      </w:pPr>
      <w:r w:rsidRPr="00BD6AF4">
        <w:rPr>
          <w:rFonts w:eastAsia="Times New Roman"/>
          <w:b/>
          <w:bCs/>
        </w:rPr>
        <w:t>6.1.</w:t>
      </w:r>
      <w:r>
        <w:rPr>
          <w:rFonts w:eastAsia="Times New Roman"/>
          <w:b/>
          <w:bCs/>
        </w:rPr>
        <w:t>2</w:t>
      </w:r>
      <w:r w:rsidRPr="00BD6AF4">
        <w:rPr>
          <w:rFonts w:eastAsia="Times New Roman"/>
          <w:b/>
          <w:bCs/>
        </w:rPr>
        <w:t>.1 Layout Structure</w:t>
      </w:r>
    </w:p>
    <w:p w14:paraId="62524BB1" w14:textId="77777777" w:rsidR="00BD6AF4" w:rsidRPr="00BD6AF4" w:rsidRDefault="00BD6AF4" w:rsidP="00BD6AF4">
      <w:pPr>
        <w:spacing w:after="160"/>
        <w:ind w:left="360"/>
        <w:rPr>
          <w:rFonts w:eastAsia="Times New Roman"/>
          <w:b/>
          <w:bCs/>
        </w:rPr>
      </w:pPr>
      <w:r w:rsidRPr="00BD6AF4">
        <w:rPr>
          <w:rFonts w:eastAsia="Times New Roman"/>
          <w:b/>
          <w:bCs/>
        </w:rPr>
        <w:t>Header</w:t>
      </w:r>
    </w:p>
    <w:p w14:paraId="0A2EBC97"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NeuByte Logo centered or left</w:t>
      </w:r>
      <w:r w:rsidRPr="000D6B04">
        <w:rPr>
          <w:rFonts w:eastAsia="Times New Roman"/>
        </w:rPr>
        <w:noBreakHyphen/>
        <w:t>aligned</w:t>
      </w:r>
    </w:p>
    <w:p w14:paraId="3E05A6ED"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No Notification Icon</w:t>
      </w:r>
    </w:p>
    <w:p w14:paraId="79E1A32B"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No Hamburger Menu</w:t>
      </w:r>
    </w:p>
    <w:p w14:paraId="603D96FD"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No navigation elements</w:t>
      </w:r>
    </w:p>
    <w:p w14:paraId="35D6572E"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Static, non</w:t>
      </w:r>
      <w:r w:rsidRPr="000D6B04">
        <w:rPr>
          <w:rFonts w:eastAsia="Times New Roman"/>
        </w:rPr>
        <w:noBreakHyphen/>
        <w:t>interactive</w:t>
      </w:r>
    </w:p>
    <w:p w14:paraId="4A83395A" w14:textId="0327581D" w:rsidR="00BD6AF4" w:rsidRPr="00BD6AF4" w:rsidRDefault="00BD6AF4" w:rsidP="00BD6AF4">
      <w:pPr>
        <w:spacing w:after="160"/>
        <w:ind w:left="360"/>
        <w:rPr>
          <w:rFonts w:eastAsia="Times New Roman"/>
        </w:rPr>
      </w:pPr>
      <w:r w:rsidRPr="00BD6AF4">
        <w:rPr>
          <w:rFonts w:eastAsia="Times New Roman"/>
          <w:b/>
          <w:bCs/>
        </w:rPr>
        <w:t>Body</w:t>
      </w:r>
      <w:r w:rsidR="00F003DB">
        <w:rPr>
          <w:rFonts w:eastAsia="Times New Roman"/>
          <w:b/>
          <w:bCs/>
        </w:rPr>
        <w:br/>
      </w:r>
      <w:r w:rsidRPr="00BD6AF4">
        <w:rPr>
          <w:rFonts w:eastAsia="Times New Roman"/>
        </w:rPr>
        <w:t>A vertically stacked login form centered on the screen.</w:t>
      </w:r>
    </w:p>
    <w:p w14:paraId="273C1E6B" w14:textId="77777777" w:rsidR="00BD6AF4" w:rsidRPr="00BD6AF4" w:rsidRDefault="00BD6AF4" w:rsidP="00BD6AF4">
      <w:pPr>
        <w:spacing w:after="160"/>
        <w:ind w:left="360"/>
        <w:rPr>
          <w:rFonts w:eastAsia="Times New Roman"/>
        </w:rPr>
      </w:pPr>
      <w:r w:rsidRPr="00BD6AF4">
        <w:rPr>
          <w:rFonts w:eastAsia="Times New Roman"/>
          <w:b/>
          <w:bCs/>
        </w:rPr>
        <w:t>Elements:</w:t>
      </w:r>
    </w:p>
    <w:p w14:paraId="4867B7DA"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Email Label + Text Input</w:t>
      </w:r>
    </w:p>
    <w:p w14:paraId="4E04FCE3"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Password Label + Password Input</w:t>
      </w:r>
    </w:p>
    <w:p w14:paraId="30667060"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Forgot Password? link (opens UIS</w:t>
      </w:r>
      <w:r w:rsidRPr="000D6B04">
        <w:rPr>
          <w:rFonts w:eastAsia="Times New Roman"/>
        </w:rPr>
        <w:noBreakHyphen/>
        <w:t>RP</w:t>
      </w:r>
      <w:r w:rsidRPr="000D6B04">
        <w:rPr>
          <w:rFonts w:eastAsia="Times New Roman"/>
        </w:rPr>
        <w:noBreakHyphen/>
        <w:t>01)</w:t>
      </w:r>
    </w:p>
    <w:p w14:paraId="64F1D988"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Create Account link (opens UIS</w:t>
      </w:r>
      <w:r w:rsidRPr="000D6B04">
        <w:rPr>
          <w:rFonts w:eastAsia="Times New Roman"/>
        </w:rPr>
        <w:noBreakHyphen/>
        <w:t>CA</w:t>
      </w:r>
      <w:r w:rsidRPr="000D6B04">
        <w:rPr>
          <w:rFonts w:eastAsia="Times New Roman"/>
        </w:rPr>
        <w:noBreakHyphen/>
        <w:t>01)</w:t>
      </w:r>
    </w:p>
    <w:p w14:paraId="2D331B43"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Login Button (primary action)</w:t>
      </w:r>
    </w:p>
    <w:p w14:paraId="1CA99F8D"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Inline Error Label (appears only on authentication failure)</w:t>
      </w:r>
    </w:p>
    <w:p w14:paraId="325A9F44" w14:textId="77777777" w:rsidR="00BD6AF4" w:rsidRPr="00BD6AF4" w:rsidRDefault="00BD6AF4" w:rsidP="00BD6AF4">
      <w:pPr>
        <w:spacing w:after="160"/>
        <w:ind w:left="360"/>
        <w:rPr>
          <w:rFonts w:eastAsia="Times New Roman"/>
          <w:b/>
          <w:bCs/>
        </w:rPr>
      </w:pPr>
      <w:r w:rsidRPr="00BD6AF4">
        <w:rPr>
          <w:rFonts w:eastAsia="Times New Roman"/>
          <w:b/>
          <w:bCs/>
        </w:rPr>
        <w:t>Footer</w:t>
      </w:r>
    </w:p>
    <w:p w14:paraId="599CD2A3" w14:textId="7561FDFE" w:rsidR="00BD6AF4" w:rsidRPr="000D6B04" w:rsidRDefault="00BD6AF4" w:rsidP="000D6B04">
      <w:pPr>
        <w:pStyle w:val="ListParagraph"/>
        <w:numPr>
          <w:ilvl w:val="0"/>
          <w:numId w:val="36"/>
        </w:numPr>
        <w:spacing w:after="160"/>
        <w:rPr>
          <w:rFonts w:eastAsia="Times New Roman"/>
        </w:rPr>
      </w:pPr>
      <w:r w:rsidRPr="000D6B04">
        <w:rPr>
          <w:rFonts w:eastAsia="Times New Roman"/>
        </w:rPr>
        <w:t>App version</w:t>
      </w:r>
    </w:p>
    <w:p w14:paraId="54D478D7" w14:textId="77777777" w:rsidR="00342C65" w:rsidRDefault="00BD6AF4">
      <w:pPr>
        <w:pStyle w:val="ListParagraph"/>
        <w:numPr>
          <w:ilvl w:val="0"/>
          <w:numId w:val="139"/>
        </w:numPr>
        <w:spacing w:after="160"/>
        <w:rPr>
          <w:rFonts w:eastAsia="Times New Roman"/>
        </w:rPr>
      </w:pPr>
      <w:r w:rsidRPr="000D6B04">
        <w:rPr>
          <w:rFonts w:eastAsia="Times New Roman"/>
        </w:rPr>
        <w:t>Privacy / Terms links</w:t>
      </w:r>
      <w:r w:rsidR="00342C65" w:rsidRPr="00342C65">
        <w:rPr>
          <w:rFonts w:eastAsia="Times New Roman"/>
        </w:rPr>
        <w:t xml:space="preserve"> </w:t>
      </w:r>
    </w:p>
    <w:p w14:paraId="7049965F" w14:textId="3B94800B" w:rsidR="00BD6AF4" w:rsidRPr="00342C65" w:rsidRDefault="00342C65">
      <w:pPr>
        <w:pStyle w:val="ListParagraph"/>
        <w:numPr>
          <w:ilvl w:val="0"/>
          <w:numId w:val="139"/>
        </w:numPr>
        <w:spacing w:after="160"/>
        <w:rPr>
          <w:rFonts w:eastAsia="Times New Roman"/>
        </w:rPr>
      </w:pPr>
      <w:r w:rsidRPr="00264E44">
        <w:rPr>
          <w:rFonts w:eastAsia="Times New Roman"/>
        </w:rPr>
        <w:t>Copyright</w:t>
      </w:r>
    </w:p>
    <w:p w14:paraId="3772FE8D" w14:textId="052DED1B" w:rsidR="00BD6AF4" w:rsidRPr="00BD6AF4" w:rsidRDefault="00BD6AF4" w:rsidP="00BD6AF4">
      <w:pPr>
        <w:spacing w:after="160"/>
        <w:ind w:left="360"/>
        <w:rPr>
          <w:rFonts w:eastAsia="Times New Roman"/>
          <w:b/>
          <w:bCs/>
        </w:rPr>
      </w:pPr>
      <w:r w:rsidRPr="00BD6AF4">
        <w:rPr>
          <w:rFonts w:eastAsia="Times New Roman"/>
          <w:b/>
          <w:bCs/>
        </w:rPr>
        <w:t>6.1.</w:t>
      </w:r>
      <w:r>
        <w:rPr>
          <w:rFonts w:eastAsia="Times New Roman"/>
          <w:b/>
          <w:bCs/>
        </w:rPr>
        <w:t>2</w:t>
      </w:r>
      <w:r w:rsidRPr="00BD6AF4">
        <w:rPr>
          <w:rFonts w:eastAsia="Times New Roman"/>
          <w:b/>
          <w:bCs/>
        </w:rPr>
        <w:t>.3 Component Definitions</w:t>
      </w:r>
    </w:p>
    <w:p w14:paraId="519C32F9" w14:textId="77777777" w:rsidR="00BD6AF4" w:rsidRPr="00BD6AF4" w:rsidRDefault="00BD6AF4" w:rsidP="00BD6AF4">
      <w:pPr>
        <w:spacing w:after="160"/>
        <w:ind w:left="360"/>
        <w:rPr>
          <w:rFonts w:eastAsia="Times New Roman"/>
          <w:b/>
          <w:bCs/>
        </w:rPr>
      </w:pPr>
      <w:r w:rsidRPr="00BD6AF4">
        <w:rPr>
          <w:rFonts w:eastAsia="Times New Roman"/>
          <w:b/>
          <w:bCs/>
        </w:rPr>
        <w:t>Email Input</w:t>
      </w:r>
    </w:p>
    <w:p w14:paraId="705C6CCC"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Label: “Email”</w:t>
      </w:r>
    </w:p>
    <w:p w14:paraId="484BA4C7" w14:textId="377AA343" w:rsidR="00192256" w:rsidRPr="000D6B04" w:rsidRDefault="00BD6AF4" w:rsidP="000D6B04">
      <w:pPr>
        <w:pStyle w:val="ListParagraph"/>
        <w:numPr>
          <w:ilvl w:val="0"/>
          <w:numId w:val="36"/>
        </w:numPr>
        <w:spacing w:after="160"/>
        <w:rPr>
          <w:rFonts w:eastAsia="Times New Roman"/>
        </w:rPr>
      </w:pPr>
      <w:r w:rsidRPr="000D6B04">
        <w:rPr>
          <w:rFonts w:eastAsia="Times New Roman"/>
        </w:rPr>
        <w:t>Text input with email keyboard</w:t>
      </w:r>
    </w:p>
    <w:p w14:paraId="75341ADD" w14:textId="6B6CCEEF" w:rsidR="00BD6AF4" w:rsidRPr="000D6B04" w:rsidRDefault="00BD6AF4" w:rsidP="000D6B04">
      <w:pPr>
        <w:pStyle w:val="ListParagraph"/>
        <w:numPr>
          <w:ilvl w:val="0"/>
          <w:numId w:val="36"/>
        </w:numPr>
        <w:spacing w:after="160"/>
        <w:rPr>
          <w:rFonts w:eastAsia="Times New Roman"/>
        </w:rPr>
      </w:pPr>
      <w:r w:rsidRPr="000D6B04">
        <w:rPr>
          <w:rFonts w:eastAsia="Times New Roman"/>
        </w:rPr>
        <w:lastRenderedPageBreak/>
        <w:t>Required</w:t>
      </w:r>
    </w:p>
    <w:p w14:paraId="6AF79342"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Validates on blur and submit</w:t>
      </w:r>
    </w:p>
    <w:p w14:paraId="36D9384C" w14:textId="77777777" w:rsidR="00BD6AF4" w:rsidRPr="00BD6AF4" w:rsidRDefault="00BD6AF4" w:rsidP="00BD6AF4">
      <w:pPr>
        <w:spacing w:after="160"/>
        <w:ind w:left="360"/>
        <w:rPr>
          <w:rFonts w:eastAsia="Times New Roman"/>
          <w:b/>
          <w:bCs/>
        </w:rPr>
      </w:pPr>
      <w:r w:rsidRPr="00BD6AF4">
        <w:rPr>
          <w:rFonts w:eastAsia="Times New Roman"/>
          <w:b/>
          <w:bCs/>
        </w:rPr>
        <w:t>Password Input</w:t>
      </w:r>
    </w:p>
    <w:p w14:paraId="4651960C"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Label: “Password”</w:t>
      </w:r>
    </w:p>
    <w:p w14:paraId="42F62D6A"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Password</w:t>
      </w:r>
      <w:r w:rsidRPr="000D6B04">
        <w:rPr>
          <w:rFonts w:eastAsia="Times New Roman"/>
        </w:rPr>
        <w:noBreakHyphen/>
        <w:t>masked input</w:t>
      </w:r>
    </w:p>
    <w:p w14:paraId="732C3F18" w14:textId="77777777" w:rsidR="00DA4389" w:rsidRPr="00BD6AF4" w:rsidRDefault="00DA4389" w:rsidP="000D6B04">
      <w:pPr>
        <w:pStyle w:val="ListParagraph"/>
        <w:spacing w:after="160"/>
        <w:ind w:left="1080"/>
        <w:rPr>
          <w:rFonts w:eastAsia="Times New Roman"/>
        </w:rPr>
      </w:pPr>
    </w:p>
    <w:p w14:paraId="007C2FFF" w14:textId="77777777" w:rsidR="00DA4389" w:rsidRPr="00DA4389" w:rsidRDefault="00DA4389" w:rsidP="000D6B04">
      <w:pPr>
        <w:pStyle w:val="ListParagraph"/>
        <w:spacing w:after="160"/>
        <w:ind w:left="1080"/>
        <w:rPr>
          <w:rFonts w:eastAsia="Times New Roman"/>
        </w:rPr>
      </w:pPr>
    </w:p>
    <w:p w14:paraId="79391A4A" w14:textId="037D6AEB" w:rsidR="00BD6AF4" w:rsidRPr="000D6B04" w:rsidRDefault="00BD6AF4" w:rsidP="000D6B04">
      <w:pPr>
        <w:pStyle w:val="ListParagraph"/>
        <w:numPr>
          <w:ilvl w:val="0"/>
          <w:numId w:val="36"/>
        </w:numPr>
        <w:spacing w:after="160"/>
        <w:rPr>
          <w:rFonts w:eastAsia="Times New Roman"/>
        </w:rPr>
      </w:pPr>
      <w:r w:rsidRPr="000D6B04">
        <w:rPr>
          <w:rFonts w:eastAsia="Times New Roman"/>
        </w:rPr>
        <w:t>Required</w:t>
      </w:r>
    </w:p>
    <w:p w14:paraId="1EB28079"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Validates on submit</w:t>
      </w:r>
    </w:p>
    <w:p w14:paraId="40F75189" w14:textId="77777777" w:rsidR="00BD6AF4" w:rsidRPr="00BD6AF4" w:rsidRDefault="00BD6AF4" w:rsidP="00BD6AF4">
      <w:pPr>
        <w:spacing w:after="160"/>
        <w:ind w:left="360"/>
        <w:rPr>
          <w:rFonts w:eastAsia="Times New Roman"/>
          <w:b/>
          <w:bCs/>
        </w:rPr>
      </w:pPr>
      <w:r w:rsidRPr="00BD6AF4">
        <w:rPr>
          <w:rFonts w:eastAsia="Times New Roman"/>
          <w:b/>
          <w:bCs/>
        </w:rPr>
        <w:t>Forgot Password Link</w:t>
      </w:r>
    </w:p>
    <w:p w14:paraId="6AFFDBB8"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Opens UIS</w:t>
      </w:r>
      <w:r w:rsidRPr="000D6B04">
        <w:rPr>
          <w:rFonts w:eastAsia="Times New Roman"/>
        </w:rPr>
        <w:noBreakHyphen/>
        <w:t>RP</w:t>
      </w:r>
      <w:r w:rsidRPr="000D6B04">
        <w:rPr>
          <w:rFonts w:eastAsia="Times New Roman"/>
        </w:rPr>
        <w:noBreakHyphen/>
        <w:t>01 Reset Password Modal Confirmation</w:t>
      </w:r>
    </w:p>
    <w:p w14:paraId="749D11B5"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Inline text link</w:t>
      </w:r>
    </w:p>
    <w:p w14:paraId="48BD544D" w14:textId="77777777" w:rsidR="00BD6AF4" w:rsidRPr="00BD6AF4" w:rsidRDefault="00BD6AF4" w:rsidP="00BD6AF4">
      <w:pPr>
        <w:spacing w:after="160"/>
        <w:ind w:left="360"/>
        <w:rPr>
          <w:rFonts w:eastAsia="Times New Roman"/>
          <w:b/>
          <w:bCs/>
        </w:rPr>
      </w:pPr>
      <w:r w:rsidRPr="00BD6AF4">
        <w:rPr>
          <w:rFonts w:eastAsia="Times New Roman"/>
          <w:b/>
          <w:bCs/>
        </w:rPr>
        <w:t>Create Account Link</w:t>
      </w:r>
    </w:p>
    <w:p w14:paraId="2257D814"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 xml:space="preserve">Opens </w:t>
      </w:r>
      <w:r w:rsidRPr="000D6B04">
        <w:rPr>
          <w:rFonts w:eastAsia="Times New Roman"/>
          <w:b/>
          <w:bCs/>
        </w:rPr>
        <w:t>UIS</w:t>
      </w:r>
      <w:r w:rsidRPr="000D6B04">
        <w:rPr>
          <w:rFonts w:eastAsia="Times New Roman"/>
          <w:b/>
          <w:bCs/>
        </w:rPr>
        <w:noBreakHyphen/>
        <w:t>CA</w:t>
      </w:r>
      <w:r w:rsidRPr="000D6B04">
        <w:rPr>
          <w:rFonts w:eastAsia="Times New Roman"/>
          <w:b/>
          <w:bCs/>
        </w:rPr>
        <w:noBreakHyphen/>
        <w:t>01 Create Account</w:t>
      </w:r>
    </w:p>
    <w:p w14:paraId="1F094365" w14:textId="77777777" w:rsidR="00BD6AF4" w:rsidRPr="00BD6AF4" w:rsidRDefault="00BD6AF4" w:rsidP="00BD6AF4">
      <w:pPr>
        <w:spacing w:after="160"/>
        <w:ind w:left="360"/>
        <w:rPr>
          <w:rFonts w:eastAsia="Times New Roman"/>
          <w:b/>
          <w:bCs/>
        </w:rPr>
      </w:pPr>
      <w:r w:rsidRPr="00BD6AF4">
        <w:rPr>
          <w:rFonts w:eastAsia="Times New Roman"/>
          <w:b/>
          <w:bCs/>
        </w:rPr>
        <w:t>Login Button</w:t>
      </w:r>
    </w:p>
    <w:p w14:paraId="416B4226"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Primary action</w:t>
      </w:r>
    </w:p>
    <w:p w14:paraId="4AD57815"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Disabled until both fields contain input</w:t>
      </w:r>
    </w:p>
    <w:p w14:paraId="7A6C9405"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Shows loading state during authentication</w:t>
      </w:r>
    </w:p>
    <w:p w14:paraId="32776E37" w14:textId="77777777" w:rsidR="00BD6AF4" w:rsidRPr="00BD6AF4" w:rsidRDefault="00BD6AF4" w:rsidP="00BD6AF4">
      <w:pPr>
        <w:spacing w:after="160"/>
        <w:ind w:left="360"/>
        <w:rPr>
          <w:rFonts w:eastAsia="Times New Roman"/>
          <w:b/>
          <w:bCs/>
        </w:rPr>
      </w:pPr>
      <w:r w:rsidRPr="00BD6AF4">
        <w:rPr>
          <w:rFonts w:eastAsia="Times New Roman"/>
          <w:b/>
          <w:bCs/>
        </w:rPr>
        <w:t>Error Label</w:t>
      </w:r>
    </w:p>
    <w:p w14:paraId="2ACC0B20"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Appears only when authentication fails</w:t>
      </w:r>
    </w:p>
    <w:p w14:paraId="70D3879D"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Uses global error banner pattern (UIS</w:t>
      </w:r>
      <w:r w:rsidRPr="000D6B04">
        <w:rPr>
          <w:rFonts w:eastAsia="Times New Roman"/>
        </w:rPr>
        <w:noBreakHyphen/>
        <w:t>ERR</w:t>
      </w:r>
      <w:r w:rsidRPr="000D6B04">
        <w:rPr>
          <w:rFonts w:eastAsia="Times New Roman"/>
        </w:rPr>
        <w:noBreakHyphen/>
        <w:t>01)</w:t>
      </w:r>
    </w:p>
    <w:p w14:paraId="7E068CB0" w14:textId="4C32AF70" w:rsidR="00BD6AF4" w:rsidRPr="00BD6AF4" w:rsidRDefault="00BD6AF4" w:rsidP="00BD6AF4">
      <w:pPr>
        <w:spacing w:after="160"/>
        <w:ind w:left="360"/>
        <w:rPr>
          <w:rFonts w:eastAsia="Times New Roman"/>
          <w:b/>
          <w:bCs/>
        </w:rPr>
      </w:pPr>
      <w:r w:rsidRPr="00BD6AF4">
        <w:rPr>
          <w:rFonts w:eastAsia="Times New Roman"/>
          <w:b/>
          <w:bCs/>
        </w:rPr>
        <w:t>6.1.</w:t>
      </w:r>
      <w:r>
        <w:rPr>
          <w:rFonts w:eastAsia="Times New Roman"/>
          <w:b/>
          <w:bCs/>
        </w:rPr>
        <w:t>2</w:t>
      </w:r>
      <w:r w:rsidRPr="00BD6AF4">
        <w:rPr>
          <w:rFonts w:eastAsia="Times New Roman"/>
          <w:b/>
          <w:bCs/>
        </w:rPr>
        <w:t>.4 Interaction Rules &amp; Behaviors</w:t>
      </w:r>
    </w:p>
    <w:p w14:paraId="5C50497A"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 xml:space="preserve">Pressing </w:t>
      </w:r>
      <w:r w:rsidRPr="000D6B04">
        <w:rPr>
          <w:rFonts w:eastAsia="Times New Roman"/>
          <w:b/>
          <w:bCs/>
        </w:rPr>
        <w:t>Login</w:t>
      </w:r>
      <w:r w:rsidRPr="000D6B04">
        <w:rPr>
          <w:rFonts w:eastAsia="Times New Roman"/>
        </w:rPr>
        <w:t xml:space="preserve"> triggers authentication</w:t>
      </w:r>
    </w:p>
    <w:p w14:paraId="0F1FABCF"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 xml:space="preserve">On success </w:t>
      </w:r>
      <w:r w:rsidRPr="000D6B04">
        <w:rPr>
          <w:rFonts w:ascii="Arial" w:eastAsia="Times New Roman" w:hAnsi="Arial" w:cs="Arial"/>
        </w:rPr>
        <w:t>→</w:t>
      </w:r>
      <w:r w:rsidRPr="000D6B04">
        <w:rPr>
          <w:rFonts w:eastAsia="Times New Roman"/>
        </w:rPr>
        <w:t xml:space="preserve"> navigate to Dashboard (UIS</w:t>
      </w:r>
      <w:r w:rsidRPr="000D6B04">
        <w:rPr>
          <w:rFonts w:eastAsia="Times New Roman"/>
        </w:rPr>
        <w:noBreakHyphen/>
        <w:t>DASH</w:t>
      </w:r>
      <w:r w:rsidRPr="000D6B04">
        <w:rPr>
          <w:rFonts w:eastAsia="Times New Roman"/>
        </w:rPr>
        <w:noBreakHyphen/>
        <w:t>01)</w:t>
      </w:r>
    </w:p>
    <w:p w14:paraId="4D0ED98C"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 xml:space="preserve">On failure </w:t>
      </w:r>
      <w:r w:rsidRPr="000D6B04">
        <w:rPr>
          <w:rFonts w:ascii="Arial" w:eastAsia="Times New Roman" w:hAnsi="Arial" w:cs="Arial"/>
        </w:rPr>
        <w:t>→</w:t>
      </w:r>
      <w:r w:rsidRPr="000D6B04">
        <w:rPr>
          <w:rFonts w:eastAsia="Times New Roman"/>
        </w:rPr>
        <w:t xml:space="preserve"> show inline error</w:t>
      </w:r>
    </w:p>
    <w:p w14:paraId="4DBCB649"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 xml:space="preserve">“Forgot Password?” </w:t>
      </w:r>
      <w:r w:rsidRPr="000D6B04">
        <w:rPr>
          <w:rFonts w:ascii="Arial" w:eastAsia="Times New Roman" w:hAnsi="Arial" w:cs="Arial"/>
        </w:rPr>
        <w:t>→</w:t>
      </w:r>
      <w:r w:rsidRPr="000D6B04">
        <w:rPr>
          <w:rFonts w:eastAsia="Times New Roman"/>
        </w:rPr>
        <w:t xml:space="preserve"> opens UIS</w:t>
      </w:r>
      <w:r w:rsidRPr="000D6B04">
        <w:rPr>
          <w:rFonts w:eastAsia="Times New Roman"/>
        </w:rPr>
        <w:noBreakHyphen/>
        <w:t>RP</w:t>
      </w:r>
      <w:r w:rsidRPr="000D6B04">
        <w:rPr>
          <w:rFonts w:eastAsia="Times New Roman"/>
        </w:rPr>
        <w:noBreakHyphen/>
        <w:t>01 modal</w:t>
      </w:r>
    </w:p>
    <w:p w14:paraId="5BA9F3F9"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 xml:space="preserve">“Create Account” </w:t>
      </w:r>
      <w:r w:rsidRPr="000D6B04">
        <w:rPr>
          <w:rFonts w:ascii="Arial" w:eastAsia="Times New Roman" w:hAnsi="Arial" w:cs="Arial"/>
        </w:rPr>
        <w:t>→</w:t>
      </w:r>
      <w:r w:rsidRPr="000D6B04">
        <w:rPr>
          <w:rFonts w:eastAsia="Times New Roman"/>
        </w:rPr>
        <w:t xml:space="preserve"> navigates to UIS</w:t>
      </w:r>
      <w:r w:rsidRPr="000D6B04">
        <w:rPr>
          <w:rFonts w:eastAsia="Times New Roman"/>
        </w:rPr>
        <w:noBreakHyphen/>
        <w:t>CA</w:t>
      </w:r>
      <w:r w:rsidRPr="000D6B04">
        <w:rPr>
          <w:rFonts w:eastAsia="Times New Roman"/>
        </w:rPr>
        <w:noBreakHyphen/>
        <w:t>01</w:t>
      </w:r>
    </w:p>
    <w:p w14:paraId="22016F0D"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Keyboard “Enter” submits the form</w:t>
      </w:r>
    </w:p>
    <w:p w14:paraId="2C0E062A" w14:textId="2A7C52E4" w:rsidR="00BD6AF4" w:rsidRPr="00BD6AF4" w:rsidRDefault="00BD6AF4" w:rsidP="00BD6AF4">
      <w:pPr>
        <w:spacing w:after="160"/>
        <w:ind w:left="360"/>
        <w:rPr>
          <w:rFonts w:eastAsia="Times New Roman"/>
          <w:b/>
          <w:bCs/>
        </w:rPr>
      </w:pPr>
      <w:r w:rsidRPr="00BD6AF4">
        <w:rPr>
          <w:rFonts w:eastAsia="Times New Roman"/>
          <w:b/>
          <w:bCs/>
        </w:rPr>
        <w:t>6.1.</w:t>
      </w:r>
      <w:r>
        <w:rPr>
          <w:rFonts w:eastAsia="Times New Roman"/>
          <w:b/>
          <w:bCs/>
        </w:rPr>
        <w:t>2</w:t>
      </w:r>
      <w:r w:rsidRPr="00BD6AF4">
        <w:rPr>
          <w:rFonts w:eastAsia="Times New Roman"/>
          <w:b/>
          <w:bCs/>
        </w:rPr>
        <w:t>.5 Accessibility Requirements</w:t>
      </w:r>
    </w:p>
    <w:p w14:paraId="310F34D4"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Email and Password labels programmatically associated with inputs</w:t>
      </w:r>
    </w:p>
    <w:p w14:paraId="2F6A6C01"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Error message announced via ARIA live region</w:t>
      </w:r>
    </w:p>
    <w:p w14:paraId="20BE24AD"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Login button reachable via keyboard</w:t>
      </w:r>
    </w:p>
    <w:p w14:paraId="3991D12C"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Minimum tap targets (44–48px)</w:t>
      </w:r>
    </w:p>
    <w:p w14:paraId="2A125409" w14:textId="77777777" w:rsidR="00BD6AF4" w:rsidRPr="000D6B04" w:rsidRDefault="00BD6AF4" w:rsidP="000D6B04">
      <w:pPr>
        <w:pStyle w:val="ListParagraph"/>
        <w:numPr>
          <w:ilvl w:val="0"/>
          <w:numId w:val="36"/>
        </w:numPr>
        <w:spacing w:after="160"/>
        <w:rPr>
          <w:rFonts w:eastAsia="Times New Roman"/>
        </w:rPr>
      </w:pPr>
      <w:r w:rsidRPr="000D6B04">
        <w:rPr>
          <w:rFonts w:eastAsia="Times New Roman"/>
        </w:rPr>
        <w:t>Screen reader announces: “Login screen” on load</w:t>
      </w:r>
    </w:p>
    <w:p w14:paraId="1C2EA8F3" w14:textId="6E972098" w:rsidR="00BD6AF4" w:rsidRPr="00BD6AF4" w:rsidRDefault="00BD6AF4" w:rsidP="00BD6AF4">
      <w:pPr>
        <w:spacing w:after="160"/>
        <w:ind w:left="360"/>
        <w:rPr>
          <w:rFonts w:eastAsia="Times New Roman"/>
          <w:b/>
          <w:bCs/>
        </w:rPr>
      </w:pPr>
      <w:r w:rsidRPr="00BD6AF4">
        <w:rPr>
          <w:rFonts w:eastAsia="Times New Roman"/>
          <w:b/>
          <w:bCs/>
        </w:rPr>
        <w:t>6.1.</w:t>
      </w:r>
      <w:r>
        <w:rPr>
          <w:rFonts w:eastAsia="Times New Roman"/>
          <w:b/>
          <w:bCs/>
        </w:rPr>
        <w:t>2</w:t>
      </w:r>
      <w:r w:rsidRPr="00BD6AF4">
        <w:rPr>
          <w:rFonts w:eastAsia="Times New Roman"/>
          <w:b/>
          <w:bCs/>
        </w:rPr>
        <w:t>.6 Related Requirements</w:t>
      </w:r>
    </w:p>
    <w:p w14:paraId="7FEFD57A" w14:textId="67A52820" w:rsidR="00FF3FEF" w:rsidRPr="00BD6AF4" w:rsidRDefault="00BD6AF4" w:rsidP="00BD6AF4">
      <w:pPr>
        <w:spacing w:after="160"/>
        <w:ind w:left="360"/>
        <w:rPr>
          <w:rFonts w:eastAsia="Times New Roman"/>
        </w:rPr>
      </w:pPr>
      <w:r w:rsidRPr="00BD6AF4">
        <w:rPr>
          <w:rFonts w:eastAsia="Times New Roman"/>
        </w:rPr>
        <w:lastRenderedPageBreak/>
        <w:t>BR</w:t>
      </w:r>
      <w:r w:rsidRPr="00BD6AF4">
        <w:rPr>
          <w:rFonts w:eastAsia="Times New Roman"/>
        </w:rPr>
        <w:noBreakHyphen/>
        <w:t>Login</w:t>
      </w:r>
      <w:r w:rsidRPr="00BD6AF4">
        <w:rPr>
          <w:rFonts w:eastAsia="Times New Roman"/>
        </w:rPr>
        <w:noBreakHyphen/>
        <w:t>01, BR</w:t>
      </w:r>
      <w:r w:rsidRPr="00BD6AF4">
        <w:rPr>
          <w:rFonts w:eastAsia="Times New Roman"/>
        </w:rPr>
        <w:noBreakHyphen/>
        <w:t>Login</w:t>
      </w:r>
      <w:r w:rsidRPr="00BD6AF4">
        <w:rPr>
          <w:rFonts w:eastAsia="Times New Roman"/>
        </w:rPr>
        <w:noBreakHyphen/>
        <w:t>02, BR</w:t>
      </w:r>
      <w:r w:rsidRPr="00BD6AF4">
        <w:rPr>
          <w:rFonts w:eastAsia="Times New Roman"/>
        </w:rPr>
        <w:noBreakHyphen/>
        <w:t>Login</w:t>
      </w:r>
      <w:r w:rsidRPr="00BD6AF4">
        <w:rPr>
          <w:rFonts w:eastAsia="Times New Roman"/>
        </w:rPr>
        <w:noBreakHyphen/>
        <w:t>03, BR</w:t>
      </w:r>
      <w:r w:rsidRPr="00BD6AF4">
        <w:rPr>
          <w:rFonts w:eastAsia="Times New Roman"/>
        </w:rPr>
        <w:noBreakHyphen/>
        <w:t>Login</w:t>
      </w:r>
      <w:r w:rsidRPr="00BD6AF4">
        <w:rPr>
          <w:rFonts w:eastAsia="Times New Roman"/>
        </w:rPr>
        <w:noBreakHyphen/>
        <w:t>06, BR</w:t>
      </w:r>
      <w:r w:rsidRPr="00BD6AF4">
        <w:rPr>
          <w:rFonts w:eastAsia="Times New Roman"/>
        </w:rPr>
        <w:noBreakHyphen/>
        <w:t>Login</w:t>
      </w:r>
      <w:r w:rsidRPr="00BD6AF4">
        <w:rPr>
          <w:rFonts w:eastAsia="Times New Roman"/>
        </w:rPr>
        <w:noBreakHyphen/>
        <w:t>07, BR</w:t>
      </w:r>
      <w:r w:rsidRPr="00BD6AF4">
        <w:rPr>
          <w:rFonts w:eastAsia="Times New Roman"/>
        </w:rPr>
        <w:noBreakHyphen/>
        <w:t>Login</w:t>
      </w:r>
      <w:r w:rsidRPr="00BD6AF4">
        <w:rPr>
          <w:rFonts w:eastAsia="Times New Roman"/>
        </w:rPr>
        <w:noBreakHyphen/>
        <w:t>13</w:t>
      </w:r>
    </w:p>
    <w:p w14:paraId="4173F510" w14:textId="341132BB" w:rsidR="004E0CB6" w:rsidRDefault="004E0CB6" w:rsidP="00FF3FEF">
      <w:pPr>
        <w:spacing w:after="160"/>
        <w:ind w:left="360"/>
        <w:rPr>
          <w:rFonts w:ascii="Eras Demi ITC" w:eastAsia="Times New Roman" w:hAnsi="Eras Demi ITC"/>
        </w:rPr>
      </w:pPr>
      <w:r>
        <w:rPr>
          <w:rFonts w:ascii="Eras Demi ITC" w:eastAsia="Times New Roman" w:hAnsi="Eras Demi ITC"/>
        </w:rPr>
        <w:t>6</w:t>
      </w:r>
      <w:r w:rsidRPr="00CB5BCA">
        <w:rPr>
          <w:rFonts w:ascii="Eras Demi ITC" w:eastAsia="Times New Roman" w:hAnsi="Eras Demi ITC"/>
        </w:rPr>
        <w:t>.1.</w:t>
      </w:r>
      <w:r w:rsidR="00BD6AF4">
        <w:rPr>
          <w:rFonts w:ascii="Eras Demi ITC" w:eastAsia="Times New Roman" w:hAnsi="Eras Demi ITC"/>
        </w:rPr>
        <w:t>3</w:t>
      </w:r>
      <w:r>
        <w:rPr>
          <w:rFonts w:ascii="Eras Demi ITC" w:eastAsia="Times New Roman" w:hAnsi="Eras Demi ITC"/>
        </w:rPr>
        <w:t xml:space="preserve"> Wire Frame Reference</w:t>
      </w:r>
    </w:p>
    <w:p w14:paraId="673A85B7" w14:textId="7B6C79F7" w:rsidR="00227620" w:rsidRDefault="00227620" w:rsidP="00227620">
      <w:pPr>
        <w:spacing w:after="160"/>
        <w:ind w:left="360"/>
        <w:rPr>
          <w:rFonts w:ascii="Eras Demi ITC" w:eastAsia="Times New Roman" w:hAnsi="Eras Demi ITC"/>
        </w:rPr>
      </w:pPr>
      <w:r>
        <w:t>UIS-</w:t>
      </w:r>
      <w:r w:rsidR="004E0CB6">
        <w:t>Login-01</w:t>
      </w:r>
    </w:p>
    <w:p w14:paraId="6AA8E52D" w14:textId="77777777" w:rsidR="007143DC" w:rsidRDefault="007143DC" w:rsidP="00FF3FEF">
      <w:pPr>
        <w:spacing w:after="160"/>
        <w:ind w:left="360"/>
        <w:rPr>
          <w:rFonts w:ascii="Eras Demi ITC" w:eastAsia="Times New Roman" w:hAnsi="Eras Demi ITC"/>
        </w:rPr>
      </w:pPr>
    </w:p>
    <w:p w14:paraId="25C6BE2E" w14:textId="77777777" w:rsidR="000D6B04" w:rsidRDefault="000D6B04" w:rsidP="00FF3FEF">
      <w:pPr>
        <w:spacing w:after="160"/>
        <w:ind w:left="360"/>
        <w:rPr>
          <w:rFonts w:ascii="Eras Demi ITC" w:eastAsia="Times New Roman" w:hAnsi="Eras Demi ITC"/>
        </w:rPr>
      </w:pPr>
    </w:p>
    <w:p w14:paraId="2EDDAB9F" w14:textId="3A428A77" w:rsidR="00FF3FEF" w:rsidRDefault="007143DC" w:rsidP="00FF3FEF">
      <w:pPr>
        <w:spacing w:after="160"/>
        <w:ind w:left="360"/>
        <w:rPr>
          <w:rFonts w:ascii="Eras Demi ITC" w:eastAsia="Times New Roman" w:hAnsi="Eras Demi ITC"/>
        </w:rPr>
      </w:pPr>
      <w:r>
        <w:rPr>
          <w:rFonts w:ascii="Eras Demi ITC" w:eastAsia="Times New Roman" w:hAnsi="Eras Demi ITC"/>
        </w:rPr>
        <w:br/>
      </w:r>
      <w:r w:rsidR="00205BCD">
        <w:rPr>
          <w:rFonts w:ascii="Eras Demi ITC" w:eastAsia="Times New Roman" w:hAnsi="Eras Demi ITC"/>
        </w:rPr>
        <w:t>6</w:t>
      </w:r>
      <w:r w:rsidR="00FF3FEF" w:rsidRPr="00CB5BCA">
        <w:rPr>
          <w:rFonts w:ascii="Eras Demi ITC" w:eastAsia="Times New Roman" w:hAnsi="Eras Demi ITC"/>
        </w:rPr>
        <w:t>.1.</w:t>
      </w:r>
      <w:r w:rsidR="00BD6AF4">
        <w:rPr>
          <w:rFonts w:ascii="Eras Demi ITC" w:eastAsia="Times New Roman" w:hAnsi="Eras Demi ITC"/>
        </w:rPr>
        <w:t>35</w:t>
      </w:r>
      <w:r w:rsidR="00FF3FEF">
        <w:rPr>
          <w:rFonts w:ascii="Eras Demi ITC" w:eastAsia="Times New Roman" w:hAnsi="Eras Demi ITC"/>
        </w:rPr>
        <w:t xml:space="preserve"> User Interface</w:t>
      </w:r>
      <w:r w:rsidR="00544D13">
        <w:rPr>
          <w:rFonts w:ascii="Eras Demi ITC" w:eastAsia="Times New Roman" w:hAnsi="Eras Demi ITC"/>
        </w:rPr>
        <w:t xml:space="preserve"> Design</w:t>
      </w:r>
    </w:p>
    <w:p w14:paraId="759D95C4" w14:textId="19E26E6B" w:rsidR="00C63E94" w:rsidRPr="00CB5BCA" w:rsidRDefault="0078611F" w:rsidP="0078611F">
      <w:pPr>
        <w:spacing w:after="160"/>
        <w:ind w:left="360" w:firstLine="360"/>
        <w:rPr>
          <w:rFonts w:ascii="Eras Demi ITC" w:eastAsia="Times New Roman" w:hAnsi="Eras Demi ITC"/>
        </w:rPr>
      </w:pPr>
      <w:r>
        <w:rPr>
          <w:rFonts w:eastAsia="Times New Roman"/>
          <w:noProof/>
        </w:rPr>
        <w:drawing>
          <wp:anchor distT="0" distB="0" distL="114300" distR="114300" simplePos="0" relativeHeight="251658240" behindDoc="1" locked="0" layoutInCell="1" allowOverlap="1" wp14:anchorId="14779027" wp14:editId="091107F4">
            <wp:simplePos x="0" y="0"/>
            <wp:positionH relativeFrom="column">
              <wp:posOffset>177165</wp:posOffset>
            </wp:positionH>
            <wp:positionV relativeFrom="paragraph">
              <wp:posOffset>285115</wp:posOffset>
            </wp:positionV>
            <wp:extent cx="2101850" cy="1724025"/>
            <wp:effectExtent l="0" t="0" r="0" b="9525"/>
            <wp:wrapTight wrapText="bothSides">
              <wp:wrapPolygon edited="0">
                <wp:start x="0" y="0"/>
                <wp:lineTo x="0" y="21481"/>
                <wp:lineTo x="21339" y="21481"/>
                <wp:lineTo x="21339" y="0"/>
                <wp:lineTo x="0" y="0"/>
              </wp:wrapPolygon>
            </wp:wrapTight>
            <wp:docPr id="558333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33886" name="Picture 2"/>
                    <pic:cNvPicPr/>
                  </pic:nvPicPr>
                  <pic:blipFill rotWithShape="1">
                    <a:blip r:embed="rId9">
                      <a:extLst>
                        <a:ext uri="{28A0092B-C50C-407E-A947-70E740481C1C}">
                          <a14:useLocalDpi xmlns:a14="http://schemas.microsoft.com/office/drawing/2010/main" val="0"/>
                        </a:ext>
                      </a:extLst>
                    </a:blip>
                    <a:srcRect b="62884"/>
                    <a:stretch>
                      <a:fillRect/>
                    </a:stretch>
                  </pic:blipFill>
                  <pic:spPr bwMode="auto">
                    <a:xfrm>
                      <a:off x="0" y="0"/>
                      <a:ext cx="2101850" cy="1724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5BCD">
        <w:rPr>
          <w:rFonts w:ascii="Eras Demi ITC" w:eastAsia="Times New Roman" w:hAnsi="Eras Demi ITC"/>
        </w:rPr>
        <w:t>6</w:t>
      </w:r>
      <w:r w:rsidR="00C63E94" w:rsidRPr="00CB5BCA">
        <w:rPr>
          <w:rFonts w:ascii="Eras Demi ITC" w:eastAsia="Times New Roman" w:hAnsi="Eras Demi ITC"/>
        </w:rPr>
        <w:t>.1.</w:t>
      </w:r>
      <w:r w:rsidR="00BD6AF4">
        <w:rPr>
          <w:rFonts w:ascii="Eras Demi ITC" w:eastAsia="Times New Roman" w:hAnsi="Eras Demi ITC"/>
        </w:rPr>
        <w:t>3</w:t>
      </w:r>
      <w:r w:rsidR="00C63E94">
        <w:rPr>
          <w:rFonts w:ascii="Eras Demi ITC" w:eastAsia="Times New Roman" w:hAnsi="Eras Demi ITC"/>
        </w:rPr>
        <w:t>.1</w:t>
      </w:r>
      <w:r w:rsidR="00C63E94" w:rsidRPr="00CB5BCA">
        <w:rPr>
          <w:rFonts w:ascii="Eras Demi ITC" w:eastAsia="Times New Roman" w:hAnsi="Eras Demi ITC"/>
        </w:rPr>
        <w:t xml:space="preserve"> </w:t>
      </w:r>
      <w:r w:rsidR="00C63E94">
        <w:rPr>
          <w:rFonts w:ascii="Eras Demi ITC" w:eastAsia="Times New Roman" w:hAnsi="Eras Demi ITC"/>
        </w:rPr>
        <w:t>Login UI</w:t>
      </w:r>
    </w:p>
    <w:p w14:paraId="602D5B64" w14:textId="37EB714D" w:rsidR="00CB5BCA" w:rsidRDefault="00CB5BCA" w:rsidP="005B7493">
      <w:pPr>
        <w:spacing w:after="160"/>
        <w:rPr>
          <w:rFonts w:eastAsia="Times New Roman"/>
        </w:rPr>
      </w:pPr>
    </w:p>
    <w:p w14:paraId="1825AE37" w14:textId="77777777" w:rsidR="006B655B" w:rsidRDefault="006B655B" w:rsidP="005B7493">
      <w:pPr>
        <w:spacing w:after="160"/>
        <w:rPr>
          <w:rFonts w:eastAsia="Times New Roman"/>
        </w:rPr>
      </w:pPr>
    </w:p>
    <w:p w14:paraId="28BC0BF5" w14:textId="77777777" w:rsidR="006B655B" w:rsidRDefault="006B655B" w:rsidP="005B7493">
      <w:pPr>
        <w:spacing w:after="160"/>
        <w:rPr>
          <w:rFonts w:eastAsia="Times New Roman"/>
        </w:rPr>
      </w:pPr>
    </w:p>
    <w:p w14:paraId="72977E81" w14:textId="77777777" w:rsidR="006B655B" w:rsidRDefault="006B655B" w:rsidP="005B7493">
      <w:pPr>
        <w:spacing w:after="160"/>
        <w:rPr>
          <w:rFonts w:eastAsia="Times New Roman"/>
        </w:rPr>
      </w:pPr>
    </w:p>
    <w:p w14:paraId="4FC69135" w14:textId="77777777" w:rsidR="006B655B" w:rsidRDefault="006B655B" w:rsidP="005B7493">
      <w:pPr>
        <w:spacing w:after="160"/>
        <w:rPr>
          <w:rFonts w:eastAsia="Times New Roman"/>
        </w:rPr>
      </w:pPr>
    </w:p>
    <w:p w14:paraId="3D51389C" w14:textId="7BBD46C0" w:rsidR="006B655B" w:rsidRDefault="008565F8" w:rsidP="005B7493">
      <w:pPr>
        <w:spacing w:after="160"/>
        <w:rPr>
          <w:rFonts w:eastAsia="Times New Roman"/>
        </w:rPr>
      </w:pPr>
      <w:r w:rsidRPr="008565F8">
        <w:rPr>
          <w:rFonts w:eastAsia="Times New Roman"/>
          <w:noProof/>
        </w:rPr>
        <w:drawing>
          <wp:anchor distT="0" distB="0" distL="114300" distR="114300" simplePos="0" relativeHeight="251698176" behindDoc="0" locked="0" layoutInCell="1" allowOverlap="1" wp14:anchorId="2D05A95C" wp14:editId="275025B8">
            <wp:simplePos x="0" y="0"/>
            <wp:positionH relativeFrom="column">
              <wp:posOffset>466157</wp:posOffset>
            </wp:positionH>
            <wp:positionV relativeFrom="paragraph">
              <wp:posOffset>182245</wp:posOffset>
            </wp:positionV>
            <wp:extent cx="1554480" cy="182880"/>
            <wp:effectExtent l="0" t="0" r="7620" b="7620"/>
            <wp:wrapNone/>
            <wp:docPr id="152503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3110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54480" cy="182880"/>
                    </a:xfrm>
                    <a:prstGeom prst="rect">
                      <a:avLst/>
                    </a:prstGeom>
                  </pic:spPr>
                </pic:pic>
              </a:graphicData>
            </a:graphic>
            <wp14:sizeRelH relativeFrom="page">
              <wp14:pctWidth>0</wp14:pctWidth>
            </wp14:sizeRelH>
            <wp14:sizeRelV relativeFrom="page">
              <wp14:pctHeight>0</wp14:pctHeight>
            </wp14:sizeRelV>
          </wp:anchor>
        </w:drawing>
      </w:r>
    </w:p>
    <w:p w14:paraId="3DBEC3E7" w14:textId="4E430255" w:rsidR="006B655B" w:rsidRPr="00CB5BCA" w:rsidRDefault="006B655B" w:rsidP="005B7493">
      <w:pPr>
        <w:spacing w:after="160"/>
        <w:rPr>
          <w:rFonts w:eastAsia="Times New Roman"/>
        </w:rPr>
      </w:pPr>
    </w:p>
    <w:p w14:paraId="3848FBE7" w14:textId="3A8BAEDE" w:rsidR="00F044DA" w:rsidRPr="00411527" w:rsidRDefault="00205BCD" w:rsidP="00F044DA">
      <w:pPr>
        <w:pStyle w:val="Heading3"/>
        <w:rPr>
          <w:rFonts w:eastAsia="Times New Roman"/>
        </w:rPr>
      </w:pPr>
      <w:bookmarkStart w:id="45" w:name="_Toc228800616"/>
      <w:r>
        <w:rPr>
          <w:rFonts w:eastAsia="Times New Roman"/>
        </w:rPr>
        <w:t>6</w:t>
      </w:r>
      <w:r w:rsidR="00F044DA" w:rsidRPr="00411527">
        <w:rPr>
          <w:rFonts w:eastAsia="Times New Roman"/>
        </w:rPr>
        <w:t>.</w:t>
      </w:r>
      <w:r w:rsidR="00F044DA">
        <w:rPr>
          <w:rFonts w:eastAsia="Times New Roman"/>
        </w:rPr>
        <w:t>2</w:t>
      </w:r>
      <w:r w:rsidR="00F044DA" w:rsidRPr="00411527">
        <w:rPr>
          <w:rFonts w:eastAsia="Times New Roman"/>
        </w:rPr>
        <w:t xml:space="preserve"> </w:t>
      </w:r>
      <w:r w:rsidR="00DA5B15">
        <w:rPr>
          <w:rFonts w:eastAsia="Times New Roman"/>
        </w:rPr>
        <w:t>UIS</w:t>
      </w:r>
      <w:r w:rsidR="008F1748">
        <w:rPr>
          <w:rFonts w:eastAsia="Times New Roman"/>
        </w:rPr>
        <w:t>-</w:t>
      </w:r>
      <w:r w:rsidR="00DE4F7E">
        <w:rPr>
          <w:rFonts w:eastAsia="Times New Roman"/>
        </w:rPr>
        <w:t>CA-01</w:t>
      </w:r>
      <w:r w:rsidR="008F1748">
        <w:rPr>
          <w:rFonts w:eastAsia="Times New Roman"/>
        </w:rPr>
        <w:t xml:space="preserve"> </w:t>
      </w:r>
      <w:r w:rsidR="00F044DA">
        <w:rPr>
          <w:rFonts w:eastAsia="Times New Roman"/>
        </w:rPr>
        <w:t>Create Account</w:t>
      </w:r>
      <w:bookmarkEnd w:id="45"/>
    </w:p>
    <w:p w14:paraId="601581FB" w14:textId="70D5F0A5" w:rsidR="00F044DA" w:rsidRDefault="00205BCD" w:rsidP="00CF2230">
      <w:pPr>
        <w:spacing w:after="160"/>
        <w:ind w:left="360"/>
        <w:rPr>
          <w:rFonts w:eastAsia="Times New Roman"/>
        </w:rPr>
      </w:pPr>
      <w:r>
        <w:rPr>
          <w:rFonts w:ascii="Eras Demi ITC" w:eastAsia="Times New Roman" w:hAnsi="Eras Demi ITC"/>
        </w:rPr>
        <w:t>6</w:t>
      </w:r>
      <w:r w:rsidR="00F044DA" w:rsidRPr="00411527">
        <w:rPr>
          <w:rFonts w:ascii="Eras Demi ITC" w:eastAsia="Times New Roman" w:hAnsi="Eras Demi ITC"/>
        </w:rPr>
        <w:t>.</w:t>
      </w:r>
      <w:r w:rsidR="00F044DA">
        <w:rPr>
          <w:rFonts w:ascii="Eras Demi ITC" w:eastAsia="Times New Roman" w:hAnsi="Eras Demi ITC"/>
        </w:rPr>
        <w:t>2</w:t>
      </w:r>
      <w:r w:rsidR="00F044DA" w:rsidRPr="00411527">
        <w:rPr>
          <w:rFonts w:ascii="Eras Demi ITC" w:eastAsia="Times New Roman" w:hAnsi="Eras Demi ITC"/>
        </w:rPr>
        <w:t>.1 Purpose</w:t>
      </w:r>
      <w:r w:rsidR="00CF2230">
        <w:rPr>
          <w:rFonts w:ascii="Eras Demi ITC" w:eastAsia="Times New Roman" w:hAnsi="Eras Demi ITC"/>
        </w:rPr>
        <w:br/>
      </w:r>
      <w:r w:rsidR="00F044DA">
        <w:rPr>
          <w:rFonts w:eastAsia="Times New Roman"/>
        </w:rPr>
        <w:t xml:space="preserve">Allow the user to create a new account for the use of the application. </w:t>
      </w:r>
    </w:p>
    <w:p w14:paraId="52FA944A" w14:textId="77777777" w:rsidR="00147E3D" w:rsidRPr="00147E3D" w:rsidRDefault="00147E3D" w:rsidP="00147E3D">
      <w:pPr>
        <w:spacing w:after="160"/>
        <w:ind w:left="360"/>
        <w:rPr>
          <w:rFonts w:ascii="Eras Demi ITC" w:eastAsia="Times New Roman" w:hAnsi="Eras Demi ITC"/>
        </w:rPr>
      </w:pPr>
      <w:r w:rsidRPr="00147E3D">
        <w:rPr>
          <w:rFonts w:ascii="Eras Demi ITC" w:eastAsia="Times New Roman" w:hAnsi="Eras Demi ITC"/>
        </w:rPr>
        <w:t>6.2.4 Screen Layout</w:t>
      </w:r>
    </w:p>
    <w:p w14:paraId="7217C368" w14:textId="77777777" w:rsidR="00147E3D" w:rsidRPr="00147E3D" w:rsidRDefault="00147E3D" w:rsidP="00147E3D">
      <w:pPr>
        <w:spacing w:after="160"/>
        <w:ind w:left="360"/>
        <w:rPr>
          <w:rFonts w:ascii="Eras Demi ITC" w:eastAsia="Times New Roman" w:hAnsi="Eras Demi ITC"/>
        </w:rPr>
      </w:pPr>
      <w:r w:rsidRPr="00147E3D">
        <w:rPr>
          <w:rFonts w:ascii="Eras Demi ITC" w:eastAsia="Times New Roman" w:hAnsi="Eras Demi ITC"/>
        </w:rPr>
        <w:t>6.2.4.1 Layout Structure</w:t>
      </w:r>
    </w:p>
    <w:p w14:paraId="14B05589" w14:textId="77777777" w:rsidR="00147E3D" w:rsidRPr="00147E3D" w:rsidRDefault="00147E3D" w:rsidP="00147E3D">
      <w:pPr>
        <w:spacing w:after="160"/>
        <w:ind w:left="360"/>
        <w:rPr>
          <w:rFonts w:eastAsia="Times New Roman"/>
          <w:b/>
          <w:bCs/>
        </w:rPr>
      </w:pPr>
      <w:r w:rsidRPr="00147E3D">
        <w:rPr>
          <w:rFonts w:eastAsia="Times New Roman"/>
          <w:b/>
          <w:bCs/>
        </w:rPr>
        <w:t>Header</w:t>
      </w:r>
    </w:p>
    <w:p w14:paraId="4BCE19D9" w14:textId="77777777" w:rsidR="00147E3D" w:rsidRPr="000D6B04" w:rsidRDefault="00147E3D" w:rsidP="000D6B04">
      <w:pPr>
        <w:pStyle w:val="ListParagraph"/>
        <w:numPr>
          <w:ilvl w:val="0"/>
          <w:numId w:val="36"/>
        </w:numPr>
        <w:spacing w:after="160"/>
        <w:rPr>
          <w:rFonts w:eastAsia="Times New Roman"/>
        </w:rPr>
      </w:pPr>
      <w:r w:rsidRPr="000D6B04">
        <w:rPr>
          <w:rFonts w:eastAsia="Times New Roman"/>
        </w:rPr>
        <w:t>NeuByte Logo centered or left</w:t>
      </w:r>
      <w:r w:rsidRPr="000D6B04">
        <w:rPr>
          <w:rFonts w:eastAsia="Times New Roman"/>
        </w:rPr>
        <w:noBreakHyphen/>
        <w:t>aligned</w:t>
      </w:r>
    </w:p>
    <w:p w14:paraId="3CC272B3" w14:textId="77777777" w:rsidR="00147E3D" w:rsidRPr="000D6B04" w:rsidRDefault="00147E3D" w:rsidP="000D6B04">
      <w:pPr>
        <w:pStyle w:val="ListParagraph"/>
        <w:numPr>
          <w:ilvl w:val="0"/>
          <w:numId w:val="36"/>
        </w:numPr>
        <w:spacing w:after="160"/>
        <w:rPr>
          <w:rFonts w:eastAsia="Times New Roman"/>
        </w:rPr>
      </w:pPr>
      <w:r w:rsidRPr="000D6B04">
        <w:rPr>
          <w:rFonts w:eastAsia="Times New Roman"/>
        </w:rPr>
        <w:t>No Notification Icon</w:t>
      </w:r>
    </w:p>
    <w:p w14:paraId="0AB700D7" w14:textId="77777777" w:rsidR="00147E3D" w:rsidRPr="000D6B04" w:rsidRDefault="00147E3D" w:rsidP="000D6B04">
      <w:pPr>
        <w:pStyle w:val="ListParagraph"/>
        <w:numPr>
          <w:ilvl w:val="0"/>
          <w:numId w:val="36"/>
        </w:numPr>
        <w:spacing w:after="160"/>
        <w:rPr>
          <w:rFonts w:eastAsia="Times New Roman"/>
        </w:rPr>
      </w:pPr>
      <w:r w:rsidRPr="000D6B04">
        <w:rPr>
          <w:rFonts w:eastAsia="Times New Roman"/>
        </w:rPr>
        <w:t>No Hamburger Menu</w:t>
      </w:r>
    </w:p>
    <w:p w14:paraId="29A7FA58" w14:textId="77777777" w:rsidR="00147E3D" w:rsidRPr="000D6B04" w:rsidRDefault="00147E3D" w:rsidP="000D6B04">
      <w:pPr>
        <w:pStyle w:val="ListParagraph"/>
        <w:numPr>
          <w:ilvl w:val="0"/>
          <w:numId w:val="36"/>
        </w:numPr>
        <w:spacing w:after="160"/>
        <w:rPr>
          <w:rFonts w:eastAsia="Times New Roman"/>
        </w:rPr>
      </w:pPr>
      <w:r w:rsidRPr="000D6B04">
        <w:rPr>
          <w:rFonts w:eastAsia="Times New Roman"/>
        </w:rPr>
        <w:t>No navigation elements</w:t>
      </w:r>
    </w:p>
    <w:p w14:paraId="2C3BCB53" w14:textId="77777777" w:rsidR="00147E3D" w:rsidRPr="000D6B04" w:rsidRDefault="00147E3D" w:rsidP="000D6B04">
      <w:pPr>
        <w:pStyle w:val="ListParagraph"/>
        <w:numPr>
          <w:ilvl w:val="0"/>
          <w:numId w:val="36"/>
        </w:numPr>
        <w:spacing w:after="160"/>
        <w:rPr>
          <w:rFonts w:eastAsia="Times New Roman"/>
        </w:rPr>
      </w:pPr>
      <w:r w:rsidRPr="000D6B04">
        <w:rPr>
          <w:rFonts w:eastAsia="Times New Roman"/>
        </w:rPr>
        <w:t>Static, non</w:t>
      </w:r>
      <w:r w:rsidRPr="000D6B04">
        <w:rPr>
          <w:rFonts w:eastAsia="Times New Roman"/>
        </w:rPr>
        <w:noBreakHyphen/>
        <w:t>interactive</w:t>
      </w:r>
    </w:p>
    <w:p w14:paraId="0CF40254" w14:textId="77777777" w:rsidR="00147E3D" w:rsidRPr="000D6B04" w:rsidRDefault="00147E3D" w:rsidP="000D6B04">
      <w:pPr>
        <w:pStyle w:val="ListParagraph"/>
        <w:numPr>
          <w:ilvl w:val="0"/>
          <w:numId w:val="36"/>
        </w:numPr>
        <w:spacing w:after="160"/>
        <w:rPr>
          <w:rFonts w:eastAsia="Times New Roman"/>
        </w:rPr>
      </w:pPr>
      <w:r w:rsidRPr="000D6B04">
        <w:rPr>
          <w:rFonts w:eastAsia="Times New Roman"/>
        </w:rPr>
        <w:t>Matches unauthenticated header rules</w:t>
      </w:r>
    </w:p>
    <w:p w14:paraId="0809F576" w14:textId="77777777" w:rsidR="00147E3D" w:rsidRPr="00147E3D" w:rsidRDefault="00147E3D" w:rsidP="00147E3D">
      <w:pPr>
        <w:spacing w:after="160"/>
        <w:ind w:left="360"/>
        <w:rPr>
          <w:rFonts w:eastAsia="Times New Roman"/>
          <w:b/>
          <w:bCs/>
        </w:rPr>
      </w:pPr>
      <w:r w:rsidRPr="00147E3D">
        <w:rPr>
          <w:rFonts w:eastAsia="Times New Roman"/>
          <w:b/>
          <w:bCs/>
        </w:rPr>
        <w:t>Body</w:t>
      </w:r>
    </w:p>
    <w:p w14:paraId="011A520A" w14:textId="77777777" w:rsidR="00147E3D" w:rsidRPr="00147E3D" w:rsidRDefault="00147E3D" w:rsidP="00147E3D">
      <w:pPr>
        <w:spacing w:after="160"/>
        <w:ind w:left="360"/>
        <w:rPr>
          <w:rFonts w:eastAsia="Times New Roman"/>
        </w:rPr>
      </w:pPr>
      <w:r w:rsidRPr="00147E3D">
        <w:rPr>
          <w:rFonts w:eastAsia="Times New Roman"/>
        </w:rPr>
        <w:t>A vertically stacked account creation form centered on the screen.</w:t>
      </w:r>
    </w:p>
    <w:p w14:paraId="69C9F683" w14:textId="77777777" w:rsidR="00147E3D" w:rsidRPr="00147E3D" w:rsidRDefault="00147E3D" w:rsidP="00147E3D">
      <w:pPr>
        <w:spacing w:after="160"/>
        <w:ind w:left="360"/>
        <w:rPr>
          <w:rFonts w:eastAsia="Times New Roman"/>
        </w:rPr>
      </w:pPr>
      <w:r w:rsidRPr="00147E3D">
        <w:rPr>
          <w:rFonts w:eastAsia="Times New Roman"/>
          <w:b/>
          <w:bCs/>
        </w:rPr>
        <w:t>Elements:</w:t>
      </w:r>
    </w:p>
    <w:p w14:paraId="4661F8E6" w14:textId="4C7523FC" w:rsidR="009A1F4F" w:rsidRPr="000D6B04" w:rsidRDefault="009A1F4F" w:rsidP="000D6B04">
      <w:pPr>
        <w:pStyle w:val="ListParagraph"/>
        <w:numPr>
          <w:ilvl w:val="0"/>
          <w:numId w:val="36"/>
        </w:numPr>
        <w:spacing w:after="160"/>
        <w:rPr>
          <w:rFonts w:eastAsia="Times New Roman"/>
        </w:rPr>
      </w:pPr>
      <w:r w:rsidRPr="000D6B04">
        <w:rPr>
          <w:rFonts w:eastAsia="Times New Roman"/>
        </w:rPr>
        <w:t>Full Name + Text Input</w:t>
      </w:r>
    </w:p>
    <w:p w14:paraId="0402F83B" w14:textId="4FCEAA24" w:rsidR="00147E3D" w:rsidRPr="000D6B04" w:rsidRDefault="00147E3D" w:rsidP="000D6B04">
      <w:pPr>
        <w:pStyle w:val="ListParagraph"/>
        <w:numPr>
          <w:ilvl w:val="0"/>
          <w:numId w:val="36"/>
        </w:numPr>
        <w:spacing w:after="160"/>
        <w:rPr>
          <w:rFonts w:eastAsia="Times New Roman"/>
        </w:rPr>
      </w:pPr>
      <w:r w:rsidRPr="000D6B04">
        <w:rPr>
          <w:rFonts w:eastAsia="Times New Roman"/>
        </w:rPr>
        <w:t>Email Label + Text Input</w:t>
      </w:r>
    </w:p>
    <w:p w14:paraId="00F998F3" w14:textId="77777777" w:rsidR="00147E3D" w:rsidRPr="000D6B04" w:rsidRDefault="00147E3D" w:rsidP="000D6B04">
      <w:pPr>
        <w:pStyle w:val="ListParagraph"/>
        <w:numPr>
          <w:ilvl w:val="0"/>
          <w:numId w:val="36"/>
        </w:numPr>
        <w:spacing w:after="160"/>
        <w:rPr>
          <w:rFonts w:eastAsia="Times New Roman"/>
        </w:rPr>
      </w:pPr>
      <w:r w:rsidRPr="000D6B04">
        <w:rPr>
          <w:rFonts w:eastAsia="Times New Roman"/>
        </w:rPr>
        <w:lastRenderedPageBreak/>
        <w:t>Password Label + Password Input</w:t>
      </w:r>
    </w:p>
    <w:p w14:paraId="026D4785" w14:textId="77777777" w:rsidR="00147E3D" w:rsidRPr="000D6B04" w:rsidRDefault="00147E3D" w:rsidP="000D6B04">
      <w:pPr>
        <w:pStyle w:val="ListParagraph"/>
        <w:numPr>
          <w:ilvl w:val="0"/>
          <w:numId w:val="36"/>
        </w:numPr>
        <w:spacing w:after="160"/>
        <w:rPr>
          <w:rFonts w:eastAsia="Times New Roman"/>
        </w:rPr>
      </w:pPr>
      <w:r w:rsidRPr="000D6B04">
        <w:rPr>
          <w:rFonts w:eastAsia="Times New Roman"/>
        </w:rPr>
        <w:t>Password Requirements Text (1–2 lines)</w:t>
      </w:r>
    </w:p>
    <w:p w14:paraId="355D775C" w14:textId="77777777" w:rsidR="00147E3D" w:rsidRPr="000D6B04" w:rsidRDefault="00147E3D" w:rsidP="000D6B04">
      <w:pPr>
        <w:pStyle w:val="ListParagraph"/>
        <w:numPr>
          <w:ilvl w:val="0"/>
          <w:numId w:val="36"/>
        </w:numPr>
        <w:spacing w:after="160"/>
        <w:rPr>
          <w:rFonts w:eastAsia="Times New Roman"/>
        </w:rPr>
      </w:pPr>
      <w:r w:rsidRPr="000D6B04">
        <w:rPr>
          <w:rFonts w:eastAsia="Times New Roman"/>
        </w:rPr>
        <w:t>Confirm Password Label + Password Input</w:t>
      </w:r>
    </w:p>
    <w:p w14:paraId="5DB8D2AE" w14:textId="77777777" w:rsidR="00147E3D" w:rsidRPr="000D6B04" w:rsidRDefault="00147E3D" w:rsidP="000D6B04">
      <w:pPr>
        <w:pStyle w:val="ListParagraph"/>
        <w:numPr>
          <w:ilvl w:val="0"/>
          <w:numId w:val="36"/>
        </w:numPr>
        <w:spacing w:after="160"/>
        <w:rPr>
          <w:rFonts w:eastAsia="Times New Roman"/>
        </w:rPr>
      </w:pPr>
      <w:r w:rsidRPr="000D6B04">
        <w:rPr>
          <w:rFonts w:eastAsia="Times New Roman"/>
        </w:rPr>
        <w:t>Create Account Button (primary action)</w:t>
      </w:r>
    </w:p>
    <w:p w14:paraId="16774EFE" w14:textId="77777777" w:rsidR="00147E3D" w:rsidRPr="000D6B04" w:rsidRDefault="00147E3D" w:rsidP="000D6B04">
      <w:pPr>
        <w:pStyle w:val="ListParagraph"/>
        <w:numPr>
          <w:ilvl w:val="0"/>
          <w:numId w:val="36"/>
        </w:numPr>
        <w:spacing w:after="160"/>
        <w:rPr>
          <w:rFonts w:eastAsia="Times New Roman"/>
        </w:rPr>
      </w:pPr>
      <w:r w:rsidRPr="000D6B04">
        <w:rPr>
          <w:rFonts w:eastAsia="Times New Roman"/>
        </w:rPr>
        <w:t>Inline Error Label (appears only when validation fails)</w:t>
      </w:r>
    </w:p>
    <w:p w14:paraId="7A1E261C" w14:textId="77777777" w:rsidR="00147E3D" w:rsidRPr="000D6B04" w:rsidRDefault="00147E3D" w:rsidP="000D6B04">
      <w:pPr>
        <w:pStyle w:val="ListParagraph"/>
        <w:numPr>
          <w:ilvl w:val="0"/>
          <w:numId w:val="36"/>
        </w:numPr>
        <w:spacing w:after="160"/>
        <w:rPr>
          <w:rFonts w:eastAsia="Times New Roman"/>
        </w:rPr>
      </w:pPr>
      <w:r w:rsidRPr="000D6B04">
        <w:rPr>
          <w:rFonts w:eastAsia="Times New Roman"/>
        </w:rPr>
        <w:t>Link back to Login (optional, depending on your navigation pattern)</w:t>
      </w:r>
    </w:p>
    <w:p w14:paraId="71A8F715" w14:textId="44B0A69F" w:rsidR="00147E3D" w:rsidRPr="00147E3D" w:rsidRDefault="000D6B04" w:rsidP="00147E3D">
      <w:pPr>
        <w:spacing w:after="160"/>
        <w:ind w:left="360"/>
        <w:rPr>
          <w:rFonts w:eastAsia="Times New Roman"/>
          <w:b/>
          <w:bCs/>
        </w:rPr>
      </w:pPr>
      <w:r>
        <w:rPr>
          <w:rFonts w:eastAsia="Times New Roman"/>
          <w:b/>
          <w:bCs/>
        </w:rPr>
        <w:br/>
      </w:r>
      <w:r w:rsidR="00147E3D" w:rsidRPr="00147E3D">
        <w:rPr>
          <w:rFonts w:eastAsia="Times New Roman"/>
          <w:b/>
          <w:bCs/>
        </w:rPr>
        <w:t>Footer</w:t>
      </w:r>
    </w:p>
    <w:p w14:paraId="7A1BC4A8" w14:textId="19D67FC4" w:rsidR="00147E3D" w:rsidRPr="000D6B04" w:rsidRDefault="0037050A" w:rsidP="000D6B04">
      <w:pPr>
        <w:pStyle w:val="ListParagraph"/>
        <w:numPr>
          <w:ilvl w:val="0"/>
          <w:numId w:val="36"/>
        </w:numPr>
        <w:spacing w:after="160"/>
        <w:rPr>
          <w:rFonts w:eastAsia="Times New Roman"/>
        </w:rPr>
      </w:pPr>
      <w:r w:rsidRPr="000D6B04">
        <w:rPr>
          <w:rFonts w:eastAsia="Times New Roman"/>
        </w:rPr>
        <w:t>App Version</w:t>
      </w:r>
    </w:p>
    <w:p w14:paraId="4F09DC00" w14:textId="34419D26" w:rsidR="00147E3D" w:rsidRDefault="0037050A" w:rsidP="000D6B04">
      <w:pPr>
        <w:pStyle w:val="ListParagraph"/>
        <w:numPr>
          <w:ilvl w:val="0"/>
          <w:numId w:val="36"/>
        </w:numPr>
        <w:spacing w:after="160"/>
        <w:rPr>
          <w:rFonts w:eastAsia="Times New Roman"/>
        </w:rPr>
      </w:pPr>
      <w:r w:rsidRPr="000D6B04">
        <w:rPr>
          <w:rFonts w:eastAsia="Times New Roman"/>
        </w:rPr>
        <w:t>Privacy / Terms links</w:t>
      </w:r>
    </w:p>
    <w:p w14:paraId="7FD0ED02" w14:textId="28A92224" w:rsidR="00342C65" w:rsidRPr="00342C65" w:rsidRDefault="00342C65" w:rsidP="00342C65">
      <w:pPr>
        <w:pStyle w:val="ListParagraph"/>
        <w:numPr>
          <w:ilvl w:val="0"/>
          <w:numId w:val="36"/>
        </w:numPr>
        <w:spacing w:after="160"/>
        <w:rPr>
          <w:rFonts w:eastAsia="Times New Roman"/>
        </w:rPr>
      </w:pPr>
      <w:r w:rsidRPr="00264E44">
        <w:rPr>
          <w:rFonts w:eastAsia="Times New Roman"/>
        </w:rPr>
        <w:t>Copyright</w:t>
      </w:r>
    </w:p>
    <w:p w14:paraId="7152D7FF" w14:textId="77777777" w:rsidR="00AA3D44" w:rsidRPr="00AA3D44" w:rsidRDefault="00AA3D44" w:rsidP="00AA3D44">
      <w:pPr>
        <w:spacing w:after="160"/>
        <w:rPr>
          <w:rFonts w:eastAsia="Times New Roman"/>
          <w:b/>
          <w:bCs/>
        </w:rPr>
      </w:pPr>
      <w:r>
        <w:rPr>
          <w:rFonts w:eastAsia="Times New Roman"/>
        </w:rPr>
        <w:t xml:space="preserve">       </w:t>
      </w:r>
      <w:r w:rsidRPr="00AA3D44">
        <w:rPr>
          <w:rFonts w:eastAsia="Times New Roman"/>
          <w:b/>
          <w:bCs/>
        </w:rPr>
        <w:t>6.2.4.3 Component Definitions</w:t>
      </w:r>
    </w:p>
    <w:p w14:paraId="123535D2" w14:textId="77777777" w:rsidR="00AA3D44" w:rsidRPr="00AA3D44" w:rsidRDefault="00AA3D44" w:rsidP="00AA3D44">
      <w:pPr>
        <w:spacing w:after="160"/>
        <w:rPr>
          <w:rFonts w:eastAsia="Times New Roman"/>
          <w:b/>
          <w:bCs/>
        </w:rPr>
      </w:pPr>
      <w:r w:rsidRPr="00AA3D44">
        <w:rPr>
          <w:rFonts w:eastAsia="Times New Roman"/>
          <w:b/>
          <w:bCs/>
        </w:rPr>
        <w:t>Email Input</w:t>
      </w:r>
    </w:p>
    <w:p w14:paraId="1E5E6739" w14:textId="77777777" w:rsidR="00AA3D44" w:rsidRPr="000D6B04" w:rsidRDefault="00AA3D44" w:rsidP="000D6B04">
      <w:pPr>
        <w:pStyle w:val="ListParagraph"/>
        <w:numPr>
          <w:ilvl w:val="0"/>
          <w:numId w:val="36"/>
        </w:numPr>
        <w:spacing w:after="160"/>
        <w:rPr>
          <w:rFonts w:eastAsia="Times New Roman"/>
        </w:rPr>
      </w:pPr>
      <w:r w:rsidRPr="000D6B04">
        <w:rPr>
          <w:rFonts w:eastAsia="Times New Roman"/>
        </w:rPr>
        <w:t>Label: “Email”</w:t>
      </w:r>
    </w:p>
    <w:p w14:paraId="26AAB672" w14:textId="77777777" w:rsidR="00AA3D44" w:rsidRPr="000D6B04" w:rsidRDefault="00AA3D44" w:rsidP="000D6B04">
      <w:pPr>
        <w:pStyle w:val="ListParagraph"/>
        <w:numPr>
          <w:ilvl w:val="0"/>
          <w:numId w:val="36"/>
        </w:numPr>
        <w:spacing w:after="160"/>
        <w:rPr>
          <w:rFonts w:eastAsia="Times New Roman"/>
        </w:rPr>
      </w:pPr>
      <w:r w:rsidRPr="000D6B04">
        <w:rPr>
          <w:rFonts w:eastAsia="Times New Roman"/>
        </w:rPr>
        <w:t>Text input with email keyboard</w:t>
      </w:r>
    </w:p>
    <w:p w14:paraId="7E260ADA" w14:textId="77777777" w:rsidR="00AA3D44" w:rsidRPr="000D6B04" w:rsidRDefault="00AA3D44" w:rsidP="000D6B04">
      <w:pPr>
        <w:pStyle w:val="ListParagraph"/>
        <w:numPr>
          <w:ilvl w:val="0"/>
          <w:numId w:val="36"/>
        </w:numPr>
        <w:spacing w:after="160"/>
        <w:rPr>
          <w:rFonts w:eastAsia="Times New Roman"/>
        </w:rPr>
      </w:pPr>
      <w:r w:rsidRPr="000D6B04">
        <w:rPr>
          <w:rFonts w:eastAsia="Times New Roman"/>
        </w:rPr>
        <w:t>Required</w:t>
      </w:r>
    </w:p>
    <w:p w14:paraId="147B4C6D" w14:textId="77777777" w:rsidR="00AA3D44" w:rsidRPr="000D6B04" w:rsidRDefault="00AA3D44" w:rsidP="000D6B04">
      <w:pPr>
        <w:pStyle w:val="ListParagraph"/>
        <w:numPr>
          <w:ilvl w:val="0"/>
          <w:numId w:val="36"/>
        </w:numPr>
        <w:spacing w:after="160"/>
        <w:rPr>
          <w:rFonts w:eastAsia="Times New Roman"/>
        </w:rPr>
      </w:pPr>
      <w:r w:rsidRPr="000D6B04">
        <w:rPr>
          <w:rFonts w:eastAsia="Times New Roman"/>
        </w:rPr>
        <w:t>Validates on blur and submit</w:t>
      </w:r>
    </w:p>
    <w:p w14:paraId="592FB58E" w14:textId="77777777" w:rsidR="00AA3D44" w:rsidRPr="000D6B04" w:rsidRDefault="00AA3D44" w:rsidP="000D6B04">
      <w:pPr>
        <w:pStyle w:val="ListParagraph"/>
        <w:numPr>
          <w:ilvl w:val="0"/>
          <w:numId w:val="36"/>
        </w:numPr>
        <w:spacing w:after="160"/>
        <w:rPr>
          <w:rFonts w:eastAsia="Times New Roman"/>
        </w:rPr>
      </w:pPr>
      <w:r w:rsidRPr="000D6B04">
        <w:rPr>
          <w:rFonts w:eastAsia="Times New Roman"/>
        </w:rPr>
        <w:t>Inline error for invalid format or duplicate email</w:t>
      </w:r>
    </w:p>
    <w:p w14:paraId="1654FF20" w14:textId="77777777" w:rsidR="00AA3D44" w:rsidRPr="00AA3D44" w:rsidRDefault="00AA3D44" w:rsidP="00AA3D44">
      <w:pPr>
        <w:spacing w:after="160"/>
        <w:rPr>
          <w:rFonts w:eastAsia="Times New Roman"/>
          <w:b/>
          <w:bCs/>
        </w:rPr>
      </w:pPr>
      <w:r w:rsidRPr="00AA3D44">
        <w:rPr>
          <w:rFonts w:eastAsia="Times New Roman"/>
          <w:b/>
          <w:bCs/>
        </w:rPr>
        <w:t>Password Input</w:t>
      </w:r>
    </w:p>
    <w:p w14:paraId="55CC2FBD" w14:textId="77777777" w:rsidR="00AA3D44" w:rsidRPr="00D6467F" w:rsidRDefault="00AA3D44">
      <w:pPr>
        <w:pStyle w:val="ListParagraph"/>
        <w:numPr>
          <w:ilvl w:val="0"/>
          <w:numId w:val="188"/>
        </w:numPr>
        <w:spacing w:after="160"/>
        <w:rPr>
          <w:rFonts w:eastAsia="Times New Roman"/>
        </w:rPr>
      </w:pPr>
      <w:r w:rsidRPr="00D6467F">
        <w:rPr>
          <w:rFonts w:eastAsia="Times New Roman"/>
        </w:rPr>
        <w:t>Label: “Password”</w:t>
      </w:r>
    </w:p>
    <w:p w14:paraId="15503995" w14:textId="77777777" w:rsidR="00AA3D44" w:rsidRPr="00D6467F" w:rsidRDefault="00AA3D44">
      <w:pPr>
        <w:pStyle w:val="ListParagraph"/>
        <w:numPr>
          <w:ilvl w:val="0"/>
          <w:numId w:val="188"/>
        </w:numPr>
        <w:spacing w:after="160"/>
        <w:rPr>
          <w:rFonts w:eastAsia="Times New Roman"/>
        </w:rPr>
      </w:pPr>
      <w:r w:rsidRPr="00D6467F">
        <w:rPr>
          <w:rFonts w:eastAsia="Times New Roman"/>
        </w:rPr>
        <w:t>Password</w:t>
      </w:r>
      <w:r w:rsidRPr="00D6467F">
        <w:rPr>
          <w:rFonts w:eastAsia="Times New Roman"/>
        </w:rPr>
        <w:noBreakHyphen/>
        <w:t>masked input</w:t>
      </w:r>
    </w:p>
    <w:p w14:paraId="41BDCD64" w14:textId="77777777" w:rsidR="00AA3D44" w:rsidRPr="00D6467F" w:rsidRDefault="00AA3D44">
      <w:pPr>
        <w:pStyle w:val="ListParagraph"/>
        <w:numPr>
          <w:ilvl w:val="0"/>
          <w:numId w:val="188"/>
        </w:numPr>
        <w:spacing w:after="160"/>
        <w:rPr>
          <w:rFonts w:eastAsia="Times New Roman"/>
        </w:rPr>
      </w:pPr>
      <w:r w:rsidRPr="00D6467F">
        <w:rPr>
          <w:rFonts w:eastAsia="Times New Roman"/>
        </w:rPr>
        <w:t>Required</w:t>
      </w:r>
    </w:p>
    <w:p w14:paraId="297D3B03" w14:textId="77777777" w:rsidR="00AA3D44" w:rsidRPr="00D6467F" w:rsidRDefault="00AA3D44">
      <w:pPr>
        <w:pStyle w:val="ListParagraph"/>
        <w:numPr>
          <w:ilvl w:val="0"/>
          <w:numId w:val="188"/>
        </w:numPr>
        <w:spacing w:after="160"/>
        <w:rPr>
          <w:rFonts w:eastAsia="Times New Roman"/>
        </w:rPr>
      </w:pPr>
      <w:r w:rsidRPr="00D6467F">
        <w:rPr>
          <w:rFonts w:eastAsia="Times New Roman"/>
        </w:rPr>
        <w:t>Shows password requirements text below</w:t>
      </w:r>
    </w:p>
    <w:p w14:paraId="444DB915" w14:textId="77777777" w:rsidR="00AA3D44" w:rsidRPr="00AA3D44" w:rsidRDefault="00AA3D44" w:rsidP="00AA3D44">
      <w:pPr>
        <w:spacing w:after="160"/>
        <w:rPr>
          <w:rFonts w:eastAsia="Times New Roman"/>
          <w:b/>
          <w:bCs/>
        </w:rPr>
      </w:pPr>
      <w:r w:rsidRPr="00AA3D44">
        <w:rPr>
          <w:rFonts w:eastAsia="Times New Roman"/>
          <w:b/>
          <w:bCs/>
        </w:rPr>
        <w:t>Password Requirements Text</w:t>
      </w:r>
    </w:p>
    <w:p w14:paraId="74C2300B" w14:textId="77777777" w:rsidR="00AA3D44" w:rsidRPr="00AA3D44" w:rsidRDefault="00AA3D44">
      <w:pPr>
        <w:numPr>
          <w:ilvl w:val="0"/>
          <w:numId w:val="68"/>
        </w:numPr>
        <w:spacing w:after="160"/>
        <w:rPr>
          <w:rFonts w:eastAsia="Times New Roman"/>
        </w:rPr>
      </w:pPr>
      <w:r w:rsidRPr="00AA3D44">
        <w:rPr>
          <w:rFonts w:eastAsia="Times New Roman"/>
        </w:rPr>
        <w:t>Example: “Minimum 8 characters, 1 uppercase, 1 number”</w:t>
      </w:r>
    </w:p>
    <w:p w14:paraId="58BA18E5" w14:textId="77777777" w:rsidR="00AA3D44" w:rsidRPr="00AA3D44" w:rsidRDefault="00AA3D44">
      <w:pPr>
        <w:numPr>
          <w:ilvl w:val="0"/>
          <w:numId w:val="68"/>
        </w:numPr>
        <w:spacing w:after="160"/>
        <w:rPr>
          <w:rFonts w:eastAsia="Times New Roman"/>
        </w:rPr>
      </w:pPr>
      <w:r w:rsidRPr="00AA3D44">
        <w:rPr>
          <w:rFonts w:eastAsia="Times New Roman"/>
        </w:rPr>
        <w:t>Non</w:t>
      </w:r>
      <w:r w:rsidRPr="00AA3D44">
        <w:rPr>
          <w:rFonts w:eastAsia="Times New Roman"/>
        </w:rPr>
        <w:noBreakHyphen/>
        <w:t>interactive</w:t>
      </w:r>
    </w:p>
    <w:p w14:paraId="7659EF9E" w14:textId="77777777" w:rsidR="00AA3D44" w:rsidRPr="00AA3D44" w:rsidRDefault="00AA3D44">
      <w:pPr>
        <w:numPr>
          <w:ilvl w:val="0"/>
          <w:numId w:val="68"/>
        </w:numPr>
        <w:spacing w:after="160"/>
        <w:rPr>
          <w:rFonts w:eastAsia="Times New Roman"/>
        </w:rPr>
      </w:pPr>
      <w:r w:rsidRPr="00AA3D44">
        <w:rPr>
          <w:rFonts w:eastAsia="Times New Roman"/>
        </w:rPr>
        <w:t>Secondary text style</w:t>
      </w:r>
    </w:p>
    <w:p w14:paraId="734A65D9" w14:textId="77777777" w:rsidR="00AA3D44" w:rsidRPr="00AA3D44" w:rsidRDefault="00AA3D44" w:rsidP="00AA3D44">
      <w:pPr>
        <w:spacing w:after="160"/>
        <w:rPr>
          <w:rFonts w:eastAsia="Times New Roman"/>
          <w:b/>
          <w:bCs/>
        </w:rPr>
      </w:pPr>
      <w:r w:rsidRPr="00AA3D44">
        <w:rPr>
          <w:rFonts w:eastAsia="Times New Roman"/>
          <w:b/>
          <w:bCs/>
        </w:rPr>
        <w:t>Confirm Password Input</w:t>
      </w:r>
    </w:p>
    <w:p w14:paraId="083233F1" w14:textId="77777777" w:rsidR="00AA3D44" w:rsidRPr="00AA3D44" w:rsidRDefault="00AA3D44">
      <w:pPr>
        <w:numPr>
          <w:ilvl w:val="0"/>
          <w:numId w:val="69"/>
        </w:numPr>
        <w:spacing w:after="160"/>
        <w:rPr>
          <w:rFonts w:eastAsia="Times New Roman"/>
        </w:rPr>
      </w:pPr>
      <w:r w:rsidRPr="00AA3D44">
        <w:rPr>
          <w:rFonts w:eastAsia="Times New Roman"/>
        </w:rPr>
        <w:t>Label: “Confirm Password”</w:t>
      </w:r>
    </w:p>
    <w:p w14:paraId="08FF4CA4" w14:textId="77777777" w:rsidR="00AA3D44" w:rsidRPr="00AA3D44" w:rsidRDefault="00AA3D44">
      <w:pPr>
        <w:numPr>
          <w:ilvl w:val="0"/>
          <w:numId w:val="69"/>
        </w:numPr>
        <w:spacing w:after="160"/>
        <w:rPr>
          <w:rFonts w:eastAsia="Times New Roman"/>
        </w:rPr>
      </w:pPr>
      <w:r w:rsidRPr="00AA3D44">
        <w:rPr>
          <w:rFonts w:eastAsia="Times New Roman"/>
        </w:rPr>
        <w:t>Password</w:t>
      </w:r>
      <w:r w:rsidRPr="00AA3D44">
        <w:rPr>
          <w:rFonts w:eastAsia="Times New Roman"/>
        </w:rPr>
        <w:noBreakHyphen/>
        <w:t>masked input</w:t>
      </w:r>
    </w:p>
    <w:p w14:paraId="452BE9DF" w14:textId="77777777" w:rsidR="00AA3D44" w:rsidRPr="00AA3D44" w:rsidRDefault="00AA3D44">
      <w:pPr>
        <w:numPr>
          <w:ilvl w:val="0"/>
          <w:numId w:val="69"/>
        </w:numPr>
        <w:spacing w:after="160"/>
        <w:rPr>
          <w:rFonts w:eastAsia="Times New Roman"/>
        </w:rPr>
      </w:pPr>
      <w:r w:rsidRPr="00AA3D44">
        <w:rPr>
          <w:rFonts w:eastAsia="Times New Roman"/>
        </w:rPr>
        <w:t>Required</w:t>
      </w:r>
    </w:p>
    <w:p w14:paraId="40B7F5FD" w14:textId="77777777" w:rsidR="00AA3D44" w:rsidRPr="00AA3D44" w:rsidRDefault="00AA3D44">
      <w:pPr>
        <w:numPr>
          <w:ilvl w:val="0"/>
          <w:numId w:val="69"/>
        </w:numPr>
        <w:spacing w:after="160"/>
        <w:rPr>
          <w:rFonts w:eastAsia="Times New Roman"/>
        </w:rPr>
      </w:pPr>
      <w:r w:rsidRPr="00AA3D44">
        <w:rPr>
          <w:rFonts w:eastAsia="Times New Roman"/>
        </w:rPr>
        <w:t>Must match Password field</w:t>
      </w:r>
    </w:p>
    <w:p w14:paraId="6C64CCEA" w14:textId="77777777" w:rsidR="00AA3D44" w:rsidRPr="00AA3D44" w:rsidRDefault="00AA3D44" w:rsidP="00AA3D44">
      <w:pPr>
        <w:spacing w:after="160"/>
        <w:rPr>
          <w:rFonts w:eastAsia="Times New Roman"/>
          <w:b/>
          <w:bCs/>
        </w:rPr>
      </w:pPr>
      <w:r w:rsidRPr="00AA3D44">
        <w:rPr>
          <w:rFonts w:eastAsia="Times New Roman"/>
          <w:b/>
          <w:bCs/>
        </w:rPr>
        <w:t>Create Account Button</w:t>
      </w:r>
    </w:p>
    <w:p w14:paraId="296184AF" w14:textId="77777777" w:rsidR="00D6467F" w:rsidRPr="00D6467F" w:rsidRDefault="00AA3D44">
      <w:pPr>
        <w:pStyle w:val="ListParagraph"/>
        <w:numPr>
          <w:ilvl w:val="0"/>
          <w:numId w:val="189"/>
        </w:numPr>
        <w:spacing w:after="160"/>
        <w:rPr>
          <w:rFonts w:eastAsia="Times New Roman"/>
        </w:rPr>
      </w:pPr>
      <w:r w:rsidRPr="00D6467F">
        <w:rPr>
          <w:rFonts w:eastAsia="Times New Roman"/>
        </w:rPr>
        <w:lastRenderedPageBreak/>
        <w:t>Primary action</w:t>
      </w:r>
    </w:p>
    <w:p w14:paraId="556FDDC8" w14:textId="391302DC" w:rsidR="00AA3D44" w:rsidRPr="00D6467F" w:rsidRDefault="00AA3D44">
      <w:pPr>
        <w:pStyle w:val="ListParagraph"/>
        <w:numPr>
          <w:ilvl w:val="0"/>
          <w:numId w:val="189"/>
        </w:numPr>
        <w:spacing w:after="160"/>
        <w:rPr>
          <w:rFonts w:eastAsia="Times New Roman"/>
        </w:rPr>
      </w:pPr>
      <w:r w:rsidRPr="00D6467F">
        <w:rPr>
          <w:rFonts w:eastAsia="Times New Roman"/>
        </w:rPr>
        <w:t>Disabled until all fields contain valid input</w:t>
      </w:r>
    </w:p>
    <w:p w14:paraId="3F9C1966" w14:textId="77777777" w:rsidR="00AA3D44" w:rsidRPr="00D6467F" w:rsidRDefault="00AA3D44">
      <w:pPr>
        <w:pStyle w:val="ListParagraph"/>
        <w:numPr>
          <w:ilvl w:val="0"/>
          <w:numId w:val="189"/>
        </w:numPr>
        <w:spacing w:after="160"/>
        <w:rPr>
          <w:rFonts w:eastAsia="Times New Roman"/>
        </w:rPr>
      </w:pPr>
      <w:r w:rsidRPr="00D6467F">
        <w:rPr>
          <w:rFonts w:eastAsia="Times New Roman"/>
        </w:rPr>
        <w:t>Shows loading state during account creation</w:t>
      </w:r>
    </w:p>
    <w:p w14:paraId="62872C6E" w14:textId="77777777" w:rsidR="00AA3D44" w:rsidRPr="00AA3D44" w:rsidRDefault="00AA3D44" w:rsidP="00AA3D44">
      <w:pPr>
        <w:spacing w:after="160"/>
        <w:ind w:firstLine="360"/>
        <w:rPr>
          <w:rFonts w:eastAsia="Times New Roman"/>
          <w:b/>
          <w:bCs/>
        </w:rPr>
      </w:pPr>
      <w:r w:rsidRPr="00AA3D44">
        <w:rPr>
          <w:rFonts w:eastAsia="Times New Roman"/>
          <w:b/>
          <w:bCs/>
        </w:rPr>
        <w:t>Inline Error Label</w:t>
      </w:r>
    </w:p>
    <w:p w14:paraId="76C051A6" w14:textId="77777777" w:rsidR="00AA3D44" w:rsidRPr="00D6467F" w:rsidRDefault="00AA3D44">
      <w:pPr>
        <w:pStyle w:val="ListParagraph"/>
        <w:numPr>
          <w:ilvl w:val="0"/>
          <w:numId w:val="190"/>
        </w:numPr>
        <w:spacing w:after="160"/>
        <w:rPr>
          <w:rFonts w:eastAsia="Times New Roman"/>
        </w:rPr>
      </w:pPr>
      <w:r w:rsidRPr="00D6467F">
        <w:rPr>
          <w:rFonts w:eastAsia="Times New Roman"/>
        </w:rPr>
        <w:t>Appears only when validation fails</w:t>
      </w:r>
    </w:p>
    <w:p w14:paraId="4B093767" w14:textId="77777777" w:rsidR="00AA3D44" w:rsidRPr="00D6467F" w:rsidRDefault="00AA3D44">
      <w:pPr>
        <w:pStyle w:val="ListParagraph"/>
        <w:numPr>
          <w:ilvl w:val="0"/>
          <w:numId w:val="190"/>
        </w:numPr>
        <w:spacing w:after="160"/>
        <w:rPr>
          <w:rFonts w:eastAsia="Times New Roman"/>
        </w:rPr>
      </w:pPr>
      <w:r w:rsidRPr="00D6467F">
        <w:rPr>
          <w:rFonts w:eastAsia="Times New Roman"/>
        </w:rPr>
        <w:t>Uses global error banner pattern (UIS</w:t>
      </w:r>
      <w:r w:rsidRPr="00D6467F">
        <w:rPr>
          <w:rFonts w:eastAsia="Times New Roman"/>
        </w:rPr>
        <w:noBreakHyphen/>
        <w:t>ERR</w:t>
      </w:r>
      <w:r w:rsidRPr="00D6467F">
        <w:rPr>
          <w:rFonts w:eastAsia="Times New Roman"/>
        </w:rPr>
        <w:noBreakHyphen/>
        <w:t>01)</w:t>
      </w:r>
    </w:p>
    <w:p w14:paraId="3B9F4C0D" w14:textId="77777777" w:rsidR="00AA3D44" w:rsidRPr="00AA3D44" w:rsidRDefault="00AA3D44" w:rsidP="00AA3D44">
      <w:pPr>
        <w:spacing w:after="160"/>
        <w:ind w:firstLine="360"/>
        <w:rPr>
          <w:rFonts w:eastAsia="Times New Roman"/>
          <w:b/>
          <w:bCs/>
        </w:rPr>
      </w:pPr>
      <w:r w:rsidRPr="00AA3D44">
        <w:rPr>
          <w:rFonts w:eastAsia="Times New Roman"/>
          <w:b/>
          <w:bCs/>
        </w:rPr>
        <w:t>Login Link</w:t>
      </w:r>
    </w:p>
    <w:p w14:paraId="69355C32" w14:textId="77777777" w:rsidR="00AA3D44" w:rsidRPr="00AA3D44" w:rsidRDefault="00AA3D44">
      <w:pPr>
        <w:numPr>
          <w:ilvl w:val="0"/>
          <w:numId w:val="70"/>
        </w:numPr>
        <w:spacing w:after="160"/>
        <w:rPr>
          <w:rFonts w:eastAsia="Times New Roman"/>
        </w:rPr>
      </w:pPr>
      <w:r w:rsidRPr="00AA3D44">
        <w:rPr>
          <w:rFonts w:eastAsia="Times New Roman"/>
        </w:rPr>
        <w:t>Text link: “Already have an account? Login”</w:t>
      </w:r>
    </w:p>
    <w:p w14:paraId="3F1EE353" w14:textId="77777777" w:rsidR="00AA3D44" w:rsidRPr="00AA3D44" w:rsidRDefault="00AA3D44">
      <w:pPr>
        <w:numPr>
          <w:ilvl w:val="0"/>
          <w:numId w:val="70"/>
        </w:numPr>
        <w:spacing w:after="160"/>
        <w:rPr>
          <w:rFonts w:eastAsia="Times New Roman"/>
        </w:rPr>
      </w:pPr>
      <w:r w:rsidRPr="00AA3D44">
        <w:rPr>
          <w:rFonts w:eastAsia="Times New Roman"/>
        </w:rPr>
        <w:t>Navigates to UIS</w:t>
      </w:r>
      <w:r w:rsidRPr="00AA3D44">
        <w:rPr>
          <w:rFonts w:eastAsia="Times New Roman"/>
        </w:rPr>
        <w:noBreakHyphen/>
        <w:t>01 Login</w:t>
      </w:r>
    </w:p>
    <w:p w14:paraId="1F03B5FB" w14:textId="77777777" w:rsidR="00AA3D44" w:rsidRPr="00AA3D44" w:rsidRDefault="00AA3D44" w:rsidP="00AA3D44">
      <w:pPr>
        <w:spacing w:after="160"/>
        <w:ind w:firstLine="360"/>
        <w:rPr>
          <w:rFonts w:ascii="Eras Demi ITC" w:eastAsia="Times New Roman" w:hAnsi="Eras Demi ITC"/>
        </w:rPr>
      </w:pPr>
      <w:r w:rsidRPr="00AA3D44">
        <w:rPr>
          <w:rFonts w:ascii="Eras Demi ITC" w:eastAsia="Times New Roman" w:hAnsi="Eras Demi ITC"/>
        </w:rPr>
        <w:t>6.2.4.4 Interaction Rules &amp; Behaviors</w:t>
      </w:r>
    </w:p>
    <w:p w14:paraId="6C6914F4" w14:textId="77777777" w:rsidR="00AA3D44" w:rsidRPr="00AA3D44" w:rsidRDefault="00AA3D44">
      <w:pPr>
        <w:numPr>
          <w:ilvl w:val="0"/>
          <w:numId w:val="71"/>
        </w:numPr>
        <w:spacing w:after="160"/>
        <w:rPr>
          <w:rFonts w:eastAsia="Times New Roman"/>
        </w:rPr>
      </w:pPr>
      <w:r w:rsidRPr="00AA3D44">
        <w:rPr>
          <w:rFonts w:eastAsia="Times New Roman"/>
        </w:rPr>
        <w:t xml:space="preserve">Pressing </w:t>
      </w:r>
      <w:r w:rsidRPr="00AA3D44">
        <w:rPr>
          <w:rFonts w:eastAsia="Times New Roman"/>
          <w:b/>
          <w:bCs/>
        </w:rPr>
        <w:t>Create Account</w:t>
      </w:r>
      <w:r w:rsidRPr="00AA3D44">
        <w:rPr>
          <w:rFonts w:eastAsia="Times New Roman"/>
        </w:rPr>
        <w:t xml:space="preserve"> triggers account creation</w:t>
      </w:r>
    </w:p>
    <w:p w14:paraId="1655CC61" w14:textId="77777777" w:rsidR="00AA3D44" w:rsidRPr="00AA3D44" w:rsidRDefault="00AA3D44">
      <w:pPr>
        <w:numPr>
          <w:ilvl w:val="0"/>
          <w:numId w:val="71"/>
        </w:numPr>
        <w:spacing w:after="160"/>
        <w:rPr>
          <w:rFonts w:eastAsia="Times New Roman"/>
        </w:rPr>
      </w:pPr>
      <w:r w:rsidRPr="00AA3D44">
        <w:rPr>
          <w:rFonts w:eastAsia="Times New Roman"/>
        </w:rPr>
        <w:t xml:space="preserve">On success </w:t>
      </w:r>
      <w:r w:rsidRPr="00AA3D44">
        <w:rPr>
          <w:rFonts w:ascii="Arial" w:eastAsia="Times New Roman" w:hAnsi="Arial" w:cs="Arial"/>
        </w:rPr>
        <w:t>→</w:t>
      </w:r>
      <w:r w:rsidRPr="00AA3D44">
        <w:rPr>
          <w:rFonts w:eastAsia="Times New Roman"/>
        </w:rPr>
        <w:t xml:space="preserve"> navigate to Login (UIS</w:t>
      </w:r>
      <w:r w:rsidRPr="00AA3D44">
        <w:rPr>
          <w:rFonts w:eastAsia="Times New Roman"/>
        </w:rPr>
        <w:noBreakHyphen/>
        <w:t>01) or auto</w:t>
      </w:r>
      <w:r w:rsidRPr="00AA3D44">
        <w:rPr>
          <w:rFonts w:eastAsia="Times New Roman"/>
        </w:rPr>
        <w:noBreakHyphen/>
        <w:t>login (depending on your BRs)</w:t>
      </w:r>
    </w:p>
    <w:p w14:paraId="748E62E7" w14:textId="77777777" w:rsidR="00AA3D44" w:rsidRPr="00AA3D44" w:rsidRDefault="00AA3D44">
      <w:pPr>
        <w:numPr>
          <w:ilvl w:val="0"/>
          <w:numId w:val="71"/>
        </w:numPr>
        <w:spacing w:after="160"/>
        <w:rPr>
          <w:rFonts w:eastAsia="Times New Roman"/>
        </w:rPr>
      </w:pPr>
      <w:r w:rsidRPr="00AA3D44">
        <w:rPr>
          <w:rFonts w:eastAsia="Times New Roman"/>
        </w:rPr>
        <w:t xml:space="preserve">On failure </w:t>
      </w:r>
      <w:r w:rsidRPr="00AA3D44">
        <w:rPr>
          <w:rFonts w:ascii="Arial" w:eastAsia="Times New Roman" w:hAnsi="Arial" w:cs="Arial"/>
        </w:rPr>
        <w:t>→</w:t>
      </w:r>
      <w:r w:rsidRPr="00AA3D44">
        <w:rPr>
          <w:rFonts w:eastAsia="Times New Roman"/>
        </w:rPr>
        <w:t xml:space="preserve"> show inline error</w:t>
      </w:r>
    </w:p>
    <w:p w14:paraId="15752491" w14:textId="77777777" w:rsidR="00AA3D44" w:rsidRPr="00AA3D44" w:rsidRDefault="00AA3D44">
      <w:pPr>
        <w:numPr>
          <w:ilvl w:val="0"/>
          <w:numId w:val="71"/>
        </w:numPr>
        <w:spacing w:after="160"/>
        <w:rPr>
          <w:rFonts w:eastAsia="Times New Roman"/>
        </w:rPr>
      </w:pPr>
      <w:r w:rsidRPr="00AA3D44">
        <w:rPr>
          <w:rFonts w:eastAsia="Times New Roman"/>
        </w:rPr>
        <w:t xml:space="preserve">Password mismatch </w:t>
      </w:r>
      <w:r w:rsidRPr="00AA3D44">
        <w:rPr>
          <w:rFonts w:ascii="Arial" w:eastAsia="Times New Roman" w:hAnsi="Arial" w:cs="Arial"/>
        </w:rPr>
        <w:t>→</w:t>
      </w:r>
      <w:r w:rsidRPr="00AA3D44">
        <w:rPr>
          <w:rFonts w:eastAsia="Times New Roman"/>
        </w:rPr>
        <w:t xml:space="preserve"> inline error under Confirm Password</w:t>
      </w:r>
    </w:p>
    <w:p w14:paraId="4A0890D6" w14:textId="77777777" w:rsidR="00AA3D44" w:rsidRPr="00AA3D44" w:rsidRDefault="00AA3D44">
      <w:pPr>
        <w:numPr>
          <w:ilvl w:val="0"/>
          <w:numId w:val="71"/>
        </w:numPr>
        <w:spacing w:after="160"/>
        <w:rPr>
          <w:rFonts w:eastAsia="Times New Roman"/>
        </w:rPr>
      </w:pPr>
      <w:r w:rsidRPr="00AA3D44">
        <w:rPr>
          <w:rFonts w:eastAsia="Times New Roman"/>
        </w:rPr>
        <w:t xml:space="preserve">Email already used </w:t>
      </w:r>
      <w:r w:rsidRPr="00AA3D44">
        <w:rPr>
          <w:rFonts w:ascii="Arial" w:eastAsia="Times New Roman" w:hAnsi="Arial" w:cs="Arial"/>
        </w:rPr>
        <w:t>→</w:t>
      </w:r>
      <w:r w:rsidRPr="00AA3D44">
        <w:rPr>
          <w:rFonts w:eastAsia="Times New Roman"/>
        </w:rPr>
        <w:t xml:space="preserve"> inline error under Email</w:t>
      </w:r>
    </w:p>
    <w:p w14:paraId="45A94A7E" w14:textId="77777777" w:rsidR="00AA3D44" w:rsidRPr="00AA3D44" w:rsidRDefault="00AA3D44">
      <w:pPr>
        <w:numPr>
          <w:ilvl w:val="0"/>
          <w:numId w:val="71"/>
        </w:numPr>
        <w:spacing w:after="160"/>
        <w:rPr>
          <w:rFonts w:eastAsia="Times New Roman"/>
        </w:rPr>
      </w:pPr>
      <w:r w:rsidRPr="00AA3D44">
        <w:rPr>
          <w:rFonts w:eastAsia="Times New Roman"/>
        </w:rPr>
        <w:t>Keyboard “Enter” submits the form</w:t>
      </w:r>
    </w:p>
    <w:p w14:paraId="0A9B9B12" w14:textId="77777777" w:rsidR="00AA3D44" w:rsidRPr="00AA3D44" w:rsidRDefault="00AA3D44" w:rsidP="00AA3D44">
      <w:pPr>
        <w:spacing w:after="160"/>
        <w:ind w:firstLine="360"/>
        <w:rPr>
          <w:rFonts w:ascii="Eras Demi ITC" w:eastAsia="Times New Roman" w:hAnsi="Eras Demi ITC"/>
        </w:rPr>
      </w:pPr>
      <w:r w:rsidRPr="00AA3D44">
        <w:rPr>
          <w:rFonts w:ascii="Eras Demi ITC" w:eastAsia="Times New Roman" w:hAnsi="Eras Demi ITC"/>
        </w:rPr>
        <w:t>6.2.4.5 Accessibility Requirements</w:t>
      </w:r>
    </w:p>
    <w:p w14:paraId="0E98A61B" w14:textId="77777777" w:rsidR="00AA3D44" w:rsidRPr="00AA3D44" w:rsidRDefault="00AA3D44">
      <w:pPr>
        <w:numPr>
          <w:ilvl w:val="0"/>
          <w:numId w:val="72"/>
        </w:numPr>
        <w:spacing w:after="160"/>
        <w:rPr>
          <w:rFonts w:eastAsia="Times New Roman"/>
        </w:rPr>
      </w:pPr>
      <w:r w:rsidRPr="00AA3D44">
        <w:rPr>
          <w:rFonts w:eastAsia="Times New Roman"/>
        </w:rPr>
        <w:t>Labels programmatically associated with inputs</w:t>
      </w:r>
    </w:p>
    <w:p w14:paraId="112925DD" w14:textId="77777777" w:rsidR="00AA3D44" w:rsidRPr="00AA3D44" w:rsidRDefault="00AA3D44">
      <w:pPr>
        <w:numPr>
          <w:ilvl w:val="0"/>
          <w:numId w:val="72"/>
        </w:numPr>
        <w:spacing w:after="160"/>
        <w:rPr>
          <w:rFonts w:eastAsia="Times New Roman"/>
        </w:rPr>
      </w:pPr>
      <w:r w:rsidRPr="00AA3D44">
        <w:rPr>
          <w:rFonts w:eastAsia="Times New Roman"/>
        </w:rPr>
        <w:t>Password requirements announced via screen reader</w:t>
      </w:r>
    </w:p>
    <w:p w14:paraId="729E50C5" w14:textId="77777777" w:rsidR="00AA3D44" w:rsidRPr="00AA3D44" w:rsidRDefault="00AA3D44">
      <w:pPr>
        <w:numPr>
          <w:ilvl w:val="0"/>
          <w:numId w:val="72"/>
        </w:numPr>
        <w:spacing w:after="160"/>
        <w:rPr>
          <w:rFonts w:eastAsia="Times New Roman"/>
        </w:rPr>
      </w:pPr>
      <w:r w:rsidRPr="00AA3D44">
        <w:rPr>
          <w:rFonts w:eastAsia="Times New Roman"/>
        </w:rPr>
        <w:t>Inline errors announced via ARIA live region</w:t>
      </w:r>
    </w:p>
    <w:p w14:paraId="3E8D8C54" w14:textId="77777777" w:rsidR="00AA3D44" w:rsidRPr="00AA3D44" w:rsidRDefault="00AA3D44">
      <w:pPr>
        <w:numPr>
          <w:ilvl w:val="0"/>
          <w:numId w:val="72"/>
        </w:numPr>
        <w:spacing w:after="160"/>
        <w:rPr>
          <w:rFonts w:eastAsia="Times New Roman"/>
        </w:rPr>
      </w:pPr>
      <w:r w:rsidRPr="00AA3D44">
        <w:rPr>
          <w:rFonts w:eastAsia="Times New Roman"/>
        </w:rPr>
        <w:t>Create Account button reachable via keyboard</w:t>
      </w:r>
    </w:p>
    <w:p w14:paraId="574D489B" w14:textId="77777777" w:rsidR="00AA3D44" w:rsidRPr="00AA3D44" w:rsidRDefault="00AA3D44">
      <w:pPr>
        <w:numPr>
          <w:ilvl w:val="0"/>
          <w:numId w:val="72"/>
        </w:numPr>
        <w:spacing w:after="160"/>
        <w:rPr>
          <w:rFonts w:eastAsia="Times New Roman"/>
        </w:rPr>
      </w:pPr>
      <w:r w:rsidRPr="00AA3D44">
        <w:rPr>
          <w:rFonts w:eastAsia="Times New Roman"/>
        </w:rPr>
        <w:t>Minimum tap targets (44–48px)</w:t>
      </w:r>
    </w:p>
    <w:p w14:paraId="43AD9375" w14:textId="73D73241" w:rsidR="00AA3D44" w:rsidRPr="00AA3D44" w:rsidRDefault="00AA3D44">
      <w:pPr>
        <w:numPr>
          <w:ilvl w:val="0"/>
          <w:numId w:val="72"/>
        </w:numPr>
        <w:spacing w:after="160"/>
        <w:rPr>
          <w:rFonts w:eastAsia="Times New Roman"/>
        </w:rPr>
      </w:pPr>
      <w:r w:rsidRPr="00AA3D44">
        <w:rPr>
          <w:rFonts w:eastAsia="Times New Roman"/>
        </w:rPr>
        <w:t>Screen reader announces: “Create Account screen” on load</w:t>
      </w:r>
    </w:p>
    <w:p w14:paraId="57B9DD75" w14:textId="7AB265A4" w:rsidR="004E0CB6" w:rsidRDefault="00205BCD" w:rsidP="00387361">
      <w:pPr>
        <w:spacing w:after="160"/>
        <w:ind w:left="360"/>
      </w:pPr>
      <w:r>
        <w:rPr>
          <w:rFonts w:ascii="Eras Demi ITC" w:eastAsia="Times New Roman" w:hAnsi="Eras Demi ITC"/>
        </w:rPr>
        <w:t>6</w:t>
      </w:r>
      <w:r w:rsidR="00F044DA" w:rsidRPr="00CB5BCA">
        <w:rPr>
          <w:rFonts w:ascii="Eras Demi ITC" w:eastAsia="Times New Roman" w:hAnsi="Eras Demi ITC"/>
        </w:rPr>
        <w:t>.</w:t>
      </w:r>
      <w:r w:rsidR="00F044DA">
        <w:rPr>
          <w:rFonts w:ascii="Eras Demi ITC" w:eastAsia="Times New Roman" w:hAnsi="Eras Demi ITC"/>
        </w:rPr>
        <w:t>2</w:t>
      </w:r>
      <w:r w:rsidR="00F044DA" w:rsidRPr="00CB5BCA">
        <w:rPr>
          <w:rFonts w:ascii="Eras Demi ITC" w:eastAsia="Times New Roman" w:hAnsi="Eras Demi ITC"/>
        </w:rPr>
        <w:t>.2 Related Requirements</w:t>
      </w:r>
      <w:r w:rsidR="00CF2230">
        <w:rPr>
          <w:rFonts w:ascii="Eras Demi ITC" w:eastAsia="Times New Roman" w:hAnsi="Eras Demi ITC"/>
        </w:rPr>
        <w:br/>
      </w:r>
      <w:r w:rsidR="00387361" w:rsidRPr="00387361">
        <w:t>BR</w:t>
      </w:r>
      <w:r w:rsidR="00387361" w:rsidRPr="00387361">
        <w:noBreakHyphen/>
        <w:t>Create</w:t>
      </w:r>
      <w:r w:rsidR="00387361" w:rsidRPr="00387361">
        <w:noBreakHyphen/>
        <w:t>01 through BR</w:t>
      </w:r>
      <w:r w:rsidR="00387361" w:rsidRPr="00387361">
        <w:noBreakHyphen/>
        <w:t>Create</w:t>
      </w:r>
      <w:r w:rsidR="00387361" w:rsidRPr="00387361">
        <w:noBreakHyphen/>
        <w:t>13</w:t>
      </w:r>
    </w:p>
    <w:p w14:paraId="7FF01853" w14:textId="3374E3EB" w:rsidR="00DA0E42" w:rsidRDefault="004E0CB6" w:rsidP="00E4068A">
      <w:pPr>
        <w:spacing w:after="160"/>
        <w:ind w:left="360"/>
        <w:rPr>
          <w:rFonts w:ascii="Eras Demi ITC" w:eastAsia="Times New Roman" w:hAnsi="Eras Demi ITC"/>
        </w:rPr>
      </w:pPr>
      <w:r>
        <w:rPr>
          <w:rFonts w:ascii="Eras Demi ITC" w:eastAsia="Times New Roman" w:hAnsi="Eras Demi ITC"/>
        </w:rPr>
        <w:t>6</w:t>
      </w:r>
      <w:r w:rsidRPr="00CB5BCA">
        <w:rPr>
          <w:rFonts w:ascii="Eras Demi ITC" w:eastAsia="Times New Roman" w:hAnsi="Eras Demi ITC"/>
        </w:rPr>
        <w:t>.</w:t>
      </w:r>
      <w:r>
        <w:rPr>
          <w:rFonts w:ascii="Eras Demi ITC" w:eastAsia="Times New Roman" w:hAnsi="Eras Demi ITC"/>
        </w:rPr>
        <w:t>2</w:t>
      </w:r>
      <w:r w:rsidRPr="00CB5BCA">
        <w:rPr>
          <w:rFonts w:ascii="Eras Demi ITC" w:eastAsia="Times New Roman" w:hAnsi="Eras Demi ITC"/>
        </w:rPr>
        <w:t>.</w:t>
      </w:r>
      <w:r>
        <w:rPr>
          <w:rFonts w:ascii="Eras Demi ITC" w:eastAsia="Times New Roman" w:hAnsi="Eras Demi ITC"/>
        </w:rPr>
        <w:t>3 Wire Frame Reference</w:t>
      </w:r>
      <w:r w:rsidR="00CF2230">
        <w:rPr>
          <w:rFonts w:ascii="Eras Demi ITC" w:eastAsia="Times New Roman" w:hAnsi="Eras Demi ITC"/>
        </w:rPr>
        <w:br/>
      </w:r>
      <w:r w:rsidR="00227620">
        <w:t>UIS-</w:t>
      </w:r>
      <w:r>
        <w:t>CA-01</w:t>
      </w:r>
      <w:r w:rsidR="00D6467F">
        <w:br/>
      </w:r>
      <w:r w:rsidR="003F1929">
        <w:rPr>
          <w:rFonts w:ascii="Eras Demi ITC" w:eastAsia="Times New Roman" w:hAnsi="Eras Demi ITC"/>
        </w:rPr>
        <w:br/>
      </w:r>
      <w:r w:rsidR="00205BCD">
        <w:rPr>
          <w:rFonts w:ascii="Eras Demi ITC" w:eastAsia="Times New Roman" w:hAnsi="Eras Demi ITC"/>
        </w:rPr>
        <w:t>6</w:t>
      </w:r>
      <w:r w:rsidR="00F044DA" w:rsidRPr="00CB5BCA">
        <w:rPr>
          <w:rFonts w:ascii="Eras Demi ITC" w:eastAsia="Times New Roman" w:hAnsi="Eras Demi ITC"/>
        </w:rPr>
        <w:t>.</w:t>
      </w:r>
      <w:r w:rsidR="00F044DA">
        <w:rPr>
          <w:rFonts w:ascii="Eras Demi ITC" w:eastAsia="Times New Roman" w:hAnsi="Eras Demi ITC"/>
        </w:rPr>
        <w:t>2</w:t>
      </w:r>
      <w:r w:rsidR="00F044DA" w:rsidRPr="00CB5BCA">
        <w:rPr>
          <w:rFonts w:ascii="Eras Demi ITC" w:eastAsia="Times New Roman" w:hAnsi="Eras Demi ITC"/>
        </w:rPr>
        <w:t>.</w:t>
      </w:r>
      <w:r w:rsidR="00DB1E47">
        <w:rPr>
          <w:rFonts w:ascii="Eras Demi ITC" w:eastAsia="Times New Roman" w:hAnsi="Eras Demi ITC"/>
        </w:rPr>
        <w:t>4</w:t>
      </w:r>
      <w:r w:rsidR="00F044DA">
        <w:rPr>
          <w:rFonts w:ascii="Eras Demi ITC" w:eastAsia="Times New Roman" w:hAnsi="Eras Demi ITC"/>
        </w:rPr>
        <w:t xml:space="preserve"> User Interface Design</w:t>
      </w:r>
    </w:p>
    <w:p w14:paraId="70BCA1B3" w14:textId="77777777" w:rsidR="00D6467F" w:rsidRDefault="00E730F4" w:rsidP="00932105">
      <w:pPr>
        <w:spacing w:after="160"/>
        <w:ind w:left="360"/>
        <w:rPr>
          <w:rFonts w:ascii="Eras Demi ITC" w:eastAsia="Times New Roman" w:hAnsi="Eras Demi ITC"/>
        </w:rPr>
      </w:pPr>
      <w:r>
        <w:rPr>
          <w:rFonts w:ascii="Eras Demi ITC" w:eastAsia="Times New Roman" w:hAnsi="Eras Demi ITC"/>
        </w:rPr>
        <w:t xml:space="preserve">  </w:t>
      </w:r>
    </w:p>
    <w:p w14:paraId="44D17C0B" w14:textId="77777777" w:rsidR="00D6467F" w:rsidRDefault="00D6467F" w:rsidP="00932105">
      <w:pPr>
        <w:spacing w:after="160"/>
        <w:ind w:left="360"/>
        <w:rPr>
          <w:rFonts w:ascii="Eras Demi ITC" w:eastAsia="Times New Roman" w:hAnsi="Eras Demi ITC"/>
        </w:rPr>
      </w:pPr>
    </w:p>
    <w:p w14:paraId="4CBE71FD" w14:textId="77777777" w:rsidR="00D6467F" w:rsidRDefault="00D6467F" w:rsidP="00932105">
      <w:pPr>
        <w:spacing w:after="160"/>
        <w:ind w:left="360"/>
        <w:rPr>
          <w:rFonts w:ascii="Eras Demi ITC" w:eastAsia="Times New Roman" w:hAnsi="Eras Demi ITC"/>
        </w:rPr>
      </w:pPr>
    </w:p>
    <w:p w14:paraId="317CF088" w14:textId="77777777" w:rsidR="00D6467F" w:rsidRDefault="00D6467F" w:rsidP="00932105">
      <w:pPr>
        <w:spacing w:after="160"/>
        <w:ind w:left="360"/>
        <w:rPr>
          <w:rFonts w:ascii="Eras Demi ITC" w:eastAsia="Times New Roman" w:hAnsi="Eras Demi ITC"/>
        </w:rPr>
      </w:pPr>
    </w:p>
    <w:p w14:paraId="0D0DC33E" w14:textId="77777777" w:rsidR="00D6467F" w:rsidRDefault="00D6467F" w:rsidP="00932105">
      <w:pPr>
        <w:spacing w:after="160"/>
        <w:ind w:left="360"/>
        <w:rPr>
          <w:rFonts w:ascii="Eras Demi ITC" w:eastAsia="Times New Roman" w:hAnsi="Eras Demi ITC"/>
        </w:rPr>
      </w:pPr>
    </w:p>
    <w:p w14:paraId="1DB97932" w14:textId="77777777" w:rsidR="00D6467F" w:rsidRDefault="00D6467F" w:rsidP="00932105">
      <w:pPr>
        <w:spacing w:after="160"/>
        <w:ind w:left="360"/>
        <w:rPr>
          <w:rFonts w:ascii="Eras Demi ITC" w:eastAsia="Times New Roman" w:hAnsi="Eras Demi ITC"/>
        </w:rPr>
      </w:pPr>
    </w:p>
    <w:p w14:paraId="01761C8D" w14:textId="77777777" w:rsidR="00D6467F" w:rsidRDefault="00D6467F" w:rsidP="00932105">
      <w:pPr>
        <w:spacing w:after="160"/>
        <w:ind w:left="360"/>
        <w:rPr>
          <w:rFonts w:ascii="Eras Demi ITC" w:eastAsia="Times New Roman" w:hAnsi="Eras Demi ITC"/>
        </w:rPr>
      </w:pPr>
    </w:p>
    <w:p w14:paraId="35BC8272" w14:textId="77777777" w:rsidR="00D6467F" w:rsidRDefault="00D6467F" w:rsidP="00932105">
      <w:pPr>
        <w:spacing w:after="160"/>
        <w:ind w:left="360"/>
        <w:rPr>
          <w:rFonts w:ascii="Eras Demi ITC" w:eastAsia="Times New Roman" w:hAnsi="Eras Demi ITC"/>
        </w:rPr>
      </w:pPr>
    </w:p>
    <w:p w14:paraId="589F13F2" w14:textId="0B504AA2" w:rsidR="00D6467F" w:rsidRDefault="00D6467F" w:rsidP="00932105">
      <w:pPr>
        <w:spacing w:after="160"/>
        <w:ind w:left="360"/>
        <w:rPr>
          <w:rFonts w:ascii="Eras Demi ITC" w:eastAsia="Times New Roman" w:hAnsi="Eras Demi ITC"/>
        </w:rPr>
      </w:pPr>
      <w:r w:rsidRPr="00282671">
        <w:rPr>
          <w:rFonts w:ascii="Eras Demi ITC" w:eastAsia="Times New Roman" w:hAnsi="Eras Demi ITC"/>
          <w:noProof/>
        </w:rPr>
        <w:drawing>
          <wp:anchor distT="0" distB="0" distL="114300" distR="114300" simplePos="0" relativeHeight="251688960" behindDoc="1" locked="0" layoutInCell="1" allowOverlap="1" wp14:anchorId="78DA654A" wp14:editId="64C7E4BB">
            <wp:simplePos x="0" y="0"/>
            <wp:positionH relativeFrom="column">
              <wp:posOffset>1604</wp:posOffset>
            </wp:positionH>
            <wp:positionV relativeFrom="paragraph">
              <wp:posOffset>279801</wp:posOffset>
            </wp:positionV>
            <wp:extent cx="2240280" cy="2230755"/>
            <wp:effectExtent l="0" t="0" r="7620" b="0"/>
            <wp:wrapTight wrapText="bothSides">
              <wp:wrapPolygon edited="0">
                <wp:start x="0" y="0"/>
                <wp:lineTo x="0" y="21397"/>
                <wp:lineTo x="21490" y="21397"/>
                <wp:lineTo x="21490" y="0"/>
                <wp:lineTo x="0" y="0"/>
              </wp:wrapPolygon>
            </wp:wrapTight>
            <wp:docPr id="176634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4719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40280" cy="2230755"/>
                    </a:xfrm>
                    <a:prstGeom prst="rect">
                      <a:avLst/>
                    </a:prstGeom>
                  </pic:spPr>
                </pic:pic>
              </a:graphicData>
            </a:graphic>
          </wp:anchor>
        </w:drawing>
      </w:r>
      <w:r w:rsidR="00E730F4">
        <w:rPr>
          <w:rFonts w:ascii="Eras Demi ITC" w:eastAsia="Times New Roman" w:hAnsi="Eras Demi ITC"/>
        </w:rPr>
        <w:t xml:space="preserve"> </w:t>
      </w:r>
      <w:r w:rsidR="00205BCD">
        <w:rPr>
          <w:rFonts w:ascii="Eras Demi ITC" w:eastAsia="Times New Roman" w:hAnsi="Eras Demi ITC"/>
        </w:rPr>
        <w:t>6</w:t>
      </w:r>
      <w:r w:rsidR="00F044DA" w:rsidRPr="00CB5BCA">
        <w:rPr>
          <w:rFonts w:ascii="Eras Demi ITC" w:eastAsia="Times New Roman" w:hAnsi="Eras Demi ITC"/>
        </w:rPr>
        <w:t>.</w:t>
      </w:r>
      <w:r w:rsidR="00F044DA">
        <w:rPr>
          <w:rFonts w:ascii="Eras Demi ITC" w:eastAsia="Times New Roman" w:hAnsi="Eras Demi ITC"/>
        </w:rPr>
        <w:t>2</w:t>
      </w:r>
      <w:r w:rsidR="00F044DA" w:rsidRPr="00CB5BCA">
        <w:rPr>
          <w:rFonts w:ascii="Eras Demi ITC" w:eastAsia="Times New Roman" w:hAnsi="Eras Demi ITC"/>
        </w:rPr>
        <w:t>.</w:t>
      </w:r>
      <w:r w:rsidR="00DB1E47">
        <w:rPr>
          <w:rFonts w:ascii="Eras Demi ITC" w:eastAsia="Times New Roman" w:hAnsi="Eras Demi ITC"/>
        </w:rPr>
        <w:t>4</w:t>
      </w:r>
      <w:r w:rsidR="00F044DA">
        <w:rPr>
          <w:rFonts w:ascii="Eras Demi ITC" w:eastAsia="Times New Roman" w:hAnsi="Eras Demi ITC"/>
        </w:rPr>
        <w:t>.1</w:t>
      </w:r>
      <w:r w:rsidR="00F044DA" w:rsidRPr="00CB5BCA">
        <w:rPr>
          <w:rFonts w:ascii="Eras Demi ITC" w:eastAsia="Times New Roman" w:hAnsi="Eras Demi ITC"/>
        </w:rPr>
        <w:t xml:space="preserve"> </w:t>
      </w:r>
      <w:r w:rsidR="00984A4F">
        <w:rPr>
          <w:rFonts w:ascii="Eras Demi ITC" w:eastAsia="Times New Roman" w:hAnsi="Eras Demi ITC"/>
        </w:rPr>
        <w:t>Create Account</w:t>
      </w:r>
      <w:r w:rsidR="00F044DA">
        <w:rPr>
          <w:rFonts w:ascii="Eras Demi ITC" w:eastAsia="Times New Roman" w:hAnsi="Eras Demi ITC"/>
        </w:rPr>
        <w:t xml:space="preserve"> UI</w:t>
      </w:r>
    </w:p>
    <w:p w14:paraId="02FE70D5" w14:textId="77777777" w:rsidR="00350D1F" w:rsidRDefault="00350D1F" w:rsidP="00F74644">
      <w:pPr>
        <w:spacing w:after="160"/>
        <w:ind w:left="360"/>
        <w:rPr>
          <w:rFonts w:eastAsia="Times New Roman"/>
        </w:rPr>
      </w:pPr>
    </w:p>
    <w:p w14:paraId="5A02939D" w14:textId="77777777" w:rsidR="00350D1F" w:rsidRDefault="00350D1F" w:rsidP="00F74644">
      <w:pPr>
        <w:spacing w:after="160"/>
        <w:ind w:left="360"/>
        <w:rPr>
          <w:rFonts w:eastAsia="Times New Roman"/>
        </w:rPr>
      </w:pPr>
    </w:p>
    <w:p w14:paraId="20174CAF" w14:textId="77777777" w:rsidR="00350D1F" w:rsidRDefault="00350D1F" w:rsidP="00F74644">
      <w:pPr>
        <w:spacing w:after="160"/>
        <w:ind w:left="360"/>
        <w:rPr>
          <w:rFonts w:eastAsia="Times New Roman"/>
        </w:rPr>
      </w:pPr>
    </w:p>
    <w:p w14:paraId="5A59F74A" w14:textId="77777777" w:rsidR="00350D1F" w:rsidRDefault="00350D1F" w:rsidP="00F74644">
      <w:pPr>
        <w:spacing w:after="160"/>
        <w:ind w:left="360"/>
        <w:rPr>
          <w:rFonts w:eastAsia="Times New Roman"/>
        </w:rPr>
      </w:pPr>
    </w:p>
    <w:p w14:paraId="252DED3E" w14:textId="77777777" w:rsidR="00350D1F" w:rsidRDefault="00350D1F" w:rsidP="00F74644">
      <w:pPr>
        <w:spacing w:after="160"/>
        <w:ind w:left="360"/>
        <w:rPr>
          <w:rFonts w:eastAsia="Times New Roman"/>
        </w:rPr>
      </w:pPr>
    </w:p>
    <w:p w14:paraId="2643F8F2" w14:textId="77777777" w:rsidR="00350D1F" w:rsidRDefault="00350D1F" w:rsidP="00F74644">
      <w:pPr>
        <w:spacing w:after="160"/>
        <w:ind w:left="360"/>
        <w:rPr>
          <w:rFonts w:eastAsia="Times New Roman"/>
        </w:rPr>
      </w:pPr>
    </w:p>
    <w:p w14:paraId="76A1D3B4" w14:textId="18731F7F" w:rsidR="00CF2230" w:rsidRDefault="00350D1F" w:rsidP="00F74644">
      <w:pPr>
        <w:spacing w:after="160"/>
        <w:ind w:left="360"/>
        <w:rPr>
          <w:rFonts w:eastAsia="Times New Roman"/>
        </w:rPr>
      </w:pPr>
      <w:r w:rsidRPr="00350D1F">
        <w:rPr>
          <w:rFonts w:eastAsia="Times New Roman"/>
          <w:noProof/>
        </w:rPr>
        <w:drawing>
          <wp:anchor distT="0" distB="0" distL="114300" distR="114300" simplePos="0" relativeHeight="251699200" behindDoc="0" locked="0" layoutInCell="1" allowOverlap="1" wp14:anchorId="11A0550E" wp14:editId="138C08CE">
            <wp:simplePos x="0" y="0"/>
            <wp:positionH relativeFrom="column">
              <wp:posOffset>412950</wp:posOffset>
            </wp:positionH>
            <wp:positionV relativeFrom="paragraph">
              <wp:posOffset>515286</wp:posOffset>
            </wp:positionV>
            <wp:extent cx="1554480" cy="182880"/>
            <wp:effectExtent l="0" t="0" r="7620" b="7620"/>
            <wp:wrapNone/>
            <wp:docPr id="64309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9404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54480" cy="182880"/>
                    </a:xfrm>
                    <a:prstGeom prst="rect">
                      <a:avLst/>
                    </a:prstGeom>
                  </pic:spPr>
                </pic:pic>
              </a:graphicData>
            </a:graphic>
          </wp:anchor>
        </w:drawing>
      </w:r>
      <w:r>
        <w:rPr>
          <w:rFonts w:eastAsia="Times New Roman"/>
        </w:rPr>
        <w:br/>
      </w:r>
      <w:r w:rsidR="00282671">
        <w:rPr>
          <w:rFonts w:eastAsia="Times New Roman"/>
        </w:rPr>
        <w:br/>
      </w:r>
      <w:r w:rsidR="00282671">
        <w:rPr>
          <w:rFonts w:eastAsia="Times New Roman"/>
        </w:rPr>
        <w:br/>
      </w:r>
    </w:p>
    <w:p w14:paraId="7E83FAC0" w14:textId="6E369D91" w:rsidR="00080AB8" w:rsidRPr="00411527" w:rsidRDefault="00080AB8" w:rsidP="00080AB8">
      <w:pPr>
        <w:pStyle w:val="Heading3"/>
        <w:rPr>
          <w:rFonts w:eastAsia="Times New Roman"/>
        </w:rPr>
      </w:pPr>
      <w:bookmarkStart w:id="46" w:name="_Toc228800617"/>
      <w:r>
        <w:rPr>
          <w:rFonts w:eastAsia="Times New Roman"/>
        </w:rPr>
        <w:t>6</w:t>
      </w:r>
      <w:r w:rsidRPr="00411527">
        <w:rPr>
          <w:rFonts w:eastAsia="Times New Roman"/>
        </w:rPr>
        <w:t>.</w:t>
      </w:r>
      <w:r>
        <w:rPr>
          <w:rFonts w:eastAsia="Times New Roman"/>
        </w:rPr>
        <w:t>3</w:t>
      </w:r>
      <w:r w:rsidRPr="00411527">
        <w:rPr>
          <w:rFonts w:eastAsia="Times New Roman"/>
        </w:rPr>
        <w:t xml:space="preserve"> </w:t>
      </w:r>
      <w:r>
        <w:rPr>
          <w:rFonts w:eastAsia="Times New Roman"/>
        </w:rPr>
        <w:t>UIS-RP-01 Reset Password Modal Confirmation</w:t>
      </w:r>
      <w:bookmarkEnd w:id="46"/>
    </w:p>
    <w:p w14:paraId="36208A66" w14:textId="7285F830" w:rsidR="00080AB8" w:rsidRPr="00080AB8" w:rsidRDefault="00080AB8" w:rsidP="00080AB8">
      <w:pPr>
        <w:spacing w:after="160"/>
        <w:rPr>
          <w:rFonts w:eastAsia="Times New Roman"/>
        </w:rPr>
      </w:pPr>
      <w:r w:rsidRPr="00080AB8">
        <w:rPr>
          <w:rFonts w:eastAsia="Times New Roman"/>
          <w:b/>
          <w:bCs/>
        </w:rPr>
        <w:t>6.3.1. Purpose</w:t>
      </w:r>
      <w:r w:rsidR="00CF2230">
        <w:rPr>
          <w:rFonts w:eastAsia="Times New Roman"/>
          <w:b/>
          <w:bCs/>
        </w:rPr>
        <w:br/>
      </w:r>
      <w:r w:rsidRPr="00080AB8">
        <w:rPr>
          <w:rFonts w:eastAsia="Times New Roman"/>
        </w:rPr>
        <w:t>This modal provides a lightweight confirmation step when the user selects “Forgot Password?” from the Login screen. It prevents accidental navigation, provides brief context, and transitions the user into the Reset Password form (UIS</w:t>
      </w:r>
      <w:r w:rsidRPr="00080AB8">
        <w:rPr>
          <w:rFonts w:ascii="Cambria Math" w:eastAsia="Times New Roman" w:hAnsi="Cambria Math" w:cs="Cambria Math"/>
        </w:rPr>
        <w:t>‑</w:t>
      </w:r>
      <w:r w:rsidRPr="00080AB8">
        <w:rPr>
          <w:rFonts w:eastAsia="Times New Roman"/>
        </w:rPr>
        <w:t>RP</w:t>
      </w:r>
      <w:r w:rsidRPr="00080AB8">
        <w:rPr>
          <w:rFonts w:ascii="Cambria Math" w:eastAsia="Times New Roman" w:hAnsi="Cambria Math" w:cs="Cambria Math"/>
        </w:rPr>
        <w:t>‑</w:t>
      </w:r>
      <w:r w:rsidRPr="00080AB8">
        <w:rPr>
          <w:rFonts w:eastAsia="Times New Roman"/>
        </w:rPr>
        <w:t>02).</w:t>
      </w:r>
    </w:p>
    <w:p w14:paraId="196A37DC" w14:textId="77777777" w:rsidR="00080AB8" w:rsidRPr="00080AB8" w:rsidRDefault="00080AB8" w:rsidP="00080AB8">
      <w:pPr>
        <w:spacing w:after="160"/>
        <w:rPr>
          <w:rFonts w:eastAsia="Times New Roman"/>
        </w:rPr>
      </w:pPr>
      <w:r w:rsidRPr="00080AB8">
        <w:rPr>
          <w:rFonts w:eastAsia="Times New Roman"/>
        </w:rPr>
        <w:t>This is intentionally a modal dialog, not a full screen, to keep the flow simple and aligned with portfolio scope.</w:t>
      </w:r>
    </w:p>
    <w:p w14:paraId="2B20BCB3" w14:textId="0FDDDAFB" w:rsidR="00080AB8" w:rsidRPr="00080AB8" w:rsidRDefault="00080AB8" w:rsidP="00080AB8">
      <w:pPr>
        <w:spacing w:after="160"/>
        <w:rPr>
          <w:rFonts w:eastAsia="Times New Roman"/>
          <w:b/>
          <w:bCs/>
        </w:rPr>
      </w:pPr>
      <w:r w:rsidRPr="00080AB8">
        <w:rPr>
          <w:rFonts w:eastAsia="Times New Roman"/>
          <w:b/>
          <w:bCs/>
        </w:rPr>
        <w:t>6.3.2. Modal Layout</w:t>
      </w:r>
    </w:p>
    <w:p w14:paraId="21F3F8CB" w14:textId="055C67D0" w:rsidR="00080AB8" w:rsidRPr="00080AB8" w:rsidRDefault="00080AB8" w:rsidP="00080AB8">
      <w:pPr>
        <w:pStyle w:val="ListParagraph"/>
        <w:numPr>
          <w:ilvl w:val="0"/>
          <w:numId w:val="36"/>
        </w:numPr>
        <w:spacing w:after="160"/>
        <w:rPr>
          <w:rFonts w:eastAsia="Times New Roman"/>
        </w:rPr>
      </w:pPr>
      <w:r w:rsidRPr="00080AB8">
        <w:rPr>
          <w:rFonts w:eastAsia="Times New Roman"/>
        </w:rPr>
        <w:t>Modal Container</w:t>
      </w:r>
    </w:p>
    <w:p w14:paraId="279C4E74" w14:textId="56D354CF" w:rsidR="00080AB8" w:rsidRPr="00080AB8" w:rsidRDefault="00080AB8" w:rsidP="00080AB8">
      <w:pPr>
        <w:pStyle w:val="ListParagraph"/>
        <w:numPr>
          <w:ilvl w:val="0"/>
          <w:numId w:val="36"/>
        </w:numPr>
        <w:spacing w:after="160"/>
        <w:rPr>
          <w:rFonts w:eastAsia="Times New Roman"/>
        </w:rPr>
      </w:pPr>
      <w:r w:rsidRPr="00080AB8">
        <w:rPr>
          <w:rFonts w:eastAsia="Times New Roman"/>
        </w:rPr>
        <w:t>Centered on screen</w:t>
      </w:r>
    </w:p>
    <w:p w14:paraId="327A6F4A" w14:textId="1847EDA5" w:rsidR="00080AB8" w:rsidRPr="00080AB8" w:rsidRDefault="00080AB8" w:rsidP="00080AB8">
      <w:pPr>
        <w:pStyle w:val="ListParagraph"/>
        <w:numPr>
          <w:ilvl w:val="0"/>
          <w:numId w:val="36"/>
        </w:numPr>
        <w:spacing w:after="160"/>
        <w:rPr>
          <w:rFonts w:eastAsia="Times New Roman"/>
        </w:rPr>
      </w:pPr>
      <w:r w:rsidRPr="00080AB8">
        <w:rPr>
          <w:rFonts w:eastAsia="Times New Roman"/>
        </w:rPr>
        <w:t>Approx. 150–250px tall</w:t>
      </w:r>
    </w:p>
    <w:p w14:paraId="1E0C37BC" w14:textId="20F2E8D1" w:rsidR="00080AB8" w:rsidRPr="00080AB8" w:rsidRDefault="00080AB8" w:rsidP="00080AB8">
      <w:pPr>
        <w:pStyle w:val="ListParagraph"/>
        <w:numPr>
          <w:ilvl w:val="0"/>
          <w:numId w:val="36"/>
        </w:numPr>
        <w:spacing w:after="160"/>
        <w:rPr>
          <w:rFonts w:eastAsia="Times New Roman"/>
        </w:rPr>
      </w:pPr>
      <w:r w:rsidRPr="00080AB8">
        <w:rPr>
          <w:rFonts w:eastAsia="Times New Roman"/>
        </w:rPr>
        <w:t>Rounded corners</w:t>
      </w:r>
    </w:p>
    <w:p w14:paraId="55C2F692" w14:textId="1E5AEAC3" w:rsidR="00080AB8" w:rsidRPr="00080AB8" w:rsidRDefault="00080AB8" w:rsidP="00080AB8">
      <w:pPr>
        <w:pStyle w:val="ListParagraph"/>
        <w:numPr>
          <w:ilvl w:val="0"/>
          <w:numId w:val="36"/>
        </w:numPr>
        <w:spacing w:after="160"/>
        <w:rPr>
          <w:rFonts w:eastAsia="Times New Roman"/>
        </w:rPr>
      </w:pPr>
      <w:r w:rsidRPr="00080AB8">
        <w:rPr>
          <w:rFonts w:eastAsia="Times New Roman"/>
        </w:rPr>
        <w:t>Background overlay dims Login screen (non</w:t>
      </w:r>
      <w:r w:rsidRPr="00080AB8">
        <w:rPr>
          <w:rFonts w:ascii="Cambria Math" w:eastAsia="Times New Roman" w:hAnsi="Cambria Math" w:cs="Cambria Math"/>
        </w:rPr>
        <w:t>‑</w:t>
      </w:r>
      <w:r w:rsidRPr="00080AB8">
        <w:rPr>
          <w:rFonts w:eastAsia="Times New Roman"/>
        </w:rPr>
        <w:t>interactive)</w:t>
      </w:r>
    </w:p>
    <w:p w14:paraId="337A1F9F" w14:textId="1D5E1CFC" w:rsidR="00080AB8" w:rsidRPr="00080AB8" w:rsidRDefault="00080AB8" w:rsidP="00080AB8">
      <w:pPr>
        <w:pStyle w:val="ListParagraph"/>
        <w:numPr>
          <w:ilvl w:val="0"/>
          <w:numId w:val="36"/>
        </w:numPr>
        <w:spacing w:after="160"/>
        <w:rPr>
          <w:rFonts w:eastAsia="Times New Roman"/>
        </w:rPr>
      </w:pPr>
      <w:r w:rsidRPr="00080AB8">
        <w:rPr>
          <w:rFonts w:eastAsia="Times New Roman"/>
        </w:rPr>
        <w:t>Content</w:t>
      </w:r>
    </w:p>
    <w:p w14:paraId="6F1BF5C5" w14:textId="127A0B8A" w:rsidR="00080AB8" w:rsidRPr="00080AB8" w:rsidRDefault="00080AB8" w:rsidP="00080AB8">
      <w:pPr>
        <w:pStyle w:val="ListParagraph"/>
        <w:numPr>
          <w:ilvl w:val="0"/>
          <w:numId w:val="36"/>
        </w:numPr>
        <w:spacing w:after="160"/>
        <w:rPr>
          <w:rFonts w:eastAsia="Times New Roman"/>
        </w:rPr>
      </w:pPr>
      <w:r w:rsidRPr="00080AB8">
        <w:rPr>
          <w:rFonts w:eastAsia="Times New Roman"/>
        </w:rPr>
        <w:t>Title: “Reset Password?”</w:t>
      </w:r>
    </w:p>
    <w:p w14:paraId="1EB06CB2" w14:textId="74721F01" w:rsidR="00080AB8" w:rsidRPr="00080AB8" w:rsidRDefault="00080AB8" w:rsidP="00080AB8">
      <w:pPr>
        <w:pStyle w:val="ListParagraph"/>
        <w:numPr>
          <w:ilvl w:val="0"/>
          <w:numId w:val="36"/>
        </w:numPr>
        <w:spacing w:after="160"/>
        <w:rPr>
          <w:rFonts w:eastAsia="Times New Roman"/>
        </w:rPr>
      </w:pPr>
      <w:r w:rsidRPr="00080AB8">
        <w:rPr>
          <w:rFonts w:eastAsia="Times New Roman"/>
        </w:rPr>
        <w:t>Description: “You’ll create a new password on the next step.”</w:t>
      </w:r>
    </w:p>
    <w:p w14:paraId="7146B251" w14:textId="68B0F11A" w:rsidR="00080AB8" w:rsidRPr="00080AB8" w:rsidRDefault="00080AB8" w:rsidP="00080AB8">
      <w:pPr>
        <w:pStyle w:val="ListParagraph"/>
        <w:numPr>
          <w:ilvl w:val="0"/>
          <w:numId w:val="36"/>
        </w:numPr>
        <w:spacing w:after="160"/>
        <w:rPr>
          <w:rFonts w:eastAsia="Times New Roman"/>
        </w:rPr>
      </w:pPr>
      <w:r w:rsidRPr="00080AB8">
        <w:rPr>
          <w:rFonts w:eastAsia="Times New Roman"/>
        </w:rPr>
        <w:t>Buttons:</w:t>
      </w:r>
    </w:p>
    <w:p w14:paraId="4033BC78" w14:textId="3ADA83BF" w:rsidR="00080AB8" w:rsidRPr="00080AB8" w:rsidRDefault="00080AB8" w:rsidP="00080AB8">
      <w:pPr>
        <w:pStyle w:val="ListParagraph"/>
        <w:numPr>
          <w:ilvl w:val="0"/>
          <w:numId w:val="36"/>
        </w:numPr>
        <w:spacing w:after="160"/>
        <w:rPr>
          <w:rFonts w:eastAsia="Times New Roman"/>
        </w:rPr>
      </w:pPr>
      <w:r w:rsidRPr="00080AB8">
        <w:rPr>
          <w:rFonts w:eastAsia="Times New Roman"/>
        </w:rPr>
        <w:t>Continue (primary)</w:t>
      </w:r>
    </w:p>
    <w:p w14:paraId="1BD228EE" w14:textId="5CCC0662" w:rsidR="00080AB8" w:rsidRPr="00080AB8" w:rsidRDefault="00080AB8" w:rsidP="00080AB8">
      <w:pPr>
        <w:pStyle w:val="ListParagraph"/>
        <w:numPr>
          <w:ilvl w:val="0"/>
          <w:numId w:val="36"/>
        </w:numPr>
        <w:spacing w:after="160"/>
        <w:rPr>
          <w:rFonts w:eastAsia="Times New Roman"/>
        </w:rPr>
      </w:pPr>
      <w:r w:rsidRPr="00080AB8">
        <w:rPr>
          <w:rFonts w:eastAsia="Times New Roman"/>
        </w:rPr>
        <w:lastRenderedPageBreak/>
        <w:t>Cancel (secondary / link</w:t>
      </w:r>
      <w:r w:rsidRPr="00080AB8">
        <w:rPr>
          <w:rFonts w:ascii="Cambria Math" w:eastAsia="Times New Roman" w:hAnsi="Cambria Math" w:cs="Cambria Math"/>
        </w:rPr>
        <w:t>‑</w:t>
      </w:r>
      <w:r w:rsidRPr="00080AB8">
        <w:rPr>
          <w:rFonts w:eastAsia="Times New Roman"/>
        </w:rPr>
        <w:t>style)</w:t>
      </w:r>
    </w:p>
    <w:p w14:paraId="00D21D19" w14:textId="34F7DDA8" w:rsidR="00080AB8" w:rsidRPr="00080AB8" w:rsidRDefault="00080AB8" w:rsidP="00080AB8">
      <w:pPr>
        <w:spacing w:after="160"/>
        <w:rPr>
          <w:rFonts w:eastAsia="Times New Roman"/>
          <w:b/>
          <w:bCs/>
        </w:rPr>
      </w:pPr>
      <w:r w:rsidRPr="00080AB8">
        <w:rPr>
          <w:rFonts w:eastAsia="Times New Roman"/>
          <w:b/>
          <w:bCs/>
        </w:rPr>
        <w:t>6.3.3. Component Definitions</w:t>
      </w:r>
    </w:p>
    <w:p w14:paraId="17B2EF0C" w14:textId="7DF79DAF" w:rsidR="00080AB8" w:rsidRPr="002F5BA5" w:rsidRDefault="00080AB8">
      <w:pPr>
        <w:pStyle w:val="ListParagraph"/>
        <w:numPr>
          <w:ilvl w:val="0"/>
          <w:numId w:val="191"/>
        </w:numPr>
        <w:spacing w:after="160"/>
        <w:rPr>
          <w:rFonts w:eastAsia="Times New Roman"/>
        </w:rPr>
      </w:pPr>
      <w:r w:rsidRPr="002F5BA5">
        <w:rPr>
          <w:rFonts w:eastAsia="Times New Roman"/>
        </w:rPr>
        <w:t>Modal Container</w:t>
      </w:r>
    </w:p>
    <w:p w14:paraId="46896438" w14:textId="59C05F04" w:rsidR="00080AB8" w:rsidRPr="002F5BA5" w:rsidRDefault="00080AB8">
      <w:pPr>
        <w:pStyle w:val="ListParagraph"/>
        <w:numPr>
          <w:ilvl w:val="0"/>
          <w:numId w:val="191"/>
        </w:numPr>
        <w:spacing w:after="160"/>
        <w:rPr>
          <w:rFonts w:eastAsia="Times New Roman"/>
        </w:rPr>
      </w:pPr>
      <w:r w:rsidRPr="002F5BA5">
        <w:rPr>
          <w:rFonts w:eastAsia="Times New Roman"/>
        </w:rPr>
        <w:t>Fixed width (e.g., 320–360px)</w:t>
      </w:r>
    </w:p>
    <w:p w14:paraId="1FD69AEA" w14:textId="493A7F37" w:rsidR="00080AB8" w:rsidRPr="002F5BA5" w:rsidRDefault="00080AB8">
      <w:pPr>
        <w:pStyle w:val="ListParagraph"/>
        <w:numPr>
          <w:ilvl w:val="0"/>
          <w:numId w:val="191"/>
        </w:numPr>
        <w:spacing w:after="160"/>
        <w:rPr>
          <w:rFonts w:eastAsia="Times New Roman"/>
        </w:rPr>
      </w:pPr>
      <w:r w:rsidRPr="002F5BA5">
        <w:rPr>
          <w:rFonts w:eastAsia="Times New Roman"/>
        </w:rPr>
        <w:t>Vertical stack layout</w:t>
      </w:r>
    </w:p>
    <w:p w14:paraId="5DC6181A" w14:textId="77777777" w:rsidR="002F5BA5" w:rsidRDefault="002F5BA5" w:rsidP="002F5BA5">
      <w:pPr>
        <w:pStyle w:val="ListParagraph"/>
        <w:spacing w:after="160"/>
        <w:ind w:left="1440"/>
        <w:rPr>
          <w:rFonts w:eastAsia="Times New Roman"/>
        </w:rPr>
      </w:pPr>
    </w:p>
    <w:p w14:paraId="77BD76AB" w14:textId="7B148884" w:rsidR="00CC2FF2" w:rsidRDefault="00CC2FF2" w:rsidP="002F5BA5">
      <w:pPr>
        <w:pStyle w:val="ListParagraph"/>
        <w:spacing w:after="160"/>
        <w:ind w:left="1440"/>
        <w:rPr>
          <w:rFonts w:eastAsia="Times New Roman"/>
        </w:rPr>
      </w:pPr>
      <w:r>
        <w:rPr>
          <w:rFonts w:eastAsia="Times New Roman"/>
        </w:rPr>
        <w:br/>
      </w:r>
    </w:p>
    <w:p w14:paraId="46E41DC1" w14:textId="3891DB25" w:rsidR="00DE70EA" w:rsidRPr="002F5BA5" w:rsidRDefault="00080AB8">
      <w:pPr>
        <w:pStyle w:val="ListParagraph"/>
        <w:numPr>
          <w:ilvl w:val="0"/>
          <w:numId w:val="191"/>
        </w:numPr>
        <w:spacing w:after="160"/>
        <w:rPr>
          <w:rFonts w:eastAsia="Times New Roman"/>
        </w:rPr>
      </w:pPr>
      <w:r w:rsidRPr="002F5BA5">
        <w:rPr>
          <w:rFonts w:eastAsia="Times New Roman"/>
        </w:rPr>
        <w:t>Dismissible only via Cancel button (no tap</w:t>
      </w:r>
      <w:r w:rsidRPr="002F5BA5">
        <w:rPr>
          <w:rFonts w:ascii="Cambria Math" w:eastAsia="Times New Roman" w:hAnsi="Cambria Math" w:cs="Cambria Math"/>
        </w:rPr>
        <w:t>‑</w:t>
      </w:r>
      <w:r w:rsidRPr="002F5BA5">
        <w:rPr>
          <w:rFonts w:eastAsia="Times New Roman"/>
        </w:rPr>
        <w:t>outside dismissal for security)</w:t>
      </w:r>
    </w:p>
    <w:p w14:paraId="6A54C71A" w14:textId="21EE53F2" w:rsidR="00080AB8" w:rsidRPr="002F5BA5" w:rsidRDefault="00080AB8">
      <w:pPr>
        <w:pStyle w:val="ListParagraph"/>
        <w:numPr>
          <w:ilvl w:val="0"/>
          <w:numId w:val="191"/>
        </w:numPr>
        <w:spacing w:after="160"/>
        <w:rPr>
          <w:rFonts w:eastAsia="Times New Roman"/>
        </w:rPr>
      </w:pPr>
      <w:r w:rsidRPr="002F5BA5">
        <w:rPr>
          <w:rFonts w:eastAsia="Times New Roman"/>
        </w:rPr>
        <w:t>Title Text</w:t>
      </w:r>
    </w:p>
    <w:p w14:paraId="1129C99D" w14:textId="6F9BF983" w:rsidR="00F74644" w:rsidRPr="002F5BA5" w:rsidRDefault="00080AB8">
      <w:pPr>
        <w:pStyle w:val="ListParagraph"/>
        <w:numPr>
          <w:ilvl w:val="0"/>
          <w:numId w:val="191"/>
        </w:numPr>
        <w:spacing w:after="160"/>
        <w:rPr>
          <w:rFonts w:eastAsia="Times New Roman"/>
        </w:rPr>
      </w:pPr>
      <w:r w:rsidRPr="002F5BA5">
        <w:rPr>
          <w:rFonts w:eastAsia="Times New Roman"/>
        </w:rPr>
        <w:t>Bold, centered</w:t>
      </w:r>
    </w:p>
    <w:p w14:paraId="7B3E6A74" w14:textId="68C60E91" w:rsidR="00080AB8" w:rsidRPr="002F5BA5" w:rsidRDefault="00080AB8">
      <w:pPr>
        <w:pStyle w:val="ListParagraph"/>
        <w:numPr>
          <w:ilvl w:val="0"/>
          <w:numId w:val="191"/>
        </w:numPr>
        <w:spacing w:after="160"/>
        <w:rPr>
          <w:rFonts w:eastAsia="Times New Roman"/>
        </w:rPr>
      </w:pPr>
      <w:r w:rsidRPr="002F5BA5">
        <w:rPr>
          <w:rFonts w:eastAsia="Times New Roman"/>
        </w:rPr>
        <w:t>Short, action</w:t>
      </w:r>
      <w:r w:rsidRPr="002F5BA5">
        <w:rPr>
          <w:rFonts w:ascii="Cambria Math" w:eastAsia="Times New Roman" w:hAnsi="Cambria Math" w:cs="Cambria Math"/>
        </w:rPr>
        <w:t>‑</w:t>
      </w:r>
      <w:r w:rsidRPr="002F5BA5">
        <w:rPr>
          <w:rFonts w:eastAsia="Times New Roman"/>
        </w:rPr>
        <w:t>oriented</w:t>
      </w:r>
    </w:p>
    <w:p w14:paraId="2486D56F" w14:textId="099C6403" w:rsidR="00080AB8" w:rsidRPr="002F5BA5" w:rsidRDefault="00080AB8">
      <w:pPr>
        <w:pStyle w:val="ListParagraph"/>
        <w:numPr>
          <w:ilvl w:val="0"/>
          <w:numId w:val="191"/>
        </w:numPr>
        <w:spacing w:after="160"/>
        <w:rPr>
          <w:rFonts w:eastAsia="Times New Roman"/>
        </w:rPr>
      </w:pPr>
      <w:r w:rsidRPr="002F5BA5">
        <w:rPr>
          <w:rFonts w:eastAsia="Times New Roman"/>
        </w:rPr>
        <w:t>Description Text</w:t>
      </w:r>
    </w:p>
    <w:p w14:paraId="63B6CF60" w14:textId="01FD0BB1" w:rsidR="00080AB8" w:rsidRPr="002F5BA5" w:rsidRDefault="00080AB8">
      <w:pPr>
        <w:pStyle w:val="ListParagraph"/>
        <w:numPr>
          <w:ilvl w:val="0"/>
          <w:numId w:val="191"/>
        </w:numPr>
        <w:spacing w:after="160"/>
        <w:rPr>
          <w:rFonts w:eastAsia="Times New Roman"/>
        </w:rPr>
      </w:pPr>
      <w:r w:rsidRPr="002F5BA5">
        <w:rPr>
          <w:rFonts w:eastAsia="Times New Roman"/>
        </w:rPr>
        <w:t>Secondary text</w:t>
      </w:r>
    </w:p>
    <w:p w14:paraId="773E7DB9" w14:textId="2302D3B7" w:rsidR="00080AB8" w:rsidRPr="002F5BA5" w:rsidRDefault="00080AB8">
      <w:pPr>
        <w:pStyle w:val="ListParagraph"/>
        <w:numPr>
          <w:ilvl w:val="0"/>
          <w:numId w:val="191"/>
        </w:numPr>
        <w:spacing w:after="160"/>
        <w:rPr>
          <w:rFonts w:eastAsia="Times New Roman"/>
        </w:rPr>
      </w:pPr>
      <w:r w:rsidRPr="002F5BA5">
        <w:rPr>
          <w:rFonts w:eastAsia="Times New Roman"/>
        </w:rPr>
        <w:t>Centered</w:t>
      </w:r>
    </w:p>
    <w:p w14:paraId="336A18F8" w14:textId="0241531E" w:rsidR="00080AB8" w:rsidRPr="002F5BA5" w:rsidRDefault="00080AB8">
      <w:pPr>
        <w:pStyle w:val="ListParagraph"/>
        <w:numPr>
          <w:ilvl w:val="0"/>
          <w:numId w:val="191"/>
        </w:numPr>
        <w:spacing w:after="160"/>
        <w:rPr>
          <w:rFonts w:eastAsia="Times New Roman"/>
        </w:rPr>
      </w:pPr>
      <w:r w:rsidRPr="002F5BA5">
        <w:rPr>
          <w:rFonts w:eastAsia="Times New Roman"/>
        </w:rPr>
        <w:t>Max 2 lines</w:t>
      </w:r>
    </w:p>
    <w:p w14:paraId="084CB831" w14:textId="0843224F" w:rsidR="00080AB8" w:rsidRPr="002F5BA5" w:rsidRDefault="00080AB8">
      <w:pPr>
        <w:pStyle w:val="ListParagraph"/>
        <w:numPr>
          <w:ilvl w:val="0"/>
          <w:numId w:val="191"/>
        </w:numPr>
        <w:spacing w:after="160"/>
        <w:rPr>
          <w:rFonts w:eastAsia="Times New Roman"/>
        </w:rPr>
      </w:pPr>
      <w:r w:rsidRPr="002F5BA5">
        <w:rPr>
          <w:rFonts w:eastAsia="Times New Roman"/>
        </w:rPr>
        <w:t>Primary Button: Continue</w:t>
      </w:r>
    </w:p>
    <w:p w14:paraId="0242D7F7" w14:textId="02651059" w:rsidR="00080AB8" w:rsidRPr="002F5BA5" w:rsidRDefault="00080AB8">
      <w:pPr>
        <w:pStyle w:val="ListParagraph"/>
        <w:numPr>
          <w:ilvl w:val="0"/>
          <w:numId w:val="191"/>
        </w:numPr>
        <w:spacing w:after="160"/>
        <w:rPr>
          <w:rFonts w:eastAsia="Times New Roman"/>
        </w:rPr>
      </w:pPr>
      <w:r w:rsidRPr="002F5BA5">
        <w:rPr>
          <w:rFonts w:eastAsia="Times New Roman"/>
        </w:rPr>
        <w:t>Navigates to UIS</w:t>
      </w:r>
      <w:r w:rsidRPr="002F5BA5">
        <w:rPr>
          <w:rFonts w:ascii="Cambria Math" w:eastAsia="Times New Roman" w:hAnsi="Cambria Math" w:cs="Cambria Math"/>
        </w:rPr>
        <w:t>‑</w:t>
      </w:r>
      <w:r w:rsidRPr="002F5BA5">
        <w:rPr>
          <w:rFonts w:eastAsia="Times New Roman"/>
        </w:rPr>
        <w:t>RP</w:t>
      </w:r>
      <w:r w:rsidRPr="002F5BA5">
        <w:rPr>
          <w:rFonts w:ascii="Cambria Math" w:eastAsia="Times New Roman" w:hAnsi="Cambria Math" w:cs="Cambria Math"/>
        </w:rPr>
        <w:t>‑</w:t>
      </w:r>
      <w:r w:rsidRPr="002F5BA5">
        <w:rPr>
          <w:rFonts w:eastAsia="Times New Roman"/>
        </w:rPr>
        <w:t xml:space="preserve">02 </w:t>
      </w:r>
      <w:r w:rsidRPr="002F5BA5">
        <w:rPr>
          <w:rFonts w:ascii="Eras Medium ITC" w:eastAsia="Times New Roman" w:hAnsi="Eras Medium ITC" w:cs="Eras Medium ITC"/>
        </w:rPr>
        <w:t>—</w:t>
      </w:r>
      <w:r w:rsidRPr="002F5BA5">
        <w:rPr>
          <w:rFonts w:eastAsia="Times New Roman"/>
        </w:rPr>
        <w:t xml:space="preserve"> Reset Password Form</w:t>
      </w:r>
    </w:p>
    <w:p w14:paraId="5963DFFE" w14:textId="032A265D" w:rsidR="00080AB8" w:rsidRPr="002F5BA5" w:rsidRDefault="00080AB8">
      <w:pPr>
        <w:pStyle w:val="ListParagraph"/>
        <w:numPr>
          <w:ilvl w:val="0"/>
          <w:numId w:val="191"/>
        </w:numPr>
        <w:spacing w:after="160"/>
        <w:rPr>
          <w:rFonts w:eastAsia="Times New Roman"/>
        </w:rPr>
      </w:pPr>
      <w:r w:rsidRPr="002F5BA5">
        <w:rPr>
          <w:rFonts w:eastAsia="Times New Roman"/>
        </w:rPr>
        <w:t>Secondary Button: Cancel</w:t>
      </w:r>
    </w:p>
    <w:p w14:paraId="6794F521" w14:textId="5D9E7DCF" w:rsidR="00080AB8" w:rsidRPr="002F5BA5" w:rsidRDefault="00080AB8">
      <w:pPr>
        <w:pStyle w:val="ListParagraph"/>
        <w:numPr>
          <w:ilvl w:val="0"/>
          <w:numId w:val="191"/>
        </w:numPr>
        <w:spacing w:after="160"/>
        <w:rPr>
          <w:rFonts w:eastAsia="Times New Roman"/>
        </w:rPr>
      </w:pPr>
      <w:r w:rsidRPr="002F5BA5">
        <w:rPr>
          <w:rFonts w:eastAsia="Times New Roman"/>
        </w:rPr>
        <w:t>Closes modal</w:t>
      </w:r>
    </w:p>
    <w:p w14:paraId="588CEC5F" w14:textId="61058F93" w:rsidR="00080AB8" w:rsidRPr="002F5BA5" w:rsidRDefault="00080AB8">
      <w:pPr>
        <w:pStyle w:val="ListParagraph"/>
        <w:numPr>
          <w:ilvl w:val="0"/>
          <w:numId w:val="191"/>
        </w:numPr>
        <w:spacing w:after="160"/>
        <w:rPr>
          <w:rFonts w:eastAsia="Times New Roman"/>
        </w:rPr>
      </w:pPr>
      <w:r w:rsidRPr="002F5BA5">
        <w:rPr>
          <w:rFonts w:eastAsia="Times New Roman"/>
        </w:rPr>
        <w:t>Returns user to Login screen unchanged</w:t>
      </w:r>
    </w:p>
    <w:p w14:paraId="1F92074C" w14:textId="671063D3" w:rsidR="00080AB8" w:rsidRPr="00080AB8" w:rsidRDefault="00080AB8" w:rsidP="00080AB8">
      <w:pPr>
        <w:spacing w:after="160"/>
        <w:rPr>
          <w:rFonts w:eastAsia="Times New Roman"/>
          <w:b/>
          <w:bCs/>
        </w:rPr>
      </w:pPr>
      <w:r w:rsidRPr="00080AB8">
        <w:rPr>
          <w:rFonts w:eastAsia="Times New Roman"/>
          <w:b/>
          <w:bCs/>
        </w:rPr>
        <w:t>6.3.4. Interaction Rules &amp; Behaviors</w:t>
      </w:r>
    </w:p>
    <w:p w14:paraId="402EC11B" w14:textId="0AC67F6A" w:rsidR="00080AB8" w:rsidRPr="002F5BA5" w:rsidRDefault="00080AB8">
      <w:pPr>
        <w:pStyle w:val="ListParagraph"/>
        <w:numPr>
          <w:ilvl w:val="0"/>
          <w:numId w:val="192"/>
        </w:numPr>
        <w:spacing w:after="160"/>
        <w:rPr>
          <w:rFonts w:eastAsia="Times New Roman"/>
        </w:rPr>
      </w:pPr>
      <w:r w:rsidRPr="002F5BA5">
        <w:rPr>
          <w:rFonts w:eastAsia="Times New Roman"/>
        </w:rPr>
        <w:t>Trigger</w:t>
      </w:r>
    </w:p>
    <w:p w14:paraId="5CB3021F" w14:textId="004C4D58" w:rsidR="00080AB8" w:rsidRPr="002F5BA5" w:rsidRDefault="00080AB8">
      <w:pPr>
        <w:pStyle w:val="ListParagraph"/>
        <w:numPr>
          <w:ilvl w:val="0"/>
          <w:numId w:val="192"/>
        </w:numPr>
        <w:spacing w:after="160"/>
        <w:rPr>
          <w:rFonts w:eastAsia="Times New Roman"/>
        </w:rPr>
      </w:pPr>
      <w:r w:rsidRPr="002F5BA5">
        <w:rPr>
          <w:rFonts w:eastAsia="Times New Roman"/>
        </w:rPr>
        <w:t xml:space="preserve">User taps “Forgot Password?” on Login screen </w:t>
      </w:r>
      <w:r w:rsidRPr="002F5BA5">
        <w:rPr>
          <w:rFonts w:ascii="Arial" w:eastAsia="Times New Roman" w:hAnsi="Arial" w:cs="Arial"/>
        </w:rPr>
        <w:t>→</w:t>
      </w:r>
      <w:r w:rsidRPr="002F5BA5">
        <w:rPr>
          <w:rFonts w:eastAsia="Times New Roman"/>
        </w:rPr>
        <w:t xml:space="preserve"> modal opens</w:t>
      </w:r>
    </w:p>
    <w:p w14:paraId="5A654CE1" w14:textId="3783C3A8" w:rsidR="00080AB8" w:rsidRPr="002F5BA5" w:rsidRDefault="00080AB8">
      <w:pPr>
        <w:pStyle w:val="ListParagraph"/>
        <w:numPr>
          <w:ilvl w:val="0"/>
          <w:numId w:val="192"/>
        </w:numPr>
        <w:spacing w:after="160"/>
        <w:rPr>
          <w:rFonts w:eastAsia="Times New Roman"/>
        </w:rPr>
      </w:pPr>
      <w:r w:rsidRPr="002F5BA5">
        <w:rPr>
          <w:rFonts w:eastAsia="Times New Roman"/>
        </w:rPr>
        <w:t>Continue</w:t>
      </w:r>
    </w:p>
    <w:p w14:paraId="7B4349F9" w14:textId="469BCB28" w:rsidR="00080AB8" w:rsidRPr="002F5BA5" w:rsidRDefault="00080AB8">
      <w:pPr>
        <w:pStyle w:val="ListParagraph"/>
        <w:numPr>
          <w:ilvl w:val="0"/>
          <w:numId w:val="192"/>
        </w:numPr>
        <w:spacing w:after="160"/>
        <w:rPr>
          <w:rFonts w:eastAsia="Times New Roman"/>
        </w:rPr>
      </w:pPr>
      <w:r w:rsidRPr="002F5BA5">
        <w:rPr>
          <w:rFonts w:eastAsia="Times New Roman"/>
        </w:rPr>
        <w:t>Modal closes</w:t>
      </w:r>
    </w:p>
    <w:p w14:paraId="5F79C76C" w14:textId="638AAC8D" w:rsidR="00080AB8" w:rsidRPr="002F5BA5" w:rsidRDefault="00080AB8">
      <w:pPr>
        <w:pStyle w:val="ListParagraph"/>
        <w:numPr>
          <w:ilvl w:val="0"/>
          <w:numId w:val="192"/>
        </w:numPr>
        <w:spacing w:after="160"/>
        <w:rPr>
          <w:rFonts w:eastAsia="Times New Roman"/>
        </w:rPr>
      </w:pPr>
      <w:r w:rsidRPr="002F5BA5">
        <w:rPr>
          <w:rFonts w:eastAsia="Times New Roman"/>
        </w:rPr>
        <w:t>Navigate to UIS</w:t>
      </w:r>
      <w:r w:rsidRPr="002F5BA5">
        <w:rPr>
          <w:rFonts w:ascii="Cambria Math" w:eastAsia="Times New Roman" w:hAnsi="Cambria Math" w:cs="Cambria Math"/>
        </w:rPr>
        <w:t>‑</w:t>
      </w:r>
      <w:r w:rsidRPr="002F5BA5">
        <w:rPr>
          <w:rFonts w:eastAsia="Times New Roman"/>
        </w:rPr>
        <w:t>RP</w:t>
      </w:r>
      <w:r w:rsidRPr="002F5BA5">
        <w:rPr>
          <w:rFonts w:ascii="Cambria Math" w:eastAsia="Times New Roman" w:hAnsi="Cambria Math" w:cs="Cambria Math"/>
        </w:rPr>
        <w:t>‑</w:t>
      </w:r>
      <w:r w:rsidRPr="002F5BA5">
        <w:rPr>
          <w:rFonts w:eastAsia="Times New Roman"/>
        </w:rPr>
        <w:t>02</w:t>
      </w:r>
    </w:p>
    <w:p w14:paraId="5DE45EB6" w14:textId="0C46FB22" w:rsidR="00080AB8" w:rsidRPr="002F5BA5" w:rsidRDefault="00080AB8">
      <w:pPr>
        <w:pStyle w:val="ListParagraph"/>
        <w:numPr>
          <w:ilvl w:val="0"/>
          <w:numId w:val="192"/>
        </w:numPr>
        <w:spacing w:after="160"/>
        <w:rPr>
          <w:rFonts w:eastAsia="Times New Roman"/>
        </w:rPr>
      </w:pPr>
      <w:r w:rsidRPr="002F5BA5">
        <w:rPr>
          <w:rFonts w:eastAsia="Times New Roman"/>
        </w:rPr>
        <w:t>Cancel</w:t>
      </w:r>
    </w:p>
    <w:p w14:paraId="1D125C36" w14:textId="3582398E" w:rsidR="00080AB8" w:rsidRPr="002F5BA5" w:rsidRDefault="00080AB8">
      <w:pPr>
        <w:pStyle w:val="ListParagraph"/>
        <w:numPr>
          <w:ilvl w:val="0"/>
          <w:numId w:val="192"/>
        </w:numPr>
        <w:spacing w:after="160"/>
        <w:rPr>
          <w:rFonts w:eastAsia="Times New Roman"/>
        </w:rPr>
      </w:pPr>
      <w:r w:rsidRPr="002F5BA5">
        <w:rPr>
          <w:rFonts w:eastAsia="Times New Roman"/>
        </w:rPr>
        <w:t>Modal closes</w:t>
      </w:r>
    </w:p>
    <w:p w14:paraId="64685344" w14:textId="1B4459BF" w:rsidR="00080AB8" w:rsidRPr="002F5BA5" w:rsidRDefault="00080AB8">
      <w:pPr>
        <w:pStyle w:val="ListParagraph"/>
        <w:numPr>
          <w:ilvl w:val="0"/>
          <w:numId w:val="192"/>
        </w:numPr>
        <w:spacing w:after="160"/>
        <w:rPr>
          <w:rFonts w:eastAsia="Times New Roman"/>
        </w:rPr>
      </w:pPr>
      <w:r w:rsidRPr="002F5BA5">
        <w:rPr>
          <w:rFonts w:eastAsia="Times New Roman"/>
        </w:rPr>
        <w:t>User remains on Login screen</w:t>
      </w:r>
    </w:p>
    <w:p w14:paraId="114F34C4" w14:textId="1CAE444B" w:rsidR="00080AB8" w:rsidRPr="002F5BA5" w:rsidRDefault="00080AB8">
      <w:pPr>
        <w:pStyle w:val="ListParagraph"/>
        <w:numPr>
          <w:ilvl w:val="0"/>
          <w:numId w:val="192"/>
        </w:numPr>
        <w:spacing w:after="160"/>
        <w:rPr>
          <w:rFonts w:eastAsia="Times New Roman"/>
        </w:rPr>
      </w:pPr>
      <w:r w:rsidRPr="002F5BA5">
        <w:rPr>
          <w:rFonts w:eastAsia="Times New Roman"/>
        </w:rPr>
        <w:t>Background Behavior</w:t>
      </w:r>
    </w:p>
    <w:p w14:paraId="26A80D9C" w14:textId="612D3ADB" w:rsidR="00080AB8" w:rsidRPr="002F5BA5" w:rsidRDefault="00080AB8">
      <w:pPr>
        <w:pStyle w:val="ListParagraph"/>
        <w:numPr>
          <w:ilvl w:val="0"/>
          <w:numId w:val="192"/>
        </w:numPr>
        <w:spacing w:after="160"/>
        <w:rPr>
          <w:rFonts w:eastAsia="Times New Roman"/>
        </w:rPr>
      </w:pPr>
      <w:r w:rsidRPr="002F5BA5">
        <w:rPr>
          <w:rFonts w:eastAsia="Times New Roman"/>
        </w:rPr>
        <w:t>Login screen is visually dimmed</w:t>
      </w:r>
    </w:p>
    <w:p w14:paraId="181EDB50" w14:textId="0F5CE8F4" w:rsidR="00080AB8" w:rsidRPr="002F5BA5" w:rsidRDefault="00080AB8">
      <w:pPr>
        <w:pStyle w:val="ListParagraph"/>
        <w:numPr>
          <w:ilvl w:val="0"/>
          <w:numId w:val="192"/>
        </w:numPr>
        <w:spacing w:after="160"/>
        <w:rPr>
          <w:rFonts w:eastAsia="Times New Roman"/>
        </w:rPr>
      </w:pPr>
      <w:r w:rsidRPr="002F5BA5">
        <w:rPr>
          <w:rFonts w:eastAsia="Times New Roman"/>
        </w:rPr>
        <w:t>All background elements disabled</w:t>
      </w:r>
    </w:p>
    <w:p w14:paraId="72D04408" w14:textId="6928442F" w:rsidR="00080AB8" w:rsidRPr="002F5BA5" w:rsidRDefault="00080AB8">
      <w:pPr>
        <w:pStyle w:val="ListParagraph"/>
        <w:numPr>
          <w:ilvl w:val="0"/>
          <w:numId w:val="192"/>
        </w:numPr>
        <w:spacing w:after="160"/>
        <w:rPr>
          <w:rFonts w:eastAsia="Times New Roman"/>
        </w:rPr>
      </w:pPr>
      <w:r w:rsidRPr="002F5BA5">
        <w:rPr>
          <w:rFonts w:eastAsia="Times New Roman"/>
        </w:rPr>
        <w:t>Keyboard / Accessibility</w:t>
      </w:r>
    </w:p>
    <w:p w14:paraId="3ACEDB0C" w14:textId="53FD6DE3" w:rsidR="00080AB8" w:rsidRPr="002F5BA5" w:rsidRDefault="00080AB8">
      <w:pPr>
        <w:pStyle w:val="ListParagraph"/>
        <w:numPr>
          <w:ilvl w:val="0"/>
          <w:numId w:val="192"/>
        </w:numPr>
        <w:spacing w:after="160"/>
        <w:rPr>
          <w:rFonts w:eastAsia="Times New Roman"/>
        </w:rPr>
      </w:pPr>
      <w:r w:rsidRPr="002F5BA5">
        <w:rPr>
          <w:rFonts w:eastAsia="Times New Roman"/>
        </w:rPr>
        <w:t>ESC closes modal (equivalent to Cancel)</w:t>
      </w:r>
    </w:p>
    <w:p w14:paraId="2CB623D1" w14:textId="5BD10545" w:rsidR="00080AB8" w:rsidRPr="002F5BA5" w:rsidRDefault="00080AB8">
      <w:pPr>
        <w:pStyle w:val="ListParagraph"/>
        <w:numPr>
          <w:ilvl w:val="0"/>
          <w:numId w:val="192"/>
        </w:numPr>
        <w:spacing w:after="160"/>
        <w:rPr>
          <w:rFonts w:eastAsia="Times New Roman"/>
        </w:rPr>
      </w:pPr>
      <w:r w:rsidRPr="002F5BA5">
        <w:rPr>
          <w:rFonts w:eastAsia="Times New Roman"/>
        </w:rPr>
        <w:t>Focus is trapped inside modal until dismissed</w:t>
      </w:r>
    </w:p>
    <w:p w14:paraId="36680249" w14:textId="09490124" w:rsidR="00080AB8" w:rsidRPr="00454D89" w:rsidRDefault="00454D89" w:rsidP="00080AB8">
      <w:pPr>
        <w:spacing w:after="160"/>
        <w:rPr>
          <w:rFonts w:eastAsia="Times New Roman"/>
          <w:b/>
          <w:bCs/>
        </w:rPr>
      </w:pPr>
      <w:r w:rsidRPr="00454D89">
        <w:rPr>
          <w:rFonts w:eastAsia="Times New Roman"/>
          <w:b/>
          <w:bCs/>
        </w:rPr>
        <w:t>6.3.</w:t>
      </w:r>
      <w:r w:rsidR="00080AB8" w:rsidRPr="00454D89">
        <w:rPr>
          <w:rFonts w:eastAsia="Times New Roman"/>
          <w:b/>
          <w:bCs/>
        </w:rPr>
        <w:t>5. Error States</w:t>
      </w:r>
    </w:p>
    <w:p w14:paraId="769A14B9" w14:textId="5942193F" w:rsidR="00080AB8" w:rsidRPr="00080AB8" w:rsidRDefault="00080AB8" w:rsidP="00080AB8">
      <w:pPr>
        <w:spacing w:after="160"/>
        <w:rPr>
          <w:rFonts w:eastAsia="Times New Roman"/>
        </w:rPr>
      </w:pPr>
      <w:r w:rsidRPr="00080AB8">
        <w:rPr>
          <w:rFonts w:eastAsia="Times New Roman"/>
        </w:rPr>
        <w:t>(Modal has no API calls; errors occur only in UIS</w:t>
      </w:r>
      <w:r w:rsidRPr="00080AB8">
        <w:rPr>
          <w:rFonts w:ascii="Cambria Math" w:eastAsia="Times New Roman" w:hAnsi="Cambria Math" w:cs="Cambria Math"/>
        </w:rPr>
        <w:t>‑</w:t>
      </w:r>
      <w:r w:rsidRPr="00080AB8">
        <w:rPr>
          <w:rFonts w:eastAsia="Times New Roman"/>
        </w:rPr>
        <w:t>RP</w:t>
      </w:r>
      <w:r w:rsidRPr="00080AB8">
        <w:rPr>
          <w:rFonts w:ascii="Cambria Math" w:eastAsia="Times New Roman" w:hAnsi="Cambria Math" w:cs="Cambria Math"/>
        </w:rPr>
        <w:t>‑</w:t>
      </w:r>
      <w:r w:rsidRPr="00080AB8">
        <w:rPr>
          <w:rFonts w:eastAsia="Times New Roman"/>
        </w:rPr>
        <w:t>02.)</w:t>
      </w:r>
      <w:r w:rsidR="00454D89">
        <w:rPr>
          <w:rFonts w:eastAsia="Times New Roman"/>
        </w:rPr>
        <w:t xml:space="preserve"> There are n</w:t>
      </w:r>
      <w:r w:rsidRPr="00080AB8">
        <w:rPr>
          <w:rFonts w:eastAsia="Times New Roman"/>
        </w:rPr>
        <w:t xml:space="preserve">o </w:t>
      </w:r>
      <w:proofErr w:type="gramStart"/>
      <w:r w:rsidRPr="00080AB8">
        <w:rPr>
          <w:rFonts w:eastAsia="Times New Roman"/>
        </w:rPr>
        <w:t>error states</w:t>
      </w:r>
      <w:proofErr w:type="gramEnd"/>
      <w:r w:rsidRPr="00080AB8">
        <w:rPr>
          <w:rFonts w:eastAsia="Times New Roman"/>
        </w:rPr>
        <w:t xml:space="preserve"> required.</w:t>
      </w:r>
    </w:p>
    <w:p w14:paraId="5188868B" w14:textId="5A5910E1" w:rsidR="00080AB8" w:rsidRPr="00454D89" w:rsidRDefault="00454D89" w:rsidP="00080AB8">
      <w:pPr>
        <w:spacing w:after="160"/>
        <w:rPr>
          <w:rFonts w:eastAsia="Times New Roman"/>
          <w:b/>
          <w:bCs/>
        </w:rPr>
      </w:pPr>
      <w:r w:rsidRPr="00454D89">
        <w:rPr>
          <w:rFonts w:eastAsia="Times New Roman"/>
          <w:b/>
          <w:bCs/>
        </w:rPr>
        <w:lastRenderedPageBreak/>
        <w:t>6.3.</w:t>
      </w:r>
      <w:r w:rsidR="00080AB8" w:rsidRPr="00454D89">
        <w:rPr>
          <w:rFonts w:eastAsia="Times New Roman"/>
          <w:b/>
          <w:bCs/>
        </w:rPr>
        <w:t>6. Accessibility Requirements</w:t>
      </w:r>
    </w:p>
    <w:p w14:paraId="7D9E512B" w14:textId="30EE2E79" w:rsidR="00080AB8" w:rsidRPr="002F5BA5" w:rsidRDefault="00080AB8">
      <w:pPr>
        <w:pStyle w:val="ListParagraph"/>
        <w:numPr>
          <w:ilvl w:val="0"/>
          <w:numId w:val="193"/>
        </w:numPr>
        <w:spacing w:after="160"/>
        <w:rPr>
          <w:rFonts w:eastAsia="Times New Roman"/>
        </w:rPr>
      </w:pPr>
      <w:r w:rsidRPr="002F5BA5">
        <w:rPr>
          <w:rFonts w:eastAsia="Times New Roman"/>
        </w:rPr>
        <w:t>Modal must receive initial focus when opened</w:t>
      </w:r>
    </w:p>
    <w:p w14:paraId="3D9CD42F" w14:textId="60395FB2" w:rsidR="00080AB8" w:rsidRPr="002F5BA5" w:rsidRDefault="00080AB8">
      <w:pPr>
        <w:pStyle w:val="ListParagraph"/>
        <w:numPr>
          <w:ilvl w:val="0"/>
          <w:numId w:val="193"/>
        </w:numPr>
        <w:spacing w:after="160"/>
        <w:rPr>
          <w:rFonts w:eastAsia="Times New Roman"/>
        </w:rPr>
      </w:pPr>
      <w:r w:rsidRPr="002F5BA5">
        <w:rPr>
          <w:rFonts w:eastAsia="Times New Roman"/>
        </w:rPr>
        <w:t>Focus trapping until modal is dismissed</w:t>
      </w:r>
    </w:p>
    <w:p w14:paraId="4484E8C3" w14:textId="63EACE51" w:rsidR="00080AB8" w:rsidRPr="002F5BA5" w:rsidRDefault="00080AB8">
      <w:pPr>
        <w:pStyle w:val="ListParagraph"/>
        <w:numPr>
          <w:ilvl w:val="0"/>
          <w:numId w:val="193"/>
        </w:numPr>
        <w:spacing w:after="160"/>
        <w:rPr>
          <w:rFonts w:eastAsia="Times New Roman"/>
        </w:rPr>
      </w:pPr>
      <w:r w:rsidRPr="002F5BA5">
        <w:rPr>
          <w:rFonts w:eastAsia="Times New Roman"/>
        </w:rPr>
        <w:t xml:space="preserve">ARIA role: </w:t>
      </w:r>
    </w:p>
    <w:p w14:paraId="39E26AF0" w14:textId="1075F6B6" w:rsidR="00080AB8" w:rsidRPr="002F5BA5" w:rsidRDefault="00080AB8">
      <w:pPr>
        <w:pStyle w:val="ListParagraph"/>
        <w:numPr>
          <w:ilvl w:val="0"/>
          <w:numId w:val="193"/>
        </w:numPr>
        <w:spacing w:after="160"/>
        <w:rPr>
          <w:rFonts w:eastAsia="Times New Roman"/>
        </w:rPr>
      </w:pPr>
      <w:r w:rsidRPr="002F5BA5">
        <w:rPr>
          <w:rFonts w:eastAsia="Times New Roman"/>
        </w:rPr>
        <w:t>Title announced via screen reader</w:t>
      </w:r>
    </w:p>
    <w:p w14:paraId="3E2D5AD2" w14:textId="37F17B03" w:rsidR="00080AB8" w:rsidRPr="002F5BA5" w:rsidRDefault="00080AB8">
      <w:pPr>
        <w:pStyle w:val="ListParagraph"/>
        <w:numPr>
          <w:ilvl w:val="0"/>
          <w:numId w:val="193"/>
        </w:numPr>
        <w:spacing w:after="160"/>
        <w:rPr>
          <w:rFonts w:eastAsia="Times New Roman"/>
        </w:rPr>
      </w:pPr>
      <w:r w:rsidRPr="002F5BA5">
        <w:rPr>
          <w:rFonts w:eastAsia="Times New Roman"/>
        </w:rPr>
        <w:t>Buttons must be keyboard</w:t>
      </w:r>
      <w:r w:rsidRPr="002F5BA5">
        <w:rPr>
          <w:rFonts w:ascii="Cambria Math" w:eastAsia="Times New Roman" w:hAnsi="Cambria Math" w:cs="Cambria Math"/>
        </w:rPr>
        <w:t>‑</w:t>
      </w:r>
      <w:r w:rsidRPr="002F5BA5">
        <w:rPr>
          <w:rFonts w:eastAsia="Times New Roman"/>
        </w:rPr>
        <w:t>navigable</w:t>
      </w:r>
    </w:p>
    <w:p w14:paraId="6D01F7C3" w14:textId="5418FBDF" w:rsidR="00080AB8" w:rsidRPr="002F5BA5" w:rsidRDefault="00080AB8">
      <w:pPr>
        <w:pStyle w:val="ListParagraph"/>
        <w:numPr>
          <w:ilvl w:val="0"/>
          <w:numId w:val="193"/>
        </w:numPr>
        <w:spacing w:after="160"/>
        <w:rPr>
          <w:rFonts w:eastAsia="Times New Roman"/>
        </w:rPr>
      </w:pPr>
      <w:r w:rsidRPr="002F5BA5">
        <w:rPr>
          <w:rFonts w:eastAsia="Times New Roman"/>
        </w:rPr>
        <w:t>Background content marked inert</w:t>
      </w:r>
    </w:p>
    <w:p w14:paraId="0FB2E7E7" w14:textId="19086062" w:rsidR="00080AB8" w:rsidRPr="00454D89" w:rsidRDefault="00DE70EA" w:rsidP="00DE70EA">
      <w:pPr>
        <w:tabs>
          <w:tab w:val="left" w:pos="1904"/>
        </w:tabs>
        <w:spacing w:after="160"/>
        <w:rPr>
          <w:rFonts w:eastAsia="Times New Roman"/>
          <w:b/>
          <w:bCs/>
        </w:rPr>
      </w:pPr>
      <w:r>
        <w:rPr>
          <w:rFonts w:eastAsia="Times New Roman"/>
          <w:b/>
          <w:bCs/>
        </w:rPr>
        <w:tab/>
      </w:r>
      <w:r w:rsidR="004752A6">
        <w:rPr>
          <w:rFonts w:eastAsia="Times New Roman"/>
          <w:b/>
          <w:bCs/>
        </w:rPr>
        <w:br/>
      </w:r>
      <w:r w:rsidR="00454D89" w:rsidRPr="00454D89">
        <w:rPr>
          <w:rFonts w:eastAsia="Times New Roman"/>
          <w:b/>
          <w:bCs/>
        </w:rPr>
        <w:t>6.3.</w:t>
      </w:r>
      <w:r w:rsidR="00080AB8" w:rsidRPr="00454D89">
        <w:rPr>
          <w:rFonts w:eastAsia="Times New Roman"/>
          <w:b/>
          <w:bCs/>
        </w:rPr>
        <w:t>7. Analytics &amp; Logging</w:t>
      </w:r>
    </w:p>
    <w:p w14:paraId="5D7746BB" w14:textId="23752A16" w:rsidR="00080AB8" w:rsidRPr="002F5BA5" w:rsidRDefault="00080AB8">
      <w:pPr>
        <w:pStyle w:val="ListParagraph"/>
        <w:numPr>
          <w:ilvl w:val="0"/>
          <w:numId w:val="194"/>
        </w:numPr>
        <w:spacing w:after="160"/>
        <w:rPr>
          <w:rFonts w:eastAsia="Times New Roman"/>
        </w:rPr>
      </w:pPr>
      <w:r w:rsidRPr="002F5BA5">
        <w:rPr>
          <w:rFonts w:eastAsia="Times New Roman"/>
        </w:rPr>
        <w:t>Modal opened (Forgot Password clicked)</w:t>
      </w:r>
    </w:p>
    <w:p w14:paraId="43E16E84" w14:textId="40721022" w:rsidR="00080AB8" w:rsidRPr="002F5BA5" w:rsidRDefault="00080AB8">
      <w:pPr>
        <w:pStyle w:val="ListParagraph"/>
        <w:numPr>
          <w:ilvl w:val="0"/>
          <w:numId w:val="194"/>
        </w:numPr>
        <w:spacing w:after="160"/>
        <w:rPr>
          <w:rFonts w:eastAsia="Times New Roman"/>
        </w:rPr>
      </w:pPr>
      <w:r w:rsidRPr="002F5BA5">
        <w:rPr>
          <w:rFonts w:eastAsia="Times New Roman"/>
        </w:rPr>
        <w:t>Continue clicked</w:t>
      </w:r>
    </w:p>
    <w:p w14:paraId="6ED86412" w14:textId="05EC4E09" w:rsidR="00080AB8" w:rsidRPr="002F5BA5" w:rsidRDefault="00080AB8">
      <w:pPr>
        <w:pStyle w:val="ListParagraph"/>
        <w:numPr>
          <w:ilvl w:val="0"/>
          <w:numId w:val="194"/>
        </w:numPr>
        <w:spacing w:after="160"/>
        <w:rPr>
          <w:rFonts w:eastAsia="Times New Roman"/>
        </w:rPr>
      </w:pPr>
      <w:r w:rsidRPr="002F5BA5">
        <w:rPr>
          <w:rFonts w:eastAsia="Times New Roman"/>
        </w:rPr>
        <w:t>Cancel clicked</w:t>
      </w:r>
    </w:p>
    <w:p w14:paraId="55405382" w14:textId="210FEAC1" w:rsidR="00454D89" w:rsidRPr="00454D89" w:rsidRDefault="00454D89" w:rsidP="00454D89">
      <w:pPr>
        <w:spacing w:after="160"/>
        <w:rPr>
          <w:rFonts w:eastAsia="Times New Roman"/>
          <w:b/>
          <w:bCs/>
        </w:rPr>
      </w:pPr>
      <w:r w:rsidRPr="00454D89">
        <w:rPr>
          <w:rFonts w:eastAsia="Times New Roman"/>
          <w:b/>
          <w:bCs/>
        </w:rPr>
        <w:t xml:space="preserve">6.3.7. </w:t>
      </w:r>
      <w:r>
        <w:rPr>
          <w:rFonts w:eastAsia="Times New Roman"/>
          <w:b/>
          <w:bCs/>
        </w:rPr>
        <w:t>Related Requirements</w:t>
      </w:r>
    </w:p>
    <w:p w14:paraId="42AA4ACA" w14:textId="29433950" w:rsidR="00454D89" w:rsidRDefault="00454D89" w:rsidP="00454D89">
      <w:pPr>
        <w:spacing w:after="160"/>
        <w:rPr>
          <w:rFonts w:eastAsia="Times New Roman"/>
        </w:rPr>
      </w:pPr>
      <w:r>
        <w:rPr>
          <w:rFonts w:eastAsia="Times New Roman"/>
        </w:rPr>
        <w:t>BR-RP-01, BR-RP-02, BR-RP-03</w:t>
      </w:r>
    </w:p>
    <w:p w14:paraId="4265765F" w14:textId="051A1644" w:rsidR="001F1E87" w:rsidRDefault="001F1E87" w:rsidP="00454D89">
      <w:pPr>
        <w:spacing w:after="160"/>
        <w:rPr>
          <w:rFonts w:ascii="Eras Demi ITC" w:eastAsia="Times New Roman" w:hAnsi="Eras Demi ITC"/>
        </w:rPr>
      </w:pPr>
      <w:r w:rsidRPr="001F1E87">
        <w:rPr>
          <w:rFonts w:eastAsia="Times New Roman"/>
          <w:b/>
          <w:bCs/>
        </w:rPr>
        <w:t>6.3.8 Wire Frame Reference:</w:t>
      </w:r>
      <w:r>
        <w:rPr>
          <w:rFonts w:eastAsia="Times New Roman"/>
          <w:b/>
          <w:bCs/>
        </w:rPr>
        <w:br/>
      </w:r>
      <w:r w:rsidRPr="001F1E87">
        <w:rPr>
          <w:rFonts w:eastAsia="Times New Roman"/>
        </w:rPr>
        <w:t>UIS-RP-02</w:t>
      </w:r>
      <w:r>
        <w:rPr>
          <w:rFonts w:eastAsia="Times New Roman"/>
        </w:rPr>
        <w:br/>
      </w:r>
      <w:r>
        <w:rPr>
          <w:rFonts w:ascii="Eras Demi ITC" w:eastAsia="Times New Roman" w:hAnsi="Eras Demi ITC"/>
        </w:rPr>
        <w:t>6</w:t>
      </w:r>
      <w:r w:rsidRPr="00CB5BCA">
        <w:rPr>
          <w:rFonts w:ascii="Eras Demi ITC" w:eastAsia="Times New Roman" w:hAnsi="Eras Demi ITC"/>
        </w:rPr>
        <w:t>.</w:t>
      </w:r>
      <w:r>
        <w:rPr>
          <w:rFonts w:ascii="Eras Demi ITC" w:eastAsia="Times New Roman" w:hAnsi="Eras Demi ITC"/>
        </w:rPr>
        <w:t>3</w:t>
      </w:r>
      <w:r w:rsidRPr="00CB5BCA">
        <w:rPr>
          <w:rFonts w:ascii="Eras Demi ITC" w:eastAsia="Times New Roman" w:hAnsi="Eras Demi ITC"/>
        </w:rPr>
        <w:t>.</w:t>
      </w:r>
      <w:r>
        <w:rPr>
          <w:rFonts w:ascii="Eras Demi ITC" w:eastAsia="Times New Roman" w:hAnsi="Eras Demi ITC"/>
        </w:rPr>
        <w:t>9 User Interface Design</w:t>
      </w:r>
    </w:p>
    <w:p w14:paraId="5E9A079A" w14:textId="0A444344" w:rsidR="001F1E87" w:rsidRPr="00454D89" w:rsidRDefault="004752A6" w:rsidP="004752A6">
      <w:pPr>
        <w:spacing w:after="160"/>
        <w:rPr>
          <w:rFonts w:eastAsia="Times New Roman"/>
        </w:rPr>
      </w:pPr>
      <w:r>
        <w:rPr>
          <w:rFonts w:ascii="Eras Demi ITC" w:eastAsia="Times New Roman" w:hAnsi="Eras Demi ITC"/>
        </w:rPr>
        <w:t xml:space="preserve">   </w:t>
      </w:r>
      <w:r w:rsidR="001F1E87">
        <w:rPr>
          <w:rFonts w:ascii="Eras Demi ITC" w:eastAsia="Times New Roman" w:hAnsi="Eras Demi ITC"/>
        </w:rPr>
        <w:t>6.3.</w:t>
      </w:r>
      <w:r>
        <w:rPr>
          <w:rFonts w:ascii="Eras Demi ITC" w:eastAsia="Times New Roman" w:hAnsi="Eras Demi ITC"/>
        </w:rPr>
        <w:t>9.1</w:t>
      </w:r>
      <w:r w:rsidR="001F1E87">
        <w:rPr>
          <w:rFonts w:ascii="Eras Demi ITC" w:eastAsia="Times New Roman" w:hAnsi="Eras Demi ITC"/>
        </w:rPr>
        <w:t xml:space="preserve"> Confirm </w:t>
      </w:r>
      <w:r w:rsidR="006D3DE0">
        <w:rPr>
          <w:rFonts w:ascii="Eras Demi ITC" w:eastAsia="Times New Roman" w:hAnsi="Eras Demi ITC"/>
        </w:rPr>
        <w:t>Reset</w:t>
      </w:r>
      <w:r w:rsidR="001F1E87">
        <w:rPr>
          <w:rFonts w:ascii="Eras Demi ITC" w:eastAsia="Times New Roman" w:hAnsi="Eras Demi ITC"/>
        </w:rPr>
        <w:t xml:space="preserve"> Password</w:t>
      </w:r>
      <w:r w:rsidR="001F1E87">
        <w:rPr>
          <w:rFonts w:eastAsia="Times New Roman"/>
        </w:rPr>
        <w:br/>
      </w:r>
      <w:r w:rsidR="006D3DE0">
        <w:rPr>
          <w:rFonts w:ascii="Eras Demi ITC" w:eastAsia="Times New Roman" w:hAnsi="Eras Demi ITC"/>
        </w:rPr>
        <w:br/>
      </w:r>
      <w:r w:rsidR="006D3DE0">
        <w:rPr>
          <w:rFonts w:ascii="Eras Demi ITC" w:eastAsia="Times New Roman" w:hAnsi="Eras Demi ITC"/>
        </w:rPr>
        <w:br/>
      </w:r>
      <w:r w:rsidR="006D3DE0">
        <w:rPr>
          <w:rFonts w:ascii="Eras Demi ITC" w:eastAsia="Times New Roman" w:hAnsi="Eras Demi ITC"/>
        </w:rPr>
        <w:br/>
      </w:r>
      <w:r w:rsidR="006D3DE0">
        <w:rPr>
          <w:rFonts w:ascii="Eras Demi ITC" w:eastAsia="Times New Roman" w:hAnsi="Eras Demi ITC"/>
        </w:rPr>
        <w:br/>
      </w:r>
      <w:r w:rsidR="006D3DE0">
        <w:rPr>
          <w:rFonts w:ascii="Eras Demi ITC" w:eastAsia="Times New Roman" w:hAnsi="Eras Demi ITC"/>
        </w:rPr>
        <w:br/>
      </w:r>
      <w:r w:rsidR="006D3DE0">
        <w:rPr>
          <w:rFonts w:ascii="Eras Demi ITC" w:eastAsia="Times New Roman" w:hAnsi="Eras Demi ITC"/>
        </w:rPr>
        <w:br/>
      </w:r>
      <w:r w:rsidR="006D3DE0">
        <w:rPr>
          <w:rFonts w:ascii="Eras Demi ITC" w:eastAsia="Times New Roman" w:hAnsi="Eras Demi ITC"/>
        </w:rPr>
        <w:br/>
      </w:r>
      <w:r w:rsidR="006D3DE0">
        <w:rPr>
          <w:rFonts w:ascii="Eras Demi ITC" w:eastAsia="Times New Roman" w:hAnsi="Eras Demi ITC"/>
        </w:rPr>
        <w:br/>
      </w:r>
      <w:r w:rsidR="006D3DE0">
        <w:rPr>
          <w:rFonts w:ascii="Eras Demi ITC" w:eastAsia="Times New Roman" w:hAnsi="Eras Demi ITC"/>
        </w:rPr>
        <w:br/>
      </w:r>
      <w:r w:rsidR="006D3DE0">
        <w:rPr>
          <w:rFonts w:ascii="Eras Demi ITC" w:eastAsia="Times New Roman" w:hAnsi="Eras Demi ITC"/>
        </w:rPr>
        <w:br/>
      </w:r>
      <w:r w:rsidR="006D3DE0">
        <w:rPr>
          <w:rFonts w:ascii="Eras Demi ITC" w:eastAsia="Times New Roman" w:hAnsi="Eras Demi ITC"/>
        </w:rPr>
        <w:br/>
      </w:r>
      <w:r w:rsidR="006D3DE0" w:rsidRPr="006D3DE0">
        <w:rPr>
          <w:rFonts w:eastAsia="Times New Roman"/>
          <w:noProof/>
        </w:rPr>
        <w:drawing>
          <wp:anchor distT="0" distB="0" distL="114300" distR="114300" simplePos="0" relativeHeight="251683840" behindDoc="1" locked="0" layoutInCell="1" allowOverlap="1" wp14:anchorId="368F0318" wp14:editId="43199900">
            <wp:simplePos x="0" y="0"/>
            <wp:positionH relativeFrom="column">
              <wp:posOffset>1905</wp:posOffset>
            </wp:positionH>
            <wp:positionV relativeFrom="paragraph">
              <wp:posOffset>182880</wp:posOffset>
            </wp:positionV>
            <wp:extent cx="2240280" cy="2230755"/>
            <wp:effectExtent l="0" t="0" r="7620" b="0"/>
            <wp:wrapTight wrapText="bothSides">
              <wp:wrapPolygon edited="0">
                <wp:start x="0" y="0"/>
                <wp:lineTo x="0" y="21397"/>
                <wp:lineTo x="21490" y="21397"/>
                <wp:lineTo x="21490" y="0"/>
                <wp:lineTo x="0" y="0"/>
              </wp:wrapPolygon>
            </wp:wrapTight>
            <wp:docPr id="131259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9497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40280" cy="2230755"/>
                    </a:xfrm>
                    <a:prstGeom prst="rect">
                      <a:avLst/>
                    </a:prstGeom>
                  </pic:spPr>
                </pic:pic>
              </a:graphicData>
            </a:graphic>
            <wp14:sizeRelH relativeFrom="page">
              <wp14:pctWidth>0</wp14:pctWidth>
            </wp14:sizeRelH>
            <wp14:sizeRelV relativeFrom="page">
              <wp14:pctHeight>0</wp14:pctHeight>
            </wp14:sizeRelV>
          </wp:anchor>
        </w:drawing>
      </w:r>
      <w:r w:rsidR="006D3DE0" w:rsidRPr="006D3DE0">
        <w:rPr>
          <w:rFonts w:eastAsia="Times New Roman"/>
        </w:rPr>
        <w:t xml:space="preserve"> </w:t>
      </w:r>
    </w:p>
    <w:p w14:paraId="229F5657" w14:textId="490FF39C" w:rsidR="00912F9A" w:rsidRPr="00411527" w:rsidRDefault="00205BCD" w:rsidP="00912F9A">
      <w:pPr>
        <w:pStyle w:val="Heading3"/>
        <w:rPr>
          <w:rFonts w:eastAsia="Times New Roman"/>
        </w:rPr>
      </w:pPr>
      <w:bookmarkStart w:id="47" w:name="_Toc228800618"/>
      <w:r>
        <w:rPr>
          <w:rFonts w:eastAsia="Times New Roman"/>
        </w:rPr>
        <w:t>6</w:t>
      </w:r>
      <w:r w:rsidR="00912F9A" w:rsidRPr="00411527">
        <w:rPr>
          <w:rFonts w:eastAsia="Times New Roman"/>
        </w:rPr>
        <w:t>.</w:t>
      </w:r>
      <w:r w:rsidR="004752A6">
        <w:rPr>
          <w:rFonts w:eastAsia="Times New Roman"/>
        </w:rPr>
        <w:t>4</w:t>
      </w:r>
      <w:r w:rsidR="00912F9A" w:rsidRPr="00411527">
        <w:rPr>
          <w:rFonts w:eastAsia="Times New Roman"/>
        </w:rPr>
        <w:t xml:space="preserve"> </w:t>
      </w:r>
      <w:r w:rsidR="00DA5B15">
        <w:rPr>
          <w:rFonts w:eastAsia="Times New Roman"/>
        </w:rPr>
        <w:t>UIS</w:t>
      </w:r>
      <w:r w:rsidR="008F1748">
        <w:rPr>
          <w:rFonts w:eastAsia="Times New Roman"/>
        </w:rPr>
        <w:t>-</w:t>
      </w:r>
      <w:r w:rsidR="00011784">
        <w:rPr>
          <w:rFonts w:eastAsia="Times New Roman"/>
        </w:rPr>
        <w:t>RP-0</w:t>
      </w:r>
      <w:r w:rsidR="00080AB8">
        <w:rPr>
          <w:rFonts w:eastAsia="Times New Roman"/>
        </w:rPr>
        <w:t>2</w:t>
      </w:r>
      <w:r w:rsidR="008F1748">
        <w:rPr>
          <w:rFonts w:eastAsia="Times New Roman"/>
        </w:rPr>
        <w:t xml:space="preserve"> </w:t>
      </w:r>
      <w:r w:rsidR="00912F9A">
        <w:rPr>
          <w:rFonts w:eastAsia="Times New Roman"/>
        </w:rPr>
        <w:t>Reset Password</w:t>
      </w:r>
      <w:bookmarkEnd w:id="47"/>
    </w:p>
    <w:p w14:paraId="295EC125" w14:textId="77777777" w:rsidR="008A78C1" w:rsidRPr="008A78C1" w:rsidRDefault="00205BCD" w:rsidP="008A78C1">
      <w:pPr>
        <w:spacing w:after="160"/>
        <w:ind w:left="360"/>
        <w:rPr>
          <w:rFonts w:ascii="Eras Demi ITC" w:eastAsia="Times New Roman" w:hAnsi="Eras Demi ITC"/>
          <w:b/>
          <w:bCs/>
        </w:rPr>
      </w:pPr>
      <w:r>
        <w:rPr>
          <w:rFonts w:ascii="Eras Demi ITC" w:eastAsia="Times New Roman" w:hAnsi="Eras Demi ITC"/>
        </w:rPr>
        <w:t>6</w:t>
      </w:r>
      <w:r w:rsidR="00912F9A" w:rsidRPr="00411527">
        <w:rPr>
          <w:rFonts w:ascii="Eras Demi ITC" w:eastAsia="Times New Roman" w:hAnsi="Eras Demi ITC"/>
        </w:rPr>
        <w:t>.</w:t>
      </w:r>
      <w:r w:rsidR="004752A6">
        <w:rPr>
          <w:rFonts w:ascii="Eras Demi ITC" w:eastAsia="Times New Roman" w:hAnsi="Eras Demi ITC"/>
        </w:rPr>
        <w:t>4</w:t>
      </w:r>
      <w:r w:rsidR="00912F9A" w:rsidRPr="00411527">
        <w:rPr>
          <w:rFonts w:ascii="Eras Demi ITC" w:eastAsia="Times New Roman" w:hAnsi="Eras Demi ITC"/>
        </w:rPr>
        <w:t>.1 Purpose</w:t>
      </w:r>
      <w:r w:rsidR="00080AB8">
        <w:rPr>
          <w:rFonts w:ascii="Eras Demi ITC" w:eastAsia="Times New Roman" w:hAnsi="Eras Demi ITC"/>
        </w:rPr>
        <w:br/>
      </w:r>
      <w:r w:rsidR="00912F9A">
        <w:rPr>
          <w:rFonts w:eastAsia="Times New Roman"/>
        </w:rPr>
        <w:t xml:space="preserve">Allow the user to reset existing account password. </w:t>
      </w:r>
      <w:r w:rsidR="00ED0F8F">
        <w:rPr>
          <w:rFonts w:ascii="Eras Demi ITC" w:eastAsia="Times New Roman" w:hAnsi="Eras Demi ITC"/>
        </w:rPr>
        <w:br/>
      </w:r>
      <w:r w:rsidR="008A78C1" w:rsidRPr="008A78C1">
        <w:rPr>
          <w:rFonts w:ascii="Eras Demi ITC" w:eastAsia="Times New Roman" w:hAnsi="Eras Demi ITC"/>
        </w:rPr>
        <w:t>6.4.4 Screen Layout</w:t>
      </w:r>
    </w:p>
    <w:p w14:paraId="33246F40" w14:textId="77777777" w:rsidR="008A78C1" w:rsidRPr="008A78C1" w:rsidRDefault="008A78C1" w:rsidP="008A78C1">
      <w:pPr>
        <w:spacing w:after="160"/>
        <w:ind w:left="360"/>
        <w:rPr>
          <w:rFonts w:ascii="Eras Demi ITC" w:eastAsia="Times New Roman" w:hAnsi="Eras Demi ITC"/>
        </w:rPr>
      </w:pPr>
      <w:r w:rsidRPr="008A78C1">
        <w:rPr>
          <w:rFonts w:ascii="Eras Demi ITC" w:eastAsia="Times New Roman" w:hAnsi="Eras Demi ITC"/>
        </w:rPr>
        <w:t>6.4.4.1 Layout Structure</w:t>
      </w:r>
    </w:p>
    <w:p w14:paraId="17CCB6AE" w14:textId="77777777" w:rsidR="008A78C1" w:rsidRPr="008A78C1" w:rsidRDefault="008A78C1" w:rsidP="008A78C1">
      <w:pPr>
        <w:spacing w:after="160"/>
        <w:ind w:left="360"/>
        <w:rPr>
          <w:rFonts w:eastAsia="Times New Roman"/>
          <w:b/>
          <w:bCs/>
        </w:rPr>
      </w:pPr>
      <w:r w:rsidRPr="008A78C1">
        <w:rPr>
          <w:rFonts w:eastAsia="Times New Roman"/>
          <w:b/>
          <w:bCs/>
        </w:rPr>
        <w:t>Header</w:t>
      </w:r>
    </w:p>
    <w:p w14:paraId="2388EF2E" w14:textId="77777777" w:rsidR="008A78C1" w:rsidRPr="002F5BA5" w:rsidRDefault="008A78C1">
      <w:pPr>
        <w:pStyle w:val="ListParagraph"/>
        <w:numPr>
          <w:ilvl w:val="0"/>
          <w:numId w:val="195"/>
        </w:numPr>
        <w:spacing w:after="160"/>
        <w:rPr>
          <w:rFonts w:eastAsia="Times New Roman"/>
        </w:rPr>
      </w:pPr>
      <w:r w:rsidRPr="002F5BA5">
        <w:rPr>
          <w:rFonts w:eastAsia="Times New Roman"/>
        </w:rPr>
        <w:t>NeuByte Logo centered or left</w:t>
      </w:r>
      <w:r w:rsidRPr="002F5BA5">
        <w:rPr>
          <w:rFonts w:eastAsia="Times New Roman"/>
        </w:rPr>
        <w:noBreakHyphen/>
        <w:t>aligned</w:t>
      </w:r>
    </w:p>
    <w:p w14:paraId="574C7381" w14:textId="77777777" w:rsidR="008A78C1" w:rsidRPr="002F5BA5" w:rsidRDefault="008A78C1">
      <w:pPr>
        <w:pStyle w:val="ListParagraph"/>
        <w:numPr>
          <w:ilvl w:val="0"/>
          <w:numId w:val="195"/>
        </w:numPr>
        <w:spacing w:after="160"/>
        <w:rPr>
          <w:rFonts w:eastAsia="Times New Roman"/>
        </w:rPr>
      </w:pPr>
      <w:r w:rsidRPr="002F5BA5">
        <w:rPr>
          <w:rFonts w:eastAsia="Times New Roman"/>
        </w:rPr>
        <w:lastRenderedPageBreak/>
        <w:t>No Notification Icon</w:t>
      </w:r>
    </w:p>
    <w:p w14:paraId="2AF7F3C1" w14:textId="77777777" w:rsidR="008A78C1" w:rsidRPr="002F5BA5" w:rsidRDefault="008A78C1">
      <w:pPr>
        <w:pStyle w:val="ListParagraph"/>
        <w:numPr>
          <w:ilvl w:val="0"/>
          <w:numId w:val="195"/>
        </w:numPr>
        <w:spacing w:after="160"/>
        <w:rPr>
          <w:rFonts w:eastAsia="Times New Roman"/>
        </w:rPr>
      </w:pPr>
      <w:r w:rsidRPr="002F5BA5">
        <w:rPr>
          <w:rFonts w:eastAsia="Times New Roman"/>
        </w:rPr>
        <w:t>No Hamburger Menu</w:t>
      </w:r>
    </w:p>
    <w:p w14:paraId="054F0F6E" w14:textId="77777777" w:rsidR="008A78C1" w:rsidRPr="002F5BA5" w:rsidRDefault="008A78C1">
      <w:pPr>
        <w:pStyle w:val="ListParagraph"/>
        <w:numPr>
          <w:ilvl w:val="0"/>
          <w:numId w:val="195"/>
        </w:numPr>
        <w:spacing w:after="160"/>
        <w:rPr>
          <w:rFonts w:eastAsia="Times New Roman"/>
        </w:rPr>
      </w:pPr>
      <w:r w:rsidRPr="002F5BA5">
        <w:rPr>
          <w:rFonts w:eastAsia="Times New Roman"/>
        </w:rPr>
        <w:t>Matches unauthenticated header rules</w:t>
      </w:r>
    </w:p>
    <w:p w14:paraId="450F9A0B" w14:textId="77777777" w:rsidR="008A78C1" w:rsidRPr="002F5BA5" w:rsidRDefault="008A78C1">
      <w:pPr>
        <w:pStyle w:val="ListParagraph"/>
        <w:numPr>
          <w:ilvl w:val="0"/>
          <w:numId w:val="195"/>
        </w:numPr>
        <w:spacing w:after="160"/>
        <w:rPr>
          <w:rFonts w:eastAsia="Times New Roman"/>
        </w:rPr>
      </w:pPr>
      <w:r w:rsidRPr="002F5BA5">
        <w:rPr>
          <w:rFonts w:eastAsia="Times New Roman"/>
        </w:rPr>
        <w:t>Static, non</w:t>
      </w:r>
      <w:r w:rsidRPr="002F5BA5">
        <w:rPr>
          <w:rFonts w:eastAsia="Times New Roman"/>
        </w:rPr>
        <w:noBreakHyphen/>
        <w:t>interactive</w:t>
      </w:r>
    </w:p>
    <w:p w14:paraId="029582D9" w14:textId="77777777" w:rsidR="008A78C1" w:rsidRPr="008A78C1" w:rsidRDefault="008A78C1" w:rsidP="008A78C1">
      <w:pPr>
        <w:spacing w:after="160"/>
        <w:ind w:left="360"/>
        <w:rPr>
          <w:rFonts w:eastAsia="Times New Roman"/>
          <w:b/>
          <w:bCs/>
        </w:rPr>
      </w:pPr>
      <w:r w:rsidRPr="008A78C1">
        <w:rPr>
          <w:rFonts w:eastAsia="Times New Roman"/>
          <w:b/>
          <w:bCs/>
        </w:rPr>
        <w:t>Body</w:t>
      </w:r>
    </w:p>
    <w:p w14:paraId="3CC9730F" w14:textId="77777777" w:rsidR="008A78C1" w:rsidRDefault="008A78C1" w:rsidP="008A78C1">
      <w:pPr>
        <w:spacing w:after="160"/>
        <w:ind w:left="360"/>
        <w:rPr>
          <w:rFonts w:eastAsia="Times New Roman"/>
        </w:rPr>
      </w:pPr>
      <w:r w:rsidRPr="008A78C1">
        <w:rPr>
          <w:rFonts w:eastAsia="Times New Roman"/>
        </w:rPr>
        <w:t>A vertically stacked reset password form centered on the screen.</w:t>
      </w:r>
    </w:p>
    <w:p w14:paraId="174FD115" w14:textId="2E0D3F75" w:rsidR="008A78C1" w:rsidRPr="008A78C1" w:rsidRDefault="002B4EB5" w:rsidP="008A78C1">
      <w:pPr>
        <w:spacing w:after="160"/>
        <w:ind w:left="360"/>
        <w:rPr>
          <w:rFonts w:eastAsia="Times New Roman"/>
        </w:rPr>
      </w:pPr>
      <w:r>
        <w:rPr>
          <w:rFonts w:eastAsia="Times New Roman"/>
          <w:b/>
          <w:bCs/>
        </w:rPr>
        <w:br/>
      </w:r>
      <w:r w:rsidR="008A78C1" w:rsidRPr="008A78C1">
        <w:rPr>
          <w:rFonts w:eastAsia="Times New Roman"/>
          <w:b/>
          <w:bCs/>
        </w:rPr>
        <w:t>Elements:</w:t>
      </w:r>
    </w:p>
    <w:p w14:paraId="6C14D9CF" w14:textId="77777777" w:rsidR="008A78C1" w:rsidRPr="002F5BA5" w:rsidRDefault="008A78C1">
      <w:pPr>
        <w:pStyle w:val="ListParagraph"/>
        <w:numPr>
          <w:ilvl w:val="0"/>
          <w:numId w:val="196"/>
        </w:numPr>
        <w:spacing w:after="160"/>
        <w:rPr>
          <w:rFonts w:eastAsia="Times New Roman"/>
        </w:rPr>
      </w:pPr>
      <w:r w:rsidRPr="002F5BA5">
        <w:rPr>
          <w:rFonts w:eastAsia="Times New Roman"/>
        </w:rPr>
        <w:t>Email Label + Static Email Display (Non</w:t>
      </w:r>
      <w:r w:rsidRPr="002F5BA5">
        <w:rPr>
          <w:rFonts w:eastAsia="Times New Roman"/>
        </w:rPr>
        <w:noBreakHyphen/>
        <w:t>editable; shows the user’s account email)</w:t>
      </w:r>
    </w:p>
    <w:p w14:paraId="76F4C977" w14:textId="77777777" w:rsidR="008A78C1" w:rsidRPr="002F5BA5" w:rsidRDefault="008A78C1">
      <w:pPr>
        <w:pStyle w:val="ListParagraph"/>
        <w:numPr>
          <w:ilvl w:val="0"/>
          <w:numId w:val="196"/>
        </w:numPr>
        <w:spacing w:after="160"/>
        <w:rPr>
          <w:rFonts w:eastAsia="Times New Roman"/>
        </w:rPr>
      </w:pPr>
      <w:r w:rsidRPr="002F5BA5">
        <w:rPr>
          <w:rFonts w:eastAsia="Times New Roman"/>
        </w:rPr>
        <w:t>Password Label + Password Input</w:t>
      </w:r>
    </w:p>
    <w:p w14:paraId="27E1D065" w14:textId="77777777" w:rsidR="008A78C1" w:rsidRPr="002F5BA5" w:rsidRDefault="008A78C1">
      <w:pPr>
        <w:pStyle w:val="ListParagraph"/>
        <w:numPr>
          <w:ilvl w:val="0"/>
          <w:numId w:val="196"/>
        </w:numPr>
        <w:spacing w:after="160"/>
        <w:rPr>
          <w:rFonts w:eastAsia="Times New Roman"/>
        </w:rPr>
      </w:pPr>
      <w:r w:rsidRPr="002F5BA5">
        <w:rPr>
          <w:rFonts w:eastAsia="Times New Roman"/>
        </w:rPr>
        <w:t>Password Requirements Text (1–2 lines)</w:t>
      </w:r>
    </w:p>
    <w:p w14:paraId="1D047767" w14:textId="77777777" w:rsidR="008A78C1" w:rsidRPr="002F5BA5" w:rsidRDefault="008A78C1">
      <w:pPr>
        <w:pStyle w:val="ListParagraph"/>
        <w:numPr>
          <w:ilvl w:val="0"/>
          <w:numId w:val="196"/>
        </w:numPr>
        <w:spacing w:after="160"/>
        <w:rPr>
          <w:rFonts w:eastAsia="Times New Roman"/>
        </w:rPr>
      </w:pPr>
      <w:r w:rsidRPr="002F5BA5">
        <w:rPr>
          <w:rFonts w:eastAsia="Times New Roman"/>
        </w:rPr>
        <w:t>Confirm Password Label + Password Input</w:t>
      </w:r>
    </w:p>
    <w:p w14:paraId="4F65738C" w14:textId="77777777" w:rsidR="008A78C1" w:rsidRPr="002F5BA5" w:rsidRDefault="008A78C1">
      <w:pPr>
        <w:pStyle w:val="ListParagraph"/>
        <w:numPr>
          <w:ilvl w:val="0"/>
          <w:numId w:val="196"/>
        </w:numPr>
        <w:spacing w:after="160"/>
        <w:rPr>
          <w:rFonts w:eastAsia="Times New Roman"/>
        </w:rPr>
      </w:pPr>
      <w:r w:rsidRPr="002F5BA5">
        <w:rPr>
          <w:rFonts w:eastAsia="Times New Roman"/>
        </w:rPr>
        <w:t>Reset Password Button (primary action)</w:t>
      </w:r>
    </w:p>
    <w:p w14:paraId="020EA67E" w14:textId="77777777" w:rsidR="008A78C1" w:rsidRPr="002F5BA5" w:rsidRDefault="008A78C1">
      <w:pPr>
        <w:pStyle w:val="ListParagraph"/>
        <w:numPr>
          <w:ilvl w:val="0"/>
          <w:numId w:val="196"/>
        </w:numPr>
        <w:spacing w:after="160"/>
        <w:rPr>
          <w:rFonts w:eastAsia="Times New Roman"/>
        </w:rPr>
      </w:pPr>
      <w:r w:rsidRPr="002F5BA5">
        <w:rPr>
          <w:rFonts w:eastAsia="Times New Roman"/>
        </w:rPr>
        <w:t>Inline Error Label (appears only when validation fails)</w:t>
      </w:r>
    </w:p>
    <w:p w14:paraId="0715E114" w14:textId="77777777" w:rsidR="008A78C1" w:rsidRPr="008A78C1" w:rsidRDefault="008A78C1" w:rsidP="008A78C1">
      <w:pPr>
        <w:spacing w:after="160"/>
        <w:ind w:left="360"/>
        <w:rPr>
          <w:rFonts w:eastAsia="Times New Roman"/>
          <w:b/>
          <w:bCs/>
        </w:rPr>
      </w:pPr>
      <w:r w:rsidRPr="008A78C1">
        <w:rPr>
          <w:rFonts w:eastAsia="Times New Roman"/>
          <w:b/>
          <w:bCs/>
        </w:rPr>
        <w:t>Footer</w:t>
      </w:r>
    </w:p>
    <w:p w14:paraId="6D6883AC" w14:textId="1E39C688" w:rsidR="008A78C1" w:rsidRPr="002F5BA5" w:rsidRDefault="0037050A">
      <w:pPr>
        <w:pStyle w:val="ListParagraph"/>
        <w:numPr>
          <w:ilvl w:val="0"/>
          <w:numId w:val="197"/>
        </w:numPr>
        <w:spacing w:after="160"/>
        <w:rPr>
          <w:rFonts w:eastAsia="Times New Roman"/>
        </w:rPr>
      </w:pPr>
      <w:r w:rsidRPr="002F5BA5">
        <w:rPr>
          <w:rFonts w:eastAsia="Times New Roman"/>
        </w:rPr>
        <w:t>App Version</w:t>
      </w:r>
    </w:p>
    <w:p w14:paraId="5D905249" w14:textId="4BAF5E19" w:rsidR="008A78C1" w:rsidRDefault="0037050A">
      <w:pPr>
        <w:pStyle w:val="ListParagraph"/>
        <w:numPr>
          <w:ilvl w:val="0"/>
          <w:numId w:val="197"/>
        </w:numPr>
        <w:spacing w:after="160"/>
        <w:rPr>
          <w:rFonts w:eastAsia="Times New Roman"/>
        </w:rPr>
      </w:pPr>
      <w:r w:rsidRPr="002F5BA5">
        <w:rPr>
          <w:rFonts w:eastAsia="Times New Roman"/>
        </w:rPr>
        <w:t>Privacy / Terms links</w:t>
      </w:r>
    </w:p>
    <w:p w14:paraId="3AE5DB24" w14:textId="518FFDC6" w:rsidR="004D4C02" w:rsidRPr="004D4C02" w:rsidRDefault="004D4C02">
      <w:pPr>
        <w:pStyle w:val="ListParagraph"/>
        <w:numPr>
          <w:ilvl w:val="0"/>
          <w:numId w:val="197"/>
        </w:numPr>
        <w:spacing w:after="160"/>
        <w:rPr>
          <w:rFonts w:eastAsia="Times New Roman"/>
        </w:rPr>
      </w:pPr>
      <w:r w:rsidRPr="00264E44">
        <w:rPr>
          <w:rFonts w:eastAsia="Times New Roman"/>
        </w:rPr>
        <w:t>Copyright</w:t>
      </w:r>
    </w:p>
    <w:p w14:paraId="1958A2B9" w14:textId="77777777" w:rsidR="008A78C1" w:rsidRPr="008A78C1" w:rsidRDefault="008A78C1" w:rsidP="008A78C1">
      <w:pPr>
        <w:spacing w:after="160"/>
        <w:rPr>
          <w:rFonts w:eastAsia="Times New Roman"/>
          <w:b/>
          <w:bCs/>
        </w:rPr>
      </w:pPr>
      <w:r w:rsidRPr="008A78C1">
        <w:rPr>
          <w:rFonts w:eastAsia="Times New Roman"/>
          <w:b/>
          <w:bCs/>
        </w:rPr>
        <w:t>6.4.4.3 Component Definitions</w:t>
      </w:r>
    </w:p>
    <w:p w14:paraId="7867525E" w14:textId="77777777" w:rsidR="008A78C1" w:rsidRPr="008A78C1" w:rsidRDefault="008A78C1" w:rsidP="008A78C1">
      <w:pPr>
        <w:spacing w:after="160"/>
        <w:rPr>
          <w:rFonts w:eastAsia="Times New Roman"/>
          <w:b/>
          <w:bCs/>
        </w:rPr>
      </w:pPr>
      <w:r w:rsidRPr="008A78C1">
        <w:rPr>
          <w:rFonts w:eastAsia="Times New Roman"/>
          <w:b/>
          <w:bCs/>
        </w:rPr>
        <w:t>Email Display</w:t>
      </w:r>
    </w:p>
    <w:p w14:paraId="2ECFE513" w14:textId="77777777" w:rsidR="008A78C1" w:rsidRPr="002F5BA5" w:rsidRDefault="008A78C1">
      <w:pPr>
        <w:pStyle w:val="ListParagraph"/>
        <w:numPr>
          <w:ilvl w:val="0"/>
          <w:numId w:val="198"/>
        </w:numPr>
        <w:spacing w:after="160"/>
        <w:rPr>
          <w:rFonts w:eastAsia="Times New Roman"/>
        </w:rPr>
      </w:pPr>
      <w:r w:rsidRPr="002F5BA5">
        <w:rPr>
          <w:rFonts w:eastAsia="Times New Roman"/>
        </w:rPr>
        <w:t>Label: “Email”</w:t>
      </w:r>
    </w:p>
    <w:p w14:paraId="7893C65E" w14:textId="77777777" w:rsidR="008A78C1" w:rsidRPr="002F5BA5" w:rsidRDefault="008A78C1">
      <w:pPr>
        <w:pStyle w:val="ListParagraph"/>
        <w:numPr>
          <w:ilvl w:val="0"/>
          <w:numId w:val="198"/>
        </w:numPr>
        <w:spacing w:after="160"/>
        <w:rPr>
          <w:rFonts w:eastAsia="Times New Roman"/>
        </w:rPr>
      </w:pPr>
      <w:r w:rsidRPr="002F5BA5">
        <w:rPr>
          <w:rFonts w:eastAsia="Times New Roman"/>
        </w:rPr>
        <w:t>Non</w:t>
      </w:r>
      <w:r w:rsidRPr="002F5BA5">
        <w:rPr>
          <w:rFonts w:eastAsia="Times New Roman"/>
        </w:rPr>
        <w:noBreakHyphen/>
        <w:t>editable text field</w:t>
      </w:r>
    </w:p>
    <w:p w14:paraId="582DF464" w14:textId="77777777" w:rsidR="008A78C1" w:rsidRPr="002F5BA5" w:rsidRDefault="008A78C1">
      <w:pPr>
        <w:pStyle w:val="ListParagraph"/>
        <w:numPr>
          <w:ilvl w:val="0"/>
          <w:numId w:val="198"/>
        </w:numPr>
        <w:spacing w:after="160"/>
        <w:rPr>
          <w:rFonts w:eastAsia="Times New Roman"/>
        </w:rPr>
      </w:pPr>
      <w:r w:rsidRPr="002F5BA5">
        <w:rPr>
          <w:rFonts w:eastAsia="Times New Roman"/>
        </w:rPr>
        <w:t>Shows the email passed into the reset flow</w:t>
      </w:r>
    </w:p>
    <w:p w14:paraId="76057E0F" w14:textId="6DBB0342" w:rsidR="008A78C1" w:rsidRPr="002F5BA5" w:rsidRDefault="008A78C1">
      <w:pPr>
        <w:pStyle w:val="ListParagraph"/>
        <w:numPr>
          <w:ilvl w:val="0"/>
          <w:numId w:val="198"/>
        </w:numPr>
        <w:spacing w:after="160"/>
        <w:rPr>
          <w:rFonts w:eastAsia="Times New Roman"/>
        </w:rPr>
      </w:pPr>
      <w:r w:rsidRPr="002F5BA5">
        <w:rPr>
          <w:rFonts w:eastAsia="Times New Roman"/>
        </w:rPr>
        <w:t xml:space="preserve">Ensures </w:t>
      </w:r>
      <w:r w:rsidR="002F5BA5" w:rsidRPr="002F5BA5">
        <w:rPr>
          <w:rFonts w:eastAsia="Times New Roman"/>
        </w:rPr>
        <w:t>users know</w:t>
      </w:r>
      <w:r w:rsidRPr="002F5BA5">
        <w:rPr>
          <w:rFonts w:eastAsia="Times New Roman"/>
        </w:rPr>
        <w:t xml:space="preserve"> which account is being updated</w:t>
      </w:r>
    </w:p>
    <w:p w14:paraId="4BC20E91" w14:textId="77777777" w:rsidR="008A78C1" w:rsidRPr="008A78C1" w:rsidRDefault="008A78C1" w:rsidP="008A78C1">
      <w:pPr>
        <w:spacing w:after="160"/>
        <w:rPr>
          <w:rFonts w:eastAsia="Times New Roman"/>
          <w:b/>
          <w:bCs/>
        </w:rPr>
      </w:pPr>
      <w:r w:rsidRPr="008A78C1">
        <w:rPr>
          <w:rFonts w:eastAsia="Times New Roman"/>
          <w:b/>
          <w:bCs/>
        </w:rPr>
        <w:t>New Password Input</w:t>
      </w:r>
    </w:p>
    <w:p w14:paraId="6EB5BA19" w14:textId="77777777" w:rsidR="008A78C1" w:rsidRPr="002F5BA5" w:rsidRDefault="008A78C1">
      <w:pPr>
        <w:pStyle w:val="ListParagraph"/>
        <w:numPr>
          <w:ilvl w:val="0"/>
          <w:numId w:val="199"/>
        </w:numPr>
        <w:spacing w:after="160"/>
        <w:rPr>
          <w:rFonts w:eastAsia="Times New Roman"/>
        </w:rPr>
      </w:pPr>
      <w:r w:rsidRPr="002F5BA5">
        <w:rPr>
          <w:rFonts w:eastAsia="Times New Roman"/>
        </w:rPr>
        <w:t>Label: “New Password”</w:t>
      </w:r>
    </w:p>
    <w:p w14:paraId="4CB140BA" w14:textId="77777777" w:rsidR="008A78C1" w:rsidRPr="002F5BA5" w:rsidRDefault="008A78C1">
      <w:pPr>
        <w:pStyle w:val="ListParagraph"/>
        <w:numPr>
          <w:ilvl w:val="0"/>
          <w:numId w:val="199"/>
        </w:numPr>
        <w:spacing w:after="160"/>
        <w:rPr>
          <w:rFonts w:eastAsia="Times New Roman"/>
        </w:rPr>
      </w:pPr>
      <w:r w:rsidRPr="002F5BA5">
        <w:rPr>
          <w:rFonts w:eastAsia="Times New Roman"/>
        </w:rPr>
        <w:t>Password</w:t>
      </w:r>
      <w:r w:rsidRPr="002F5BA5">
        <w:rPr>
          <w:rFonts w:eastAsia="Times New Roman"/>
        </w:rPr>
        <w:noBreakHyphen/>
        <w:t>masked input</w:t>
      </w:r>
    </w:p>
    <w:p w14:paraId="470CEBEC" w14:textId="77777777" w:rsidR="008A78C1" w:rsidRPr="002F5BA5" w:rsidRDefault="008A78C1">
      <w:pPr>
        <w:pStyle w:val="ListParagraph"/>
        <w:numPr>
          <w:ilvl w:val="0"/>
          <w:numId w:val="199"/>
        </w:numPr>
        <w:spacing w:after="160"/>
        <w:rPr>
          <w:rFonts w:eastAsia="Times New Roman"/>
        </w:rPr>
      </w:pPr>
      <w:r w:rsidRPr="002F5BA5">
        <w:rPr>
          <w:rFonts w:eastAsia="Times New Roman"/>
        </w:rPr>
        <w:t>Required</w:t>
      </w:r>
    </w:p>
    <w:p w14:paraId="55C39A18" w14:textId="77777777" w:rsidR="008A78C1" w:rsidRPr="002F5BA5" w:rsidRDefault="008A78C1">
      <w:pPr>
        <w:pStyle w:val="ListParagraph"/>
        <w:numPr>
          <w:ilvl w:val="0"/>
          <w:numId w:val="199"/>
        </w:numPr>
        <w:spacing w:after="160"/>
        <w:rPr>
          <w:rFonts w:eastAsia="Times New Roman"/>
        </w:rPr>
      </w:pPr>
      <w:r w:rsidRPr="002F5BA5">
        <w:rPr>
          <w:rFonts w:eastAsia="Times New Roman"/>
        </w:rPr>
        <w:t>Shows password requirements text below</w:t>
      </w:r>
    </w:p>
    <w:p w14:paraId="4BFB70FF" w14:textId="77777777" w:rsidR="008A78C1" w:rsidRPr="008A78C1" w:rsidRDefault="008A78C1" w:rsidP="008A78C1">
      <w:pPr>
        <w:spacing w:after="160"/>
        <w:rPr>
          <w:rFonts w:eastAsia="Times New Roman"/>
          <w:b/>
          <w:bCs/>
        </w:rPr>
      </w:pPr>
      <w:r w:rsidRPr="008A78C1">
        <w:rPr>
          <w:rFonts w:eastAsia="Times New Roman"/>
          <w:b/>
          <w:bCs/>
        </w:rPr>
        <w:t>Password Requirements Text</w:t>
      </w:r>
    </w:p>
    <w:p w14:paraId="082ABE28" w14:textId="77777777" w:rsidR="008A78C1" w:rsidRPr="002F5BA5" w:rsidRDefault="008A78C1">
      <w:pPr>
        <w:pStyle w:val="ListParagraph"/>
        <w:numPr>
          <w:ilvl w:val="0"/>
          <w:numId w:val="200"/>
        </w:numPr>
        <w:spacing w:after="160"/>
        <w:rPr>
          <w:rFonts w:eastAsia="Times New Roman"/>
        </w:rPr>
      </w:pPr>
      <w:r w:rsidRPr="002F5BA5">
        <w:rPr>
          <w:rFonts w:eastAsia="Times New Roman"/>
        </w:rPr>
        <w:t>Example: “Minimum 8 characters, 1 uppercase, 1 number”</w:t>
      </w:r>
    </w:p>
    <w:p w14:paraId="6ACDBE00" w14:textId="77777777" w:rsidR="008A78C1" w:rsidRPr="002F5BA5" w:rsidRDefault="008A78C1">
      <w:pPr>
        <w:pStyle w:val="ListParagraph"/>
        <w:numPr>
          <w:ilvl w:val="0"/>
          <w:numId w:val="200"/>
        </w:numPr>
        <w:spacing w:after="160"/>
        <w:rPr>
          <w:rFonts w:eastAsia="Times New Roman"/>
        </w:rPr>
      </w:pPr>
      <w:r w:rsidRPr="002F5BA5">
        <w:rPr>
          <w:rFonts w:eastAsia="Times New Roman"/>
        </w:rPr>
        <w:t>Non</w:t>
      </w:r>
      <w:r w:rsidRPr="002F5BA5">
        <w:rPr>
          <w:rFonts w:eastAsia="Times New Roman"/>
        </w:rPr>
        <w:noBreakHyphen/>
        <w:t>interactive</w:t>
      </w:r>
    </w:p>
    <w:p w14:paraId="71FEEC0D" w14:textId="77777777" w:rsidR="008A78C1" w:rsidRPr="002F5BA5" w:rsidRDefault="008A78C1">
      <w:pPr>
        <w:pStyle w:val="ListParagraph"/>
        <w:numPr>
          <w:ilvl w:val="0"/>
          <w:numId w:val="200"/>
        </w:numPr>
        <w:spacing w:after="160"/>
        <w:rPr>
          <w:rFonts w:eastAsia="Times New Roman"/>
        </w:rPr>
      </w:pPr>
      <w:r w:rsidRPr="002F5BA5">
        <w:rPr>
          <w:rFonts w:eastAsia="Times New Roman"/>
        </w:rPr>
        <w:t>Secondary text style</w:t>
      </w:r>
    </w:p>
    <w:p w14:paraId="5BB297D8" w14:textId="77777777" w:rsidR="008A78C1" w:rsidRPr="008A78C1" w:rsidRDefault="008A78C1" w:rsidP="008A78C1">
      <w:pPr>
        <w:spacing w:after="160"/>
        <w:rPr>
          <w:rFonts w:eastAsia="Times New Roman"/>
          <w:b/>
          <w:bCs/>
        </w:rPr>
      </w:pPr>
      <w:r w:rsidRPr="008A78C1">
        <w:rPr>
          <w:rFonts w:eastAsia="Times New Roman"/>
          <w:b/>
          <w:bCs/>
        </w:rPr>
        <w:t>Confirm Password Input</w:t>
      </w:r>
    </w:p>
    <w:p w14:paraId="6D7833AD" w14:textId="77777777" w:rsidR="008A78C1" w:rsidRPr="002F5BA5" w:rsidRDefault="008A78C1">
      <w:pPr>
        <w:pStyle w:val="ListParagraph"/>
        <w:numPr>
          <w:ilvl w:val="0"/>
          <w:numId w:val="201"/>
        </w:numPr>
        <w:spacing w:after="160"/>
        <w:rPr>
          <w:rFonts w:eastAsia="Times New Roman"/>
        </w:rPr>
      </w:pPr>
      <w:r w:rsidRPr="002F5BA5">
        <w:rPr>
          <w:rFonts w:eastAsia="Times New Roman"/>
        </w:rPr>
        <w:lastRenderedPageBreak/>
        <w:t>Label: “Confirm Password”</w:t>
      </w:r>
    </w:p>
    <w:p w14:paraId="37635781" w14:textId="77777777" w:rsidR="008A78C1" w:rsidRPr="002F5BA5" w:rsidRDefault="008A78C1">
      <w:pPr>
        <w:pStyle w:val="ListParagraph"/>
        <w:numPr>
          <w:ilvl w:val="0"/>
          <w:numId w:val="201"/>
        </w:numPr>
        <w:spacing w:after="160"/>
        <w:rPr>
          <w:rFonts w:eastAsia="Times New Roman"/>
        </w:rPr>
      </w:pPr>
      <w:r w:rsidRPr="002F5BA5">
        <w:rPr>
          <w:rFonts w:eastAsia="Times New Roman"/>
        </w:rPr>
        <w:t>Password</w:t>
      </w:r>
      <w:r w:rsidRPr="002F5BA5">
        <w:rPr>
          <w:rFonts w:eastAsia="Times New Roman"/>
        </w:rPr>
        <w:noBreakHyphen/>
        <w:t>masked input</w:t>
      </w:r>
    </w:p>
    <w:p w14:paraId="7920B9D0" w14:textId="77777777" w:rsidR="008A78C1" w:rsidRPr="002F5BA5" w:rsidRDefault="008A78C1">
      <w:pPr>
        <w:pStyle w:val="ListParagraph"/>
        <w:numPr>
          <w:ilvl w:val="0"/>
          <w:numId w:val="201"/>
        </w:numPr>
        <w:spacing w:after="160"/>
        <w:rPr>
          <w:rFonts w:eastAsia="Times New Roman"/>
        </w:rPr>
      </w:pPr>
      <w:r w:rsidRPr="002F5BA5">
        <w:rPr>
          <w:rFonts w:eastAsia="Times New Roman"/>
        </w:rPr>
        <w:t>Required</w:t>
      </w:r>
    </w:p>
    <w:p w14:paraId="77856B7A" w14:textId="77777777" w:rsidR="008A78C1" w:rsidRPr="002F5BA5" w:rsidRDefault="008A78C1">
      <w:pPr>
        <w:pStyle w:val="ListParagraph"/>
        <w:numPr>
          <w:ilvl w:val="0"/>
          <w:numId w:val="201"/>
        </w:numPr>
        <w:spacing w:after="160"/>
        <w:rPr>
          <w:rFonts w:eastAsia="Times New Roman"/>
        </w:rPr>
      </w:pPr>
      <w:r w:rsidRPr="002F5BA5">
        <w:rPr>
          <w:rFonts w:eastAsia="Times New Roman"/>
        </w:rPr>
        <w:t>Must match New Password</w:t>
      </w:r>
    </w:p>
    <w:p w14:paraId="54791E88" w14:textId="77777777" w:rsidR="008A78C1" w:rsidRPr="008A78C1" w:rsidRDefault="008A78C1" w:rsidP="008A78C1">
      <w:pPr>
        <w:spacing w:after="160"/>
        <w:rPr>
          <w:rFonts w:eastAsia="Times New Roman"/>
          <w:b/>
          <w:bCs/>
        </w:rPr>
      </w:pPr>
      <w:r w:rsidRPr="008A78C1">
        <w:rPr>
          <w:rFonts w:eastAsia="Times New Roman"/>
          <w:b/>
          <w:bCs/>
        </w:rPr>
        <w:t>Reset Password Button</w:t>
      </w:r>
    </w:p>
    <w:p w14:paraId="459520F2" w14:textId="77777777" w:rsidR="008A78C1" w:rsidRPr="002F5BA5" w:rsidRDefault="008A78C1">
      <w:pPr>
        <w:pStyle w:val="ListParagraph"/>
        <w:numPr>
          <w:ilvl w:val="0"/>
          <w:numId w:val="202"/>
        </w:numPr>
        <w:spacing w:after="160"/>
        <w:rPr>
          <w:rFonts w:eastAsia="Times New Roman"/>
        </w:rPr>
      </w:pPr>
      <w:r w:rsidRPr="002F5BA5">
        <w:rPr>
          <w:rFonts w:eastAsia="Times New Roman"/>
        </w:rPr>
        <w:t>Primary action</w:t>
      </w:r>
    </w:p>
    <w:p w14:paraId="051DC014" w14:textId="77777777" w:rsidR="008A78C1" w:rsidRPr="002F5BA5" w:rsidRDefault="008A78C1">
      <w:pPr>
        <w:pStyle w:val="ListParagraph"/>
        <w:numPr>
          <w:ilvl w:val="0"/>
          <w:numId w:val="202"/>
        </w:numPr>
        <w:spacing w:after="160"/>
        <w:rPr>
          <w:rFonts w:eastAsia="Times New Roman"/>
        </w:rPr>
      </w:pPr>
      <w:r w:rsidRPr="002F5BA5">
        <w:rPr>
          <w:rFonts w:eastAsia="Times New Roman"/>
        </w:rPr>
        <w:t>Disabled until all fields contain valid input</w:t>
      </w:r>
    </w:p>
    <w:p w14:paraId="79475319" w14:textId="77777777" w:rsidR="002F5BA5" w:rsidRDefault="002F5BA5" w:rsidP="002F5BA5">
      <w:pPr>
        <w:pStyle w:val="ListParagraph"/>
        <w:spacing w:after="160"/>
        <w:rPr>
          <w:rFonts w:eastAsia="Times New Roman"/>
        </w:rPr>
      </w:pPr>
    </w:p>
    <w:p w14:paraId="615E82C6" w14:textId="7DD897DF" w:rsidR="008A78C1" w:rsidRPr="002F5BA5" w:rsidRDefault="008A78C1">
      <w:pPr>
        <w:pStyle w:val="ListParagraph"/>
        <w:numPr>
          <w:ilvl w:val="0"/>
          <w:numId w:val="202"/>
        </w:numPr>
        <w:spacing w:after="160"/>
        <w:rPr>
          <w:rFonts w:eastAsia="Times New Roman"/>
        </w:rPr>
      </w:pPr>
      <w:r w:rsidRPr="002F5BA5">
        <w:rPr>
          <w:rFonts w:eastAsia="Times New Roman"/>
        </w:rPr>
        <w:t>Shows loading state during reset process</w:t>
      </w:r>
    </w:p>
    <w:p w14:paraId="01CBD906" w14:textId="77777777" w:rsidR="008A78C1" w:rsidRPr="008A78C1" w:rsidRDefault="008A78C1" w:rsidP="008A78C1">
      <w:pPr>
        <w:spacing w:after="160"/>
        <w:rPr>
          <w:rFonts w:eastAsia="Times New Roman"/>
          <w:b/>
          <w:bCs/>
        </w:rPr>
      </w:pPr>
      <w:r w:rsidRPr="008A78C1">
        <w:rPr>
          <w:rFonts w:eastAsia="Times New Roman"/>
          <w:b/>
          <w:bCs/>
        </w:rPr>
        <w:t>Inline Error Label</w:t>
      </w:r>
    </w:p>
    <w:p w14:paraId="04516EA9" w14:textId="77777777" w:rsidR="008A78C1" w:rsidRPr="002F5BA5" w:rsidRDefault="008A78C1">
      <w:pPr>
        <w:pStyle w:val="ListParagraph"/>
        <w:numPr>
          <w:ilvl w:val="0"/>
          <w:numId w:val="203"/>
        </w:numPr>
        <w:spacing w:after="160"/>
        <w:rPr>
          <w:rFonts w:eastAsia="Times New Roman"/>
        </w:rPr>
      </w:pPr>
      <w:r w:rsidRPr="002F5BA5">
        <w:rPr>
          <w:rFonts w:eastAsia="Times New Roman"/>
        </w:rPr>
        <w:t>Appears only when validation fails</w:t>
      </w:r>
    </w:p>
    <w:p w14:paraId="430EF4B5" w14:textId="77777777" w:rsidR="008A78C1" w:rsidRPr="002F5BA5" w:rsidRDefault="008A78C1">
      <w:pPr>
        <w:pStyle w:val="ListParagraph"/>
        <w:numPr>
          <w:ilvl w:val="0"/>
          <w:numId w:val="203"/>
        </w:numPr>
        <w:spacing w:after="160"/>
        <w:rPr>
          <w:rFonts w:eastAsia="Times New Roman"/>
        </w:rPr>
      </w:pPr>
      <w:r w:rsidRPr="002F5BA5">
        <w:rPr>
          <w:rFonts w:eastAsia="Times New Roman"/>
        </w:rPr>
        <w:t>Uses global error banner pattern (UIS</w:t>
      </w:r>
      <w:r w:rsidRPr="002F5BA5">
        <w:rPr>
          <w:rFonts w:eastAsia="Times New Roman"/>
        </w:rPr>
        <w:noBreakHyphen/>
        <w:t>ERR</w:t>
      </w:r>
      <w:r w:rsidRPr="002F5BA5">
        <w:rPr>
          <w:rFonts w:eastAsia="Times New Roman"/>
        </w:rPr>
        <w:noBreakHyphen/>
        <w:t>01)</w:t>
      </w:r>
    </w:p>
    <w:p w14:paraId="2FCE8DC6" w14:textId="77777777" w:rsidR="008A78C1" w:rsidRPr="008A78C1" w:rsidRDefault="008A78C1" w:rsidP="008A78C1">
      <w:pPr>
        <w:spacing w:after="160"/>
        <w:rPr>
          <w:rFonts w:eastAsia="Times New Roman"/>
          <w:b/>
          <w:bCs/>
        </w:rPr>
      </w:pPr>
      <w:r w:rsidRPr="008A78C1">
        <w:rPr>
          <w:rFonts w:eastAsia="Times New Roman"/>
          <w:b/>
          <w:bCs/>
        </w:rPr>
        <w:t>6.4.4.4 Interaction Rules &amp; Behaviors</w:t>
      </w:r>
    </w:p>
    <w:p w14:paraId="2221C12B" w14:textId="77777777" w:rsidR="008A78C1" w:rsidRPr="002F5BA5" w:rsidRDefault="008A78C1">
      <w:pPr>
        <w:pStyle w:val="ListParagraph"/>
        <w:numPr>
          <w:ilvl w:val="0"/>
          <w:numId w:val="204"/>
        </w:numPr>
        <w:spacing w:after="160"/>
        <w:rPr>
          <w:rFonts w:eastAsia="Times New Roman"/>
        </w:rPr>
      </w:pPr>
      <w:r w:rsidRPr="002F5BA5">
        <w:rPr>
          <w:rFonts w:eastAsia="Times New Roman"/>
        </w:rPr>
        <w:t>Pressing Reset Password triggers password update</w:t>
      </w:r>
    </w:p>
    <w:p w14:paraId="03FC591B" w14:textId="77777777" w:rsidR="008A78C1" w:rsidRPr="002F5BA5" w:rsidRDefault="008A78C1">
      <w:pPr>
        <w:pStyle w:val="ListParagraph"/>
        <w:numPr>
          <w:ilvl w:val="0"/>
          <w:numId w:val="204"/>
        </w:numPr>
        <w:spacing w:after="160"/>
        <w:rPr>
          <w:rFonts w:eastAsia="Times New Roman"/>
        </w:rPr>
      </w:pPr>
      <w:r w:rsidRPr="002F5BA5">
        <w:rPr>
          <w:rFonts w:eastAsia="Times New Roman"/>
        </w:rPr>
        <w:t xml:space="preserve">On success </w:t>
      </w:r>
      <w:r w:rsidRPr="002F5BA5">
        <w:rPr>
          <w:rFonts w:ascii="Arial" w:eastAsia="Times New Roman" w:hAnsi="Arial" w:cs="Arial"/>
        </w:rPr>
        <w:t>→</w:t>
      </w:r>
      <w:r w:rsidRPr="002F5BA5">
        <w:rPr>
          <w:rFonts w:eastAsia="Times New Roman"/>
        </w:rPr>
        <w:t xml:space="preserve"> navigate to UIS</w:t>
      </w:r>
      <w:r w:rsidRPr="002F5BA5">
        <w:rPr>
          <w:rFonts w:eastAsia="Times New Roman"/>
        </w:rPr>
        <w:noBreakHyphen/>
        <w:t>RP</w:t>
      </w:r>
      <w:r w:rsidRPr="002F5BA5">
        <w:rPr>
          <w:rFonts w:eastAsia="Times New Roman"/>
        </w:rPr>
        <w:noBreakHyphen/>
        <w:t>03 Reset Password Success</w:t>
      </w:r>
    </w:p>
    <w:p w14:paraId="02F3030E" w14:textId="77777777" w:rsidR="008A78C1" w:rsidRPr="002F5BA5" w:rsidRDefault="008A78C1">
      <w:pPr>
        <w:pStyle w:val="ListParagraph"/>
        <w:numPr>
          <w:ilvl w:val="0"/>
          <w:numId w:val="204"/>
        </w:numPr>
        <w:spacing w:after="160"/>
        <w:rPr>
          <w:rFonts w:eastAsia="Times New Roman"/>
        </w:rPr>
      </w:pPr>
      <w:r w:rsidRPr="002F5BA5">
        <w:rPr>
          <w:rFonts w:eastAsia="Times New Roman"/>
        </w:rPr>
        <w:t xml:space="preserve">On failure </w:t>
      </w:r>
      <w:r w:rsidRPr="002F5BA5">
        <w:rPr>
          <w:rFonts w:ascii="Arial" w:eastAsia="Times New Roman" w:hAnsi="Arial" w:cs="Arial"/>
        </w:rPr>
        <w:t>→</w:t>
      </w:r>
      <w:r w:rsidRPr="002F5BA5">
        <w:rPr>
          <w:rFonts w:eastAsia="Times New Roman"/>
        </w:rPr>
        <w:t xml:space="preserve"> show inline error</w:t>
      </w:r>
    </w:p>
    <w:p w14:paraId="3FC8E3F0" w14:textId="77777777" w:rsidR="008A78C1" w:rsidRPr="002F5BA5" w:rsidRDefault="008A78C1">
      <w:pPr>
        <w:pStyle w:val="ListParagraph"/>
        <w:numPr>
          <w:ilvl w:val="0"/>
          <w:numId w:val="204"/>
        </w:numPr>
        <w:spacing w:after="160"/>
        <w:rPr>
          <w:rFonts w:eastAsia="Times New Roman"/>
        </w:rPr>
      </w:pPr>
      <w:r w:rsidRPr="002F5BA5">
        <w:rPr>
          <w:rFonts w:eastAsia="Times New Roman"/>
        </w:rPr>
        <w:t xml:space="preserve">Password mismatch </w:t>
      </w:r>
      <w:r w:rsidRPr="002F5BA5">
        <w:rPr>
          <w:rFonts w:ascii="Arial" w:eastAsia="Times New Roman" w:hAnsi="Arial" w:cs="Arial"/>
        </w:rPr>
        <w:t>→</w:t>
      </w:r>
      <w:r w:rsidRPr="002F5BA5">
        <w:rPr>
          <w:rFonts w:eastAsia="Times New Roman"/>
        </w:rPr>
        <w:t xml:space="preserve"> inline error under Confirm Password</w:t>
      </w:r>
    </w:p>
    <w:p w14:paraId="18DD3C58" w14:textId="77777777" w:rsidR="008A78C1" w:rsidRPr="002F5BA5" w:rsidRDefault="008A78C1">
      <w:pPr>
        <w:pStyle w:val="ListParagraph"/>
        <w:numPr>
          <w:ilvl w:val="0"/>
          <w:numId w:val="204"/>
        </w:numPr>
        <w:spacing w:after="160"/>
        <w:rPr>
          <w:rFonts w:eastAsia="Times New Roman"/>
        </w:rPr>
      </w:pPr>
      <w:r w:rsidRPr="002F5BA5">
        <w:rPr>
          <w:rFonts w:eastAsia="Times New Roman"/>
        </w:rPr>
        <w:t>Keyboard “Enter” submits the form</w:t>
      </w:r>
    </w:p>
    <w:p w14:paraId="7A60B164" w14:textId="77777777" w:rsidR="008A78C1" w:rsidRPr="002F5BA5" w:rsidRDefault="008A78C1">
      <w:pPr>
        <w:pStyle w:val="ListParagraph"/>
        <w:numPr>
          <w:ilvl w:val="0"/>
          <w:numId w:val="204"/>
        </w:numPr>
        <w:spacing w:after="160"/>
        <w:rPr>
          <w:rFonts w:eastAsia="Times New Roman"/>
        </w:rPr>
      </w:pPr>
      <w:r w:rsidRPr="002F5BA5">
        <w:rPr>
          <w:rFonts w:eastAsia="Times New Roman"/>
        </w:rPr>
        <w:t>Back navigation returns to Login (optional depending on your flow)</w:t>
      </w:r>
    </w:p>
    <w:p w14:paraId="6A8236B9" w14:textId="77777777" w:rsidR="008A78C1" w:rsidRPr="008A78C1" w:rsidRDefault="008A78C1" w:rsidP="008A78C1">
      <w:pPr>
        <w:spacing w:after="160"/>
        <w:rPr>
          <w:rFonts w:eastAsia="Times New Roman"/>
          <w:b/>
          <w:bCs/>
        </w:rPr>
      </w:pPr>
      <w:r w:rsidRPr="008A78C1">
        <w:rPr>
          <w:rFonts w:eastAsia="Times New Roman"/>
          <w:b/>
          <w:bCs/>
        </w:rPr>
        <w:t>6.4.4.5 Accessibility Requirements</w:t>
      </w:r>
    </w:p>
    <w:p w14:paraId="207A388B" w14:textId="77777777" w:rsidR="008A78C1" w:rsidRPr="002F5BA5" w:rsidRDefault="008A78C1">
      <w:pPr>
        <w:pStyle w:val="ListParagraph"/>
        <w:numPr>
          <w:ilvl w:val="0"/>
          <w:numId w:val="205"/>
        </w:numPr>
        <w:spacing w:after="160"/>
        <w:rPr>
          <w:rFonts w:eastAsia="Times New Roman"/>
        </w:rPr>
      </w:pPr>
      <w:r w:rsidRPr="002F5BA5">
        <w:rPr>
          <w:rFonts w:eastAsia="Times New Roman"/>
        </w:rPr>
        <w:t>Labels programmatically associated with inputs</w:t>
      </w:r>
    </w:p>
    <w:p w14:paraId="0BD7DE1A" w14:textId="77777777" w:rsidR="008A78C1" w:rsidRPr="002F5BA5" w:rsidRDefault="008A78C1">
      <w:pPr>
        <w:pStyle w:val="ListParagraph"/>
        <w:numPr>
          <w:ilvl w:val="0"/>
          <w:numId w:val="205"/>
        </w:numPr>
        <w:spacing w:after="160"/>
        <w:rPr>
          <w:rFonts w:eastAsia="Times New Roman"/>
        </w:rPr>
      </w:pPr>
      <w:r w:rsidRPr="002F5BA5">
        <w:rPr>
          <w:rFonts w:eastAsia="Times New Roman"/>
        </w:rPr>
        <w:t>Password requirements announced via screen reader</w:t>
      </w:r>
    </w:p>
    <w:p w14:paraId="7370485C" w14:textId="77777777" w:rsidR="008A78C1" w:rsidRPr="002F5BA5" w:rsidRDefault="008A78C1">
      <w:pPr>
        <w:pStyle w:val="ListParagraph"/>
        <w:numPr>
          <w:ilvl w:val="0"/>
          <w:numId w:val="205"/>
        </w:numPr>
        <w:spacing w:after="160"/>
        <w:rPr>
          <w:rFonts w:eastAsia="Times New Roman"/>
        </w:rPr>
      </w:pPr>
      <w:r w:rsidRPr="002F5BA5">
        <w:rPr>
          <w:rFonts w:eastAsia="Times New Roman"/>
        </w:rPr>
        <w:t>Inline errors announced via ARIA live region</w:t>
      </w:r>
    </w:p>
    <w:p w14:paraId="3594E51D" w14:textId="77777777" w:rsidR="008A78C1" w:rsidRPr="002F5BA5" w:rsidRDefault="008A78C1">
      <w:pPr>
        <w:pStyle w:val="ListParagraph"/>
        <w:numPr>
          <w:ilvl w:val="0"/>
          <w:numId w:val="205"/>
        </w:numPr>
        <w:spacing w:after="160"/>
        <w:rPr>
          <w:rFonts w:eastAsia="Times New Roman"/>
        </w:rPr>
      </w:pPr>
      <w:r w:rsidRPr="002F5BA5">
        <w:rPr>
          <w:rFonts w:eastAsia="Times New Roman"/>
        </w:rPr>
        <w:t>Reset Password button reachable via keyboard</w:t>
      </w:r>
    </w:p>
    <w:p w14:paraId="2C264E65" w14:textId="77777777" w:rsidR="008A78C1" w:rsidRPr="002F5BA5" w:rsidRDefault="008A78C1">
      <w:pPr>
        <w:pStyle w:val="ListParagraph"/>
        <w:numPr>
          <w:ilvl w:val="0"/>
          <w:numId w:val="205"/>
        </w:numPr>
        <w:spacing w:after="160"/>
        <w:rPr>
          <w:rFonts w:eastAsia="Times New Roman"/>
        </w:rPr>
      </w:pPr>
      <w:r w:rsidRPr="002F5BA5">
        <w:rPr>
          <w:rFonts w:eastAsia="Times New Roman"/>
        </w:rPr>
        <w:t>Minimum tap targets (44–48px)</w:t>
      </w:r>
    </w:p>
    <w:p w14:paraId="4395509B" w14:textId="39807192" w:rsidR="008A78C1" w:rsidRPr="002F5BA5" w:rsidRDefault="008A78C1">
      <w:pPr>
        <w:pStyle w:val="ListParagraph"/>
        <w:numPr>
          <w:ilvl w:val="0"/>
          <w:numId w:val="205"/>
        </w:numPr>
        <w:spacing w:after="160"/>
        <w:rPr>
          <w:rFonts w:eastAsia="Times New Roman"/>
        </w:rPr>
      </w:pPr>
      <w:r w:rsidRPr="002F5BA5">
        <w:rPr>
          <w:rFonts w:eastAsia="Times New Roman"/>
        </w:rPr>
        <w:t>Screen reader announces: “Reset Password screen” on load</w:t>
      </w:r>
    </w:p>
    <w:p w14:paraId="21D31CEE" w14:textId="6479CA0B" w:rsidR="00912F9A" w:rsidRDefault="00205BCD" w:rsidP="00D15908">
      <w:pPr>
        <w:spacing w:after="160"/>
        <w:ind w:left="360"/>
      </w:pPr>
      <w:r>
        <w:rPr>
          <w:rFonts w:ascii="Eras Demi ITC" w:eastAsia="Times New Roman" w:hAnsi="Eras Demi ITC"/>
        </w:rPr>
        <w:t>6</w:t>
      </w:r>
      <w:r w:rsidR="00912F9A" w:rsidRPr="00CB5BCA">
        <w:rPr>
          <w:rFonts w:ascii="Eras Demi ITC" w:eastAsia="Times New Roman" w:hAnsi="Eras Demi ITC"/>
        </w:rPr>
        <w:t>.</w:t>
      </w:r>
      <w:r w:rsidR="004752A6">
        <w:rPr>
          <w:rFonts w:ascii="Eras Demi ITC" w:eastAsia="Times New Roman" w:hAnsi="Eras Demi ITC"/>
        </w:rPr>
        <w:t>4</w:t>
      </w:r>
      <w:r w:rsidR="00912F9A" w:rsidRPr="00CB5BCA">
        <w:rPr>
          <w:rFonts w:ascii="Eras Demi ITC" w:eastAsia="Times New Roman" w:hAnsi="Eras Demi ITC"/>
        </w:rPr>
        <w:t>.2 Related Requirements</w:t>
      </w:r>
      <w:r w:rsidR="00912F9A">
        <w:rPr>
          <w:rFonts w:ascii="Eras Demi ITC" w:eastAsia="Times New Roman" w:hAnsi="Eras Demi ITC"/>
        </w:rPr>
        <w:br/>
      </w:r>
      <w:r w:rsidR="008A78C1" w:rsidRPr="008A78C1">
        <w:t>BR</w:t>
      </w:r>
      <w:r w:rsidR="008A78C1" w:rsidRPr="008A78C1">
        <w:noBreakHyphen/>
        <w:t>RP</w:t>
      </w:r>
      <w:r w:rsidR="008A78C1" w:rsidRPr="008A78C1">
        <w:noBreakHyphen/>
        <w:t>04 through BR</w:t>
      </w:r>
      <w:r w:rsidR="008A78C1" w:rsidRPr="008A78C1">
        <w:noBreakHyphen/>
        <w:t>RP</w:t>
      </w:r>
      <w:r w:rsidR="008A78C1" w:rsidRPr="008A78C1">
        <w:noBreakHyphen/>
        <w:t>22</w:t>
      </w:r>
    </w:p>
    <w:p w14:paraId="125CAE80" w14:textId="297DA968" w:rsidR="00800F21" w:rsidRPr="00D15908" w:rsidRDefault="00FF2385" w:rsidP="00D15908">
      <w:pPr>
        <w:spacing w:after="160"/>
        <w:ind w:left="360"/>
        <w:rPr>
          <w:rFonts w:ascii="Eras Demi ITC" w:eastAsia="Times New Roman" w:hAnsi="Eras Demi ITC"/>
        </w:rPr>
      </w:pPr>
      <w:r>
        <w:rPr>
          <w:rFonts w:eastAsia="Times New Roman"/>
          <w:noProof/>
        </w:rPr>
        <w:lastRenderedPageBreak/>
        <w:drawing>
          <wp:anchor distT="0" distB="0" distL="114300" distR="114300" simplePos="0" relativeHeight="251660288" behindDoc="1" locked="0" layoutInCell="1" allowOverlap="1" wp14:anchorId="0F750722" wp14:editId="762A32CC">
            <wp:simplePos x="0" y="0"/>
            <wp:positionH relativeFrom="column">
              <wp:posOffset>-55245</wp:posOffset>
            </wp:positionH>
            <wp:positionV relativeFrom="paragraph">
              <wp:posOffset>907782</wp:posOffset>
            </wp:positionV>
            <wp:extent cx="2121408" cy="1874520"/>
            <wp:effectExtent l="0" t="0" r="0" b="0"/>
            <wp:wrapTight wrapText="bothSides">
              <wp:wrapPolygon edited="0">
                <wp:start x="0" y="0"/>
                <wp:lineTo x="0" y="21293"/>
                <wp:lineTo x="21341" y="21293"/>
                <wp:lineTo x="21341" y="0"/>
                <wp:lineTo x="0" y="0"/>
              </wp:wrapPolygon>
            </wp:wrapTight>
            <wp:docPr id="12693156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15643" name="Picture 1269315643"/>
                    <pic:cNvPicPr/>
                  </pic:nvPicPr>
                  <pic:blipFill rotWithShape="1">
                    <a:blip r:embed="rId13">
                      <a:extLst>
                        <a:ext uri="{28A0092B-C50C-407E-A947-70E740481C1C}">
                          <a14:useLocalDpi xmlns:a14="http://schemas.microsoft.com/office/drawing/2010/main" val="0"/>
                        </a:ext>
                      </a:extLst>
                    </a:blip>
                    <a:srcRect b="59717"/>
                    <a:stretch>
                      <a:fillRect/>
                    </a:stretch>
                  </pic:blipFill>
                  <pic:spPr bwMode="auto">
                    <a:xfrm>
                      <a:off x="0" y="0"/>
                      <a:ext cx="2121408" cy="1874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E0CB6">
        <w:rPr>
          <w:rFonts w:ascii="Eras Demi ITC" w:eastAsia="Times New Roman" w:hAnsi="Eras Demi ITC"/>
        </w:rPr>
        <w:t>6</w:t>
      </w:r>
      <w:r w:rsidR="004E0CB6" w:rsidRPr="00CB5BCA">
        <w:rPr>
          <w:rFonts w:ascii="Eras Demi ITC" w:eastAsia="Times New Roman" w:hAnsi="Eras Demi ITC"/>
        </w:rPr>
        <w:t>.</w:t>
      </w:r>
      <w:r w:rsidR="004752A6">
        <w:rPr>
          <w:rFonts w:ascii="Eras Demi ITC" w:eastAsia="Times New Roman" w:hAnsi="Eras Demi ITC"/>
        </w:rPr>
        <w:t>4</w:t>
      </w:r>
      <w:r w:rsidR="004E0CB6" w:rsidRPr="00CB5BCA">
        <w:rPr>
          <w:rFonts w:ascii="Eras Demi ITC" w:eastAsia="Times New Roman" w:hAnsi="Eras Demi ITC"/>
        </w:rPr>
        <w:t>.</w:t>
      </w:r>
      <w:r w:rsidR="004E0CB6">
        <w:rPr>
          <w:rFonts w:ascii="Eras Demi ITC" w:eastAsia="Times New Roman" w:hAnsi="Eras Demi ITC"/>
        </w:rPr>
        <w:t>3 Wire Frame Reference</w:t>
      </w:r>
      <w:r w:rsidR="002C47D4">
        <w:rPr>
          <w:rFonts w:ascii="Eras Demi ITC" w:eastAsia="Times New Roman" w:hAnsi="Eras Demi ITC"/>
        </w:rPr>
        <w:br/>
      </w:r>
      <w:r w:rsidR="00227620">
        <w:t>UIS-</w:t>
      </w:r>
      <w:r w:rsidR="004E0CB6">
        <w:t>RP-01</w:t>
      </w:r>
      <w:r w:rsidR="002F5BA5">
        <w:br/>
      </w:r>
      <w:r w:rsidR="00DE70EA">
        <w:rPr>
          <w:rFonts w:ascii="Eras Demi ITC" w:eastAsia="Times New Roman" w:hAnsi="Eras Demi ITC"/>
        </w:rPr>
        <w:br/>
      </w:r>
      <w:r w:rsidR="00205BCD">
        <w:rPr>
          <w:rFonts w:ascii="Eras Demi ITC" w:eastAsia="Times New Roman" w:hAnsi="Eras Demi ITC"/>
        </w:rPr>
        <w:t>6</w:t>
      </w:r>
      <w:r w:rsidR="00912F9A" w:rsidRPr="00CB5BCA">
        <w:rPr>
          <w:rFonts w:ascii="Eras Demi ITC" w:eastAsia="Times New Roman" w:hAnsi="Eras Demi ITC"/>
        </w:rPr>
        <w:t>.</w:t>
      </w:r>
      <w:r w:rsidR="004752A6">
        <w:rPr>
          <w:rFonts w:ascii="Eras Demi ITC" w:eastAsia="Times New Roman" w:hAnsi="Eras Demi ITC"/>
        </w:rPr>
        <w:t>4</w:t>
      </w:r>
      <w:r w:rsidR="00912F9A" w:rsidRPr="00CB5BCA">
        <w:rPr>
          <w:rFonts w:ascii="Eras Demi ITC" w:eastAsia="Times New Roman" w:hAnsi="Eras Demi ITC"/>
        </w:rPr>
        <w:t>.</w:t>
      </w:r>
      <w:r w:rsidR="00912F9A">
        <w:rPr>
          <w:rFonts w:ascii="Eras Demi ITC" w:eastAsia="Times New Roman" w:hAnsi="Eras Demi ITC"/>
        </w:rPr>
        <w:t>3 User Interface Design</w:t>
      </w:r>
      <w:r w:rsidR="00205BCD">
        <w:rPr>
          <w:rFonts w:ascii="Eras Demi ITC" w:eastAsia="Times New Roman" w:hAnsi="Eras Demi ITC"/>
        </w:rPr>
        <w:br/>
      </w:r>
      <w:r w:rsidR="004752A6">
        <w:rPr>
          <w:rFonts w:ascii="Eras Demi ITC" w:eastAsia="Times New Roman" w:hAnsi="Eras Demi ITC"/>
        </w:rPr>
        <w:t xml:space="preserve">    </w:t>
      </w:r>
      <w:r w:rsidR="00205BCD">
        <w:rPr>
          <w:rFonts w:ascii="Eras Demi ITC" w:eastAsia="Times New Roman" w:hAnsi="Eras Demi ITC"/>
        </w:rPr>
        <w:t>6</w:t>
      </w:r>
      <w:r w:rsidR="00800F21" w:rsidRPr="00CB5BCA">
        <w:rPr>
          <w:rFonts w:ascii="Eras Demi ITC" w:eastAsia="Times New Roman" w:hAnsi="Eras Demi ITC"/>
        </w:rPr>
        <w:t>.</w:t>
      </w:r>
      <w:r w:rsidR="004752A6">
        <w:rPr>
          <w:rFonts w:ascii="Eras Demi ITC" w:eastAsia="Times New Roman" w:hAnsi="Eras Demi ITC"/>
        </w:rPr>
        <w:t>4</w:t>
      </w:r>
      <w:r w:rsidR="00800F21" w:rsidRPr="00CB5BCA">
        <w:rPr>
          <w:rFonts w:ascii="Eras Demi ITC" w:eastAsia="Times New Roman" w:hAnsi="Eras Demi ITC"/>
        </w:rPr>
        <w:t>.</w:t>
      </w:r>
      <w:r w:rsidR="00800F21">
        <w:rPr>
          <w:rFonts w:ascii="Eras Demi ITC" w:eastAsia="Times New Roman" w:hAnsi="Eras Demi ITC"/>
        </w:rPr>
        <w:t>3.</w:t>
      </w:r>
      <w:r w:rsidR="000E4A22">
        <w:rPr>
          <w:rFonts w:ascii="Eras Demi ITC" w:eastAsia="Times New Roman" w:hAnsi="Eras Demi ITC"/>
        </w:rPr>
        <w:t>1</w:t>
      </w:r>
      <w:r w:rsidR="00800F21" w:rsidRPr="00CB5BCA">
        <w:rPr>
          <w:rFonts w:ascii="Eras Demi ITC" w:eastAsia="Times New Roman" w:hAnsi="Eras Demi ITC"/>
        </w:rPr>
        <w:t xml:space="preserve"> </w:t>
      </w:r>
      <w:r w:rsidR="00F044DA">
        <w:rPr>
          <w:rFonts w:ascii="Eras Demi ITC" w:eastAsia="Times New Roman" w:hAnsi="Eras Demi ITC"/>
        </w:rPr>
        <w:t>Reset</w:t>
      </w:r>
      <w:r w:rsidR="00800F21">
        <w:rPr>
          <w:rFonts w:ascii="Eras Demi ITC" w:eastAsia="Times New Roman" w:hAnsi="Eras Demi ITC"/>
        </w:rPr>
        <w:t xml:space="preserve"> Password</w:t>
      </w:r>
    </w:p>
    <w:p w14:paraId="1BF1B9FD" w14:textId="77777777" w:rsidR="002F5BA5" w:rsidRDefault="002F5BA5" w:rsidP="000A1C97">
      <w:pPr>
        <w:rPr>
          <w:rFonts w:eastAsia="Times New Roman"/>
        </w:rPr>
      </w:pPr>
    </w:p>
    <w:p w14:paraId="3C53E3E2" w14:textId="77777777" w:rsidR="005A4CEE" w:rsidRDefault="005A4CEE" w:rsidP="000A1C97">
      <w:pPr>
        <w:rPr>
          <w:rFonts w:eastAsia="Times New Roman"/>
        </w:rPr>
      </w:pPr>
    </w:p>
    <w:p w14:paraId="121B587F" w14:textId="77777777" w:rsidR="005A4CEE" w:rsidRDefault="005A4CEE" w:rsidP="000A1C97">
      <w:pPr>
        <w:rPr>
          <w:rFonts w:eastAsia="Times New Roman"/>
        </w:rPr>
      </w:pPr>
    </w:p>
    <w:p w14:paraId="3AD79FF7" w14:textId="47B24733" w:rsidR="005A4CEE" w:rsidRDefault="005A4CEE" w:rsidP="000A1C97">
      <w:pPr>
        <w:rPr>
          <w:rFonts w:eastAsia="Times New Roman"/>
        </w:rPr>
      </w:pPr>
    </w:p>
    <w:p w14:paraId="68E7C542" w14:textId="519AA5D4" w:rsidR="005A4CEE" w:rsidRDefault="005A4CEE" w:rsidP="000A1C97">
      <w:pPr>
        <w:rPr>
          <w:rFonts w:eastAsia="Times New Roman"/>
        </w:rPr>
      </w:pPr>
    </w:p>
    <w:p w14:paraId="716A80C0" w14:textId="1D625369" w:rsidR="002F5BA5" w:rsidRDefault="005A4CEE" w:rsidP="000A1C97">
      <w:pPr>
        <w:rPr>
          <w:rFonts w:eastAsia="Times New Roman"/>
        </w:rPr>
      </w:pPr>
      <w:r w:rsidRPr="005A4CEE">
        <w:rPr>
          <w:rFonts w:eastAsia="Times New Roman"/>
          <w:noProof/>
        </w:rPr>
        <w:drawing>
          <wp:anchor distT="0" distB="0" distL="114300" distR="114300" simplePos="0" relativeHeight="251700224" behindDoc="0" locked="0" layoutInCell="1" allowOverlap="1" wp14:anchorId="284DA8DE" wp14:editId="60269B7D">
            <wp:simplePos x="0" y="0"/>
            <wp:positionH relativeFrom="column">
              <wp:posOffset>262856</wp:posOffset>
            </wp:positionH>
            <wp:positionV relativeFrom="paragraph">
              <wp:posOffset>144913</wp:posOffset>
            </wp:positionV>
            <wp:extent cx="1554480" cy="182880"/>
            <wp:effectExtent l="0" t="0" r="7620" b="7620"/>
            <wp:wrapNone/>
            <wp:docPr id="154217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7507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54480" cy="182880"/>
                    </a:xfrm>
                    <a:prstGeom prst="rect">
                      <a:avLst/>
                    </a:prstGeom>
                  </pic:spPr>
                </pic:pic>
              </a:graphicData>
            </a:graphic>
          </wp:anchor>
        </w:drawing>
      </w:r>
    </w:p>
    <w:p w14:paraId="4C9EC348" w14:textId="5BEF2448" w:rsidR="005A4CEE" w:rsidRDefault="005A4CEE" w:rsidP="000A1C97">
      <w:pPr>
        <w:rPr>
          <w:rFonts w:eastAsia="Times New Roman"/>
        </w:rPr>
      </w:pPr>
    </w:p>
    <w:p w14:paraId="4FDBA2D8" w14:textId="77777777" w:rsidR="005A4CEE" w:rsidRDefault="005A4CEE" w:rsidP="000A1C97">
      <w:pPr>
        <w:rPr>
          <w:rFonts w:eastAsia="Times New Roman"/>
        </w:rPr>
      </w:pPr>
    </w:p>
    <w:p w14:paraId="62460908" w14:textId="0DBD6087" w:rsidR="00473675" w:rsidRDefault="00473675" w:rsidP="00473675">
      <w:pPr>
        <w:pStyle w:val="Heading3"/>
      </w:pPr>
      <w:bookmarkStart w:id="48" w:name="_Toc228800619"/>
      <w:r>
        <w:t>6</w:t>
      </w:r>
      <w:r w:rsidR="004752A6">
        <w:t>.5</w:t>
      </w:r>
      <w:r>
        <w:t xml:space="preserve"> UIS-RP-03 Reset Password Success</w:t>
      </w:r>
      <w:bookmarkEnd w:id="48"/>
    </w:p>
    <w:p w14:paraId="08936B96" w14:textId="140911A1" w:rsidR="00473675" w:rsidRDefault="004752A6" w:rsidP="00473675">
      <w:r w:rsidRPr="004752A6">
        <w:rPr>
          <w:b/>
          <w:bCs/>
        </w:rPr>
        <w:t>6.5.</w:t>
      </w:r>
      <w:r w:rsidR="00473675" w:rsidRPr="004752A6">
        <w:rPr>
          <w:b/>
          <w:bCs/>
        </w:rPr>
        <w:t>1. Purpose</w:t>
      </w:r>
      <w:r>
        <w:rPr>
          <w:b/>
          <w:bCs/>
        </w:rPr>
        <w:br/>
      </w:r>
      <w:r w:rsidR="00473675">
        <w:t>This screen confirms that the user’s password has been successfully reset and provides a clear, single action to return to the Login screen. It completes the Reset Password flow and ensures the user understands the reset was successful.</w:t>
      </w:r>
    </w:p>
    <w:p w14:paraId="16E3D214" w14:textId="0AE61187" w:rsidR="00473675" w:rsidRPr="00473675" w:rsidRDefault="00473675" w:rsidP="00473675">
      <w:pPr>
        <w:rPr>
          <w:b/>
          <w:bCs/>
        </w:rPr>
      </w:pPr>
      <w:r w:rsidRPr="00473675">
        <w:rPr>
          <w:b/>
          <w:bCs/>
        </w:rPr>
        <w:t>6.</w:t>
      </w:r>
      <w:r w:rsidR="004752A6">
        <w:rPr>
          <w:b/>
          <w:bCs/>
        </w:rPr>
        <w:t>5</w:t>
      </w:r>
      <w:r w:rsidRPr="00473675">
        <w:rPr>
          <w:b/>
          <w:bCs/>
        </w:rPr>
        <w:t>.2. Screen Layout</w:t>
      </w:r>
    </w:p>
    <w:p w14:paraId="3CFF06C8" w14:textId="49CB505C" w:rsidR="00473675" w:rsidRDefault="00473675" w:rsidP="00473675">
      <w:pPr>
        <w:pStyle w:val="ListParagraph"/>
        <w:numPr>
          <w:ilvl w:val="0"/>
          <w:numId w:val="36"/>
        </w:numPr>
      </w:pPr>
      <w:r>
        <w:t>Header</w:t>
      </w:r>
    </w:p>
    <w:p w14:paraId="1EB4055E" w14:textId="717A528A" w:rsidR="00473675" w:rsidRDefault="00473675" w:rsidP="00473675">
      <w:pPr>
        <w:pStyle w:val="ListParagraph"/>
        <w:numPr>
          <w:ilvl w:val="0"/>
          <w:numId w:val="36"/>
        </w:numPr>
      </w:pPr>
      <w:r>
        <w:t>None (optional) — success screens often omit headers for simplicity</w:t>
      </w:r>
    </w:p>
    <w:p w14:paraId="7B3EB166" w14:textId="6C44EFC3" w:rsidR="00473675" w:rsidRDefault="00473675" w:rsidP="00473675">
      <w:pPr>
        <w:pStyle w:val="ListParagraph"/>
        <w:numPr>
          <w:ilvl w:val="0"/>
          <w:numId w:val="36"/>
        </w:numPr>
      </w:pPr>
      <w:r>
        <w:t>Success Icon</w:t>
      </w:r>
    </w:p>
    <w:p w14:paraId="2F28967C" w14:textId="6CB1E184" w:rsidR="00473675" w:rsidRDefault="00473675" w:rsidP="00473675">
      <w:pPr>
        <w:pStyle w:val="ListParagraph"/>
        <w:numPr>
          <w:ilvl w:val="0"/>
          <w:numId w:val="36"/>
        </w:numPr>
      </w:pPr>
      <w:r>
        <w:t>Checkmark inside a circle</w:t>
      </w:r>
    </w:p>
    <w:p w14:paraId="4321D369" w14:textId="0520BF68" w:rsidR="00473675" w:rsidRDefault="00473675" w:rsidP="00473675">
      <w:pPr>
        <w:pStyle w:val="ListParagraph"/>
        <w:numPr>
          <w:ilvl w:val="0"/>
          <w:numId w:val="36"/>
        </w:numPr>
      </w:pPr>
      <w:r>
        <w:t>Green or brand</w:t>
      </w:r>
      <w:r w:rsidRPr="00473675">
        <w:rPr>
          <w:rFonts w:ascii="Cambria Math" w:hAnsi="Cambria Math" w:cs="Cambria Math"/>
        </w:rPr>
        <w:t>‑</w:t>
      </w:r>
      <w:r>
        <w:t>accent color</w:t>
      </w:r>
    </w:p>
    <w:p w14:paraId="03B83E1D" w14:textId="031D597F" w:rsidR="00473675" w:rsidRDefault="00473675" w:rsidP="00473675">
      <w:pPr>
        <w:pStyle w:val="ListParagraph"/>
        <w:numPr>
          <w:ilvl w:val="0"/>
          <w:numId w:val="36"/>
        </w:numPr>
      </w:pPr>
      <w:r>
        <w:t>Title</w:t>
      </w:r>
    </w:p>
    <w:p w14:paraId="4E337F47" w14:textId="555DBB3C" w:rsidR="00473675" w:rsidRDefault="00473675" w:rsidP="00473675">
      <w:pPr>
        <w:pStyle w:val="ListParagraph"/>
        <w:numPr>
          <w:ilvl w:val="0"/>
          <w:numId w:val="36"/>
        </w:numPr>
      </w:pPr>
      <w:r>
        <w:t>“Password Reset Successfully”</w:t>
      </w:r>
    </w:p>
    <w:p w14:paraId="28A6AF18" w14:textId="70DEACBE" w:rsidR="00473675" w:rsidRDefault="00473675" w:rsidP="00473675">
      <w:pPr>
        <w:pStyle w:val="ListParagraph"/>
        <w:numPr>
          <w:ilvl w:val="0"/>
          <w:numId w:val="36"/>
        </w:numPr>
      </w:pPr>
      <w:r>
        <w:t>Description</w:t>
      </w:r>
    </w:p>
    <w:p w14:paraId="1D97FF91" w14:textId="06D5653C" w:rsidR="00473675" w:rsidRDefault="00473675" w:rsidP="00473675">
      <w:pPr>
        <w:pStyle w:val="ListParagraph"/>
        <w:numPr>
          <w:ilvl w:val="0"/>
          <w:numId w:val="36"/>
        </w:numPr>
      </w:pPr>
      <w:r>
        <w:t>“You can now sign in with your new password.”</w:t>
      </w:r>
    </w:p>
    <w:p w14:paraId="6B341AF7" w14:textId="59A23000" w:rsidR="00473675" w:rsidRDefault="00473675" w:rsidP="00473675">
      <w:pPr>
        <w:pStyle w:val="ListParagraph"/>
        <w:numPr>
          <w:ilvl w:val="0"/>
          <w:numId w:val="36"/>
        </w:numPr>
      </w:pPr>
      <w:r>
        <w:t>Primary Action Button</w:t>
      </w:r>
    </w:p>
    <w:p w14:paraId="6F80FF3F" w14:textId="00A75EA7" w:rsidR="00473675" w:rsidRDefault="00473675" w:rsidP="004E3AB9">
      <w:pPr>
        <w:pStyle w:val="ListParagraph"/>
        <w:numPr>
          <w:ilvl w:val="0"/>
          <w:numId w:val="36"/>
        </w:numPr>
      </w:pPr>
      <w:r>
        <w:t>Return to Login</w:t>
      </w:r>
    </w:p>
    <w:p w14:paraId="42CCF3CC" w14:textId="75B798A3" w:rsidR="00473675" w:rsidRDefault="00473675" w:rsidP="00473675">
      <w:pPr>
        <w:pStyle w:val="ListParagraph"/>
        <w:numPr>
          <w:ilvl w:val="0"/>
          <w:numId w:val="36"/>
        </w:numPr>
      </w:pPr>
      <w:r>
        <w:t>App version</w:t>
      </w:r>
    </w:p>
    <w:p w14:paraId="4BB19FC4" w14:textId="516EB502" w:rsidR="00473675" w:rsidRDefault="00473675" w:rsidP="00473675">
      <w:pPr>
        <w:pStyle w:val="ListParagraph"/>
        <w:numPr>
          <w:ilvl w:val="0"/>
          <w:numId w:val="36"/>
        </w:numPr>
      </w:pPr>
      <w:r>
        <w:t>Privacy / Terms links</w:t>
      </w:r>
    </w:p>
    <w:p w14:paraId="715A90A8" w14:textId="70429E81" w:rsidR="00473675" w:rsidRPr="00473675" w:rsidRDefault="00473675" w:rsidP="00473675">
      <w:pPr>
        <w:rPr>
          <w:b/>
          <w:bCs/>
        </w:rPr>
      </w:pPr>
      <w:r w:rsidRPr="00473675">
        <w:rPr>
          <w:b/>
          <w:bCs/>
        </w:rPr>
        <w:t>6.</w:t>
      </w:r>
      <w:r w:rsidR="004752A6">
        <w:rPr>
          <w:b/>
          <w:bCs/>
        </w:rPr>
        <w:t>5</w:t>
      </w:r>
      <w:r w:rsidRPr="00473675">
        <w:rPr>
          <w:b/>
          <w:bCs/>
        </w:rPr>
        <w:t>.3. Component Definitions</w:t>
      </w:r>
    </w:p>
    <w:p w14:paraId="3A6C5E83" w14:textId="13964403" w:rsidR="00473675" w:rsidRDefault="00473675" w:rsidP="00473675">
      <w:pPr>
        <w:pStyle w:val="ListParagraph"/>
        <w:numPr>
          <w:ilvl w:val="0"/>
          <w:numId w:val="36"/>
        </w:numPr>
      </w:pPr>
      <w:r>
        <w:t>Success Icon</w:t>
      </w:r>
    </w:p>
    <w:p w14:paraId="6A72AD91" w14:textId="638CEF8D" w:rsidR="00473675" w:rsidRDefault="00473675" w:rsidP="00473675">
      <w:pPr>
        <w:pStyle w:val="ListParagraph"/>
        <w:numPr>
          <w:ilvl w:val="0"/>
          <w:numId w:val="36"/>
        </w:numPr>
      </w:pPr>
      <w:r>
        <w:t>Vector or SVG</w:t>
      </w:r>
    </w:p>
    <w:p w14:paraId="4C7975AE" w14:textId="6056450B" w:rsidR="00473675" w:rsidRDefault="00473675" w:rsidP="00473675">
      <w:pPr>
        <w:pStyle w:val="ListParagraph"/>
        <w:numPr>
          <w:ilvl w:val="0"/>
          <w:numId w:val="36"/>
        </w:numPr>
      </w:pPr>
      <w:r>
        <w:lastRenderedPageBreak/>
        <w:t>48–64px</w:t>
      </w:r>
    </w:p>
    <w:p w14:paraId="6AA48487" w14:textId="27EB732C" w:rsidR="00473675" w:rsidRDefault="00473675" w:rsidP="00473675">
      <w:pPr>
        <w:pStyle w:val="ListParagraph"/>
        <w:numPr>
          <w:ilvl w:val="0"/>
          <w:numId w:val="36"/>
        </w:numPr>
      </w:pPr>
      <w:r>
        <w:t>Centered</w:t>
      </w:r>
    </w:p>
    <w:p w14:paraId="2E05781E" w14:textId="27095AB9" w:rsidR="00BC4CD7" w:rsidRDefault="00473675" w:rsidP="00BC4CD7">
      <w:pPr>
        <w:pStyle w:val="ListParagraph"/>
        <w:numPr>
          <w:ilvl w:val="0"/>
          <w:numId w:val="36"/>
        </w:numPr>
      </w:pPr>
      <w:r>
        <w:t>Title Text</w:t>
      </w:r>
    </w:p>
    <w:p w14:paraId="0D65A549" w14:textId="14C87A86" w:rsidR="00473675" w:rsidRDefault="00473675" w:rsidP="00473675">
      <w:pPr>
        <w:pStyle w:val="ListParagraph"/>
        <w:numPr>
          <w:ilvl w:val="0"/>
          <w:numId w:val="36"/>
        </w:numPr>
      </w:pPr>
      <w:r>
        <w:t>Bold</w:t>
      </w:r>
    </w:p>
    <w:p w14:paraId="0F8286B0" w14:textId="29E03D94" w:rsidR="00473675" w:rsidRDefault="00473675" w:rsidP="00473675">
      <w:pPr>
        <w:pStyle w:val="ListParagraph"/>
        <w:numPr>
          <w:ilvl w:val="0"/>
          <w:numId w:val="36"/>
        </w:numPr>
      </w:pPr>
      <w:r>
        <w:t>Centered</w:t>
      </w:r>
    </w:p>
    <w:p w14:paraId="1D75C503" w14:textId="1592ADAC" w:rsidR="00473675" w:rsidRDefault="00473675" w:rsidP="00473675">
      <w:pPr>
        <w:pStyle w:val="ListParagraph"/>
        <w:numPr>
          <w:ilvl w:val="0"/>
          <w:numId w:val="36"/>
        </w:numPr>
      </w:pPr>
      <w:r>
        <w:t>Short and affirmative</w:t>
      </w:r>
    </w:p>
    <w:p w14:paraId="4A13CAF9" w14:textId="727EB168" w:rsidR="00473675" w:rsidRDefault="00473675" w:rsidP="00473675">
      <w:pPr>
        <w:pStyle w:val="ListParagraph"/>
        <w:numPr>
          <w:ilvl w:val="0"/>
          <w:numId w:val="36"/>
        </w:numPr>
      </w:pPr>
      <w:r>
        <w:t>Description Text</w:t>
      </w:r>
    </w:p>
    <w:p w14:paraId="745E85D9" w14:textId="3F43E932" w:rsidR="00473675" w:rsidRDefault="00473675" w:rsidP="00473675">
      <w:pPr>
        <w:pStyle w:val="ListParagraph"/>
        <w:numPr>
          <w:ilvl w:val="0"/>
          <w:numId w:val="36"/>
        </w:numPr>
      </w:pPr>
      <w:r>
        <w:t>Secondary text</w:t>
      </w:r>
    </w:p>
    <w:p w14:paraId="6941DC67" w14:textId="1D6A4905" w:rsidR="00473675" w:rsidRDefault="00473675" w:rsidP="00473675">
      <w:pPr>
        <w:pStyle w:val="ListParagraph"/>
        <w:numPr>
          <w:ilvl w:val="0"/>
          <w:numId w:val="36"/>
        </w:numPr>
      </w:pPr>
      <w:r>
        <w:t>Centered</w:t>
      </w:r>
    </w:p>
    <w:p w14:paraId="1EB13DF3" w14:textId="7CCF3061" w:rsidR="00473675" w:rsidRDefault="00473675" w:rsidP="00473675">
      <w:pPr>
        <w:pStyle w:val="ListParagraph"/>
        <w:numPr>
          <w:ilvl w:val="0"/>
          <w:numId w:val="36"/>
        </w:numPr>
      </w:pPr>
      <w:r>
        <w:t>Max 2 lines</w:t>
      </w:r>
    </w:p>
    <w:p w14:paraId="10A267A6" w14:textId="746D90A6" w:rsidR="00473675" w:rsidRDefault="00473675" w:rsidP="00473675">
      <w:pPr>
        <w:pStyle w:val="ListParagraph"/>
        <w:numPr>
          <w:ilvl w:val="0"/>
          <w:numId w:val="36"/>
        </w:numPr>
      </w:pPr>
      <w:r>
        <w:t>Primary Button: Return to Login</w:t>
      </w:r>
    </w:p>
    <w:p w14:paraId="416F1303" w14:textId="22F3FE14" w:rsidR="00473675" w:rsidRDefault="00473675" w:rsidP="00473675">
      <w:pPr>
        <w:pStyle w:val="ListParagraph"/>
        <w:numPr>
          <w:ilvl w:val="0"/>
          <w:numId w:val="36"/>
        </w:numPr>
      </w:pPr>
      <w:r>
        <w:t>Navigates to Login screen</w:t>
      </w:r>
    </w:p>
    <w:p w14:paraId="5D392D69" w14:textId="7394F0F6" w:rsidR="00473675" w:rsidRDefault="00473675" w:rsidP="00473675">
      <w:pPr>
        <w:pStyle w:val="ListParagraph"/>
        <w:numPr>
          <w:ilvl w:val="0"/>
          <w:numId w:val="36"/>
        </w:numPr>
      </w:pPr>
      <w:r>
        <w:t>Clears any temporary reset state</w:t>
      </w:r>
    </w:p>
    <w:p w14:paraId="2DB90C41" w14:textId="3A111A77" w:rsidR="00473675" w:rsidRPr="00473675" w:rsidRDefault="00473675" w:rsidP="00473675">
      <w:pPr>
        <w:rPr>
          <w:b/>
          <w:bCs/>
        </w:rPr>
      </w:pPr>
      <w:r w:rsidRPr="00473675">
        <w:rPr>
          <w:b/>
          <w:bCs/>
        </w:rPr>
        <w:t>6.</w:t>
      </w:r>
      <w:r w:rsidR="00795988">
        <w:rPr>
          <w:b/>
          <w:bCs/>
        </w:rPr>
        <w:t>5</w:t>
      </w:r>
      <w:r w:rsidRPr="00473675">
        <w:rPr>
          <w:b/>
          <w:bCs/>
        </w:rPr>
        <w:t>.4. Interaction Rules &amp; Behaviors</w:t>
      </w:r>
    </w:p>
    <w:p w14:paraId="2F17EDC2" w14:textId="39AC925D" w:rsidR="00473675" w:rsidRDefault="00473675" w:rsidP="00473675">
      <w:pPr>
        <w:pStyle w:val="ListParagraph"/>
        <w:numPr>
          <w:ilvl w:val="0"/>
          <w:numId w:val="36"/>
        </w:numPr>
      </w:pPr>
      <w:r>
        <w:t>On Load</w:t>
      </w:r>
    </w:p>
    <w:p w14:paraId="440904A4" w14:textId="7AF65B81" w:rsidR="00473675" w:rsidRDefault="00473675" w:rsidP="00473675">
      <w:pPr>
        <w:pStyle w:val="ListParagraph"/>
        <w:numPr>
          <w:ilvl w:val="0"/>
          <w:numId w:val="36"/>
        </w:numPr>
      </w:pPr>
      <w:r>
        <w:t>Display success message</w:t>
      </w:r>
    </w:p>
    <w:p w14:paraId="2903E743" w14:textId="16415B28" w:rsidR="00473675" w:rsidRDefault="00473675" w:rsidP="00473675">
      <w:pPr>
        <w:pStyle w:val="ListParagraph"/>
        <w:numPr>
          <w:ilvl w:val="0"/>
          <w:numId w:val="36"/>
        </w:numPr>
      </w:pPr>
      <w:r>
        <w:t>No API calls required</w:t>
      </w:r>
    </w:p>
    <w:p w14:paraId="15CBCD75" w14:textId="690F370C" w:rsidR="00473675" w:rsidRDefault="00473675" w:rsidP="00473675">
      <w:pPr>
        <w:pStyle w:val="ListParagraph"/>
        <w:numPr>
          <w:ilvl w:val="0"/>
          <w:numId w:val="36"/>
        </w:numPr>
      </w:pPr>
      <w:r>
        <w:t>Return to Login</w:t>
      </w:r>
    </w:p>
    <w:p w14:paraId="4695CC5B" w14:textId="447B209B" w:rsidR="00473675" w:rsidRDefault="00473675" w:rsidP="00473675">
      <w:pPr>
        <w:pStyle w:val="ListParagraph"/>
        <w:numPr>
          <w:ilvl w:val="0"/>
          <w:numId w:val="36"/>
        </w:numPr>
      </w:pPr>
      <w:r>
        <w:t>Navigate to Login screen</w:t>
      </w:r>
    </w:p>
    <w:p w14:paraId="7BCDAA81" w14:textId="42C0EA2F" w:rsidR="00473675" w:rsidRDefault="00473675" w:rsidP="00473675">
      <w:pPr>
        <w:pStyle w:val="ListParagraph"/>
        <w:numPr>
          <w:ilvl w:val="0"/>
          <w:numId w:val="36"/>
        </w:numPr>
      </w:pPr>
      <w:r>
        <w:t>User must authenticate with new password</w:t>
      </w:r>
    </w:p>
    <w:p w14:paraId="1C1302D6" w14:textId="2B6A9CC3" w:rsidR="00473675" w:rsidRDefault="00473675" w:rsidP="00473675">
      <w:pPr>
        <w:pStyle w:val="ListParagraph"/>
        <w:numPr>
          <w:ilvl w:val="0"/>
          <w:numId w:val="36"/>
        </w:numPr>
      </w:pPr>
      <w:r>
        <w:t>Back Navigation</w:t>
      </w:r>
    </w:p>
    <w:p w14:paraId="20609BD8" w14:textId="0100FEE4" w:rsidR="00473675" w:rsidRDefault="00473675" w:rsidP="00473675">
      <w:pPr>
        <w:pStyle w:val="ListParagraph"/>
        <w:numPr>
          <w:ilvl w:val="0"/>
          <w:numId w:val="36"/>
        </w:numPr>
      </w:pPr>
      <w:r>
        <w:t>Disabled (user should not return to reset form)</w:t>
      </w:r>
    </w:p>
    <w:p w14:paraId="3547679D" w14:textId="371434FC" w:rsidR="00473675" w:rsidRDefault="00473675" w:rsidP="00473675">
      <w:pPr>
        <w:pStyle w:val="ListParagraph"/>
        <w:numPr>
          <w:ilvl w:val="0"/>
          <w:numId w:val="36"/>
        </w:numPr>
      </w:pPr>
      <w:r>
        <w:t>Timeout (Optional)</w:t>
      </w:r>
    </w:p>
    <w:p w14:paraId="0F5ECA14" w14:textId="139B5133" w:rsidR="00473675" w:rsidRDefault="00473675" w:rsidP="00473675">
      <w:pPr>
        <w:pStyle w:val="ListParagraph"/>
        <w:numPr>
          <w:ilvl w:val="0"/>
          <w:numId w:val="36"/>
        </w:numPr>
      </w:pPr>
      <w:r>
        <w:t>Auto</w:t>
      </w:r>
      <w:r w:rsidRPr="00473675">
        <w:rPr>
          <w:rFonts w:ascii="Cambria Math" w:hAnsi="Cambria Math" w:cs="Cambria Math"/>
        </w:rPr>
        <w:t>‑</w:t>
      </w:r>
      <w:r>
        <w:t>redirect after 5</w:t>
      </w:r>
      <w:r w:rsidRPr="00473675">
        <w:rPr>
          <w:rFonts w:ascii="Eras Medium ITC" w:hAnsi="Eras Medium ITC" w:cs="Eras Medium ITC"/>
        </w:rPr>
        <w:t>–</w:t>
      </w:r>
      <w:r>
        <w:t>10 seconds</w:t>
      </w:r>
    </w:p>
    <w:p w14:paraId="427B2527" w14:textId="2020D173" w:rsidR="00473675" w:rsidRDefault="00473675" w:rsidP="00473675">
      <w:pPr>
        <w:pStyle w:val="ListParagraph"/>
        <w:numPr>
          <w:ilvl w:val="0"/>
          <w:numId w:val="36"/>
        </w:numPr>
      </w:pPr>
      <w:r>
        <w:t>Only if desired; not required for portfolio</w:t>
      </w:r>
    </w:p>
    <w:p w14:paraId="1DABAFB8" w14:textId="22A5EC01" w:rsidR="00473675" w:rsidRDefault="00473675" w:rsidP="00473675">
      <w:r w:rsidRPr="00473675">
        <w:rPr>
          <w:b/>
          <w:bCs/>
        </w:rPr>
        <w:t>6.</w:t>
      </w:r>
      <w:r w:rsidR="00795988">
        <w:rPr>
          <w:b/>
          <w:bCs/>
        </w:rPr>
        <w:t>5</w:t>
      </w:r>
      <w:r w:rsidRPr="00473675">
        <w:rPr>
          <w:b/>
          <w:bCs/>
        </w:rPr>
        <w:t>.5. Error States</w:t>
      </w:r>
      <w:r>
        <w:rPr>
          <w:b/>
          <w:bCs/>
        </w:rPr>
        <w:br/>
      </w:r>
      <w:r>
        <w:t>(None — this screen only displays static success content.)</w:t>
      </w:r>
    </w:p>
    <w:p w14:paraId="132BCD4A" w14:textId="20B25235" w:rsidR="00473675" w:rsidRPr="00473675" w:rsidRDefault="00473675" w:rsidP="00473675">
      <w:pPr>
        <w:rPr>
          <w:b/>
          <w:bCs/>
        </w:rPr>
      </w:pPr>
      <w:r w:rsidRPr="00473675">
        <w:rPr>
          <w:b/>
          <w:bCs/>
        </w:rPr>
        <w:t>6.</w:t>
      </w:r>
      <w:r w:rsidR="00795988">
        <w:rPr>
          <w:b/>
          <w:bCs/>
        </w:rPr>
        <w:t>5</w:t>
      </w:r>
      <w:r w:rsidRPr="00473675">
        <w:rPr>
          <w:b/>
          <w:bCs/>
        </w:rPr>
        <w:t>.6. Accessibility Requirements</w:t>
      </w:r>
    </w:p>
    <w:p w14:paraId="126F3A85" w14:textId="0A961F2D" w:rsidR="00473675" w:rsidRDefault="00473675" w:rsidP="00473675">
      <w:pPr>
        <w:pStyle w:val="ListParagraph"/>
        <w:numPr>
          <w:ilvl w:val="0"/>
          <w:numId w:val="36"/>
        </w:numPr>
      </w:pPr>
      <w:r>
        <w:t>Success icon must have descriptive alt text</w:t>
      </w:r>
    </w:p>
    <w:p w14:paraId="5024C15A" w14:textId="22BBD5DB" w:rsidR="00473675" w:rsidRDefault="00473675" w:rsidP="00473675">
      <w:pPr>
        <w:pStyle w:val="ListParagraph"/>
        <w:numPr>
          <w:ilvl w:val="0"/>
          <w:numId w:val="36"/>
        </w:numPr>
      </w:pPr>
      <w:r>
        <w:t>Title announced via screen reader</w:t>
      </w:r>
    </w:p>
    <w:p w14:paraId="2D1A8D03" w14:textId="25008C71" w:rsidR="00473675" w:rsidRDefault="00473675" w:rsidP="00473675">
      <w:pPr>
        <w:pStyle w:val="ListParagraph"/>
        <w:numPr>
          <w:ilvl w:val="0"/>
          <w:numId w:val="36"/>
        </w:numPr>
      </w:pPr>
      <w:r>
        <w:t>Button must be keyboard</w:t>
      </w:r>
      <w:r w:rsidRPr="00473675">
        <w:rPr>
          <w:rFonts w:ascii="Cambria Math" w:hAnsi="Cambria Math" w:cs="Cambria Math"/>
        </w:rPr>
        <w:t>‑</w:t>
      </w:r>
      <w:r>
        <w:t>navigable</w:t>
      </w:r>
    </w:p>
    <w:p w14:paraId="6EA07478" w14:textId="26640004" w:rsidR="00473675" w:rsidRDefault="00473675" w:rsidP="00473675">
      <w:pPr>
        <w:pStyle w:val="ListParagraph"/>
        <w:numPr>
          <w:ilvl w:val="0"/>
          <w:numId w:val="36"/>
        </w:numPr>
      </w:pPr>
      <w:r>
        <w:t>Focus placed on the title or success icon on load</w:t>
      </w:r>
    </w:p>
    <w:p w14:paraId="693A0A4A" w14:textId="05DFA754" w:rsidR="00473675" w:rsidRPr="00473675" w:rsidRDefault="00473675" w:rsidP="00473675">
      <w:pPr>
        <w:rPr>
          <w:b/>
          <w:bCs/>
        </w:rPr>
      </w:pPr>
      <w:r w:rsidRPr="00473675">
        <w:rPr>
          <w:b/>
          <w:bCs/>
        </w:rPr>
        <w:t>6.</w:t>
      </w:r>
      <w:r w:rsidR="00795988">
        <w:rPr>
          <w:b/>
          <w:bCs/>
        </w:rPr>
        <w:t>5</w:t>
      </w:r>
      <w:r w:rsidRPr="00473675">
        <w:rPr>
          <w:b/>
          <w:bCs/>
        </w:rPr>
        <w:t>.7. Analytics &amp; Logging</w:t>
      </w:r>
    </w:p>
    <w:p w14:paraId="72A9A9DF" w14:textId="40CD9422" w:rsidR="00473675" w:rsidRDefault="00473675" w:rsidP="00473675">
      <w:pPr>
        <w:pStyle w:val="ListParagraph"/>
        <w:numPr>
          <w:ilvl w:val="0"/>
          <w:numId w:val="36"/>
        </w:numPr>
      </w:pPr>
      <w:r>
        <w:t>Password reset success event</w:t>
      </w:r>
    </w:p>
    <w:p w14:paraId="71E6CCEA" w14:textId="661C99B4" w:rsidR="00473675" w:rsidRDefault="00473675" w:rsidP="00473675">
      <w:pPr>
        <w:pStyle w:val="ListParagraph"/>
        <w:numPr>
          <w:ilvl w:val="0"/>
          <w:numId w:val="36"/>
        </w:numPr>
      </w:pPr>
      <w:r>
        <w:t>Return to Login button clicked</w:t>
      </w:r>
    </w:p>
    <w:p w14:paraId="1BCA45BF" w14:textId="186821C2" w:rsidR="00473675" w:rsidRDefault="00473675" w:rsidP="00473675">
      <w:pPr>
        <w:pStyle w:val="ListParagraph"/>
        <w:numPr>
          <w:ilvl w:val="0"/>
          <w:numId w:val="36"/>
        </w:numPr>
      </w:pPr>
      <w:r>
        <w:t>Auto</w:t>
      </w:r>
      <w:r w:rsidRPr="00473675">
        <w:rPr>
          <w:rFonts w:ascii="Cambria Math" w:hAnsi="Cambria Math" w:cs="Cambria Math"/>
        </w:rPr>
        <w:t>‑</w:t>
      </w:r>
      <w:r>
        <w:t>redirect triggered (if implemented)</w:t>
      </w:r>
    </w:p>
    <w:p w14:paraId="30BC0F31" w14:textId="1070390D" w:rsidR="006415F7" w:rsidRPr="006415F7" w:rsidRDefault="006415F7" w:rsidP="006415F7">
      <w:pPr>
        <w:rPr>
          <w:b/>
          <w:bCs/>
        </w:rPr>
      </w:pPr>
      <w:r w:rsidRPr="006415F7">
        <w:rPr>
          <w:b/>
          <w:bCs/>
        </w:rPr>
        <w:t>6.5.8 Wire Frame Reference</w:t>
      </w:r>
    </w:p>
    <w:p w14:paraId="6716CFDC" w14:textId="381E718E" w:rsidR="006415F7" w:rsidRPr="006415F7" w:rsidRDefault="006415F7" w:rsidP="006415F7">
      <w:pPr>
        <w:rPr>
          <w:b/>
          <w:bCs/>
        </w:rPr>
      </w:pPr>
      <w:r w:rsidRPr="006415F7">
        <w:rPr>
          <w:b/>
          <w:bCs/>
        </w:rPr>
        <w:lastRenderedPageBreak/>
        <w:t>6.5.9 User Interface Design</w:t>
      </w:r>
    </w:p>
    <w:p w14:paraId="600A79C7" w14:textId="6C59E7C7" w:rsidR="008E1526" w:rsidRDefault="00824D08" w:rsidP="008E1526">
      <w:pPr>
        <w:rPr>
          <w:b/>
          <w:bCs/>
        </w:rPr>
      </w:pPr>
      <w:r w:rsidRPr="00824D08">
        <w:rPr>
          <w:rStyle w:val="Heading3Char"/>
          <w:noProof/>
        </w:rPr>
        <w:drawing>
          <wp:anchor distT="0" distB="0" distL="114300" distR="114300" simplePos="0" relativeHeight="251689984" behindDoc="1" locked="0" layoutInCell="1" allowOverlap="1" wp14:anchorId="7A32B0B8" wp14:editId="4E06244E">
            <wp:simplePos x="0" y="0"/>
            <wp:positionH relativeFrom="column">
              <wp:posOffset>1270</wp:posOffset>
            </wp:positionH>
            <wp:positionV relativeFrom="paragraph">
              <wp:posOffset>217069</wp:posOffset>
            </wp:positionV>
            <wp:extent cx="2249424" cy="1965960"/>
            <wp:effectExtent l="0" t="0" r="0" b="0"/>
            <wp:wrapTight wrapText="bothSides">
              <wp:wrapPolygon edited="0">
                <wp:start x="0" y="0"/>
                <wp:lineTo x="0" y="21349"/>
                <wp:lineTo x="21405" y="21349"/>
                <wp:lineTo x="21405" y="0"/>
                <wp:lineTo x="0" y="0"/>
              </wp:wrapPolygon>
            </wp:wrapTight>
            <wp:docPr id="153797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7364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49424" cy="1965960"/>
                    </a:xfrm>
                    <a:prstGeom prst="rect">
                      <a:avLst/>
                    </a:prstGeom>
                  </pic:spPr>
                </pic:pic>
              </a:graphicData>
            </a:graphic>
          </wp:anchor>
        </w:drawing>
      </w:r>
      <w:r w:rsidR="006415F7" w:rsidRPr="006415F7">
        <w:rPr>
          <w:b/>
          <w:bCs/>
        </w:rPr>
        <w:t>6.5.9.1 Reset Password Success</w:t>
      </w:r>
    </w:p>
    <w:p w14:paraId="2FAD2E75" w14:textId="25273646" w:rsidR="002B4EB5" w:rsidRDefault="002B4EB5" w:rsidP="008E1526">
      <w:pPr>
        <w:rPr>
          <w:rStyle w:val="Heading3Char"/>
        </w:rPr>
      </w:pPr>
    </w:p>
    <w:p w14:paraId="20829CE2" w14:textId="77777777" w:rsidR="00824D08" w:rsidRDefault="00824D08" w:rsidP="008E1526">
      <w:pPr>
        <w:rPr>
          <w:rStyle w:val="Heading3Char"/>
        </w:rPr>
      </w:pPr>
    </w:p>
    <w:p w14:paraId="288BCAEE" w14:textId="77777777" w:rsidR="00824D08" w:rsidRDefault="00824D08" w:rsidP="008E1526">
      <w:pPr>
        <w:rPr>
          <w:rStyle w:val="Heading3Char"/>
        </w:rPr>
      </w:pPr>
    </w:p>
    <w:p w14:paraId="6B851410" w14:textId="77777777" w:rsidR="00824D08" w:rsidRDefault="00824D08" w:rsidP="008E1526">
      <w:pPr>
        <w:rPr>
          <w:rStyle w:val="Heading3Char"/>
        </w:rPr>
      </w:pPr>
    </w:p>
    <w:p w14:paraId="4B9220AC" w14:textId="77777777" w:rsidR="00824D08" w:rsidRDefault="00824D08" w:rsidP="008E1526">
      <w:pPr>
        <w:rPr>
          <w:rStyle w:val="Heading3Char"/>
        </w:rPr>
      </w:pPr>
    </w:p>
    <w:p w14:paraId="4ACF46BD" w14:textId="5FF931BE" w:rsidR="00824D08" w:rsidRDefault="00166406" w:rsidP="008E1526">
      <w:pPr>
        <w:rPr>
          <w:rStyle w:val="Heading3Char"/>
        </w:rPr>
      </w:pPr>
      <w:r w:rsidRPr="00166406">
        <w:rPr>
          <w:rStyle w:val="Heading3Char"/>
          <w:noProof/>
        </w:rPr>
        <w:drawing>
          <wp:anchor distT="0" distB="0" distL="114300" distR="114300" simplePos="0" relativeHeight="251701248" behindDoc="0" locked="0" layoutInCell="1" allowOverlap="1" wp14:anchorId="1B9818B2" wp14:editId="75F63E6E">
            <wp:simplePos x="0" y="0"/>
            <wp:positionH relativeFrom="column">
              <wp:posOffset>429060</wp:posOffset>
            </wp:positionH>
            <wp:positionV relativeFrom="paragraph">
              <wp:posOffset>219476</wp:posOffset>
            </wp:positionV>
            <wp:extent cx="1554480" cy="182880"/>
            <wp:effectExtent l="0" t="0" r="7620" b="7620"/>
            <wp:wrapNone/>
            <wp:docPr id="171411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185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54480" cy="182880"/>
                    </a:xfrm>
                    <a:prstGeom prst="rect">
                      <a:avLst/>
                    </a:prstGeom>
                  </pic:spPr>
                </pic:pic>
              </a:graphicData>
            </a:graphic>
            <wp14:sizeRelH relativeFrom="page">
              <wp14:pctWidth>0</wp14:pctWidth>
            </wp14:sizeRelH>
            <wp14:sizeRelV relativeFrom="page">
              <wp14:pctHeight>0</wp14:pctHeight>
            </wp14:sizeRelV>
          </wp:anchor>
        </w:drawing>
      </w:r>
    </w:p>
    <w:p w14:paraId="29C33A7C" w14:textId="28CD1DB3" w:rsidR="00824D08" w:rsidRDefault="00824D08" w:rsidP="00FA2B5B">
      <w:pPr>
        <w:rPr>
          <w:rStyle w:val="Heading3Char"/>
        </w:rPr>
      </w:pPr>
      <w:r>
        <w:rPr>
          <w:rStyle w:val="Heading3Char"/>
        </w:rPr>
        <w:br/>
      </w:r>
    </w:p>
    <w:p w14:paraId="45E4BEB1" w14:textId="41A76623" w:rsidR="00FA2B5B" w:rsidRPr="00FA2B5B" w:rsidRDefault="00824D08" w:rsidP="00FA2B5B">
      <w:r>
        <w:rPr>
          <w:rStyle w:val="Heading3Char"/>
        </w:rPr>
        <w:br/>
      </w:r>
      <w:bookmarkStart w:id="49" w:name="_Toc228800620"/>
      <w:r w:rsidR="00FF1160" w:rsidRPr="00FA2B5B">
        <w:rPr>
          <w:rStyle w:val="Heading3Char"/>
        </w:rPr>
        <w:t>6.</w:t>
      </w:r>
      <w:r w:rsidR="00795988">
        <w:rPr>
          <w:rStyle w:val="Heading3Char"/>
        </w:rPr>
        <w:t>6</w:t>
      </w:r>
      <w:r w:rsidR="00FF1160" w:rsidRPr="00FA2B5B">
        <w:rPr>
          <w:rStyle w:val="Heading3Char"/>
        </w:rPr>
        <w:t xml:space="preserve"> UIS-PROF-01 Profile</w:t>
      </w:r>
      <w:bookmarkEnd w:id="49"/>
      <w:r w:rsidR="006F4F50">
        <w:br/>
      </w:r>
      <w:r w:rsidR="00FA2B5B" w:rsidRPr="00FA2B5B">
        <w:rPr>
          <w:b/>
          <w:bCs/>
        </w:rPr>
        <w:t>6.</w:t>
      </w:r>
      <w:r w:rsidR="00795988">
        <w:rPr>
          <w:b/>
          <w:bCs/>
        </w:rPr>
        <w:t>6</w:t>
      </w:r>
      <w:r w:rsidR="00FA2B5B" w:rsidRPr="00FA2B5B">
        <w:rPr>
          <w:b/>
          <w:bCs/>
        </w:rPr>
        <w:t>.1. Purpose</w:t>
      </w:r>
    </w:p>
    <w:p w14:paraId="52B8EDAC" w14:textId="564D8196" w:rsidR="00FA2B5B" w:rsidRPr="00FA2B5B" w:rsidRDefault="00FA2B5B" w:rsidP="00FA2B5B">
      <w:r w:rsidRPr="00FA2B5B">
        <w:t>This screen displays the user’s core profile information and provides entry points to profile</w:t>
      </w:r>
      <w:r w:rsidRPr="00FA2B5B">
        <w:rPr>
          <w:rFonts w:ascii="Cambria Math" w:hAnsi="Cambria Math" w:cs="Cambria Math"/>
        </w:rPr>
        <w:t>‑</w:t>
      </w:r>
      <w:r w:rsidRPr="00FA2B5B">
        <w:t>related configuration screens (e.g., personal details, notification preferences, password change, MFA settings). It acts as the central hub for all user</w:t>
      </w:r>
      <w:r w:rsidRPr="00FA2B5B">
        <w:rPr>
          <w:rFonts w:ascii="Cambria Math" w:hAnsi="Cambria Math" w:cs="Cambria Math"/>
        </w:rPr>
        <w:t>‑</w:t>
      </w:r>
      <w:r w:rsidRPr="00FA2B5B">
        <w:t>managed account settings.</w:t>
      </w:r>
    </w:p>
    <w:p w14:paraId="1B82C8C3" w14:textId="7FB30F96" w:rsidR="00FA2B5B" w:rsidRPr="00FA2B5B" w:rsidRDefault="00FA2B5B" w:rsidP="00FA2B5B">
      <w:pPr>
        <w:rPr>
          <w:b/>
          <w:bCs/>
        </w:rPr>
      </w:pPr>
      <w:r w:rsidRPr="00FA2B5B">
        <w:rPr>
          <w:b/>
          <w:bCs/>
        </w:rPr>
        <w:t>6.</w:t>
      </w:r>
      <w:r w:rsidR="00795988">
        <w:rPr>
          <w:b/>
          <w:bCs/>
        </w:rPr>
        <w:t>6</w:t>
      </w:r>
      <w:r w:rsidRPr="00FA2B5B">
        <w:rPr>
          <w:b/>
          <w:bCs/>
        </w:rPr>
        <w:t>.2. Screen Layout</w:t>
      </w:r>
    </w:p>
    <w:p w14:paraId="035C9C30" w14:textId="0D1714C5" w:rsidR="00FA2B5B" w:rsidRPr="00FA2B5B" w:rsidRDefault="00FA2B5B" w:rsidP="00FA2B5B">
      <w:pPr>
        <w:pStyle w:val="ListParagraph"/>
        <w:numPr>
          <w:ilvl w:val="0"/>
          <w:numId w:val="36"/>
        </w:numPr>
      </w:pPr>
      <w:r w:rsidRPr="00FA2B5B">
        <w:t>Header</w:t>
      </w:r>
    </w:p>
    <w:p w14:paraId="4B553BFE" w14:textId="19E25835" w:rsidR="00FA2B5B" w:rsidRPr="00FA2B5B" w:rsidRDefault="00FA2B5B" w:rsidP="00F4230B">
      <w:pPr>
        <w:pStyle w:val="ListParagraph"/>
        <w:numPr>
          <w:ilvl w:val="1"/>
          <w:numId w:val="36"/>
        </w:numPr>
      </w:pPr>
      <w:r w:rsidRPr="00FA2B5B">
        <w:t>Title: “Profile”</w:t>
      </w:r>
    </w:p>
    <w:p w14:paraId="1FEB4E7A" w14:textId="33198CBA" w:rsidR="00FA2B5B" w:rsidRPr="00FA2B5B" w:rsidRDefault="00FA2B5B" w:rsidP="00FA2B5B">
      <w:pPr>
        <w:pStyle w:val="ListParagraph"/>
        <w:numPr>
          <w:ilvl w:val="0"/>
          <w:numId w:val="36"/>
        </w:numPr>
      </w:pPr>
      <w:r w:rsidRPr="00FA2B5B">
        <w:t>Profile Summary Block</w:t>
      </w:r>
    </w:p>
    <w:p w14:paraId="212E5193" w14:textId="1B5EB2C3" w:rsidR="00FA2B5B" w:rsidRPr="00FA2B5B" w:rsidRDefault="00FA2B5B" w:rsidP="00B82175">
      <w:pPr>
        <w:pStyle w:val="ListParagraph"/>
        <w:numPr>
          <w:ilvl w:val="1"/>
          <w:numId w:val="36"/>
        </w:numPr>
      </w:pPr>
      <w:r w:rsidRPr="00FA2B5B">
        <w:t>User avatar (static)</w:t>
      </w:r>
    </w:p>
    <w:p w14:paraId="08FC312C" w14:textId="3BB05BE2" w:rsidR="00FA2B5B" w:rsidRPr="00FA2B5B" w:rsidRDefault="00FA2B5B" w:rsidP="00B82175">
      <w:pPr>
        <w:pStyle w:val="ListParagraph"/>
        <w:numPr>
          <w:ilvl w:val="1"/>
          <w:numId w:val="36"/>
        </w:numPr>
      </w:pPr>
      <w:r w:rsidRPr="00FA2B5B">
        <w:t>Full name</w:t>
      </w:r>
    </w:p>
    <w:p w14:paraId="1D3B43FB" w14:textId="12776C2C" w:rsidR="00FA2B5B" w:rsidRPr="00FA2B5B" w:rsidRDefault="00FA2B5B" w:rsidP="00B82175">
      <w:pPr>
        <w:pStyle w:val="ListParagraph"/>
        <w:numPr>
          <w:ilvl w:val="1"/>
          <w:numId w:val="36"/>
        </w:numPr>
      </w:pPr>
      <w:r w:rsidRPr="00FA2B5B">
        <w:t>Email address (primary identifier)</w:t>
      </w:r>
    </w:p>
    <w:p w14:paraId="05ABA424" w14:textId="2D5FAC1B" w:rsidR="00FA2B5B" w:rsidRPr="00FA2B5B" w:rsidRDefault="00FA2B5B" w:rsidP="00FA2B5B">
      <w:pPr>
        <w:pStyle w:val="ListParagraph"/>
        <w:numPr>
          <w:ilvl w:val="0"/>
          <w:numId w:val="36"/>
        </w:numPr>
      </w:pPr>
      <w:r w:rsidRPr="00FA2B5B">
        <w:t>Profile Sections (List Items)</w:t>
      </w:r>
    </w:p>
    <w:p w14:paraId="24C4B626" w14:textId="627A5577" w:rsidR="00FA2B5B" w:rsidRPr="00FA2B5B" w:rsidRDefault="00FA2B5B" w:rsidP="00FA2B5B">
      <w:pPr>
        <w:pStyle w:val="ListParagraph"/>
        <w:numPr>
          <w:ilvl w:val="0"/>
          <w:numId w:val="36"/>
        </w:numPr>
      </w:pPr>
      <w:r w:rsidRPr="00FA2B5B">
        <w:t>Personal Information</w:t>
      </w:r>
    </w:p>
    <w:p w14:paraId="298C84B5" w14:textId="5DAD6798" w:rsidR="00FA2B5B" w:rsidRPr="00FA2B5B" w:rsidRDefault="00FA2B5B" w:rsidP="00B82175">
      <w:pPr>
        <w:pStyle w:val="ListParagraph"/>
        <w:numPr>
          <w:ilvl w:val="1"/>
          <w:numId w:val="36"/>
        </w:numPr>
      </w:pPr>
      <w:r w:rsidRPr="00FA2B5B">
        <w:t>Subtext: “Name, contact details”</w:t>
      </w:r>
    </w:p>
    <w:p w14:paraId="0ECBD060" w14:textId="51FB4DD6" w:rsidR="00FA2B5B" w:rsidRPr="00FA2B5B" w:rsidRDefault="00FA2B5B" w:rsidP="00B82175">
      <w:pPr>
        <w:pStyle w:val="ListParagraph"/>
        <w:numPr>
          <w:ilvl w:val="1"/>
          <w:numId w:val="36"/>
        </w:numPr>
      </w:pPr>
      <w:r w:rsidRPr="00FA2B5B">
        <w:t>Navigates to UIS</w:t>
      </w:r>
      <w:r w:rsidRPr="00FA2B5B">
        <w:rPr>
          <w:rFonts w:ascii="Cambria Math" w:hAnsi="Cambria Math" w:cs="Cambria Math"/>
        </w:rPr>
        <w:t>‑</w:t>
      </w:r>
      <w:r w:rsidRPr="00FA2B5B">
        <w:t>PROF</w:t>
      </w:r>
      <w:r w:rsidRPr="00FA2B5B">
        <w:rPr>
          <w:rFonts w:ascii="Cambria Math" w:hAnsi="Cambria Math" w:cs="Cambria Math"/>
        </w:rPr>
        <w:t>‑</w:t>
      </w:r>
      <w:r w:rsidRPr="00FA2B5B">
        <w:t>02</w:t>
      </w:r>
    </w:p>
    <w:p w14:paraId="3C05A454" w14:textId="69D1E79A" w:rsidR="00FA2B5B" w:rsidRPr="00FA2B5B" w:rsidRDefault="00FA2B5B" w:rsidP="00B82175">
      <w:pPr>
        <w:pStyle w:val="ListParagraph"/>
        <w:numPr>
          <w:ilvl w:val="1"/>
          <w:numId w:val="36"/>
        </w:numPr>
      </w:pPr>
      <w:r w:rsidRPr="00FA2B5B">
        <w:t>Notification Preferences</w:t>
      </w:r>
    </w:p>
    <w:p w14:paraId="3F7DFFDC" w14:textId="63D94E04" w:rsidR="00FA2B5B" w:rsidRPr="00FA2B5B" w:rsidRDefault="00FA2B5B" w:rsidP="00B82175">
      <w:pPr>
        <w:pStyle w:val="ListParagraph"/>
        <w:numPr>
          <w:ilvl w:val="1"/>
          <w:numId w:val="36"/>
        </w:numPr>
      </w:pPr>
      <w:r w:rsidRPr="00FA2B5B">
        <w:t>Subtext: “Email and in</w:t>
      </w:r>
      <w:r w:rsidRPr="00FA2B5B">
        <w:rPr>
          <w:rFonts w:ascii="Cambria Math" w:hAnsi="Cambria Math" w:cs="Cambria Math"/>
        </w:rPr>
        <w:t>‑</w:t>
      </w:r>
      <w:r w:rsidRPr="00FA2B5B">
        <w:t>app notifications</w:t>
      </w:r>
      <w:r w:rsidRPr="00FA2B5B">
        <w:rPr>
          <w:rFonts w:ascii="Gill Sans MT" w:hAnsi="Gill Sans MT" w:cs="Gill Sans MT"/>
        </w:rPr>
        <w:t>”</w:t>
      </w:r>
    </w:p>
    <w:p w14:paraId="5FCD707D" w14:textId="422E84C4" w:rsidR="00FA2B5B" w:rsidRPr="00FA2B5B" w:rsidRDefault="00FA2B5B" w:rsidP="00B82175">
      <w:pPr>
        <w:pStyle w:val="ListParagraph"/>
        <w:numPr>
          <w:ilvl w:val="1"/>
          <w:numId w:val="36"/>
        </w:numPr>
      </w:pPr>
      <w:r w:rsidRPr="00FA2B5B">
        <w:t>Navigates to UIS</w:t>
      </w:r>
      <w:r w:rsidRPr="00FA2B5B">
        <w:rPr>
          <w:rFonts w:ascii="Cambria Math" w:hAnsi="Cambria Math" w:cs="Cambria Math"/>
        </w:rPr>
        <w:t>‑</w:t>
      </w:r>
      <w:r w:rsidRPr="00FA2B5B">
        <w:t>NOTE</w:t>
      </w:r>
      <w:r w:rsidRPr="00FA2B5B">
        <w:rPr>
          <w:rFonts w:ascii="Cambria Math" w:hAnsi="Cambria Math" w:cs="Cambria Math"/>
        </w:rPr>
        <w:t>‑</w:t>
      </w:r>
      <w:r w:rsidRPr="00FA2B5B">
        <w:t>PREF</w:t>
      </w:r>
      <w:r w:rsidRPr="00FA2B5B">
        <w:rPr>
          <w:rFonts w:ascii="Cambria Math" w:hAnsi="Cambria Math" w:cs="Cambria Math"/>
        </w:rPr>
        <w:t>‑</w:t>
      </w:r>
      <w:r w:rsidRPr="00FA2B5B">
        <w:t>01</w:t>
      </w:r>
    </w:p>
    <w:p w14:paraId="676155E2" w14:textId="790BCE0F" w:rsidR="00FA2B5B" w:rsidRPr="00FA2B5B" w:rsidRDefault="00FA2B5B" w:rsidP="00FA2B5B">
      <w:pPr>
        <w:pStyle w:val="ListParagraph"/>
        <w:numPr>
          <w:ilvl w:val="0"/>
          <w:numId w:val="36"/>
        </w:numPr>
      </w:pPr>
      <w:r w:rsidRPr="00FA2B5B">
        <w:t>Security Settings</w:t>
      </w:r>
    </w:p>
    <w:p w14:paraId="1C289D37" w14:textId="36899F69" w:rsidR="00FA2B5B" w:rsidRPr="00FA2B5B" w:rsidRDefault="00FA2B5B" w:rsidP="00B82175">
      <w:pPr>
        <w:pStyle w:val="ListParagraph"/>
        <w:numPr>
          <w:ilvl w:val="1"/>
          <w:numId w:val="36"/>
        </w:numPr>
      </w:pPr>
      <w:r w:rsidRPr="00FA2B5B">
        <w:t>Subtext: “Password, MFA”</w:t>
      </w:r>
    </w:p>
    <w:p w14:paraId="1B72167D" w14:textId="0FACD951" w:rsidR="00FA2B5B" w:rsidRPr="00FA2B5B" w:rsidRDefault="00FA2B5B" w:rsidP="00B82175">
      <w:pPr>
        <w:pStyle w:val="ListParagraph"/>
        <w:numPr>
          <w:ilvl w:val="1"/>
          <w:numId w:val="36"/>
        </w:numPr>
      </w:pPr>
      <w:r w:rsidRPr="00FA2B5B">
        <w:t>Navigates to UIS</w:t>
      </w:r>
      <w:r w:rsidRPr="00FA2B5B">
        <w:rPr>
          <w:rFonts w:ascii="Cambria Math" w:hAnsi="Cambria Math" w:cs="Cambria Math"/>
        </w:rPr>
        <w:t>‑</w:t>
      </w:r>
      <w:r w:rsidRPr="00FA2B5B">
        <w:t>SEC</w:t>
      </w:r>
      <w:r w:rsidRPr="00FA2B5B">
        <w:rPr>
          <w:rFonts w:ascii="Cambria Math" w:hAnsi="Cambria Math" w:cs="Cambria Math"/>
        </w:rPr>
        <w:t>‑</w:t>
      </w:r>
      <w:r w:rsidRPr="00FA2B5B">
        <w:t>01</w:t>
      </w:r>
    </w:p>
    <w:p w14:paraId="02D56DCA" w14:textId="7CD6DAF0" w:rsidR="00FA2B5B" w:rsidRPr="00FA2B5B" w:rsidRDefault="00FA2B5B" w:rsidP="00B82175">
      <w:pPr>
        <w:pStyle w:val="ListParagraph"/>
        <w:numPr>
          <w:ilvl w:val="1"/>
          <w:numId w:val="36"/>
        </w:numPr>
      </w:pPr>
      <w:r w:rsidRPr="00FA2B5B">
        <w:t>Logout</w:t>
      </w:r>
    </w:p>
    <w:p w14:paraId="50E19096" w14:textId="78B811DC" w:rsidR="00FA2B5B" w:rsidRPr="00FA2B5B" w:rsidRDefault="00FA2B5B" w:rsidP="00B82175">
      <w:pPr>
        <w:pStyle w:val="ListParagraph"/>
        <w:numPr>
          <w:ilvl w:val="1"/>
          <w:numId w:val="36"/>
        </w:numPr>
      </w:pPr>
      <w:r w:rsidRPr="00FA2B5B">
        <w:lastRenderedPageBreak/>
        <w:t>Standalone action row</w:t>
      </w:r>
    </w:p>
    <w:p w14:paraId="787498CB" w14:textId="3BD5AAC8" w:rsidR="00FA2B5B" w:rsidRPr="00FA2B5B" w:rsidRDefault="00FA2B5B" w:rsidP="00FA2B5B">
      <w:pPr>
        <w:pStyle w:val="ListParagraph"/>
        <w:numPr>
          <w:ilvl w:val="0"/>
          <w:numId w:val="36"/>
        </w:numPr>
      </w:pPr>
      <w:r w:rsidRPr="00FA2B5B">
        <w:t>Footer</w:t>
      </w:r>
    </w:p>
    <w:p w14:paraId="2C168D79" w14:textId="4DADF471" w:rsidR="00FA2B5B" w:rsidRPr="00FA2B5B" w:rsidRDefault="00FA2B5B" w:rsidP="00B82175">
      <w:pPr>
        <w:pStyle w:val="ListParagraph"/>
        <w:numPr>
          <w:ilvl w:val="1"/>
          <w:numId w:val="36"/>
        </w:numPr>
      </w:pPr>
      <w:r w:rsidRPr="00FA2B5B">
        <w:t>App version</w:t>
      </w:r>
    </w:p>
    <w:p w14:paraId="783E19D2" w14:textId="260A1B91" w:rsidR="00FA2B5B" w:rsidRPr="00FA2B5B" w:rsidRDefault="00FA2B5B" w:rsidP="00B82175">
      <w:pPr>
        <w:pStyle w:val="ListParagraph"/>
        <w:numPr>
          <w:ilvl w:val="1"/>
          <w:numId w:val="36"/>
        </w:numPr>
      </w:pPr>
      <w:r w:rsidRPr="00FA2B5B">
        <w:t>“Privacy Policy” link</w:t>
      </w:r>
    </w:p>
    <w:p w14:paraId="01717658" w14:textId="01E7A206" w:rsidR="00FA2B5B" w:rsidRDefault="00FA2B5B" w:rsidP="00B82175">
      <w:pPr>
        <w:pStyle w:val="ListParagraph"/>
        <w:numPr>
          <w:ilvl w:val="1"/>
          <w:numId w:val="36"/>
        </w:numPr>
      </w:pPr>
      <w:r w:rsidRPr="00FA2B5B">
        <w:t>“Terms of Use” link</w:t>
      </w:r>
    </w:p>
    <w:p w14:paraId="44465EBD" w14:textId="15D2B6DC" w:rsidR="004E3AB9" w:rsidRPr="004E3AB9" w:rsidRDefault="004E3AB9" w:rsidP="004E3AB9">
      <w:pPr>
        <w:pStyle w:val="ListParagraph"/>
        <w:numPr>
          <w:ilvl w:val="1"/>
          <w:numId w:val="36"/>
        </w:numPr>
        <w:spacing w:after="160"/>
        <w:rPr>
          <w:rFonts w:eastAsia="Times New Roman"/>
        </w:rPr>
      </w:pPr>
      <w:r w:rsidRPr="00264E44">
        <w:rPr>
          <w:rFonts w:eastAsia="Times New Roman"/>
        </w:rPr>
        <w:t>Copyright</w:t>
      </w:r>
    </w:p>
    <w:p w14:paraId="397C9A55" w14:textId="5F389535" w:rsidR="00FA2B5B" w:rsidRPr="00FA2B5B" w:rsidRDefault="00FA2B5B" w:rsidP="00FA2B5B">
      <w:pPr>
        <w:rPr>
          <w:b/>
          <w:bCs/>
        </w:rPr>
      </w:pPr>
      <w:r w:rsidRPr="00FA2B5B">
        <w:rPr>
          <w:b/>
          <w:bCs/>
        </w:rPr>
        <w:t>6.</w:t>
      </w:r>
      <w:r w:rsidR="00795988">
        <w:rPr>
          <w:b/>
          <w:bCs/>
        </w:rPr>
        <w:t>6</w:t>
      </w:r>
      <w:r w:rsidRPr="00FA2B5B">
        <w:rPr>
          <w:b/>
          <w:bCs/>
        </w:rPr>
        <w:t>.3 Component Definitions</w:t>
      </w:r>
    </w:p>
    <w:p w14:paraId="7C397FB9" w14:textId="7D85939C" w:rsidR="00FA2B5B" w:rsidRPr="00FA2B5B" w:rsidRDefault="00FA2B5B" w:rsidP="00FA2B5B">
      <w:pPr>
        <w:pStyle w:val="ListParagraph"/>
        <w:numPr>
          <w:ilvl w:val="0"/>
          <w:numId w:val="36"/>
        </w:numPr>
      </w:pPr>
      <w:r w:rsidRPr="00FA2B5B">
        <w:t>Avatar Component</w:t>
      </w:r>
    </w:p>
    <w:p w14:paraId="44E5DC09" w14:textId="00D9F0A2" w:rsidR="00FA2B5B" w:rsidRPr="00FA2B5B" w:rsidRDefault="00FA2B5B" w:rsidP="00FA2B5B">
      <w:pPr>
        <w:pStyle w:val="ListParagraph"/>
        <w:numPr>
          <w:ilvl w:val="0"/>
          <w:numId w:val="36"/>
        </w:numPr>
      </w:pPr>
      <w:r w:rsidRPr="00FA2B5B">
        <w:t>Circular placeholder or initials</w:t>
      </w:r>
    </w:p>
    <w:p w14:paraId="41371A9D" w14:textId="3C319889" w:rsidR="00FA2B5B" w:rsidRPr="00FA2B5B" w:rsidRDefault="00FA2B5B" w:rsidP="00FA2B5B">
      <w:pPr>
        <w:pStyle w:val="ListParagraph"/>
        <w:numPr>
          <w:ilvl w:val="0"/>
          <w:numId w:val="36"/>
        </w:numPr>
      </w:pPr>
      <w:r w:rsidRPr="00FA2B5B">
        <w:t>Optional: tap to change photo (future enhancement)</w:t>
      </w:r>
    </w:p>
    <w:p w14:paraId="0DB15B69" w14:textId="3322A985" w:rsidR="00795988" w:rsidRDefault="00FA2B5B" w:rsidP="00795988">
      <w:pPr>
        <w:pStyle w:val="ListParagraph"/>
        <w:numPr>
          <w:ilvl w:val="0"/>
          <w:numId w:val="36"/>
        </w:numPr>
      </w:pPr>
      <w:r w:rsidRPr="00FA2B5B">
        <w:t>Profile Summary Text</w:t>
      </w:r>
    </w:p>
    <w:p w14:paraId="2576D46C" w14:textId="18C10AE4" w:rsidR="00FA2B5B" w:rsidRPr="00FA2B5B" w:rsidRDefault="00FA2B5B" w:rsidP="00FA2B5B">
      <w:pPr>
        <w:pStyle w:val="ListParagraph"/>
        <w:numPr>
          <w:ilvl w:val="0"/>
          <w:numId w:val="36"/>
        </w:numPr>
      </w:pPr>
      <w:r w:rsidRPr="00FA2B5B">
        <w:t>Name: bold, primary text</w:t>
      </w:r>
    </w:p>
    <w:p w14:paraId="5ABFEB0E" w14:textId="6717459D" w:rsidR="00FA2B5B" w:rsidRPr="00FA2B5B" w:rsidRDefault="00FA2B5B" w:rsidP="00FA2B5B">
      <w:pPr>
        <w:pStyle w:val="ListParagraph"/>
        <w:numPr>
          <w:ilvl w:val="0"/>
          <w:numId w:val="36"/>
        </w:numPr>
      </w:pPr>
      <w:r w:rsidRPr="00FA2B5B">
        <w:t>Email: secondary text</w:t>
      </w:r>
    </w:p>
    <w:p w14:paraId="0FA95E4B" w14:textId="5EE99B91" w:rsidR="00FA2B5B" w:rsidRPr="00FA2B5B" w:rsidRDefault="00FA2B5B" w:rsidP="00FA2B5B">
      <w:pPr>
        <w:pStyle w:val="ListParagraph"/>
        <w:numPr>
          <w:ilvl w:val="0"/>
          <w:numId w:val="36"/>
        </w:numPr>
      </w:pPr>
      <w:r w:rsidRPr="00FA2B5B">
        <w:t>Verification badge: small icon + “Verified”</w:t>
      </w:r>
    </w:p>
    <w:p w14:paraId="5E66A09C" w14:textId="59ADDAD6" w:rsidR="008D2A17" w:rsidRDefault="00FA2B5B" w:rsidP="006415F7">
      <w:pPr>
        <w:pStyle w:val="ListParagraph"/>
        <w:numPr>
          <w:ilvl w:val="0"/>
          <w:numId w:val="36"/>
        </w:numPr>
      </w:pPr>
      <w:r w:rsidRPr="00FA2B5B">
        <w:t>List Item Component</w:t>
      </w:r>
    </w:p>
    <w:p w14:paraId="777718EA" w14:textId="5F732FCC" w:rsidR="00FA2B5B" w:rsidRPr="00FA2B5B" w:rsidRDefault="00FA2B5B" w:rsidP="00FA2B5B">
      <w:pPr>
        <w:pStyle w:val="ListParagraph"/>
        <w:numPr>
          <w:ilvl w:val="0"/>
          <w:numId w:val="36"/>
        </w:numPr>
      </w:pPr>
      <w:r w:rsidRPr="00FA2B5B">
        <w:t>Label</w:t>
      </w:r>
    </w:p>
    <w:p w14:paraId="2F03AED6" w14:textId="593BA8D2" w:rsidR="00FA2B5B" w:rsidRPr="00FA2B5B" w:rsidRDefault="00FA2B5B" w:rsidP="00FA2B5B">
      <w:pPr>
        <w:pStyle w:val="ListParagraph"/>
        <w:numPr>
          <w:ilvl w:val="0"/>
          <w:numId w:val="36"/>
        </w:numPr>
      </w:pPr>
      <w:r w:rsidRPr="00FA2B5B">
        <w:t>Subtext (optional)</w:t>
      </w:r>
    </w:p>
    <w:p w14:paraId="3B571BE3" w14:textId="7C97A66B" w:rsidR="00FA2B5B" w:rsidRPr="00FA2B5B" w:rsidRDefault="00FA2B5B" w:rsidP="00FA2B5B">
      <w:pPr>
        <w:pStyle w:val="ListParagraph"/>
        <w:numPr>
          <w:ilvl w:val="0"/>
          <w:numId w:val="36"/>
        </w:numPr>
      </w:pPr>
      <w:r w:rsidRPr="00FA2B5B">
        <w:t>Chevron icon indicating navigation</w:t>
      </w:r>
    </w:p>
    <w:p w14:paraId="17D5ACA2" w14:textId="57D3BBCA" w:rsidR="00FA2B5B" w:rsidRPr="00FA2B5B" w:rsidRDefault="00FA2B5B" w:rsidP="00FA2B5B">
      <w:pPr>
        <w:pStyle w:val="ListParagraph"/>
        <w:numPr>
          <w:ilvl w:val="0"/>
          <w:numId w:val="36"/>
        </w:numPr>
      </w:pPr>
      <w:r w:rsidRPr="00FA2B5B">
        <w:t>Touch target: full row</w:t>
      </w:r>
    </w:p>
    <w:p w14:paraId="7B4C7C2B" w14:textId="4BE05C5B" w:rsidR="00FA2B5B" w:rsidRPr="00FA2B5B" w:rsidRDefault="00FA2B5B" w:rsidP="00FA2B5B">
      <w:pPr>
        <w:pStyle w:val="ListParagraph"/>
        <w:numPr>
          <w:ilvl w:val="0"/>
          <w:numId w:val="36"/>
        </w:numPr>
      </w:pPr>
      <w:r w:rsidRPr="00FA2B5B">
        <w:t>Logout Button</w:t>
      </w:r>
    </w:p>
    <w:p w14:paraId="40447C1A" w14:textId="28D2C6F6" w:rsidR="00FA2B5B" w:rsidRPr="00FA2B5B" w:rsidRDefault="00FA2B5B" w:rsidP="00FA2B5B">
      <w:pPr>
        <w:pStyle w:val="ListParagraph"/>
        <w:numPr>
          <w:ilvl w:val="0"/>
          <w:numId w:val="36"/>
        </w:numPr>
      </w:pPr>
      <w:r w:rsidRPr="00FA2B5B">
        <w:t>Styled as a destructive or standalone action</w:t>
      </w:r>
    </w:p>
    <w:p w14:paraId="1E59BC4D" w14:textId="19FCFFE3" w:rsidR="00FA2B5B" w:rsidRPr="00FA2B5B" w:rsidRDefault="00FA2B5B" w:rsidP="00FA2B5B">
      <w:pPr>
        <w:pStyle w:val="ListParagraph"/>
        <w:numPr>
          <w:ilvl w:val="0"/>
          <w:numId w:val="36"/>
        </w:numPr>
      </w:pPr>
      <w:r w:rsidRPr="00FA2B5B">
        <w:t>Confirmation dialog on tap</w:t>
      </w:r>
    </w:p>
    <w:p w14:paraId="66DE540E" w14:textId="7028A953" w:rsidR="00FA2B5B" w:rsidRPr="00FA2B5B" w:rsidRDefault="00FA2B5B" w:rsidP="00FA2B5B">
      <w:pPr>
        <w:rPr>
          <w:b/>
          <w:bCs/>
        </w:rPr>
      </w:pPr>
      <w:r w:rsidRPr="00FA2B5B">
        <w:rPr>
          <w:b/>
          <w:bCs/>
        </w:rPr>
        <w:t>6.</w:t>
      </w:r>
      <w:r w:rsidR="00A701E9">
        <w:rPr>
          <w:b/>
          <w:bCs/>
        </w:rPr>
        <w:t>6.</w:t>
      </w:r>
      <w:r w:rsidRPr="00FA2B5B">
        <w:rPr>
          <w:b/>
          <w:bCs/>
        </w:rPr>
        <w:t>4 Interaction Rules &amp; Behaviors</w:t>
      </w:r>
    </w:p>
    <w:p w14:paraId="7A4B938B" w14:textId="413C4634" w:rsidR="00FA2B5B" w:rsidRPr="00FA2B5B" w:rsidRDefault="00FA2B5B" w:rsidP="00FA2B5B">
      <w:pPr>
        <w:pStyle w:val="ListParagraph"/>
        <w:numPr>
          <w:ilvl w:val="0"/>
          <w:numId w:val="36"/>
        </w:numPr>
      </w:pPr>
      <w:r w:rsidRPr="00FA2B5B">
        <w:t>Initial Load</w:t>
      </w:r>
    </w:p>
    <w:p w14:paraId="4068425E" w14:textId="45B0F465" w:rsidR="00FA2B5B" w:rsidRPr="00FA2B5B" w:rsidRDefault="00FA2B5B" w:rsidP="00FA2B5B">
      <w:pPr>
        <w:pStyle w:val="ListParagraph"/>
        <w:numPr>
          <w:ilvl w:val="0"/>
          <w:numId w:val="36"/>
        </w:numPr>
      </w:pPr>
      <w:r w:rsidRPr="00FA2B5B">
        <w:t>Fetch user profile data</w:t>
      </w:r>
    </w:p>
    <w:p w14:paraId="7AC6E830" w14:textId="36C02A0A" w:rsidR="00FA2B5B" w:rsidRPr="00FA2B5B" w:rsidRDefault="00FA2B5B" w:rsidP="00FA2B5B">
      <w:pPr>
        <w:pStyle w:val="ListParagraph"/>
        <w:numPr>
          <w:ilvl w:val="0"/>
          <w:numId w:val="36"/>
        </w:numPr>
      </w:pPr>
      <w:r w:rsidRPr="00FA2B5B">
        <w:t>Render name, email, verification status</w:t>
      </w:r>
    </w:p>
    <w:p w14:paraId="3BC663B0" w14:textId="19BED904" w:rsidR="00FA2B5B" w:rsidRPr="00FA2B5B" w:rsidRDefault="00FA2B5B" w:rsidP="00FA2B5B">
      <w:pPr>
        <w:pStyle w:val="ListParagraph"/>
        <w:numPr>
          <w:ilvl w:val="0"/>
          <w:numId w:val="36"/>
        </w:numPr>
      </w:pPr>
      <w:r w:rsidRPr="00FA2B5B">
        <w:t>Navigation</w:t>
      </w:r>
    </w:p>
    <w:p w14:paraId="44EB204B" w14:textId="24A9AC7C" w:rsidR="00FA2B5B" w:rsidRPr="00FA2B5B" w:rsidRDefault="00FA2B5B" w:rsidP="00FA2B5B">
      <w:pPr>
        <w:pStyle w:val="ListParagraph"/>
        <w:numPr>
          <w:ilvl w:val="0"/>
          <w:numId w:val="36"/>
        </w:numPr>
      </w:pPr>
      <w:r w:rsidRPr="00FA2B5B">
        <w:t xml:space="preserve">Tapping a list item </w:t>
      </w:r>
      <w:proofErr w:type="gramStart"/>
      <w:r w:rsidRPr="00FA2B5B">
        <w:t>routes</w:t>
      </w:r>
      <w:proofErr w:type="gramEnd"/>
      <w:r w:rsidRPr="00FA2B5B">
        <w:t xml:space="preserve"> to the corresponding UIS screen</w:t>
      </w:r>
    </w:p>
    <w:p w14:paraId="0B42B06C" w14:textId="0BD1D252" w:rsidR="00FA2B5B" w:rsidRPr="00FA2B5B" w:rsidRDefault="00FA2B5B" w:rsidP="00FA2B5B">
      <w:pPr>
        <w:pStyle w:val="ListParagraph"/>
        <w:numPr>
          <w:ilvl w:val="0"/>
          <w:numId w:val="36"/>
        </w:numPr>
      </w:pPr>
      <w:r w:rsidRPr="00FA2B5B">
        <w:t>Back button returns to previous screen</w:t>
      </w:r>
    </w:p>
    <w:p w14:paraId="1876C42D" w14:textId="0FD7B9B0" w:rsidR="00FA2B5B" w:rsidRPr="00FA2B5B" w:rsidRDefault="00FA2B5B" w:rsidP="00FA2B5B">
      <w:pPr>
        <w:pStyle w:val="ListParagraph"/>
        <w:numPr>
          <w:ilvl w:val="0"/>
          <w:numId w:val="36"/>
        </w:numPr>
      </w:pPr>
      <w:r w:rsidRPr="00FA2B5B">
        <w:t>Logout Behavior</w:t>
      </w:r>
    </w:p>
    <w:p w14:paraId="1F50BAE1" w14:textId="28B64699" w:rsidR="00FA2B5B" w:rsidRPr="00FA2B5B" w:rsidRDefault="00FA2B5B" w:rsidP="00FA2B5B">
      <w:pPr>
        <w:pStyle w:val="ListParagraph"/>
        <w:numPr>
          <w:ilvl w:val="0"/>
          <w:numId w:val="36"/>
        </w:numPr>
      </w:pPr>
      <w:r w:rsidRPr="00FA2B5B">
        <w:t>Confirmation dialog:</w:t>
      </w:r>
    </w:p>
    <w:p w14:paraId="771E1CFB" w14:textId="72FBECDA" w:rsidR="00FA2B5B" w:rsidRPr="00FA2B5B" w:rsidRDefault="00FA2B5B" w:rsidP="00FA2B5B">
      <w:pPr>
        <w:pStyle w:val="ListParagraph"/>
        <w:numPr>
          <w:ilvl w:val="0"/>
          <w:numId w:val="36"/>
        </w:numPr>
      </w:pPr>
      <w:r w:rsidRPr="00FA2B5B">
        <w:t>“Are you sure you want to log out?”</w:t>
      </w:r>
    </w:p>
    <w:p w14:paraId="594AC1D1" w14:textId="220363E2" w:rsidR="00FA2B5B" w:rsidRPr="00FA2B5B" w:rsidRDefault="00FA2B5B" w:rsidP="00FA2B5B">
      <w:pPr>
        <w:pStyle w:val="ListParagraph"/>
        <w:numPr>
          <w:ilvl w:val="0"/>
          <w:numId w:val="36"/>
        </w:numPr>
      </w:pPr>
      <w:r w:rsidRPr="00FA2B5B">
        <w:t xml:space="preserve">On confirm </w:t>
      </w:r>
      <w:r w:rsidRPr="00FA2B5B">
        <w:rPr>
          <w:rFonts w:ascii="Arial" w:hAnsi="Arial" w:cs="Arial"/>
        </w:rPr>
        <w:t>→</w:t>
      </w:r>
      <w:r w:rsidRPr="00FA2B5B">
        <w:t xml:space="preserve"> clear session + redirect to Login</w:t>
      </w:r>
    </w:p>
    <w:p w14:paraId="23FA59DA" w14:textId="424DB42C" w:rsidR="00FA2B5B" w:rsidRPr="00FA2B5B" w:rsidRDefault="00FA2B5B" w:rsidP="00FA2B5B">
      <w:pPr>
        <w:pStyle w:val="ListParagraph"/>
        <w:numPr>
          <w:ilvl w:val="0"/>
          <w:numId w:val="36"/>
        </w:numPr>
      </w:pPr>
      <w:r w:rsidRPr="00FA2B5B">
        <w:t>Error Handling</w:t>
      </w:r>
    </w:p>
    <w:p w14:paraId="5655BB63" w14:textId="160EE507" w:rsidR="00FA2B5B" w:rsidRPr="00FA2B5B" w:rsidRDefault="00FA2B5B" w:rsidP="00FA2B5B">
      <w:pPr>
        <w:pStyle w:val="ListParagraph"/>
        <w:numPr>
          <w:ilvl w:val="0"/>
          <w:numId w:val="36"/>
        </w:numPr>
      </w:pPr>
      <w:r w:rsidRPr="00FA2B5B">
        <w:t xml:space="preserve">If profile data fails to load </w:t>
      </w:r>
      <w:r w:rsidRPr="00FA2B5B">
        <w:rPr>
          <w:rFonts w:ascii="Arial" w:hAnsi="Arial" w:cs="Arial"/>
        </w:rPr>
        <w:t>→</w:t>
      </w:r>
      <w:r w:rsidRPr="00FA2B5B">
        <w:t xml:space="preserve"> show inline error + retry option</w:t>
      </w:r>
    </w:p>
    <w:p w14:paraId="2C6D35A9" w14:textId="66678D45" w:rsidR="00FA2B5B" w:rsidRPr="00FA2B5B" w:rsidRDefault="00FA2B5B" w:rsidP="00FA2B5B">
      <w:pPr>
        <w:rPr>
          <w:b/>
          <w:bCs/>
        </w:rPr>
      </w:pPr>
      <w:r w:rsidRPr="00FA2B5B">
        <w:rPr>
          <w:b/>
          <w:bCs/>
        </w:rPr>
        <w:t>6.</w:t>
      </w:r>
      <w:r w:rsidR="00A701E9">
        <w:rPr>
          <w:b/>
          <w:bCs/>
        </w:rPr>
        <w:t>6</w:t>
      </w:r>
      <w:r w:rsidRPr="00FA2B5B">
        <w:rPr>
          <w:b/>
          <w:bCs/>
        </w:rPr>
        <w:t>.5 Error States</w:t>
      </w:r>
    </w:p>
    <w:p w14:paraId="120ACE92" w14:textId="43A37D3F" w:rsidR="00FA2B5B" w:rsidRDefault="00FA2B5B">
      <w:pPr>
        <w:pStyle w:val="ListParagraph"/>
        <w:numPr>
          <w:ilvl w:val="0"/>
          <w:numId w:val="54"/>
        </w:numPr>
      </w:pPr>
      <w:r>
        <w:t>Unable to load Profile</w:t>
      </w:r>
    </w:p>
    <w:p w14:paraId="54060B2E" w14:textId="50A73AA1" w:rsidR="00FA2B5B" w:rsidRDefault="00FA2B5B">
      <w:pPr>
        <w:pStyle w:val="ListParagraph"/>
        <w:numPr>
          <w:ilvl w:val="1"/>
          <w:numId w:val="54"/>
        </w:numPr>
      </w:pPr>
      <w:r>
        <w:t>API Failure on initial fetch</w:t>
      </w:r>
    </w:p>
    <w:p w14:paraId="026CB395" w14:textId="7492ED8E" w:rsidR="00FA2B5B" w:rsidRDefault="00FA2B5B">
      <w:pPr>
        <w:pStyle w:val="ListParagraph"/>
        <w:numPr>
          <w:ilvl w:val="0"/>
          <w:numId w:val="54"/>
        </w:numPr>
      </w:pPr>
      <w:r>
        <w:t>Unable to log out</w:t>
      </w:r>
    </w:p>
    <w:p w14:paraId="5CB542C9" w14:textId="1585E50A" w:rsidR="00FA2B5B" w:rsidRPr="00FA2B5B" w:rsidRDefault="00FA2B5B">
      <w:pPr>
        <w:pStyle w:val="ListParagraph"/>
        <w:numPr>
          <w:ilvl w:val="1"/>
          <w:numId w:val="54"/>
        </w:numPr>
      </w:pPr>
      <w:r>
        <w:lastRenderedPageBreak/>
        <w:t>Logout API failure</w:t>
      </w:r>
    </w:p>
    <w:p w14:paraId="26B286C1" w14:textId="719895A6" w:rsidR="00FA2B5B" w:rsidRPr="00FA2B5B" w:rsidRDefault="00FA2B5B" w:rsidP="00FA2B5B">
      <w:pPr>
        <w:rPr>
          <w:b/>
          <w:bCs/>
        </w:rPr>
      </w:pPr>
      <w:r w:rsidRPr="00FA2B5B">
        <w:rPr>
          <w:b/>
          <w:bCs/>
        </w:rPr>
        <w:t>6.</w:t>
      </w:r>
      <w:r w:rsidR="00A701E9">
        <w:rPr>
          <w:b/>
          <w:bCs/>
        </w:rPr>
        <w:t>6</w:t>
      </w:r>
      <w:r w:rsidRPr="00FA2B5B">
        <w:rPr>
          <w:b/>
          <w:bCs/>
        </w:rPr>
        <w:t>.6 Accessibility Requirements</w:t>
      </w:r>
    </w:p>
    <w:p w14:paraId="29E863B2" w14:textId="1D6B76A3" w:rsidR="00FA2B5B" w:rsidRPr="00FA2B5B" w:rsidRDefault="00FA2B5B">
      <w:pPr>
        <w:pStyle w:val="ListParagraph"/>
        <w:numPr>
          <w:ilvl w:val="0"/>
          <w:numId w:val="54"/>
        </w:numPr>
      </w:pPr>
      <w:r w:rsidRPr="00FA2B5B">
        <w:t>All list items must be keyboard</w:t>
      </w:r>
      <w:r w:rsidRPr="00FA2B5B">
        <w:rPr>
          <w:rFonts w:ascii="Cambria Math" w:hAnsi="Cambria Math" w:cs="Cambria Math"/>
        </w:rPr>
        <w:t>‑</w:t>
      </w:r>
      <w:r w:rsidRPr="00FA2B5B">
        <w:t>navigable</w:t>
      </w:r>
    </w:p>
    <w:p w14:paraId="53456560" w14:textId="757DE1F3" w:rsidR="00FA2B5B" w:rsidRPr="00FA2B5B" w:rsidRDefault="00FA2B5B">
      <w:pPr>
        <w:pStyle w:val="ListParagraph"/>
        <w:numPr>
          <w:ilvl w:val="0"/>
          <w:numId w:val="54"/>
        </w:numPr>
      </w:pPr>
      <w:r w:rsidRPr="00FA2B5B">
        <w:t>Avatar must have descriptive alt text</w:t>
      </w:r>
    </w:p>
    <w:p w14:paraId="284EF92E" w14:textId="3FFA2C26" w:rsidR="00FA2B5B" w:rsidRPr="00FA2B5B" w:rsidRDefault="00FA2B5B">
      <w:pPr>
        <w:pStyle w:val="ListParagraph"/>
        <w:numPr>
          <w:ilvl w:val="0"/>
          <w:numId w:val="54"/>
        </w:numPr>
      </w:pPr>
      <w:r w:rsidRPr="00FA2B5B">
        <w:t>Error messages announced via ARIA live region</w:t>
      </w:r>
    </w:p>
    <w:p w14:paraId="78BA235D" w14:textId="2DD0962A" w:rsidR="00FA2B5B" w:rsidRDefault="00FA2B5B">
      <w:pPr>
        <w:pStyle w:val="ListParagraph"/>
        <w:numPr>
          <w:ilvl w:val="0"/>
          <w:numId w:val="54"/>
        </w:numPr>
      </w:pPr>
      <w:r w:rsidRPr="00FA2B5B">
        <w:t>Minimum contrast for all text and icons</w:t>
      </w:r>
    </w:p>
    <w:p w14:paraId="43DFC759" w14:textId="4F6F0183" w:rsidR="00FA2B5B" w:rsidRPr="00FA2B5B" w:rsidRDefault="00FA2B5B" w:rsidP="00FA2B5B">
      <w:pPr>
        <w:rPr>
          <w:b/>
          <w:bCs/>
        </w:rPr>
      </w:pPr>
      <w:r w:rsidRPr="00FA2B5B">
        <w:rPr>
          <w:b/>
          <w:bCs/>
        </w:rPr>
        <w:t>6.</w:t>
      </w:r>
      <w:r w:rsidR="00A701E9">
        <w:rPr>
          <w:b/>
          <w:bCs/>
        </w:rPr>
        <w:t>6</w:t>
      </w:r>
      <w:r w:rsidRPr="00FA2B5B">
        <w:rPr>
          <w:b/>
          <w:bCs/>
        </w:rPr>
        <w:t>.7 Analytics &amp; Logging</w:t>
      </w:r>
    </w:p>
    <w:p w14:paraId="7AEF794B" w14:textId="63BDBD2F" w:rsidR="00FA2B5B" w:rsidRPr="00FA2B5B" w:rsidRDefault="00FA2B5B">
      <w:pPr>
        <w:pStyle w:val="ListParagraph"/>
        <w:numPr>
          <w:ilvl w:val="0"/>
          <w:numId w:val="54"/>
        </w:numPr>
      </w:pPr>
      <w:r w:rsidRPr="00FA2B5B">
        <w:t>Profile screen viewed</w:t>
      </w:r>
    </w:p>
    <w:p w14:paraId="500D3BE4" w14:textId="5FEC0380" w:rsidR="00FA2B5B" w:rsidRPr="00FA2B5B" w:rsidRDefault="00FA2B5B">
      <w:pPr>
        <w:pStyle w:val="ListParagraph"/>
        <w:numPr>
          <w:ilvl w:val="0"/>
          <w:numId w:val="54"/>
        </w:numPr>
      </w:pPr>
      <w:r w:rsidRPr="00FA2B5B">
        <w:t>Navigation events (per section)</w:t>
      </w:r>
    </w:p>
    <w:p w14:paraId="26BF673B" w14:textId="38EDDA1A" w:rsidR="00FA2B5B" w:rsidRPr="00FA2B5B" w:rsidRDefault="00FA2B5B">
      <w:pPr>
        <w:pStyle w:val="ListParagraph"/>
        <w:numPr>
          <w:ilvl w:val="0"/>
          <w:numId w:val="54"/>
        </w:numPr>
      </w:pPr>
      <w:r w:rsidRPr="00FA2B5B">
        <w:t>Logout attempts (success/failure)</w:t>
      </w:r>
    </w:p>
    <w:p w14:paraId="43BEFC6B" w14:textId="07C883F3" w:rsidR="00005AFE" w:rsidRDefault="00FA2B5B">
      <w:pPr>
        <w:pStyle w:val="ListParagraph"/>
        <w:numPr>
          <w:ilvl w:val="0"/>
          <w:numId w:val="54"/>
        </w:numPr>
      </w:pPr>
      <w:r w:rsidRPr="00FA2B5B">
        <w:t>Profile load failures</w:t>
      </w:r>
    </w:p>
    <w:p w14:paraId="2852A357" w14:textId="54A78D8D" w:rsidR="00005AFE" w:rsidRDefault="00005AFE" w:rsidP="00005AFE">
      <w:r>
        <w:t>6.6.8 Wire Frame Reference</w:t>
      </w:r>
    </w:p>
    <w:p w14:paraId="27E1B87D" w14:textId="5D34FF07" w:rsidR="00071118" w:rsidRPr="00070447" w:rsidRDefault="00071118" w:rsidP="00005AFE">
      <w:pPr>
        <w:rPr>
          <w:b/>
          <w:bCs/>
        </w:rPr>
      </w:pPr>
      <w:r w:rsidRPr="00070447">
        <w:rPr>
          <w:b/>
          <w:bCs/>
        </w:rPr>
        <w:t>6.6.9 User Interface Design</w:t>
      </w:r>
    </w:p>
    <w:p w14:paraId="0EC0EB10" w14:textId="3C9ADA5C" w:rsidR="00071118" w:rsidRPr="00070447" w:rsidRDefault="003F0B64" w:rsidP="00005AFE">
      <w:pPr>
        <w:rPr>
          <w:b/>
          <w:bCs/>
        </w:rPr>
      </w:pPr>
      <w:r w:rsidRPr="00070447">
        <w:rPr>
          <w:rFonts w:eastAsia="Times New Roman"/>
          <w:noProof/>
        </w:rPr>
        <w:drawing>
          <wp:anchor distT="0" distB="0" distL="114300" distR="114300" simplePos="0" relativeHeight="251691008" behindDoc="1" locked="0" layoutInCell="1" allowOverlap="1" wp14:anchorId="0238C7A3" wp14:editId="3F33A78A">
            <wp:simplePos x="0" y="0"/>
            <wp:positionH relativeFrom="column">
              <wp:posOffset>-36830</wp:posOffset>
            </wp:positionH>
            <wp:positionV relativeFrom="paragraph">
              <wp:posOffset>585470</wp:posOffset>
            </wp:positionV>
            <wp:extent cx="2505456" cy="2130552"/>
            <wp:effectExtent l="0" t="0" r="9525" b="3175"/>
            <wp:wrapTight wrapText="bothSides">
              <wp:wrapPolygon edited="0">
                <wp:start x="0" y="0"/>
                <wp:lineTo x="0" y="21439"/>
                <wp:lineTo x="21518" y="21439"/>
                <wp:lineTo x="21518" y="0"/>
                <wp:lineTo x="0" y="0"/>
              </wp:wrapPolygon>
            </wp:wrapTight>
            <wp:docPr id="122564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43473" name=""/>
                    <pic:cNvPicPr/>
                  </pic:nvPicPr>
                  <pic:blipFill>
                    <a:blip r:embed="rId15">
                      <a:extLst>
                        <a:ext uri="{28A0092B-C50C-407E-A947-70E740481C1C}">
                          <a14:useLocalDpi xmlns:a14="http://schemas.microsoft.com/office/drawing/2010/main" val="0"/>
                        </a:ext>
                      </a:extLst>
                    </a:blip>
                    <a:stretch>
                      <a:fillRect/>
                    </a:stretch>
                  </pic:blipFill>
                  <pic:spPr>
                    <a:xfrm>
                      <a:off x="0" y="0"/>
                      <a:ext cx="2505456" cy="2130552"/>
                    </a:xfrm>
                    <a:prstGeom prst="rect">
                      <a:avLst/>
                    </a:prstGeom>
                  </pic:spPr>
                </pic:pic>
              </a:graphicData>
            </a:graphic>
            <wp14:sizeRelH relativeFrom="page">
              <wp14:pctWidth>0</wp14:pctWidth>
            </wp14:sizeRelH>
            <wp14:sizeRelV relativeFrom="page">
              <wp14:pctHeight>0</wp14:pctHeight>
            </wp14:sizeRelV>
          </wp:anchor>
        </w:drawing>
      </w:r>
      <w:r>
        <w:rPr>
          <w:b/>
          <w:bCs/>
        </w:rPr>
        <w:br/>
      </w:r>
      <w:r>
        <w:rPr>
          <w:b/>
          <w:bCs/>
        </w:rPr>
        <w:br/>
      </w:r>
      <w:r w:rsidR="00071118" w:rsidRPr="00070447">
        <w:rPr>
          <w:b/>
          <w:bCs/>
        </w:rPr>
        <w:t>6.6.9.1 Profile</w:t>
      </w:r>
    </w:p>
    <w:p w14:paraId="55C882B5" w14:textId="3EAC841D" w:rsidR="00524B55" w:rsidRDefault="00524B55" w:rsidP="003F0B64"/>
    <w:p w14:paraId="51C920E6" w14:textId="77777777" w:rsidR="00070447" w:rsidRDefault="00070447" w:rsidP="003F0B64"/>
    <w:p w14:paraId="171887A1" w14:textId="77777777" w:rsidR="00070447" w:rsidRDefault="00070447" w:rsidP="003F0B64"/>
    <w:p w14:paraId="48E8C660" w14:textId="77777777" w:rsidR="00070447" w:rsidRDefault="00070447" w:rsidP="003F0B64"/>
    <w:p w14:paraId="652656CD" w14:textId="65311FD6" w:rsidR="00070447" w:rsidRDefault="00070447" w:rsidP="003F0B64"/>
    <w:p w14:paraId="08D3D984" w14:textId="2D1D9555" w:rsidR="00070447" w:rsidRDefault="00D40EF2" w:rsidP="003F0B64">
      <w:r>
        <w:rPr>
          <w:rFonts w:asciiTheme="majorHAnsi" w:eastAsiaTheme="majorEastAsia" w:hAnsiTheme="majorHAnsi" w:cstheme="majorBidi"/>
          <w:noProof/>
          <w:color w:val="243F60" w:themeColor="accent1" w:themeShade="7F"/>
          <w:sz w:val="24"/>
          <w:szCs w:val="24"/>
        </w:rPr>
        <mc:AlternateContent>
          <mc:Choice Requires="wps">
            <w:drawing>
              <wp:anchor distT="0" distB="0" distL="114300" distR="114300" simplePos="0" relativeHeight="251702271" behindDoc="0" locked="0" layoutInCell="1" allowOverlap="1" wp14:anchorId="62F6B4A5" wp14:editId="1D082287">
                <wp:simplePos x="0" y="0"/>
                <wp:positionH relativeFrom="column">
                  <wp:posOffset>41114</wp:posOffset>
                </wp:positionH>
                <wp:positionV relativeFrom="paragraph">
                  <wp:posOffset>276065</wp:posOffset>
                </wp:positionV>
                <wp:extent cx="2374809" cy="209617"/>
                <wp:effectExtent l="0" t="0" r="6985" b="0"/>
                <wp:wrapNone/>
                <wp:docPr id="854401787" name="Rectangle 2"/>
                <wp:cNvGraphicFramePr/>
                <a:graphic xmlns:a="http://schemas.openxmlformats.org/drawingml/2006/main">
                  <a:graphicData uri="http://schemas.microsoft.com/office/word/2010/wordprocessingShape">
                    <wps:wsp>
                      <wps:cNvSpPr/>
                      <wps:spPr>
                        <a:xfrm>
                          <a:off x="0" y="0"/>
                          <a:ext cx="2374809" cy="20961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0758FF" id="Rectangle 2" o:spid="_x0000_s1026" style="position:absolute;margin-left:3.25pt;margin-top:21.75pt;width:187pt;height:16.5pt;z-index:25170227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" fillcolor="white [3212]" stroked="f" strokeweight="2pt"/>
            </w:pict>
          </mc:Fallback>
        </mc:AlternateContent>
      </w:r>
      <w:r w:rsidRPr="00166406">
        <w:rPr>
          <w:rStyle w:val="Heading3Char"/>
          <w:noProof/>
        </w:rPr>
        <w:drawing>
          <wp:anchor distT="0" distB="0" distL="114300" distR="114300" simplePos="0" relativeHeight="251703296" behindDoc="0" locked="0" layoutInCell="1" allowOverlap="1" wp14:anchorId="13BB49AE" wp14:editId="54C7E4B7">
            <wp:simplePos x="0" y="0"/>
            <wp:positionH relativeFrom="column">
              <wp:posOffset>396307</wp:posOffset>
            </wp:positionH>
            <wp:positionV relativeFrom="paragraph">
              <wp:posOffset>306538</wp:posOffset>
            </wp:positionV>
            <wp:extent cx="1554480" cy="182880"/>
            <wp:effectExtent l="0" t="0" r="7620" b="7620"/>
            <wp:wrapNone/>
            <wp:docPr id="156017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185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54480" cy="182880"/>
                    </a:xfrm>
                    <a:prstGeom prst="rect">
                      <a:avLst/>
                    </a:prstGeom>
                  </pic:spPr>
                </pic:pic>
              </a:graphicData>
            </a:graphic>
            <wp14:sizeRelH relativeFrom="page">
              <wp14:pctWidth>0</wp14:pctWidth>
            </wp14:sizeRelH>
            <wp14:sizeRelV relativeFrom="page">
              <wp14:pctHeight>0</wp14:pctHeight>
            </wp14:sizeRelV>
          </wp:anchor>
        </w:drawing>
      </w:r>
    </w:p>
    <w:p w14:paraId="510D47B1" w14:textId="3E9BCDD3" w:rsidR="00070447" w:rsidRDefault="00070447" w:rsidP="003F0B64"/>
    <w:p w14:paraId="1506F5DC" w14:textId="7D8BE7C7" w:rsidR="00E4068A" w:rsidRDefault="00E4068A" w:rsidP="003F0B64"/>
    <w:p w14:paraId="6BAE6C69" w14:textId="5D2F64A2" w:rsidR="00524B55" w:rsidRPr="00411527" w:rsidRDefault="00524B55" w:rsidP="00524B55">
      <w:pPr>
        <w:pStyle w:val="Heading3"/>
        <w:rPr>
          <w:rFonts w:eastAsia="Times New Roman"/>
        </w:rPr>
      </w:pPr>
      <w:bookmarkStart w:id="50" w:name="_Toc228800621"/>
      <w:r>
        <w:rPr>
          <w:rFonts w:eastAsia="Times New Roman"/>
        </w:rPr>
        <w:t>6.7</w:t>
      </w:r>
      <w:r w:rsidRPr="00411527">
        <w:rPr>
          <w:rFonts w:eastAsia="Times New Roman"/>
        </w:rPr>
        <w:t xml:space="preserve"> </w:t>
      </w:r>
      <w:r>
        <w:rPr>
          <w:rFonts w:eastAsia="Times New Roman"/>
        </w:rPr>
        <w:t>UIS-</w:t>
      </w:r>
      <w:r w:rsidR="007C42BE">
        <w:rPr>
          <w:rFonts w:eastAsia="Times New Roman"/>
        </w:rPr>
        <w:t>PROF</w:t>
      </w:r>
      <w:r>
        <w:rPr>
          <w:rFonts w:eastAsia="Times New Roman"/>
        </w:rPr>
        <w:t>-0</w:t>
      </w:r>
      <w:r w:rsidR="007C42BE">
        <w:rPr>
          <w:rFonts w:eastAsia="Times New Roman"/>
        </w:rPr>
        <w:t>2</w:t>
      </w:r>
      <w:r>
        <w:rPr>
          <w:rFonts w:eastAsia="Times New Roman"/>
        </w:rPr>
        <w:t xml:space="preserve"> </w:t>
      </w:r>
      <w:r w:rsidR="007C42BE">
        <w:rPr>
          <w:rFonts w:eastAsia="Times New Roman"/>
        </w:rPr>
        <w:t>Personal Information</w:t>
      </w:r>
      <w:bookmarkEnd w:id="50"/>
    </w:p>
    <w:p w14:paraId="643036B8" w14:textId="4E2EE445" w:rsidR="008E1526" w:rsidRPr="008E1526" w:rsidRDefault="007C42BE" w:rsidP="008E1526">
      <w:pPr>
        <w:rPr>
          <w:b/>
          <w:bCs/>
        </w:rPr>
      </w:pPr>
      <w:bookmarkStart w:id="51" w:name="_Toc228453825"/>
      <w:bookmarkStart w:id="52" w:name="_Toc228560652"/>
      <w:r w:rsidRPr="00734FD1">
        <w:rPr>
          <w:b/>
          <w:bCs/>
        </w:rPr>
        <w:t>6.</w:t>
      </w:r>
      <w:r w:rsidR="00464F4E" w:rsidRPr="00734FD1">
        <w:rPr>
          <w:b/>
          <w:bCs/>
        </w:rPr>
        <w:t>7</w:t>
      </w:r>
      <w:r w:rsidRPr="00734FD1">
        <w:rPr>
          <w:b/>
          <w:bCs/>
        </w:rPr>
        <w:t>.1 Purpose</w:t>
      </w:r>
      <w:bookmarkStart w:id="53" w:name="_Toc228453826"/>
      <w:bookmarkStart w:id="54" w:name="_Toc228560653"/>
      <w:bookmarkEnd w:id="51"/>
      <w:bookmarkEnd w:id="52"/>
      <w:r w:rsidR="00734FD1">
        <w:rPr>
          <w:b/>
          <w:bCs/>
        </w:rPr>
        <w:br/>
      </w:r>
      <w:r w:rsidRPr="007C42BE">
        <w:t>This screen allows the user to view and update their personal profile information, including name and contact details. It also provides a direct link to the Reset Password flow. This screen is accessed from the Profile hub (UIS</w:t>
      </w:r>
      <w:r w:rsidRPr="007C42BE">
        <w:rPr>
          <w:rFonts w:ascii="Cambria Math" w:hAnsi="Cambria Math" w:cs="Cambria Math"/>
        </w:rPr>
        <w:t>‑</w:t>
      </w:r>
      <w:r w:rsidRPr="007C42BE">
        <w:t>PROF</w:t>
      </w:r>
      <w:r w:rsidRPr="007C42BE">
        <w:rPr>
          <w:rFonts w:ascii="Cambria Math" w:hAnsi="Cambria Math" w:cs="Cambria Math"/>
        </w:rPr>
        <w:t>‑</w:t>
      </w:r>
      <w:r w:rsidRPr="007C42BE">
        <w:t>01).</w:t>
      </w:r>
      <w:bookmarkEnd w:id="53"/>
      <w:bookmarkEnd w:id="54"/>
      <w:r w:rsidR="00734FD1">
        <w:br/>
      </w:r>
      <w:r w:rsidR="008E1526">
        <w:br/>
      </w:r>
      <w:r w:rsidR="008E1526" w:rsidRPr="008E1526">
        <w:rPr>
          <w:b/>
          <w:bCs/>
        </w:rPr>
        <w:t>6.7.4 Screen Layout</w:t>
      </w:r>
    </w:p>
    <w:p w14:paraId="28B029DB" w14:textId="75BAF6AF" w:rsidR="008E1526" w:rsidRPr="008E1526" w:rsidRDefault="008E1526" w:rsidP="008E1526">
      <w:pPr>
        <w:rPr>
          <w:b/>
          <w:bCs/>
        </w:rPr>
      </w:pPr>
      <w:r w:rsidRPr="008E1526">
        <w:rPr>
          <w:b/>
          <w:bCs/>
        </w:rPr>
        <w:t>6.7.4.1 Layout Structure</w:t>
      </w:r>
    </w:p>
    <w:p w14:paraId="09427773" w14:textId="0C9C8053" w:rsidR="008E1526" w:rsidRPr="008E1526" w:rsidRDefault="008E1526" w:rsidP="008E1526">
      <w:pPr>
        <w:rPr>
          <w:b/>
          <w:bCs/>
        </w:rPr>
      </w:pPr>
      <w:r w:rsidRPr="008E1526">
        <w:rPr>
          <w:b/>
          <w:bCs/>
        </w:rPr>
        <w:lastRenderedPageBreak/>
        <w:t>Header</w:t>
      </w:r>
    </w:p>
    <w:p w14:paraId="55ED35CB" w14:textId="2B179603" w:rsidR="008E1526" w:rsidRPr="008E1526" w:rsidRDefault="008E1526">
      <w:pPr>
        <w:pStyle w:val="ListParagraph"/>
        <w:numPr>
          <w:ilvl w:val="0"/>
          <w:numId w:val="73"/>
        </w:numPr>
      </w:pPr>
      <w:r w:rsidRPr="008E1526">
        <w:t xml:space="preserve">Title: </w:t>
      </w:r>
      <w:r w:rsidRPr="008E1526">
        <w:rPr>
          <w:b/>
          <w:bCs/>
        </w:rPr>
        <w:t>“Personal Information”</w:t>
      </w:r>
    </w:p>
    <w:p w14:paraId="08357D5F" w14:textId="23C2F479" w:rsidR="008E1526" w:rsidRPr="008E1526" w:rsidRDefault="008E1526">
      <w:pPr>
        <w:pStyle w:val="ListParagraph"/>
        <w:numPr>
          <w:ilvl w:val="0"/>
          <w:numId w:val="73"/>
        </w:numPr>
      </w:pPr>
      <w:r w:rsidRPr="008E1526">
        <w:t xml:space="preserve">Back navigation to </w:t>
      </w:r>
      <w:r w:rsidRPr="008E1526">
        <w:rPr>
          <w:b/>
          <w:bCs/>
        </w:rPr>
        <w:t>UIS</w:t>
      </w:r>
      <w:r w:rsidRPr="008E1526">
        <w:rPr>
          <w:b/>
          <w:bCs/>
        </w:rPr>
        <w:noBreakHyphen/>
        <w:t>PROF</w:t>
      </w:r>
      <w:r w:rsidRPr="008E1526">
        <w:rPr>
          <w:b/>
          <w:bCs/>
        </w:rPr>
        <w:noBreakHyphen/>
        <w:t>01 Profile</w:t>
      </w:r>
    </w:p>
    <w:p w14:paraId="07176A13" w14:textId="0EC5DD3B" w:rsidR="008E1526" w:rsidRPr="008E1526" w:rsidRDefault="008E1526">
      <w:pPr>
        <w:pStyle w:val="ListParagraph"/>
        <w:numPr>
          <w:ilvl w:val="0"/>
          <w:numId w:val="73"/>
        </w:numPr>
      </w:pPr>
      <w:r w:rsidRPr="008E1526">
        <w:t>Standard authenticated header containing:</w:t>
      </w:r>
    </w:p>
    <w:p w14:paraId="284D1619" w14:textId="64B319BD" w:rsidR="008E1526" w:rsidRPr="008E1526" w:rsidRDefault="008E1526">
      <w:pPr>
        <w:pStyle w:val="ListParagraph"/>
        <w:numPr>
          <w:ilvl w:val="1"/>
          <w:numId w:val="73"/>
        </w:numPr>
      </w:pPr>
      <w:r w:rsidRPr="008E1526">
        <w:t>NeuByte Logo (left)</w:t>
      </w:r>
    </w:p>
    <w:p w14:paraId="30558397" w14:textId="27CDB59E" w:rsidR="008E1526" w:rsidRPr="008E1526" w:rsidRDefault="008E1526">
      <w:pPr>
        <w:pStyle w:val="ListParagraph"/>
        <w:numPr>
          <w:ilvl w:val="1"/>
          <w:numId w:val="73"/>
        </w:numPr>
      </w:pPr>
      <w:r w:rsidRPr="008E1526">
        <w:t>Notification Icon (right)</w:t>
      </w:r>
    </w:p>
    <w:p w14:paraId="5BA60EC5" w14:textId="3A7C9F2E" w:rsidR="008E1526" w:rsidRPr="008E1526" w:rsidRDefault="008E1526">
      <w:pPr>
        <w:pStyle w:val="ListParagraph"/>
        <w:numPr>
          <w:ilvl w:val="1"/>
          <w:numId w:val="73"/>
        </w:numPr>
      </w:pPr>
      <w:r w:rsidRPr="008E1526">
        <w:t>Hamburger Menu (right)</w:t>
      </w:r>
    </w:p>
    <w:p w14:paraId="0C919062" w14:textId="1F7D6958" w:rsidR="008E1526" w:rsidRPr="008E1526" w:rsidRDefault="008E1526">
      <w:pPr>
        <w:pStyle w:val="ListParagraph"/>
        <w:numPr>
          <w:ilvl w:val="0"/>
          <w:numId w:val="73"/>
        </w:numPr>
      </w:pPr>
      <w:r w:rsidRPr="008E1526">
        <w:t>Header remains fixed at the top</w:t>
      </w:r>
    </w:p>
    <w:p w14:paraId="475CB9E5" w14:textId="23136A42" w:rsidR="008E1526" w:rsidRPr="008E1526" w:rsidRDefault="008E1526" w:rsidP="008E1526">
      <w:pPr>
        <w:rPr>
          <w:b/>
          <w:bCs/>
        </w:rPr>
      </w:pPr>
      <w:r w:rsidRPr="008E1526">
        <w:rPr>
          <w:b/>
          <w:bCs/>
        </w:rPr>
        <w:t>Body</w:t>
      </w:r>
    </w:p>
    <w:p w14:paraId="4B546C2B" w14:textId="592291C2" w:rsidR="008E1526" w:rsidRPr="008E1526" w:rsidRDefault="008E1526" w:rsidP="008E1526">
      <w:r w:rsidRPr="008E1526">
        <w:t>A vertically stacked form allowing the user to view and update their personal information.</w:t>
      </w:r>
    </w:p>
    <w:p w14:paraId="00C68FA2" w14:textId="2A693D17" w:rsidR="008E1526" w:rsidRPr="008E1526" w:rsidRDefault="007F203A" w:rsidP="008E1526">
      <w:r>
        <w:rPr>
          <w:b/>
          <w:bCs/>
        </w:rPr>
        <w:br/>
      </w:r>
      <w:r>
        <w:rPr>
          <w:b/>
          <w:bCs/>
        </w:rPr>
        <w:br/>
      </w:r>
      <w:r>
        <w:rPr>
          <w:b/>
          <w:bCs/>
        </w:rPr>
        <w:br/>
      </w:r>
      <w:r>
        <w:rPr>
          <w:b/>
          <w:bCs/>
        </w:rPr>
        <w:br/>
      </w:r>
      <w:r>
        <w:rPr>
          <w:b/>
          <w:bCs/>
        </w:rPr>
        <w:br/>
      </w:r>
      <w:r w:rsidR="008E1526" w:rsidRPr="008E1526">
        <w:rPr>
          <w:b/>
          <w:bCs/>
        </w:rPr>
        <w:t>Elements:</w:t>
      </w:r>
    </w:p>
    <w:p w14:paraId="5C80DD71" w14:textId="77777777" w:rsidR="008E1526" w:rsidRPr="008E1526" w:rsidRDefault="008E1526">
      <w:pPr>
        <w:pStyle w:val="ListParagraph"/>
        <w:numPr>
          <w:ilvl w:val="0"/>
          <w:numId w:val="74"/>
        </w:numPr>
      </w:pPr>
      <w:r w:rsidRPr="008E1526">
        <w:rPr>
          <w:b/>
          <w:bCs/>
        </w:rPr>
        <w:t>Full Name Label + Text Input</w:t>
      </w:r>
    </w:p>
    <w:p w14:paraId="56BC1C9B" w14:textId="77777777" w:rsidR="008E1526" w:rsidRPr="008E1526" w:rsidRDefault="008E1526">
      <w:pPr>
        <w:pStyle w:val="ListParagraph"/>
        <w:numPr>
          <w:ilvl w:val="0"/>
          <w:numId w:val="74"/>
        </w:numPr>
      </w:pPr>
      <w:r w:rsidRPr="008E1526">
        <w:rPr>
          <w:b/>
          <w:bCs/>
        </w:rPr>
        <w:t>Phone Number Label + Text Input</w:t>
      </w:r>
      <w:r w:rsidRPr="008E1526">
        <w:t xml:space="preserve"> (U.S. format only)</w:t>
      </w:r>
    </w:p>
    <w:p w14:paraId="09A24279" w14:textId="77777777" w:rsidR="008E1526" w:rsidRPr="008E1526" w:rsidRDefault="008E1526">
      <w:pPr>
        <w:pStyle w:val="ListParagraph"/>
        <w:numPr>
          <w:ilvl w:val="0"/>
          <w:numId w:val="74"/>
        </w:numPr>
      </w:pPr>
      <w:r w:rsidRPr="008E1526">
        <w:rPr>
          <w:b/>
          <w:bCs/>
        </w:rPr>
        <w:t>Phone Type Dropdown</w:t>
      </w:r>
      <w:r w:rsidRPr="008E1526">
        <w:t xml:space="preserve"> (Mobile, Home, Work)</w:t>
      </w:r>
    </w:p>
    <w:p w14:paraId="30DCDF78" w14:textId="77777777" w:rsidR="008E1526" w:rsidRPr="008E1526" w:rsidRDefault="008E1526">
      <w:pPr>
        <w:pStyle w:val="ListParagraph"/>
        <w:numPr>
          <w:ilvl w:val="0"/>
          <w:numId w:val="74"/>
        </w:numPr>
      </w:pPr>
      <w:r w:rsidRPr="008E1526">
        <w:rPr>
          <w:b/>
          <w:bCs/>
        </w:rPr>
        <w:t>Reset Password Link</w:t>
      </w:r>
      <w:r w:rsidRPr="008E1526">
        <w:t xml:space="preserve"> (opens UIS</w:t>
      </w:r>
      <w:r w:rsidRPr="008E1526">
        <w:noBreakHyphen/>
        <w:t>RP</w:t>
      </w:r>
      <w:r w:rsidRPr="008E1526">
        <w:noBreakHyphen/>
        <w:t>01 modal)</w:t>
      </w:r>
    </w:p>
    <w:p w14:paraId="2475CB53" w14:textId="77777777" w:rsidR="008E1526" w:rsidRPr="008E1526" w:rsidRDefault="008E1526">
      <w:pPr>
        <w:pStyle w:val="ListParagraph"/>
        <w:numPr>
          <w:ilvl w:val="0"/>
          <w:numId w:val="74"/>
        </w:numPr>
      </w:pPr>
      <w:r w:rsidRPr="008E1526">
        <w:rPr>
          <w:b/>
          <w:bCs/>
        </w:rPr>
        <w:t>Save Button</w:t>
      </w:r>
      <w:r w:rsidRPr="008E1526">
        <w:t xml:space="preserve"> (primary)</w:t>
      </w:r>
    </w:p>
    <w:p w14:paraId="5605E2A1" w14:textId="77777777" w:rsidR="008E1526" w:rsidRPr="008E1526" w:rsidRDefault="008E1526">
      <w:pPr>
        <w:pStyle w:val="ListParagraph"/>
        <w:numPr>
          <w:ilvl w:val="0"/>
          <w:numId w:val="74"/>
        </w:numPr>
      </w:pPr>
      <w:r w:rsidRPr="008E1526">
        <w:rPr>
          <w:b/>
          <w:bCs/>
        </w:rPr>
        <w:t>Cancel Button</w:t>
      </w:r>
      <w:r w:rsidRPr="008E1526">
        <w:t xml:space="preserve"> (secondary)</w:t>
      </w:r>
    </w:p>
    <w:p w14:paraId="3AD40C29" w14:textId="77777777" w:rsidR="008E1526" w:rsidRPr="008E1526" w:rsidRDefault="008E1526">
      <w:pPr>
        <w:pStyle w:val="ListParagraph"/>
        <w:numPr>
          <w:ilvl w:val="0"/>
          <w:numId w:val="74"/>
        </w:numPr>
      </w:pPr>
      <w:r w:rsidRPr="008E1526">
        <w:rPr>
          <w:b/>
          <w:bCs/>
        </w:rPr>
        <w:t>Inline Error Label</w:t>
      </w:r>
      <w:r w:rsidRPr="008E1526">
        <w:t xml:space="preserve"> (appears only when validation fails)</w:t>
      </w:r>
    </w:p>
    <w:p w14:paraId="73E35A48" w14:textId="77777777" w:rsidR="008E1526" w:rsidRPr="008E1526" w:rsidRDefault="008E1526" w:rsidP="008E1526">
      <w:pPr>
        <w:rPr>
          <w:b/>
          <w:bCs/>
        </w:rPr>
      </w:pPr>
      <w:r w:rsidRPr="008E1526">
        <w:rPr>
          <w:b/>
          <w:bCs/>
        </w:rPr>
        <w:t>Footer</w:t>
      </w:r>
    </w:p>
    <w:p w14:paraId="740B70BE" w14:textId="7EBAA6FB" w:rsidR="008E1526" w:rsidRPr="008E1526" w:rsidRDefault="0037050A">
      <w:pPr>
        <w:pStyle w:val="ListParagraph"/>
        <w:numPr>
          <w:ilvl w:val="0"/>
          <w:numId w:val="75"/>
        </w:numPr>
      </w:pPr>
      <w:r>
        <w:t>App Version</w:t>
      </w:r>
    </w:p>
    <w:p w14:paraId="75F11B23" w14:textId="21B9BFAC" w:rsidR="008E1526" w:rsidRDefault="008E1526">
      <w:pPr>
        <w:pStyle w:val="ListParagraph"/>
        <w:numPr>
          <w:ilvl w:val="0"/>
          <w:numId w:val="75"/>
        </w:numPr>
      </w:pPr>
      <w:r w:rsidRPr="008E1526">
        <w:t>Privacy Policy / Terms links</w:t>
      </w:r>
    </w:p>
    <w:p w14:paraId="3E2C2801" w14:textId="30BC7492" w:rsidR="004E3AB9" w:rsidRPr="004E3AB9" w:rsidRDefault="004E3AB9">
      <w:pPr>
        <w:pStyle w:val="ListParagraph"/>
        <w:numPr>
          <w:ilvl w:val="0"/>
          <w:numId w:val="75"/>
        </w:numPr>
        <w:spacing w:after="160"/>
        <w:rPr>
          <w:rFonts w:eastAsia="Times New Roman"/>
        </w:rPr>
      </w:pPr>
      <w:r w:rsidRPr="00264E44">
        <w:rPr>
          <w:rFonts w:eastAsia="Times New Roman"/>
        </w:rPr>
        <w:t>Copyright</w:t>
      </w:r>
    </w:p>
    <w:p w14:paraId="334B8756" w14:textId="77777777" w:rsidR="008E1526" w:rsidRPr="008E1526" w:rsidRDefault="008E1526" w:rsidP="008E1526">
      <w:pPr>
        <w:rPr>
          <w:b/>
          <w:bCs/>
        </w:rPr>
      </w:pPr>
      <w:r w:rsidRPr="008E1526">
        <w:rPr>
          <w:b/>
          <w:bCs/>
        </w:rPr>
        <w:t>6.7.4.3 Component Definitions</w:t>
      </w:r>
    </w:p>
    <w:p w14:paraId="7393C11C" w14:textId="77777777" w:rsidR="008E1526" w:rsidRPr="008E1526" w:rsidRDefault="008E1526" w:rsidP="008E1526">
      <w:pPr>
        <w:rPr>
          <w:b/>
          <w:bCs/>
        </w:rPr>
      </w:pPr>
      <w:r w:rsidRPr="008E1526">
        <w:rPr>
          <w:b/>
          <w:bCs/>
        </w:rPr>
        <w:t>Full Name Input</w:t>
      </w:r>
    </w:p>
    <w:p w14:paraId="06644B55" w14:textId="77777777" w:rsidR="008E1526" w:rsidRPr="008E1526" w:rsidRDefault="008E1526">
      <w:pPr>
        <w:pStyle w:val="ListParagraph"/>
        <w:numPr>
          <w:ilvl w:val="0"/>
          <w:numId w:val="87"/>
        </w:numPr>
      </w:pPr>
      <w:r w:rsidRPr="008E1526">
        <w:t>Required</w:t>
      </w:r>
    </w:p>
    <w:p w14:paraId="50AAAE9B" w14:textId="77777777" w:rsidR="008E1526" w:rsidRPr="008E1526" w:rsidRDefault="008E1526">
      <w:pPr>
        <w:pStyle w:val="ListParagraph"/>
        <w:numPr>
          <w:ilvl w:val="0"/>
          <w:numId w:val="87"/>
        </w:numPr>
      </w:pPr>
      <w:r w:rsidRPr="008E1526">
        <w:t>Pre</w:t>
      </w:r>
      <w:r w:rsidRPr="008E1526">
        <w:noBreakHyphen/>
        <w:t>populated with user’s current name</w:t>
      </w:r>
    </w:p>
    <w:p w14:paraId="3EF94906" w14:textId="77777777" w:rsidR="008E1526" w:rsidRPr="008E1526" w:rsidRDefault="008E1526">
      <w:pPr>
        <w:pStyle w:val="ListParagraph"/>
        <w:numPr>
          <w:ilvl w:val="0"/>
          <w:numId w:val="87"/>
        </w:numPr>
      </w:pPr>
      <w:r w:rsidRPr="008E1526">
        <w:t>Validates on blur and submit</w:t>
      </w:r>
    </w:p>
    <w:p w14:paraId="7C73476A" w14:textId="77777777" w:rsidR="008E1526" w:rsidRPr="008E1526" w:rsidRDefault="008E1526" w:rsidP="008E1526">
      <w:pPr>
        <w:rPr>
          <w:b/>
          <w:bCs/>
        </w:rPr>
      </w:pPr>
      <w:r w:rsidRPr="008E1526">
        <w:rPr>
          <w:b/>
          <w:bCs/>
        </w:rPr>
        <w:t>Phone Number Input</w:t>
      </w:r>
    </w:p>
    <w:p w14:paraId="6D879E59" w14:textId="77777777" w:rsidR="008E1526" w:rsidRPr="008E1526" w:rsidRDefault="008E1526">
      <w:pPr>
        <w:pStyle w:val="ListParagraph"/>
        <w:numPr>
          <w:ilvl w:val="0"/>
          <w:numId w:val="86"/>
        </w:numPr>
      </w:pPr>
      <w:r w:rsidRPr="008E1526">
        <w:t>Optional</w:t>
      </w:r>
    </w:p>
    <w:p w14:paraId="06D2AB74" w14:textId="77777777" w:rsidR="008E1526" w:rsidRPr="008E1526" w:rsidRDefault="008E1526">
      <w:pPr>
        <w:pStyle w:val="ListParagraph"/>
        <w:numPr>
          <w:ilvl w:val="0"/>
          <w:numId w:val="86"/>
        </w:numPr>
      </w:pPr>
      <w:r w:rsidRPr="008E1526">
        <w:t>U.S. format only: ###</w:t>
      </w:r>
      <w:r w:rsidRPr="008E1526">
        <w:noBreakHyphen/>
        <w:t>###</w:t>
      </w:r>
      <w:r w:rsidRPr="008E1526">
        <w:noBreakHyphen/>
        <w:t>####</w:t>
      </w:r>
    </w:p>
    <w:p w14:paraId="5B084300" w14:textId="77777777" w:rsidR="008E1526" w:rsidRPr="008E1526" w:rsidRDefault="008E1526">
      <w:pPr>
        <w:pStyle w:val="ListParagraph"/>
        <w:numPr>
          <w:ilvl w:val="0"/>
          <w:numId w:val="86"/>
        </w:numPr>
      </w:pPr>
      <w:r w:rsidRPr="008E1526">
        <w:lastRenderedPageBreak/>
        <w:t>Numeric keyboard</w:t>
      </w:r>
    </w:p>
    <w:p w14:paraId="66FF4A3D" w14:textId="77777777" w:rsidR="008E1526" w:rsidRPr="008E1526" w:rsidRDefault="008E1526">
      <w:pPr>
        <w:pStyle w:val="ListParagraph"/>
        <w:numPr>
          <w:ilvl w:val="0"/>
          <w:numId w:val="86"/>
        </w:numPr>
      </w:pPr>
      <w:r w:rsidRPr="008E1526">
        <w:t>Inline error if format is invalid</w:t>
      </w:r>
    </w:p>
    <w:p w14:paraId="6ACFEDEF" w14:textId="77777777" w:rsidR="008E1526" w:rsidRPr="008E1526" w:rsidRDefault="008E1526" w:rsidP="008E1526">
      <w:pPr>
        <w:rPr>
          <w:b/>
          <w:bCs/>
        </w:rPr>
      </w:pPr>
      <w:r w:rsidRPr="008E1526">
        <w:rPr>
          <w:b/>
          <w:bCs/>
        </w:rPr>
        <w:t>Phone Type Dropdown</w:t>
      </w:r>
    </w:p>
    <w:p w14:paraId="45E7D99E" w14:textId="77777777" w:rsidR="008E1526" w:rsidRPr="008E1526" w:rsidRDefault="008E1526">
      <w:pPr>
        <w:pStyle w:val="ListParagraph"/>
        <w:numPr>
          <w:ilvl w:val="0"/>
          <w:numId w:val="85"/>
        </w:numPr>
      </w:pPr>
      <w:r w:rsidRPr="008E1526">
        <w:t>Required only if Phone Number is provided</w:t>
      </w:r>
    </w:p>
    <w:p w14:paraId="6A945C89" w14:textId="77777777" w:rsidR="008E1526" w:rsidRPr="008E1526" w:rsidRDefault="008E1526">
      <w:pPr>
        <w:pStyle w:val="ListParagraph"/>
        <w:numPr>
          <w:ilvl w:val="0"/>
          <w:numId w:val="85"/>
        </w:numPr>
      </w:pPr>
      <w:r w:rsidRPr="008E1526">
        <w:t>Options: Mobile, Home, Work</w:t>
      </w:r>
    </w:p>
    <w:p w14:paraId="58AEE150" w14:textId="77777777" w:rsidR="008E1526" w:rsidRPr="008E1526" w:rsidRDefault="008E1526" w:rsidP="008E1526">
      <w:pPr>
        <w:rPr>
          <w:b/>
          <w:bCs/>
        </w:rPr>
      </w:pPr>
      <w:r w:rsidRPr="008E1526">
        <w:rPr>
          <w:b/>
          <w:bCs/>
        </w:rPr>
        <w:t>Reset Password Link</w:t>
      </w:r>
    </w:p>
    <w:p w14:paraId="4806A955" w14:textId="77777777" w:rsidR="008E1526" w:rsidRPr="008E1526" w:rsidRDefault="008E1526">
      <w:pPr>
        <w:pStyle w:val="ListParagraph"/>
        <w:numPr>
          <w:ilvl w:val="0"/>
          <w:numId w:val="84"/>
        </w:numPr>
      </w:pPr>
      <w:r w:rsidRPr="008E1526">
        <w:t xml:space="preserve">Opens </w:t>
      </w:r>
      <w:r w:rsidRPr="008E1526">
        <w:rPr>
          <w:b/>
          <w:bCs/>
        </w:rPr>
        <w:t>UIS</w:t>
      </w:r>
      <w:r w:rsidRPr="008E1526">
        <w:rPr>
          <w:b/>
          <w:bCs/>
        </w:rPr>
        <w:noBreakHyphen/>
        <w:t>RP</w:t>
      </w:r>
      <w:r w:rsidRPr="008E1526">
        <w:rPr>
          <w:b/>
          <w:bCs/>
        </w:rPr>
        <w:noBreakHyphen/>
        <w:t>01 Reset Password Modal Confirmation</w:t>
      </w:r>
    </w:p>
    <w:p w14:paraId="429AF19A" w14:textId="77777777" w:rsidR="008E1526" w:rsidRPr="008E1526" w:rsidRDefault="008E1526">
      <w:pPr>
        <w:pStyle w:val="ListParagraph"/>
        <w:numPr>
          <w:ilvl w:val="0"/>
          <w:numId w:val="84"/>
        </w:numPr>
      </w:pPr>
      <w:r w:rsidRPr="008E1526">
        <w:t>Uses same flow as unauthenticated reset</w:t>
      </w:r>
    </w:p>
    <w:p w14:paraId="4D3384F9" w14:textId="77777777" w:rsidR="008E1526" w:rsidRPr="008E1526" w:rsidRDefault="008E1526" w:rsidP="008E1526">
      <w:pPr>
        <w:rPr>
          <w:b/>
          <w:bCs/>
        </w:rPr>
      </w:pPr>
      <w:r w:rsidRPr="008E1526">
        <w:rPr>
          <w:b/>
          <w:bCs/>
        </w:rPr>
        <w:t>Save Button</w:t>
      </w:r>
    </w:p>
    <w:p w14:paraId="4C81311A" w14:textId="77777777" w:rsidR="008E1526" w:rsidRPr="008E1526" w:rsidRDefault="008E1526">
      <w:pPr>
        <w:pStyle w:val="ListParagraph"/>
        <w:numPr>
          <w:ilvl w:val="0"/>
          <w:numId w:val="83"/>
        </w:numPr>
      </w:pPr>
      <w:r w:rsidRPr="008E1526">
        <w:t>Primary action</w:t>
      </w:r>
    </w:p>
    <w:p w14:paraId="13459AD3" w14:textId="77777777" w:rsidR="008E1526" w:rsidRPr="008E1526" w:rsidRDefault="008E1526">
      <w:pPr>
        <w:pStyle w:val="ListParagraph"/>
        <w:numPr>
          <w:ilvl w:val="0"/>
          <w:numId w:val="83"/>
        </w:numPr>
      </w:pPr>
      <w:r w:rsidRPr="008E1526">
        <w:t>Enabled only when changes are detected</w:t>
      </w:r>
    </w:p>
    <w:p w14:paraId="70514519" w14:textId="77777777" w:rsidR="008E1526" w:rsidRPr="008E1526" w:rsidRDefault="008E1526">
      <w:pPr>
        <w:pStyle w:val="ListParagraph"/>
        <w:numPr>
          <w:ilvl w:val="0"/>
          <w:numId w:val="83"/>
        </w:numPr>
      </w:pPr>
      <w:r w:rsidRPr="008E1526">
        <w:t>Shows loading state during save</w:t>
      </w:r>
    </w:p>
    <w:p w14:paraId="78D4D5FA" w14:textId="0B78DBED" w:rsidR="008E1526" w:rsidRPr="008E1526" w:rsidRDefault="007F203A" w:rsidP="008E1526">
      <w:pPr>
        <w:rPr>
          <w:b/>
          <w:bCs/>
        </w:rPr>
      </w:pPr>
      <w:r>
        <w:rPr>
          <w:b/>
          <w:bCs/>
        </w:rPr>
        <w:br/>
      </w:r>
      <w:r w:rsidR="008E1526" w:rsidRPr="008E1526">
        <w:rPr>
          <w:b/>
          <w:bCs/>
        </w:rPr>
        <w:t>Cancel Button</w:t>
      </w:r>
    </w:p>
    <w:p w14:paraId="1821C871" w14:textId="77777777" w:rsidR="008E1526" w:rsidRPr="008E1526" w:rsidRDefault="008E1526">
      <w:pPr>
        <w:pStyle w:val="ListParagraph"/>
        <w:numPr>
          <w:ilvl w:val="0"/>
          <w:numId w:val="82"/>
        </w:numPr>
      </w:pPr>
      <w:r w:rsidRPr="008E1526">
        <w:t>Secondary action</w:t>
      </w:r>
    </w:p>
    <w:p w14:paraId="63134AD3" w14:textId="77777777" w:rsidR="008E1526" w:rsidRPr="008E1526" w:rsidRDefault="008E1526">
      <w:pPr>
        <w:pStyle w:val="ListParagraph"/>
        <w:numPr>
          <w:ilvl w:val="0"/>
          <w:numId w:val="82"/>
        </w:numPr>
      </w:pPr>
      <w:r w:rsidRPr="008E1526">
        <w:t>Returns to UIS</w:t>
      </w:r>
      <w:r w:rsidRPr="008E1526">
        <w:noBreakHyphen/>
        <w:t>PROF</w:t>
      </w:r>
      <w:r w:rsidRPr="008E1526">
        <w:noBreakHyphen/>
        <w:t>01 without saving</w:t>
      </w:r>
    </w:p>
    <w:p w14:paraId="762A6E32" w14:textId="77777777" w:rsidR="008E1526" w:rsidRPr="008E1526" w:rsidRDefault="008E1526" w:rsidP="008E1526">
      <w:pPr>
        <w:rPr>
          <w:b/>
          <w:bCs/>
        </w:rPr>
      </w:pPr>
      <w:r w:rsidRPr="008E1526">
        <w:rPr>
          <w:b/>
          <w:bCs/>
        </w:rPr>
        <w:t>Inline Error Label</w:t>
      </w:r>
    </w:p>
    <w:p w14:paraId="54D2636E" w14:textId="77777777" w:rsidR="008E1526" w:rsidRPr="008E1526" w:rsidRDefault="008E1526">
      <w:pPr>
        <w:pStyle w:val="ListParagraph"/>
        <w:numPr>
          <w:ilvl w:val="0"/>
          <w:numId w:val="81"/>
        </w:numPr>
      </w:pPr>
      <w:r w:rsidRPr="008E1526">
        <w:t>Appears only when validation fails</w:t>
      </w:r>
    </w:p>
    <w:p w14:paraId="263D6920" w14:textId="77777777" w:rsidR="008E1526" w:rsidRPr="008E1526" w:rsidRDefault="008E1526">
      <w:pPr>
        <w:pStyle w:val="ListParagraph"/>
        <w:numPr>
          <w:ilvl w:val="0"/>
          <w:numId w:val="81"/>
        </w:numPr>
      </w:pPr>
      <w:r w:rsidRPr="008E1526">
        <w:t>Uses global error banner pattern (UIS</w:t>
      </w:r>
      <w:r w:rsidRPr="008E1526">
        <w:noBreakHyphen/>
        <w:t>ERR</w:t>
      </w:r>
      <w:r w:rsidRPr="008E1526">
        <w:noBreakHyphen/>
        <w:t>01)</w:t>
      </w:r>
    </w:p>
    <w:p w14:paraId="1CF6B543" w14:textId="77777777" w:rsidR="008E1526" w:rsidRPr="008E1526" w:rsidRDefault="008E1526" w:rsidP="008E1526">
      <w:pPr>
        <w:rPr>
          <w:b/>
          <w:bCs/>
        </w:rPr>
      </w:pPr>
      <w:r w:rsidRPr="008E1526">
        <w:rPr>
          <w:b/>
          <w:bCs/>
        </w:rPr>
        <w:t>6.7.4.4 Interaction Rules &amp; Behaviors</w:t>
      </w:r>
    </w:p>
    <w:p w14:paraId="3F948D80" w14:textId="77777777" w:rsidR="008E1526" w:rsidRPr="008E1526" w:rsidRDefault="008E1526" w:rsidP="008E1526">
      <w:pPr>
        <w:rPr>
          <w:b/>
          <w:bCs/>
        </w:rPr>
      </w:pPr>
      <w:r w:rsidRPr="008E1526">
        <w:rPr>
          <w:b/>
          <w:bCs/>
        </w:rPr>
        <w:t>Initial Load</w:t>
      </w:r>
    </w:p>
    <w:p w14:paraId="41055040" w14:textId="77777777" w:rsidR="008E1526" w:rsidRPr="008E1526" w:rsidRDefault="008E1526">
      <w:pPr>
        <w:pStyle w:val="ListParagraph"/>
        <w:numPr>
          <w:ilvl w:val="0"/>
          <w:numId w:val="80"/>
        </w:numPr>
      </w:pPr>
      <w:r w:rsidRPr="008E1526">
        <w:t>Fetch user profile data</w:t>
      </w:r>
    </w:p>
    <w:p w14:paraId="03E47E8C" w14:textId="77777777" w:rsidR="008E1526" w:rsidRPr="008E1526" w:rsidRDefault="008E1526">
      <w:pPr>
        <w:pStyle w:val="ListParagraph"/>
        <w:numPr>
          <w:ilvl w:val="0"/>
          <w:numId w:val="80"/>
        </w:numPr>
      </w:pPr>
      <w:r w:rsidRPr="008E1526">
        <w:t>Populate Full Name, Phone Number, Phone Type</w:t>
      </w:r>
    </w:p>
    <w:p w14:paraId="6FD7656C" w14:textId="77777777" w:rsidR="008E1526" w:rsidRPr="008E1526" w:rsidRDefault="008E1526" w:rsidP="008E1526">
      <w:pPr>
        <w:rPr>
          <w:b/>
          <w:bCs/>
        </w:rPr>
      </w:pPr>
      <w:r w:rsidRPr="008E1526">
        <w:rPr>
          <w:b/>
          <w:bCs/>
        </w:rPr>
        <w:t>Save Behavior</w:t>
      </w:r>
    </w:p>
    <w:p w14:paraId="355AD2A7" w14:textId="77777777" w:rsidR="008E1526" w:rsidRPr="008E1526" w:rsidRDefault="008E1526">
      <w:pPr>
        <w:pStyle w:val="ListParagraph"/>
        <w:numPr>
          <w:ilvl w:val="0"/>
          <w:numId w:val="79"/>
        </w:numPr>
      </w:pPr>
      <w:r w:rsidRPr="008E1526">
        <w:t>Validate fields</w:t>
      </w:r>
    </w:p>
    <w:p w14:paraId="7850123A" w14:textId="77777777" w:rsidR="008E1526" w:rsidRPr="008E1526" w:rsidRDefault="008E1526">
      <w:pPr>
        <w:pStyle w:val="ListParagraph"/>
        <w:numPr>
          <w:ilvl w:val="0"/>
          <w:numId w:val="79"/>
        </w:numPr>
      </w:pPr>
      <w:r w:rsidRPr="008E1526">
        <w:t>Submit updated profile</w:t>
      </w:r>
    </w:p>
    <w:p w14:paraId="32D838CD" w14:textId="77777777" w:rsidR="008E1526" w:rsidRPr="008E1526" w:rsidRDefault="008E1526">
      <w:pPr>
        <w:pStyle w:val="ListParagraph"/>
        <w:numPr>
          <w:ilvl w:val="0"/>
          <w:numId w:val="79"/>
        </w:numPr>
      </w:pPr>
      <w:r w:rsidRPr="008E1526">
        <w:t xml:space="preserve">On success </w:t>
      </w:r>
      <w:r w:rsidRPr="008E1526">
        <w:rPr>
          <w:rFonts w:ascii="Arial" w:hAnsi="Arial" w:cs="Arial"/>
        </w:rPr>
        <w:t>→</w:t>
      </w:r>
      <w:r w:rsidRPr="008E1526">
        <w:t xml:space="preserve"> show toast (</w:t>
      </w:r>
      <w:r w:rsidRPr="008E1526">
        <w:rPr>
          <w:rFonts w:ascii="Eras Medium ITC" w:hAnsi="Eras Medium ITC" w:cs="Eras Medium ITC"/>
        </w:rPr>
        <w:t>“</w:t>
      </w:r>
      <w:r w:rsidRPr="008E1526">
        <w:t>Profile updated</w:t>
      </w:r>
      <w:r w:rsidRPr="008E1526">
        <w:rPr>
          <w:rFonts w:ascii="Eras Medium ITC" w:hAnsi="Eras Medium ITC" w:cs="Eras Medium ITC"/>
        </w:rPr>
        <w:t>”</w:t>
      </w:r>
      <w:r w:rsidRPr="008E1526">
        <w:t>) and return to UIS</w:t>
      </w:r>
      <w:r w:rsidRPr="008E1526">
        <w:noBreakHyphen/>
        <w:t>PROF</w:t>
      </w:r>
      <w:r w:rsidRPr="008E1526">
        <w:noBreakHyphen/>
        <w:t>01</w:t>
      </w:r>
    </w:p>
    <w:p w14:paraId="2C07E285" w14:textId="77777777" w:rsidR="008E1526" w:rsidRPr="008E1526" w:rsidRDefault="008E1526">
      <w:pPr>
        <w:pStyle w:val="ListParagraph"/>
        <w:numPr>
          <w:ilvl w:val="0"/>
          <w:numId w:val="79"/>
        </w:numPr>
      </w:pPr>
      <w:r w:rsidRPr="008E1526">
        <w:t xml:space="preserve">On failure </w:t>
      </w:r>
      <w:r w:rsidRPr="008E1526">
        <w:rPr>
          <w:rFonts w:ascii="Arial" w:hAnsi="Arial" w:cs="Arial"/>
        </w:rPr>
        <w:t>→</w:t>
      </w:r>
      <w:r w:rsidRPr="008E1526">
        <w:t xml:space="preserve"> show inline error</w:t>
      </w:r>
    </w:p>
    <w:p w14:paraId="4589DE2F" w14:textId="77777777" w:rsidR="008E1526" w:rsidRPr="008E1526" w:rsidRDefault="008E1526" w:rsidP="008E1526">
      <w:pPr>
        <w:rPr>
          <w:b/>
          <w:bCs/>
        </w:rPr>
      </w:pPr>
      <w:r w:rsidRPr="008E1526">
        <w:rPr>
          <w:b/>
          <w:bCs/>
        </w:rPr>
        <w:t>Cancel Behavior</w:t>
      </w:r>
    </w:p>
    <w:p w14:paraId="551D910E" w14:textId="77777777" w:rsidR="008E1526" w:rsidRPr="008E1526" w:rsidRDefault="008E1526">
      <w:pPr>
        <w:pStyle w:val="ListParagraph"/>
        <w:numPr>
          <w:ilvl w:val="0"/>
          <w:numId w:val="78"/>
        </w:numPr>
      </w:pPr>
      <w:r w:rsidRPr="008E1526">
        <w:t>Discard changes</w:t>
      </w:r>
    </w:p>
    <w:p w14:paraId="6A52BA13" w14:textId="77777777" w:rsidR="008E1526" w:rsidRPr="008E1526" w:rsidRDefault="008E1526">
      <w:pPr>
        <w:pStyle w:val="ListParagraph"/>
        <w:numPr>
          <w:ilvl w:val="0"/>
          <w:numId w:val="78"/>
        </w:numPr>
      </w:pPr>
      <w:r w:rsidRPr="008E1526">
        <w:t>Navigate back to UIS</w:t>
      </w:r>
      <w:r w:rsidRPr="008E1526">
        <w:noBreakHyphen/>
        <w:t>PROF</w:t>
      </w:r>
      <w:r w:rsidRPr="008E1526">
        <w:noBreakHyphen/>
        <w:t>01</w:t>
      </w:r>
    </w:p>
    <w:p w14:paraId="02B94BA4" w14:textId="77777777" w:rsidR="008E1526" w:rsidRPr="008E1526" w:rsidRDefault="008E1526" w:rsidP="008E1526">
      <w:pPr>
        <w:rPr>
          <w:b/>
          <w:bCs/>
        </w:rPr>
      </w:pPr>
      <w:r w:rsidRPr="008E1526">
        <w:rPr>
          <w:b/>
          <w:bCs/>
        </w:rPr>
        <w:lastRenderedPageBreak/>
        <w:t>Reset Password Link</w:t>
      </w:r>
    </w:p>
    <w:p w14:paraId="199772CD" w14:textId="77777777" w:rsidR="008E1526" w:rsidRPr="008E1526" w:rsidRDefault="008E1526">
      <w:pPr>
        <w:pStyle w:val="ListParagraph"/>
        <w:numPr>
          <w:ilvl w:val="0"/>
          <w:numId w:val="77"/>
        </w:numPr>
      </w:pPr>
      <w:r w:rsidRPr="008E1526">
        <w:t>Opens UIS</w:t>
      </w:r>
      <w:r w:rsidRPr="008E1526">
        <w:noBreakHyphen/>
        <w:t>RP</w:t>
      </w:r>
      <w:r w:rsidRPr="008E1526">
        <w:noBreakHyphen/>
        <w:t>01 modal</w:t>
      </w:r>
    </w:p>
    <w:p w14:paraId="621BD9FF" w14:textId="77777777" w:rsidR="008E1526" w:rsidRPr="008E1526" w:rsidRDefault="008E1526">
      <w:pPr>
        <w:pStyle w:val="ListParagraph"/>
        <w:numPr>
          <w:ilvl w:val="0"/>
          <w:numId w:val="77"/>
        </w:numPr>
      </w:pPr>
      <w:r w:rsidRPr="008E1526">
        <w:t>User proceeds through UIS</w:t>
      </w:r>
      <w:r w:rsidRPr="008E1526">
        <w:noBreakHyphen/>
        <w:t>RP</w:t>
      </w:r>
      <w:r w:rsidRPr="008E1526">
        <w:noBreakHyphen/>
        <w:t>02 and UIS</w:t>
      </w:r>
      <w:r w:rsidRPr="008E1526">
        <w:noBreakHyphen/>
        <w:t>RP</w:t>
      </w:r>
      <w:r w:rsidRPr="008E1526">
        <w:noBreakHyphen/>
        <w:t>03</w:t>
      </w:r>
    </w:p>
    <w:p w14:paraId="6186ECF8" w14:textId="77777777" w:rsidR="008E1526" w:rsidRPr="008E1526" w:rsidRDefault="008E1526" w:rsidP="008E1526">
      <w:pPr>
        <w:rPr>
          <w:b/>
          <w:bCs/>
        </w:rPr>
      </w:pPr>
      <w:r w:rsidRPr="008E1526">
        <w:rPr>
          <w:b/>
          <w:bCs/>
        </w:rPr>
        <w:t>6.7.4.5 Accessibility Requirements</w:t>
      </w:r>
    </w:p>
    <w:p w14:paraId="103DBE10" w14:textId="77777777" w:rsidR="008E1526" w:rsidRPr="008E1526" w:rsidRDefault="008E1526">
      <w:pPr>
        <w:pStyle w:val="ListParagraph"/>
        <w:numPr>
          <w:ilvl w:val="0"/>
          <w:numId w:val="76"/>
        </w:numPr>
      </w:pPr>
      <w:r w:rsidRPr="008E1526">
        <w:t>All form fields keyboard</w:t>
      </w:r>
      <w:r w:rsidRPr="008E1526">
        <w:noBreakHyphen/>
        <w:t>navigable</w:t>
      </w:r>
    </w:p>
    <w:p w14:paraId="2BB128BB" w14:textId="77777777" w:rsidR="008E1526" w:rsidRPr="008E1526" w:rsidRDefault="008E1526">
      <w:pPr>
        <w:pStyle w:val="ListParagraph"/>
        <w:numPr>
          <w:ilvl w:val="0"/>
          <w:numId w:val="76"/>
        </w:numPr>
      </w:pPr>
      <w:r w:rsidRPr="008E1526">
        <w:t>Labels programmatically associated with inputs</w:t>
      </w:r>
    </w:p>
    <w:p w14:paraId="46745B42" w14:textId="77777777" w:rsidR="008E1526" w:rsidRPr="008E1526" w:rsidRDefault="008E1526">
      <w:pPr>
        <w:pStyle w:val="ListParagraph"/>
        <w:numPr>
          <w:ilvl w:val="0"/>
          <w:numId w:val="76"/>
        </w:numPr>
      </w:pPr>
      <w:r w:rsidRPr="008E1526">
        <w:t>Inline errors announced via ARIA live region</w:t>
      </w:r>
    </w:p>
    <w:p w14:paraId="78DDDE32" w14:textId="77777777" w:rsidR="008E1526" w:rsidRPr="008E1526" w:rsidRDefault="008E1526">
      <w:pPr>
        <w:pStyle w:val="ListParagraph"/>
        <w:numPr>
          <w:ilvl w:val="0"/>
          <w:numId w:val="76"/>
        </w:numPr>
      </w:pPr>
      <w:r w:rsidRPr="008E1526">
        <w:t>Reset Password link must have descriptive ARIA label</w:t>
      </w:r>
    </w:p>
    <w:p w14:paraId="72A22197" w14:textId="77777777" w:rsidR="008E1526" w:rsidRPr="008E1526" w:rsidRDefault="008E1526">
      <w:pPr>
        <w:pStyle w:val="ListParagraph"/>
        <w:numPr>
          <w:ilvl w:val="0"/>
          <w:numId w:val="76"/>
        </w:numPr>
      </w:pPr>
      <w:r w:rsidRPr="008E1526">
        <w:t>Minimum tap targets (44–48px)</w:t>
      </w:r>
    </w:p>
    <w:p w14:paraId="701C0C8D" w14:textId="25ACFBA8" w:rsidR="007C42BE" w:rsidRPr="00734FD1" w:rsidRDefault="007C42BE" w:rsidP="00734FD1">
      <w:pPr>
        <w:rPr>
          <w:b/>
          <w:bCs/>
        </w:rPr>
      </w:pPr>
      <w:bookmarkStart w:id="55" w:name="_Toc228453827"/>
      <w:bookmarkStart w:id="56" w:name="_Toc228560654"/>
      <w:r w:rsidRPr="00734FD1">
        <w:rPr>
          <w:b/>
          <w:bCs/>
        </w:rPr>
        <w:t>6.</w:t>
      </w:r>
      <w:r w:rsidR="00464F4E" w:rsidRPr="00734FD1">
        <w:rPr>
          <w:b/>
          <w:bCs/>
        </w:rPr>
        <w:t>7</w:t>
      </w:r>
      <w:r w:rsidRPr="00734FD1">
        <w:rPr>
          <w:b/>
          <w:bCs/>
        </w:rPr>
        <w:t>.2 Related Requirements</w:t>
      </w:r>
      <w:bookmarkStart w:id="57" w:name="_Toc228453829"/>
      <w:bookmarkStart w:id="58" w:name="_Toc228560655"/>
      <w:bookmarkEnd w:id="55"/>
      <w:bookmarkEnd w:id="56"/>
      <w:r w:rsidR="00734FD1">
        <w:rPr>
          <w:b/>
          <w:bCs/>
        </w:rPr>
        <w:br/>
      </w:r>
      <w:r w:rsidR="008E1526" w:rsidRPr="008E1526">
        <w:t>BR</w:t>
      </w:r>
      <w:r w:rsidR="008E1526" w:rsidRPr="008E1526">
        <w:noBreakHyphen/>
        <w:t>PROF</w:t>
      </w:r>
      <w:r w:rsidR="008E1526" w:rsidRPr="008E1526">
        <w:noBreakHyphen/>
        <w:t>01, BR</w:t>
      </w:r>
      <w:r w:rsidR="008E1526" w:rsidRPr="008E1526">
        <w:noBreakHyphen/>
        <w:t>PROF</w:t>
      </w:r>
      <w:r w:rsidR="008E1526" w:rsidRPr="008E1526">
        <w:noBreakHyphen/>
        <w:t>02, BR</w:t>
      </w:r>
      <w:r w:rsidR="008E1526" w:rsidRPr="008E1526">
        <w:noBreakHyphen/>
        <w:t>PROF</w:t>
      </w:r>
      <w:r w:rsidR="008E1526" w:rsidRPr="008E1526">
        <w:noBreakHyphen/>
        <w:t>03, BR</w:t>
      </w:r>
      <w:r w:rsidR="008E1526" w:rsidRPr="008E1526">
        <w:noBreakHyphen/>
        <w:t>PROF</w:t>
      </w:r>
      <w:r w:rsidR="008E1526" w:rsidRPr="008E1526">
        <w:noBreakHyphen/>
        <w:t>04, BR</w:t>
      </w:r>
      <w:r w:rsidR="008E1526" w:rsidRPr="008E1526">
        <w:noBreakHyphen/>
        <w:t>PROF</w:t>
      </w:r>
      <w:r w:rsidR="008E1526" w:rsidRPr="008E1526">
        <w:noBreakHyphen/>
        <w:t xml:space="preserve">05 </w:t>
      </w:r>
      <w:r w:rsidR="00A82BAD">
        <w:br/>
      </w:r>
      <w:r w:rsidR="008E1526" w:rsidRPr="008E1526">
        <w:t>BR</w:t>
      </w:r>
      <w:r w:rsidR="008E1526" w:rsidRPr="008E1526">
        <w:noBreakHyphen/>
        <w:t>RP</w:t>
      </w:r>
      <w:r w:rsidR="008E1526" w:rsidRPr="008E1526">
        <w:noBreakHyphen/>
        <w:t xml:space="preserve">01 </w:t>
      </w:r>
      <w:r w:rsidRPr="007C42BE">
        <w:t>(Reset Password entry point)</w:t>
      </w:r>
      <w:bookmarkEnd w:id="57"/>
      <w:bookmarkEnd w:id="58"/>
    </w:p>
    <w:p w14:paraId="2BC81001" w14:textId="3699D3C3" w:rsidR="007C42BE" w:rsidRPr="00355C7E" w:rsidRDefault="007F203A" w:rsidP="00355C7E">
      <w:pPr>
        <w:rPr>
          <w:b/>
          <w:bCs/>
        </w:rPr>
      </w:pPr>
      <w:bookmarkStart w:id="59" w:name="_Toc228453830"/>
      <w:bookmarkStart w:id="60" w:name="_Toc228560656"/>
      <w:r>
        <w:rPr>
          <w:b/>
          <w:bCs/>
        </w:rPr>
        <w:br/>
      </w:r>
      <w:r w:rsidR="007C42BE" w:rsidRPr="00355C7E">
        <w:rPr>
          <w:b/>
          <w:bCs/>
        </w:rPr>
        <w:t>6.</w:t>
      </w:r>
      <w:r w:rsidR="00464F4E" w:rsidRPr="00355C7E">
        <w:rPr>
          <w:b/>
          <w:bCs/>
        </w:rPr>
        <w:t>7</w:t>
      </w:r>
      <w:r w:rsidR="007C42BE" w:rsidRPr="00355C7E">
        <w:rPr>
          <w:b/>
          <w:bCs/>
        </w:rPr>
        <w:t>.3 Wire Frame Reference</w:t>
      </w:r>
      <w:bookmarkStart w:id="61" w:name="_Toc228453831"/>
      <w:bookmarkStart w:id="62" w:name="_Toc228560657"/>
      <w:bookmarkEnd w:id="59"/>
      <w:bookmarkEnd w:id="60"/>
      <w:r w:rsidR="00355C7E">
        <w:rPr>
          <w:b/>
          <w:bCs/>
        </w:rPr>
        <w:br/>
      </w:r>
      <w:r w:rsidR="007C42BE" w:rsidRPr="007C42BE">
        <w:t>UIS</w:t>
      </w:r>
      <w:r w:rsidR="007C42BE" w:rsidRPr="007C42BE">
        <w:rPr>
          <w:rFonts w:ascii="Cambria Math" w:hAnsi="Cambria Math" w:cs="Cambria Math"/>
        </w:rPr>
        <w:t>‑</w:t>
      </w:r>
      <w:r w:rsidR="007C42BE" w:rsidRPr="007C42BE">
        <w:t>PROF</w:t>
      </w:r>
      <w:r w:rsidR="007C42BE" w:rsidRPr="007C42BE">
        <w:rPr>
          <w:rFonts w:ascii="Cambria Math" w:hAnsi="Cambria Math" w:cs="Cambria Math"/>
        </w:rPr>
        <w:t>‑</w:t>
      </w:r>
      <w:r w:rsidR="007C42BE" w:rsidRPr="007C42BE">
        <w:t>02</w:t>
      </w:r>
      <w:bookmarkEnd w:id="61"/>
      <w:bookmarkEnd w:id="62"/>
    </w:p>
    <w:p w14:paraId="351AC5DD" w14:textId="0C92A260" w:rsidR="007C42BE" w:rsidRPr="00355C7E" w:rsidRDefault="007C42BE" w:rsidP="00355C7E">
      <w:pPr>
        <w:rPr>
          <w:b/>
          <w:bCs/>
        </w:rPr>
      </w:pPr>
      <w:bookmarkStart w:id="63" w:name="_Toc228453832"/>
      <w:bookmarkStart w:id="64" w:name="_Toc228560658"/>
      <w:r w:rsidRPr="00355C7E">
        <w:rPr>
          <w:b/>
          <w:bCs/>
        </w:rPr>
        <w:t>6.</w:t>
      </w:r>
      <w:r w:rsidR="00464F4E" w:rsidRPr="00355C7E">
        <w:rPr>
          <w:b/>
          <w:bCs/>
        </w:rPr>
        <w:t>7</w:t>
      </w:r>
      <w:r w:rsidRPr="00355C7E">
        <w:rPr>
          <w:b/>
          <w:bCs/>
        </w:rPr>
        <w:t>.4 User Interface Design</w:t>
      </w:r>
      <w:bookmarkEnd w:id="63"/>
      <w:bookmarkEnd w:id="64"/>
    </w:p>
    <w:p w14:paraId="5F257E68" w14:textId="76978DE2" w:rsidR="007C42BE" w:rsidRDefault="007C42BE" w:rsidP="00355C7E">
      <w:pPr>
        <w:rPr>
          <w:b/>
          <w:bCs/>
        </w:rPr>
      </w:pPr>
      <w:bookmarkStart w:id="65" w:name="_Toc228453833"/>
      <w:bookmarkStart w:id="66" w:name="_Toc228560659"/>
      <w:r w:rsidRPr="00355C7E">
        <w:rPr>
          <w:b/>
          <w:bCs/>
        </w:rPr>
        <w:t>6.</w:t>
      </w:r>
      <w:r w:rsidR="00464F4E" w:rsidRPr="00355C7E">
        <w:rPr>
          <w:b/>
          <w:bCs/>
        </w:rPr>
        <w:t>7</w:t>
      </w:r>
      <w:r w:rsidRPr="00355C7E">
        <w:rPr>
          <w:b/>
          <w:bCs/>
        </w:rPr>
        <w:t>.4.1 Personal Information UI</w:t>
      </w:r>
      <w:bookmarkEnd w:id="65"/>
      <w:bookmarkEnd w:id="66"/>
    </w:p>
    <w:p w14:paraId="31A86737" w14:textId="74621B75" w:rsidR="00C96A86" w:rsidRPr="00355C7E" w:rsidRDefault="007A7101" w:rsidP="00355C7E">
      <w:pPr>
        <w:rPr>
          <w:b/>
          <w:bCs/>
        </w:rPr>
      </w:pPr>
      <w:r w:rsidRPr="00166406">
        <w:rPr>
          <w:rStyle w:val="Heading3Char"/>
          <w:noProof/>
        </w:rPr>
        <w:drawing>
          <wp:anchor distT="0" distB="0" distL="114300" distR="114300" simplePos="0" relativeHeight="251706368" behindDoc="0" locked="0" layoutInCell="1" allowOverlap="1" wp14:anchorId="5A3E4C42" wp14:editId="1268B5B0">
            <wp:simplePos x="0" y="0"/>
            <wp:positionH relativeFrom="column">
              <wp:posOffset>428625</wp:posOffset>
            </wp:positionH>
            <wp:positionV relativeFrom="paragraph">
              <wp:posOffset>2376581</wp:posOffset>
            </wp:positionV>
            <wp:extent cx="1554480" cy="182880"/>
            <wp:effectExtent l="0" t="0" r="7620" b="7620"/>
            <wp:wrapNone/>
            <wp:docPr id="45653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185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54480" cy="182880"/>
                    </a:xfrm>
                    <a:prstGeom prst="rect">
                      <a:avLst/>
                    </a:prstGeom>
                  </pic:spPr>
                </pic:pic>
              </a:graphicData>
            </a:graphic>
            <wp14:sizeRelH relativeFrom="page">
              <wp14:pctWidth>0</wp14:pctWidth>
            </wp14:sizeRelH>
            <wp14:sizeRelV relativeFrom="page">
              <wp14:pctHeight>0</wp14:pctHeight>
            </wp14:sizeRelV>
          </wp:anchor>
        </w:drawing>
      </w:r>
      <w:r>
        <w:rPr>
          <w:b/>
          <w:bCs/>
          <w:noProof/>
        </w:rPr>
        <mc:AlternateContent>
          <mc:Choice Requires="wps">
            <w:drawing>
              <wp:anchor distT="0" distB="0" distL="114300" distR="114300" simplePos="0" relativeHeight="251704320" behindDoc="0" locked="0" layoutInCell="1" allowOverlap="1" wp14:anchorId="533023F3" wp14:editId="266B2F07">
                <wp:simplePos x="0" y="0"/>
                <wp:positionH relativeFrom="column">
                  <wp:posOffset>47694</wp:posOffset>
                </wp:positionH>
                <wp:positionV relativeFrom="paragraph">
                  <wp:posOffset>2376892</wp:posOffset>
                </wp:positionV>
                <wp:extent cx="2381387" cy="223666"/>
                <wp:effectExtent l="0" t="0" r="0" b="5080"/>
                <wp:wrapNone/>
                <wp:docPr id="624995589" name="Rectangle 3"/>
                <wp:cNvGraphicFramePr/>
                <a:graphic xmlns:a="http://schemas.openxmlformats.org/drawingml/2006/main">
                  <a:graphicData uri="http://schemas.microsoft.com/office/word/2010/wordprocessingShape">
                    <wps:wsp>
                      <wps:cNvSpPr/>
                      <wps:spPr>
                        <a:xfrm>
                          <a:off x="0" y="0"/>
                          <a:ext cx="2381387" cy="22366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F21A20" id="Rectangle 3" o:spid="_x0000_s1026" style="position:absolute;margin-left:3.75pt;margin-top:187.15pt;width:187.5pt;height:17.6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" fillcolor="white [3212]" stroked="f" strokeweight="2pt"/>
            </w:pict>
          </mc:Fallback>
        </mc:AlternateContent>
      </w:r>
      <w:r w:rsidR="001F3544" w:rsidRPr="001F3544">
        <w:rPr>
          <w:b/>
          <w:bCs/>
          <w:noProof/>
        </w:rPr>
        <w:drawing>
          <wp:inline distT="0" distB="0" distL="0" distR="0" wp14:anchorId="5D7BB90A" wp14:editId="3FFA8873">
            <wp:extent cx="2517842" cy="2547533"/>
            <wp:effectExtent l="0" t="0" r="0" b="5715"/>
            <wp:docPr id="137959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94894" name=""/>
                    <pic:cNvPicPr/>
                  </pic:nvPicPr>
                  <pic:blipFill rotWithShape="1">
                    <a:blip r:embed="rId16"/>
                    <a:srcRect l="631" t="418" r="238"/>
                    <a:stretch>
                      <a:fillRect/>
                    </a:stretch>
                  </pic:blipFill>
                  <pic:spPr bwMode="auto">
                    <a:xfrm>
                      <a:off x="0" y="0"/>
                      <a:ext cx="2519936" cy="2549652"/>
                    </a:xfrm>
                    <a:prstGeom prst="rect">
                      <a:avLst/>
                    </a:prstGeom>
                    <a:ln>
                      <a:noFill/>
                    </a:ln>
                    <a:extLst>
                      <a:ext uri="{53640926-AAD7-44D8-BBD7-CCE9431645EC}">
                        <a14:shadowObscured xmlns:a14="http://schemas.microsoft.com/office/drawing/2010/main"/>
                      </a:ext>
                    </a:extLst>
                  </pic:spPr>
                </pic:pic>
              </a:graphicData>
            </a:graphic>
          </wp:inline>
        </w:drawing>
      </w:r>
    </w:p>
    <w:p w14:paraId="3C6F54CA" w14:textId="6328F200" w:rsidR="007C42BE" w:rsidRPr="00355C7E" w:rsidRDefault="007C42BE" w:rsidP="00355C7E">
      <w:pPr>
        <w:rPr>
          <w:b/>
          <w:bCs/>
        </w:rPr>
      </w:pPr>
      <w:bookmarkStart w:id="67" w:name="_Toc228453834"/>
      <w:bookmarkStart w:id="68" w:name="_Toc228560660"/>
      <w:r w:rsidRPr="00355C7E">
        <w:rPr>
          <w:b/>
          <w:bCs/>
        </w:rPr>
        <w:t>Header</w:t>
      </w:r>
      <w:bookmarkEnd w:id="67"/>
      <w:bookmarkEnd w:id="68"/>
    </w:p>
    <w:p w14:paraId="1614B0A3" w14:textId="2276971E" w:rsidR="007C42BE" w:rsidRPr="007C42BE" w:rsidRDefault="007C42BE">
      <w:pPr>
        <w:pStyle w:val="ListParagraph"/>
        <w:numPr>
          <w:ilvl w:val="0"/>
          <w:numId w:val="187"/>
        </w:numPr>
      </w:pPr>
      <w:bookmarkStart w:id="69" w:name="_Toc228453835"/>
      <w:bookmarkStart w:id="70" w:name="_Toc228560661"/>
      <w:r w:rsidRPr="007C42BE">
        <w:t>Title: “Personal Information”</w:t>
      </w:r>
      <w:bookmarkEnd w:id="69"/>
      <w:bookmarkEnd w:id="70"/>
    </w:p>
    <w:p w14:paraId="32C91C3B" w14:textId="11523F02" w:rsidR="007C42BE" w:rsidRPr="007C42BE" w:rsidRDefault="007C42BE">
      <w:pPr>
        <w:pStyle w:val="ListParagraph"/>
        <w:numPr>
          <w:ilvl w:val="0"/>
          <w:numId w:val="187"/>
        </w:numPr>
      </w:pPr>
      <w:bookmarkStart w:id="71" w:name="_Toc228453836"/>
      <w:bookmarkStart w:id="72" w:name="_Toc228560662"/>
      <w:r w:rsidRPr="007C42BE">
        <w:t>Back navigation to Profile (UIS</w:t>
      </w:r>
      <w:r w:rsidRPr="003F0B64">
        <w:rPr>
          <w:rFonts w:ascii="Cambria Math" w:hAnsi="Cambria Math" w:cs="Cambria Math"/>
        </w:rPr>
        <w:t>‑</w:t>
      </w:r>
      <w:r w:rsidRPr="007C42BE">
        <w:t>PROF</w:t>
      </w:r>
      <w:r w:rsidRPr="003F0B64">
        <w:rPr>
          <w:rFonts w:ascii="Cambria Math" w:hAnsi="Cambria Math" w:cs="Cambria Math"/>
        </w:rPr>
        <w:t>‑</w:t>
      </w:r>
      <w:r w:rsidRPr="007C42BE">
        <w:t>01)</w:t>
      </w:r>
      <w:bookmarkEnd w:id="71"/>
      <w:bookmarkEnd w:id="72"/>
    </w:p>
    <w:p w14:paraId="684CD40E" w14:textId="79777502" w:rsidR="007C42BE" w:rsidRPr="007C42BE" w:rsidRDefault="007C42BE">
      <w:pPr>
        <w:pStyle w:val="ListParagraph"/>
        <w:numPr>
          <w:ilvl w:val="0"/>
          <w:numId w:val="187"/>
        </w:numPr>
      </w:pPr>
      <w:bookmarkStart w:id="73" w:name="_Toc228453837"/>
      <w:bookmarkStart w:id="74" w:name="_Toc228560663"/>
      <w:r w:rsidRPr="007C42BE">
        <w:t>Standard authenticated header with NeuByte Logo, Notification Icon, and Hamburger Menu</w:t>
      </w:r>
      <w:bookmarkEnd w:id="73"/>
      <w:bookmarkEnd w:id="74"/>
    </w:p>
    <w:p w14:paraId="66700802" w14:textId="07BF42D9" w:rsidR="007C42BE" w:rsidRPr="003F0B64" w:rsidRDefault="007C42BE" w:rsidP="003F0B64">
      <w:pPr>
        <w:rPr>
          <w:b/>
          <w:bCs/>
        </w:rPr>
      </w:pPr>
      <w:bookmarkStart w:id="75" w:name="_Toc228453838"/>
      <w:bookmarkStart w:id="76" w:name="_Toc228560664"/>
      <w:r w:rsidRPr="003F0B64">
        <w:rPr>
          <w:b/>
          <w:bCs/>
        </w:rPr>
        <w:t>Form Fields</w:t>
      </w:r>
      <w:bookmarkEnd w:id="75"/>
      <w:bookmarkEnd w:id="76"/>
    </w:p>
    <w:p w14:paraId="72F01648" w14:textId="72E1DA59" w:rsidR="007C42BE" w:rsidRPr="007C42BE" w:rsidRDefault="007C42BE">
      <w:pPr>
        <w:pStyle w:val="ListParagraph"/>
        <w:numPr>
          <w:ilvl w:val="0"/>
          <w:numId w:val="179"/>
        </w:numPr>
      </w:pPr>
      <w:bookmarkStart w:id="77" w:name="_Toc228453839"/>
      <w:bookmarkStart w:id="78" w:name="_Toc228560665"/>
      <w:r w:rsidRPr="007C42BE">
        <w:lastRenderedPageBreak/>
        <w:t>Full Name</w:t>
      </w:r>
      <w:bookmarkEnd w:id="77"/>
      <w:bookmarkEnd w:id="78"/>
    </w:p>
    <w:p w14:paraId="7F93B506" w14:textId="0AF34021" w:rsidR="007C42BE" w:rsidRPr="007C42BE" w:rsidRDefault="007C42BE">
      <w:pPr>
        <w:pStyle w:val="ListParagraph"/>
        <w:numPr>
          <w:ilvl w:val="0"/>
          <w:numId w:val="179"/>
        </w:numPr>
      </w:pPr>
      <w:bookmarkStart w:id="79" w:name="_Toc228453840"/>
      <w:bookmarkStart w:id="80" w:name="_Toc228560666"/>
      <w:r w:rsidRPr="007C42BE">
        <w:t>Text input</w:t>
      </w:r>
      <w:bookmarkEnd w:id="79"/>
      <w:bookmarkEnd w:id="80"/>
    </w:p>
    <w:p w14:paraId="6094A488" w14:textId="2FC503A6" w:rsidR="007C42BE" w:rsidRPr="007C42BE" w:rsidRDefault="007C42BE">
      <w:pPr>
        <w:pStyle w:val="ListParagraph"/>
        <w:numPr>
          <w:ilvl w:val="0"/>
          <w:numId w:val="179"/>
        </w:numPr>
      </w:pPr>
      <w:bookmarkStart w:id="81" w:name="_Toc228453841"/>
      <w:bookmarkStart w:id="82" w:name="_Toc228560667"/>
      <w:r w:rsidRPr="007C42BE">
        <w:t>Pre</w:t>
      </w:r>
      <w:r w:rsidRPr="00734FD1">
        <w:rPr>
          <w:rFonts w:ascii="Cambria Math" w:hAnsi="Cambria Math" w:cs="Cambria Math"/>
        </w:rPr>
        <w:t>‑</w:t>
      </w:r>
      <w:r w:rsidRPr="007C42BE">
        <w:t>populated with user</w:t>
      </w:r>
      <w:r w:rsidRPr="00734FD1">
        <w:rPr>
          <w:rFonts w:cs="Eras Demi ITC"/>
        </w:rPr>
        <w:t>’</w:t>
      </w:r>
      <w:r w:rsidRPr="007C42BE">
        <w:t>s current name</w:t>
      </w:r>
      <w:bookmarkEnd w:id="81"/>
      <w:bookmarkEnd w:id="82"/>
    </w:p>
    <w:p w14:paraId="4178F143" w14:textId="667B3AD8" w:rsidR="007C42BE" w:rsidRPr="007C42BE" w:rsidRDefault="007C42BE">
      <w:pPr>
        <w:pStyle w:val="ListParagraph"/>
        <w:numPr>
          <w:ilvl w:val="0"/>
          <w:numId w:val="179"/>
        </w:numPr>
      </w:pPr>
      <w:bookmarkStart w:id="83" w:name="_Toc228453842"/>
      <w:bookmarkStart w:id="84" w:name="_Toc228560668"/>
      <w:r w:rsidRPr="007C42BE">
        <w:t>Editable</w:t>
      </w:r>
      <w:bookmarkEnd w:id="83"/>
      <w:bookmarkEnd w:id="84"/>
    </w:p>
    <w:p w14:paraId="57CC7AD8" w14:textId="16D86187" w:rsidR="007C42BE" w:rsidRPr="007C42BE" w:rsidRDefault="007C42BE">
      <w:pPr>
        <w:pStyle w:val="ListParagraph"/>
        <w:numPr>
          <w:ilvl w:val="0"/>
          <w:numId w:val="179"/>
        </w:numPr>
      </w:pPr>
      <w:bookmarkStart w:id="85" w:name="_Toc228453843"/>
      <w:bookmarkStart w:id="86" w:name="_Toc228560669"/>
      <w:r w:rsidRPr="007C42BE">
        <w:t>Phone Number</w:t>
      </w:r>
      <w:bookmarkEnd w:id="85"/>
      <w:bookmarkEnd w:id="86"/>
    </w:p>
    <w:p w14:paraId="5A9192B3" w14:textId="098C80C3" w:rsidR="007C42BE" w:rsidRPr="007C42BE" w:rsidRDefault="007C42BE">
      <w:pPr>
        <w:pStyle w:val="ListParagraph"/>
        <w:numPr>
          <w:ilvl w:val="0"/>
          <w:numId w:val="179"/>
        </w:numPr>
      </w:pPr>
      <w:bookmarkStart w:id="87" w:name="_Toc228453844"/>
      <w:bookmarkStart w:id="88" w:name="_Toc228560670"/>
      <w:r w:rsidRPr="007C42BE">
        <w:t>Text input</w:t>
      </w:r>
      <w:bookmarkEnd w:id="87"/>
      <w:bookmarkEnd w:id="88"/>
    </w:p>
    <w:p w14:paraId="1DB5BBE4" w14:textId="0AB06C75" w:rsidR="007C42BE" w:rsidRPr="007C42BE" w:rsidRDefault="007C42BE">
      <w:pPr>
        <w:pStyle w:val="ListParagraph"/>
        <w:numPr>
          <w:ilvl w:val="0"/>
          <w:numId w:val="179"/>
        </w:numPr>
      </w:pPr>
      <w:bookmarkStart w:id="89" w:name="_Toc228453845"/>
      <w:bookmarkStart w:id="90" w:name="_Toc228560671"/>
      <w:r w:rsidRPr="007C42BE">
        <w:t>U.S. format only (###</w:t>
      </w:r>
      <w:r w:rsidRPr="00734FD1">
        <w:rPr>
          <w:rFonts w:ascii="Cambria Math" w:hAnsi="Cambria Math" w:cs="Cambria Math"/>
        </w:rPr>
        <w:t>‑</w:t>
      </w:r>
      <w:r w:rsidRPr="007C42BE">
        <w:t>###</w:t>
      </w:r>
      <w:r w:rsidRPr="00734FD1">
        <w:rPr>
          <w:rFonts w:ascii="Cambria Math" w:hAnsi="Cambria Math" w:cs="Cambria Math"/>
        </w:rPr>
        <w:t>‑</w:t>
      </w:r>
      <w:r w:rsidRPr="007C42BE">
        <w:t>####)</w:t>
      </w:r>
      <w:bookmarkEnd w:id="89"/>
      <w:bookmarkEnd w:id="90"/>
    </w:p>
    <w:p w14:paraId="5FF5CBA7" w14:textId="7DCE88EB" w:rsidR="007C42BE" w:rsidRPr="007C42BE" w:rsidRDefault="007C42BE">
      <w:pPr>
        <w:pStyle w:val="ListParagraph"/>
        <w:numPr>
          <w:ilvl w:val="0"/>
          <w:numId w:val="179"/>
        </w:numPr>
      </w:pPr>
      <w:bookmarkStart w:id="91" w:name="_Toc228453846"/>
      <w:bookmarkStart w:id="92" w:name="_Toc228560672"/>
      <w:r w:rsidRPr="007C42BE">
        <w:t>Numeric keyboard</w:t>
      </w:r>
      <w:bookmarkEnd w:id="91"/>
      <w:bookmarkEnd w:id="92"/>
    </w:p>
    <w:p w14:paraId="7392BDDA" w14:textId="34386A83" w:rsidR="007C42BE" w:rsidRPr="007C42BE" w:rsidRDefault="007C42BE">
      <w:pPr>
        <w:pStyle w:val="ListParagraph"/>
        <w:numPr>
          <w:ilvl w:val="0"/>
          <w:numId w:val="179"/>
        </w:numPr>
      </w:pPr>
      <w:bookmarkStart w:id="93" w:name="_Toc228453847"/>
      <w:bookmarkStart w:id="94" w:name="_Toc228560673"/>
      <w:r w:rsidRPr="007C42BE">
        <w:t>Optional field</w:t>
      </w:r>
      <w:bookmarkEnd w:id="93"/>
      <w:bookmarkEnd w:id="94"/>
    </w:p>
    <w:p w14:paraId="5F8A3B85" w14:textId="4346C6FB" w:rsidR="007C42BE" w:rsidRPr="007C42BE" w:rsidRDefault="007C42BE">
      <w:pPr>
        <w:pStyle w:val="ListParagraph"/>
        <w:numPr>
          <w:ilvl w:val="0"/>
          <w:numId w:val="179"/>
        </w:numPr>
      </w:pPr>
      <w:bookmarkStart w:id="95" w:name="_Toc228453848"/>
      <w:bookmarkStart w:id="96" w:name="_Toc228560674"/>
      <w:r w:rsidRPr="007C42BE">
        <w:t>Phone Type</w:t>
      </w:r>
      <w:bookmarkEnd w:id="95"/>
      <w:bookmarkEnd w:id="96"/>
    </w:p>
    <w:p w14:paraId="551A49BD" w14:textId="50145713" w:rsidR="007C42BE" w:rsidRPr="007C42BE" w:rsidRDefault="007C42BE">
      <w:pPr>
        <w:pStyle w:val="ListParagraph"/>
        <w:numPr>
          <w:ilvl w:val="0"/>
          <w:numId w:val="179"/>
        </w:numPr>
      </w:pPr>
      <w:bookmarkStart w:id="97" w:name="_Toc228453849"/>
      <w:bookmarkStart w:id="98" w:name="_Toc228560675"/>
      <w:r w:rsidRPr="007C42BE">
        <w:t>Dropdown: Mobile, Home, Work</w:t>
      </w:r>
      <w:bookmarkEnd w:id="97"/>
      <w:bookmarkEnd w:id="98"/>
    </w:p>
    <w:p w14:paraId="6C8BAB21" w14:textId="52F0D547" w:rsidR="007C42BE" w:rsidRPr="007C42BE" w:rsidRDefault="007C42BE">
      <w:pPr>
        <w:pStyle w:val="ListParagraph"/>
        <w:numPr>
          <w:ilvl w:val="0"/>
          <w:numId w:val="179"/>
        </w:numPr>
      </w:pPr>
      <w:bookmarkStart w:id="99" w:name="_Toc228453850"/>
      <w:bookmarkStart w:id="100" w:name="_Toc228560676"/>
      <w:r w:rsidRPr="007C42BE">
        <w:t>Required only if Phone Number is provided</w:t>
      </w:r>
      <w:bookmarkEnd w:id="99"/>
      <w:bookmarkEnd w:id="100"/>
    </w:p>
    <w:p w14:paraId="15D42D81" w14:textId="77777777" w:rsidR="001F3544" w:rsidRDefault="001F3544" w:rsidP="00734FD1">
      <w:pPr>
        <w:rPr>
          <w:b/>
          <w:bCs/>
        </w:rPr>
      </w:pPr>
      <w:bookmarkStart w:id="101" w:name="_Toc228453851"/>
      <w:bookmarkStart w:id="102" w:name="_Toc228560677"/>
    </w:p>
    <w:p w14:paraId="159CF72C" w14:textId="77777777" w:rsidR="001F3544" w:rsidRDefault="001F3544" w:rsidP="00734FD1">
      <w:pPr>
        <w:rPr>
          <w:b/>
          <w:bCs/>
        </w:rPr>
      </w:pPr>
    </w:p>
    <w:p w14:paraId="4530F82A" w14:textId="07E27486" w:rsidR="007C42BE" w:rsidRPr="00734FD1" w:rsidRDefault="007C42BE" w:rsidP="00734FD1">
      <w:pPr>
        <w:rPr>
          <w:b/>
          <w:bCs/>
        </w:rPr>
      </w:pPr>
      <w:r w:rsidRPr="00734FD1">
        <w:rPr>
          <w:b/>
          <w:bCs/>
        </w:rPr>
        <w:t>Account Actions</w:t>
      </w:r>
      <w:bookmarkEnd w:id="101"/>
      <w:bookmarkEnd w:id="102"/>
    </w:p>
    <w:p w14:paraId="02AD41BF" w14:textId="02F909C0" w:rsidR="007C42BE" w:rsidRPr="007C42BE" w:rsidRDefault="007C42BE">
      <w:pPr>
        <w:pStyle w:val="ListParagraph"/>
        <w:numPr>
          <w:ilvl w:val="0"/>
          <w:numId w:val="180"/>
        </w:numPr>
      </w:pPr>
      <w:bookmarkStart w:id="103" w:name="_Toc228453852"/>
      <w:bookmarkStart w:id="104" w:name="_Toc228560678"/>
      <w:r w:rsidRPr="007C42BE">
        <w:t>Reset Password (link)</w:t>
      </w:r>
      <w:bookmarkEnd w:id="103"/>
      <w:bookmarkEnd w:id="104"/>
    </w:p>
    <w:p w14:paraId="4BBFF1BC" w14:textId="26F7AE0B" w:rsidR="007C42BE" w:rsidRPr="007C42BE" w:rsidRDefault="007C42BE">
      <w:pPr>
        <w:pStyle w:val="ListParagraph"/>
        <w:numPr>
          <w:ilvl w:val="0"/>
          <w:numId w:val="180"/>
        </w:numPr>
      </w:pPr>
      <w:bookmarkStart w:id="105" w:name="_Toc228453853"/>
      <w:bookmarkStart w:id="106" w:name="_Toc228560679"/>
      <w:r w:rsidRPr="007C42BE">
        <w:t>Opens UIS</w:t>
      </w:r>
      <w:r w:rsidRPr="00734FD1">
        <w:rPr>
          <w:rFonts w:ascii="Cambria Math" w:hAnsi="Cambria Math" w:cs="Cambria Math"/>
        </w:rPr>
        <w:t>‑</w:t>
      </w:r>
      <w:r w:rsidRPr="007C42BE">
        <w:t>RP</w:t>
      </w:r>
      <w:r w:rsidRPr="00734FD1">
        <w:rPr>
          <w:rFonts w:ascii="Cambria Math" w:hAnsi="Cambria Math" w:cs="Cambria Math"/>
        </w:rPr>
        <w:t>‑</w:t>
      </w:r>
      <w:r w:rsidRPr="007C42BE">
        <w:t>01 (Reset Password Modal Confirmation)</w:t>
      </w:r>
      <w:bookmarkEnd w:id="105"/>
      <w:bookmarkEnd w:id="106"/>
    </w:p>
    <w:p w14:paraId="28F43837" w14:textId="2D1C30A2" w:rsidR="00734FD1" w:rsidRDefault="007C42BE">
      <w:pPr>
        <w:pStyle w:val="ListParagraph"/>
        <w:numPr>
          <w:ilvl w:val="0"/>
          <w:numId w:val="180"/>
        </w:numPr>
      </w:pPr>
      <w:bookmarkStart w:id="107" w:name="_Toc228453854"/>
      <w:bookmarkStart w:id="108" w:name="_Toc228560680"/>
      <w:r w:rsidRPr="007C42BE">
        <w:t>Uses the same flow as unauthenticated reset</w:t>
      </w:r>
      <w:bookmarkStart w:id="109" w:name="_Toc228453855"/>
      <w:bookmarkStart w:id="110" w:name="_Toc228560681"/>
      <w:bookmarkEnd w:id="107"/>
      <w:bookmarkEnd w:id="108"/>
    </w:p>
    <w:p w14:paraId="26BBBED2" w14:textId="77777777" w:rsidR="00734FD1" w:rsidRDefault="007C42BE" w:rsidP="00734FD1">
      <w:pPr>
        <w:rPr>
          <w:rFonts w:ascii="Eras Demi ITC" w:eastAsia="Times New Roman" w:hAnsi="Eras Demi ITC"/>
        </w:rPr>
      </w:pPr>
      <w:r w:rsidRPr="00734FD1">
        <w:rPr>
          <w:rFonts w:ascii="Eras Demi ITC" w:eastAsia="Times New Roman" w:hAnsi="Eras Demi ITC"/>
        </w:rPr>
        <w:t>Buttons</w:t>
      </w:r>
      <w:bookmarkStart w:id="111" w:name="_Toc228453856"/>
      <w:bookmarkStart w:id="112" w:name="_Toc228560682"/>
      <w:bookmarkEnd w:id="109"/>
      <w:bookmarkEnd w:id="110"/>
    </w:p>
    <w:p w14:paraId="3FE6B519" w14:textId="77777777" w:rsidR="00734FD1" w:rsidRDefault="007C42BE" w:rsidP="00734FD1">
      <w:pPr>
        <w:pStyle w:val="ListParagraph"/>
        <w:numPr>
          <w:ilvl w:val="0"/>
          <w:numId w:val="54"/>
        </w:numPr>
        <w:rPr>
          <w:rFonts w:eastAsia="Times New Roman"/>
        </w:rPr>
      </w:pPr>
      <w:r w:rsidRPr="00734FD1">
        <w:rPr>
          <w:rFonts w:eastAsia="Times New Roman"/>
        </w:rPr>
        <w:t>Save (primary)</w:t>
      </w:r>
      <w:bookmarkStart w:id="113" w:name="_Toc228453857"/>
      <w:bookmarkStart w:id="114" w:name="_Toc228560683"/>
      <w:bookmarkEnd w:id="111"/>
      <w:bookmarkEnd w:id="112"/>
    </w:p>
    <w:p w14:paraId="5CC75A2B" w14:textId="77777777" w:rsidR="00734FD1" w:rsidRDefault="007C42BE" w:rsidP="00734FD1">
      <w:pPr>
        <w:pStyle w:val="ListParagraph"/>
        <w:numPr>
          <w:ilvl w:val="0"/>
          <w:numId w:val="54"/>
        </w:numPr>
        <w:rPr>
          <w:rFonts w:eastAsia="Times New Roman"/>
        </w:rPr>
      </w:pPr>
      <w:r w:rsidRPr="00734FD1">
        <w:rPr>
          <w:rFonts w:eastAsia="Times New Roman"/>
        </w:rPr>
        <w:t>Enabled only when changes are detected</w:t>
      </w:r>
      <w:bookmarkStart w:id="115" w:name="_Toc228453858"/>
      <w:bookmarkStart w:id="116" w:name="_Toc228560684"/>
      <w:bookmarkEnd w:id="113"/>
      <w:bookmarkEnd w:id="114"/>
    </w:p>
    <w:p w14:paraId="17A85B1E" w14:textId="77777777" w:rsidR="00734FD1" w:rsidRDefault="007C42BE" w:rsidP="00734FD1">
      <w:pPr>
        <w:pStyle w:val="ListParagraph"/>
        <w:numPr>
          <w:ilvl w:val="0"/>
          <w:numId w:val="54"/>
        </w:numPr>
        <w:rPr>
          <w:rFonts w:eastAsia="Times New Roman"/>
        </w:rPr>
      </w:pPr>
      <w:r w:rsidRPr="00734FD1">
        <w:rPr>
          <w:rFonts w:eastAsia="Times New Roman"/>
        </w:rPr>
        <w:t>Cancel (secondary)</w:t>
      </w:r>
      <w:bookmarkStart w:id="117" w:name="_Toc228453859"/>
      <w:bookmarkStart w:id="118" w:name="_Toc228560685"/>
      <w:bookmarkEnd w:id="115"/>
      <w:bookmarkEnd w:id="116"/>
    </w:p>
    <w:p w14:paraId="28B27D79" w14:textId="77777777" w:rsidR="00734FD1" w:rsidRPr="00734FD1" w:rsidRDefault="007C42BE" w:rsidP="007C42BE">
      <w:pPr>
        <w:pStyle w:val="ListParagraph"/>
        <w:numPr>
          <w:ilvl w:val="0"/>
          <w:numId w:val="54"/>
        </w:numPr>
        <w:rPr>
          <w:rFonts w:ascii="Eras Demi ITC" w:eastAsia="Times New Roman" w:hAnsi="Eras Demi ITC"/>
        </w:rPr>
      </w:pPr>
      <w:r w:rsidRPr="00734FD1">
        <w:rPr>
          <w:rFonts w:eastAsia="Times New Roman"/>
        </w:rPr>
        <w:t>Returns to UIS</w:t>
      </w:r>
      <w:r w:rsidRPr="00734FD1">
        <w:rPr>
          <w:rFonts w:ascii="Cambria Math" w:eastAsia="Times New Roman" w:hAnsi="Cambria Math" w:cs="Cambria Math"/>
        </w:rPr>
        <w:t>‑</w:t>
      </w:r>
      <w:r w:rsidRPr="00734FD1">
        <w:rPr>
          <w:rFonts w:eastAsia="Times New Roman"/>
        </w:rPr>
        <w:t>PROF</w:t>
      </w:r>
      <w:r w:rsidRPr="00734FD1">
        <w:rPr>
          <w:rFonts w:ascii="Cambria Math" w:eastAsia="Times New Roman" w:hAnsi="Cambria Math" w:cs="Cambria Math"/>
        </w:rPr>
        <w:t>‑</w:t>
      </w:r>
      <w:r w:rsidRPr="00734FD1">
        <w:rPr>
          <w:rFonts w:eastAsia="Times New Roman"/>
        </w:rPr>
        <w:t>01 without saving</w:t>
      </w:r>
      <w:bookmarkStart w:id="119" w:name="_Toc228453860"/>
      <w:bookmarkStart w:id="120" w:name="_Toc228560686"/>
      <w:bookmarkEnd w:id="117"/>
      <w:bookmarkEnd w:id="118"/>
    </w:p>
    <w:p w14:paraId="25ECF6C7" w14:textId="4AC5FE1D" w:rsidR="007C42BE" w:rsidRPr="00734FD1" w:rsidRDefault="007C42BE" w:rsidP="00734FD1">
      <w:pPr>
        <w:rPr>
          <w:rFonts w:ascii="Eras Demi ITC" w:eastAsia="Times New Roman" w:hAnsi="Eras Demi ITC"/>
        </w:rPr>
      </w:pPr>
      <w:r w:rsidRPr="00734FD1">
        <w:rPr>
          <w:rFonts w:ascii="Eras Demi ITC" w:eastAsia="Times New Roman" w:hAnsi="Eras Demi ITC"/>
        </w:rPr>
        <w:t>6.</w:t>
      </w:r>
      <w:r w:rsidR="00464F4E" w:rsidRPr="00734FD1">
        <w:rPr>
          <w:rFonts w:ascii="Eras Demi ITC" w:eastAsia="Times New Roman" w:hAnsi="Eras Demi ITC"/>
        </w:rPr>
        <w:t>7</w:t>
      </w:r>
      <w:r w:rsidRPr="00734FD1">
        <w:rPr>
          <w:rFonts w:ascii="Eras Demi ITC" w:eastAsia="Times New Roman" w:hAnsi="Eras Demi ITC"/>
        </w:rPr>
        <w:t>.5 Interaction Rules &amp; Behaviors</w:t>
      </w:r>
      <w:bookmarkEnd w:id="119"/>
      <w:bookmarkEnd w:id="120"/>
    </w:p>
    <w:p w14:paraId="0EC402DE" w14:textId="77777777" w:rsidR="007C42BE" w:rsidRPr="00734FD1" w:rsidRDefault="007C42BE" w:rsidP="00734FD1">
      <w:pPr>
        <w:rPr>
          <w:b/>
          <w:bCs/>
        </w:rPr>
      </w:pPr>
      <w:bookmarkStart w:id="121" w:name="_Toc228453861"/>
      <w:bookmarkStart w:id="122" w:name="_Toc228560687"/>
      <w:r w:rsidRPr="00734FD1">
        <w:rPr>
          <w:b/>
          <w:bCs/>
        </w:rPr>
        <w:t>Initial Load</w:t>
      </w:r>
      <w:bookmarkEnd w:id="121"/>
      <w:bookmarkEnd w:id="122"/>
    </w:p>
    <w:p w14:paraId="10AEB892" w14:textId="1DA12CF2" w:rsidR="007C42BE" w:rsidRPr="007C42BE" w:rsidRDefault="007C42BE">
      <w:pPr>
        <w:pStyle w:val="ListParagraph"/>
        <w:numPr>
          <w:ilvl w:val="0"/>
          <w:numId w:val="181"/>
        </w:numPr>
      </w:pPr>
      <w:bookmarkStart w:id="123" w:name="_Toc228453862"/>
      <w:bookmarkStart w:id="124" w:name="_Toc228560688"/>
      <w:r w:rsidRPr="007C42BE">
        <w:t>Fetch user profile data</w:t>
      </w:r>
      <w:bookmarkEnd w:id="123"/>
      <w:bookmarkEnd w:id="124"/>
    </w:p>
    <w:p w14:paraId="19EB7C2D" w14:textId="4B460094" w:rsidR="007C42BE" w:rsidRPr="007C42BE" w:rsidRDefault="007C42BE">
      <w:pPr>
        <w:pStyle w:val="ListParagraph"/>
        <w:numPr>
          <w:ilvl w:val="0"/>
          <w:numId w:val="181"/>
        </w:numPr>
      </w:pPr>
      <w:bookmarkStart w:id="125" w:name="_Toc228453863"/>
      <w:bookmarkStart w:id="126" w:name="_Toc228560689"/>
      <w:r w:rsidRPr="007C42BE">
        <w:t>Populate Full Name, Phone Number, and Phone Type</w:t>
      </w:r>
      <w:bookmarkEnd w:id="125"/>
      <w:bookmarkEnd w:id="126"/>
    </w:p>
    <w:p w14:paraId="7A079A98" w14:textId="5790FE3D" w:rsidR="007C42BE" w:rsidRPr="007C42BE" w:rsidRDefault="007C42BE">
      <w:pPr>
        <w:pStyle w:val="ListParagraph"/>
        <w:numPr>
          <w:ilvl w:val="0"/>
          <w:numId w:val="181"/>
        </w:numPr>
      </w:pPr>
      <w:bookmarkStart w:id="127" w:name="_Toc228453864"/>
      <w:bookmarkStart w:id="128" w:name="_Toc228560690"/>
      <w:r w:rsidRPr="007C42BE">
        <w:t>Reset Password link always available</w:t>
      </w:r>
      <w:bookmarkEnd w:id="127"/>
      <w:bookmarkEnd w:id="128"/>
    </w:p>
    <w:p w14:paraId="10C2A7AB" w14:textId="77777777" w:rsidR="007C42BE" w:rsidRPr="007C42BE" w:rsidRDefault="007C42BE">
      <w:pPr>
        <w:pStyle w:val="ListParagraph"/>
        <w:numPr>
          <w:ilvl w:val="0"/>
          <w:numId w:val="181"/>
        </w:numPr>
      </w:pPr>
      <w:bookmarkStart w:id="129" w:name="_Toc228453865"/>
      <w:bookmarkStart w:id="130" w:name="_Toc228560691"/>
      <w:r w:rsidRPr="007C42BE">
        <w:t>Save Behavior</w:t>
      </w:r>
      <w:bookmarkEnd w:id="129"/>
      <w:bookmarkEnd w:id="130"/>
    </w:p>
    <w:p w14:paraId="16A6F4B6" w14:textId="54C1C21E" w:rsidR="007C42BE" w:rsidRPr="007C42BE" w:rsidRDefault="007C42BE">
      <w:pPr>
        <w:pStyle w:val="ListParagraph"/>
        <w:numPr>
          <w:ilvl w:val="0"/>
          <w:numId w:val="181"/>
        </w:numPr>
      </w:pPr>
      <w:bookmarkStart w:id="131" w:name="_Toc228453866"/>
      <w:bookmarkStart w:id="132" w:name="_Toc228560692"/>
      <w:r w:rsidRPr="007C42BE">
        <w:t>Validate fields</w:t>
      </w:r>
      <w:bookmarkEnd w:id="131"/>
      <w:bookmarkEnd w:id="132"/>
    </w:p>
    <w:p w14:paraId="1E069654" w14:textId="2840DAC2" w:rsidR="007C42BE" w:rsidRPr="007C42BE" w:rsidRDefault="007C42BE">
      <w:pPr>
        <w:pStyle w:val="ListParagraph"/>
        <w:numPr>
          <w:ilvl w:val="0"/>
          <w:numId w:val="181"/>
        </w:numPr>
      </w:pPr>
      <w:bookmarkStart w:id="133" w:name="_Toc228453867"/>
      <w:bookmarkStart w:id="134" w:name="_Toc228560693"/>
      <w:r w:rsidRPr="007C42BE">
        <w:t>Submit updated profile data</w:t>
      </w:r>
      <w:bookmarkEnd w:id="133"/>
      <w:bookmarkEnd w:id="134"/>
    </w:p>
    <w:p w14:paraId="7DC1CE6F" w14:textId="5B15007E" w:rsidR="007C42BE" w:rsidRPr="007C42BE" w:rsidRDefault="007C42BE">
      <w:pPr>
        <w:pStyle w:val="ListParagraph"/>
        <w:numPr>
          <w:ilvl w:val="0"/>
          <w:numId w:val="181"/>
        </w:numPr>
      </w:pPr>
      <w:bookmarkStart w:id="135" w:name="_Toc228453868"/>
      <w:bookmarkStart w:id="136" w:name="_Toc228560694"/>
      <w:r w:rsidRPr="007C42BE">
        <w:t>Show success toast (“Profile updated”)</w:t>
      </w:r>
      <w:bookmarkEnd w:id="135"/>
      <w:bookmarkEnd w:id="136"/>
    </w:p>
    <w:p w14:paraId="0F1961D4" w14:textId="4FC0CE92" w:rsidR="007C42BE" w:rsidRPr="007C42BE" w:rsidRDefault="007C42BE">
      <w:pPr>
        <w:pStyle w:val="ListParagraph"/>
        <w:numPr>
          <w:ilvl w:val="0"/>
          <w:numId w:val="181"/>
        </w:numPr>
      </w:pPr>
      <w:bookmarkStart w:id="137" w:name="_Toc228453869"/>
      <w:bookmarkStart w:id="138" w:name="_Toc228560695"/>
      <w:r w:rsidRPr="007C42BE">
        <w:t>Return to UIS</w:t>
      </w:r>
      <w:r w:rsidRPr="00734FD1">
        <w:rPr>
          <w:rFonts w:ascii="Cambria Math" w:hAnsi="Cambria Math" w:cs="Cambria Math"/>
        </w:rPr>
        <w:t>‑</w:t>
      </w:r>
      <w:r w:rsidRPr="007C42BE">
        <w:t>PROF</w:t>
      </w:r>
      <w:r w:rsidRPr="00734FD1">
        <w:rPr>
          <w:rFonts w:ascii="Cambria Math" w:hAnsi="Cambria Math" w:cs="Cambria Math"/>
        </w:rPr>
        <w:t>‑</w:t>
      </w:r>
      <w:r w:rsidRPr="007C42BE">
        <w:t>01</w:t>
      </w:r>
      <w:bookmarkEnd w:id="137"/>
      <w:bookmarkEnd w:id="138"/>
    </w:p>
    <w:p w14:paraId="5BCAABE6" w14:textId="3EE9F55C" w:rsidR="007C42BE" w:rsidRPr="00734FD1" w:rsidRDefault="007C42BE" w:rsidP="00734FD1">
      <w:pPr>
        <w:rPr>
          <w:b/>
          <w:bCs/>
        </w:rPr>
      </w:pPr>
      <w:bookmarkStart w:id="139" w:name="_Toc228453870"/>
      <w:bookmarkStart w:id="140" w:name="_Toc228560696"/>
      <w:r w:rsidRPr="00734FD1">
        <w:rPr>
          <w:b/>
          <w:bCs/>
        </w:rPr>
        <w:t>Cancel Behavior</w:t>
      </w:r>
      <w:bookmarkEnd w:id="139"/>
      <w:bookmarkEnd w:id="140"/>
    </w:p>
    <w:p w14:paraId="09318501" w14:textId="594FEE3E" w:rsidR="007C42BE" w:rsidRPr="00662FAF" w:rsidRDefault="007C42BE">
      <w:pPr>
        <w:pStyle w:val="ListParagraph"/>
        <w:numPr>
          <w:ilvl w:val="0"/>
          <w:numId w:val="182"/>
        </w:numPr>
      </w:pPr>
      <w:bookmarkStart w:id="141" w:name="_Toc228453871"/>
      <w:bookmarkStart w:id="142" w:name="_Toc228560697"/>
      <w:r w:rsidRPr="00662FAF">
        <w:t>Discard changes</w:t>
      </w:r>
      <w:bookmarkEnd w:id="141"/>
      <w:bookmarkEnd w:id="142"/>
    </w:p>
    <w:p w14:paraId="4BC820CC" w14:textId="6A739CD5" w:rsidR="007C42BE" w:rsidRPr="00662FAF" w:rsidRDefault="007C42BE">
      <w:pPr>
        <w:pStyle w:val="ListParagraph"/>
        <w:numPr>
          <w:ilvl w:val="0"/>
          <w:numId w:val="182"/>
        </w:numPr>
      </w:pPr>
      <w:bookmarkStart w:id="143" w:name="_Toc228453872"/>
      <w:bookmarkStart w:id="144" w:name="_Toc228560698"/>
      <w:r w:rsidRPr="00662FAF">
        <w:t>Navigate back to UIS</w:t>
      </w:r>
      <w:r w:rsidRPr="00734FD1">
        <w:rPr>
          <w:rFonts w:ascii="Cambria Math" w:hAnsi="Cambria Math" w:cs="Cambria Math"/>
        </w:rPr>
        <w:t>‑</w:t>
      </w:r>
      <w:r w:rsidRPr="00662FAF">
        <w:t>PROF</w:t>
      </w:r>
      <w:r w:rsidRPr="00734FD1">
        <w:rPr>
          <w:rFonts w:ascii="Cambria Math" w:hAnsi="Cambria Math" w:cs="Cambria Math"/>
        </w:rPr>
        <w:t>‑</w:t>
      </w:r>
      <w:r w:rsidRPr="00662FAF">
        <w:t>01</w:t>
      </w:r>
      <w:bookmarkEnd w:id="143"/>
      <w:bookmarkEnd w:id="144"/>
    </w:p>
    <w:p w14:paraId="579F1D1B" w14:textId="77777777" w:rsidR="007C42BE" w:rsidRPr="007C42BE" w:rsidRDefault="007C42BE">
      <w:pPr>
        <w:pStyle w:val="ListParagraph"/>
        <w:numPr>
          <w:ilvl w:val="0"/>
          <w:numId w:val="182"/>
        </w:numPr>
      </w:pPr>
      <w:bookmarkStart w:id="145" w:name="_Toc228453873"/>
      <w:bookmarkStart w:id="146" w:name="_Toc228560699"/>
      <w:r w:rsidRPr="007C42BE">
        <w:lastRenderedPageBreak/>
        <w:t>Reset Password Link</w:t>
      </w:r>
      <w:bookmarkEnd w:id="145"/>
      <w:bookmarkEnd w:id="146"/>
    </w:p>
    <w:p w14:paraId="0E2C7D56" w14:textId="4F170CCE" w:rsidR="007C42BE" w:rsidRPr="007C42BE" w:rsidRDefault="007C42BE">
      <w:pPr>
        <w:pStyle w:val="ListParagraph"/>
        <w:numPr>
          <w:ilvl w:val="0"/>
          <w:numId w:val="182"/>
        </w:numPr>
      </w:pPr>
      <w:bookmarkStart w:id="147" w:name="_Toc228453874"/>
      <w:bookmarkStart w:id="148" w:name="_Toc228560700"/>
      <w:r w:rsidRPr="007C42BE">
        <w:t>Opens UIS</w:t>
      </w:r>
      <w:r w:rsidRPr="00734FD1">
        <w:rPr>
          <w:rFonts w:ascii="Cambria Math" w:hAnsi="Cambria Math" w:cs="Cambria Math"/>
        </w:rPr>
        <w:t>‑</w:t>
      </w:r>
      <w:r w:rsidRPr="007C42BE">
        <w:t>RP</w:t>
      </w:r>
      <w:r w:rsidRPr="00734FD1">
        <w:rPr>
          <w:rFonts w:ascii="Cambria Math" w:hAnsi="Cambria Math" w:cs="Cambria Math"/>
        </w:rPr>
        <w:t>‑</w:t>
      </w:r>
      <w:r w:rsidRPr="007C42BE">
        <w:t>01 modal</w:t>
      </w:r>
      <w:bookmarkEnd w:id="147"/>
      <w:bookmarkEnd w:id="148"/>
    </w:p>
    <w:p w14:paraId="5BD10EA1" w14:textId="42532B3B" w:rsidR="007C42BE" w:rsidRPr="007C42BE" w:rsidRDefault="007C42BE">
      <w:pPr>
        <w:pStyle w:val="ListParagraph"/>
        <w:numPr>
          <w:ilvl w:val="0"/>
          <w:numId w:val="182"/>
        </w:numPr>
      </w:pPr>
      <w:bookmarkStart w:id="149" w:name="_Toc228453875"/>
      <w:bookmarkStart w:id="150" w:name="_Toc228560701"/>
      <w:r w:rsidRPr="007C42BE">
        <w:t>User proceeds through UIS</w:t>
      </w:r>
      <w:r w:rsidRPr="00734FD1">
        <w:rPr>
          <w:rFonts w:ascii="Cambria Math" w:hAnsi="Cambria Math" w:cs="Cambria Math"/>
        </w:rPr>
        <w:t>‑</w:t>
      </w:r>
      <w:r w:rsidRPr="007C42BE">
        <w:t>RP</w:t>
      </w:r>
      <w:r w:rsidRPr="00734FD1">
        <w:rPr>
          <w:rFonts w:ascii="Cambria Math" w:hAnsi="Cambria Math" w:cs="Cambria Math"/>
        </w:rPr>
        <w:t>‑</w:t>
      </w:r>
      <w:r w:rsidRPr="007C42BE">
        <w:t>02 and UIS</w:t>
      </w:r>
      <w:r w:rsidRPr="00734FD1">
        <w:rPr>
          <w:rFonts w:ascii="Cambria Math" w:hAnsi="Cambria Math" w:cs="Cambria Math"/>
        </w:rPr>
        <w:t>‑</w:t>
      </w:r>
      <w:r w:rsidRPr="007C42BE">
        <w:t>RP</w:t>
      </w:r>
      <w:r w:rsidRPr="00734FD1">
        <w:rPr>
          <w:rFonts w:ascii="Cambria Math" w:hAnsi="Cambria Math" w:cs="Cambria Math"/>
        </w:rPr>
        <w:t>‑</w:t>
      </w:r>
      <w:r w:rsidRPr="007C42BE">
        <w:t>03</w:t>
      </w:r>
      <w:bookmarkEnd w:id="149"/>
      <w:bookmarkEnd w:id="150"/>
    </w:p>
    <w:p w14:paraId="7E2B0DC7" w14:textId="77777777" w:rsidR="007C42BE" w:rsidRPr="00734FD1" w:rsidRDefault="007C42BE" w:rsidP="00734FD1">
      <w:pPr>
        <w:rPr>
          <w:b/>
          <w:bCs/>
        </w:rPr>
      </w:pPr>
      <w:bookmarkStart w:id="151" w:name="_Toc228453876"/>
      <w:bookmarkStart w:id="152" w:name="_Toc228560702"/>
      <w:r w:rsidRPr="00734FD1">
        <w:rPr>
          <w:b/>
          <w:bCs/>
        </w:rPr>
        <w:t>Validation Rules</w:t>
      </w:r>
      <w:bookmarkEnd w:id="151"/>
      <w:bookmarkEnd w:id="152"/>
    </w:p>
    <w:p w14:paraId="54BC7C95" w14:textId="75F63BF9" w:rsidR="007C42BE" w:rsidRPr="007C42BE" w:rsidRDefault="007C42BE">
      <w:pPr>
        <w:pStyle w:val="ListParagraph"/>
        <w:numPr>
          <w:ilvl w:val="0"/>
          <w:numId w:val="183"/>
        </w:numPr>
      </w:pPr>
      <w:bookmarkStart w:id="153" w:name="_Toc228453877"/>
      <w:bookmarkStart w:id="154" w:name="_Toc228560703"/>
      <w:r w:rsidRPr="007C42BE">
        <w:t>Full Name: required</w:t>
      </w:r>
      <w:bookmarkEnd w:id="153"/>
      <w:bookmarkEnd w:id="154"/>
    </w:p>
    <w:p w14:paraId="5E04528B" w14:textId="0267B134" w:rsidR="007C42BE" w:rsidRPr="007C42BE" w:rsidRDefault="007C42BE">
      <w:pPr>
        <w:pStyle w:val="ListParagraph"/>
        <w:numPr>
          <w:ilvl w:val="0"/>
          <w:numId w:val="183"/>
        </w:numPr>
      </w:pPr>
      <w:bookmarkStart w:id="155" w:name="_Toc228453878"/>
      <w:bookmarkStart w:id="156" w:name="_Toc228560704"/>
      <w:r w:rsidRPr="007C42BE">
        <w:t>Phone Number: optional, but must match U.S. format if provided</w:t>
      </w:r>
      <w:bookmarkEnd w:id="155"/>
      <w:bookmarkEnd w:id="156"/>
    </w:p>
    <w:p w14:paraId="2831D4BB" w14:textId="40E5FD47" w:rsidR="007C42BE" w:rsidRPr="007C42BE" w:rsidRDefault="007C42BE">
      <w:pPr>
        <w:pStyle w:val="ListParagraph"/>
        <w:numPr>
          <w:ilvl w:val="0"/>
          <w:numId w:val="183"/>
        </w:numPr>
      </w:pPr>
      <w:bookmarkStart w:id="157" w:name="_Toc228453879"/>
      <w:bookmarkStart w:id="158" w:name="_Toc228560705"/>
      <w:r w:rsidRPr="007C42BE">
        <w:t>Phone Type: required only if Phone Number is provided</w:t>
      </w:r>
      <w:bookmarkEnd w:id="157"/>
      <w:bookmarkEnd w:id="158"/>
    </w:p>
    <w:p w14:paraId="1ABADFF4" w14:textId="71E73DD8" w:rsidR="007C42BE" w:rsidRPr="00B23C23" w:rsidRDefault="007C42BE" w:rsidP="00B23C23">
      <w:pPr>
        <w:rPr>
          <w:b/>
          <w:bCs/>
        </w:rPr>
      </w:pPr>
      <w:bookmarkStart w:id="159" w:name="_Toc228453880"/>
      <w:bookmarkStart w:id="160" w:name="_Toc228560706"/>
      <w:r w:rsidRPr="00B23C23">
        <w:rPr>
          <w:b/>
          <w:bCs/>
        </w:rPr>
        <w:t>6.</w:t>
      </w:r>
      <w:r w:rsidR="00464F4E" w:rsidRPr="00B23C23">
        <w:rPr>
          <w:b/>
          <w:bCs/>
        </w:rPr>
        <w:t>7</w:t>
      </w:r>
      <w:r w:rsidRPr="00B23C23">
        <w:rPr>
          <w:b/>
          <w:bCs/>
        </w:rPr>
        <w:t>.6 Error States</w:t>
      </w:r>
      <w:bookmarkEnd w:id="159"/>
      <w:bookmarkEnd w:id="160"/>
    </w:p>
    <w:p w14:paraId="0E2E5B33" w14:textId="42DABB64" w:rsidR="007C42BE" w:rsidRPr="007C42BE" w:rsidRDefault="007C42BE">
      <w:pPr>
        <w:pStyle w:val="ListParagraph"/>
        <w:numPr>
          <w:ilvl w:val="0"/>
          <w:numId w:val="184"/>
        </w:numPr>
      </w:pPr>
      <w:bookmarkStart w:id="161" w:name="_Toc228453881"/>
      <w:bookmarkStart w:id="162" w:name="_Toc228560707"/>
      <w:r w:rsidRPr="007C42BE">
        <w:t>Unable to load</w:t>
      </w:r>
      <w:r w:rsidR="000D2167">
        <w:t xml:space="preserve"> the</w:t>
      </w:r>
      <w:r w:rsidRPr="007C42BE">
        <w:t xml:space="preserve"> profile</w:t>
      </w:r>
      <w:bookmarkEnd w:id="161"/>
      <w:bookmarkEnd w:id="162"/>
    </w:p>
    <w:p w14:paraId="236D78EA" w14:textId="2293A6AD" w:rsidR="007C42BE" w:rsidRPr="007C42BE" w:rsidRDefault="007C42BE">
      <w:pPr>
        <w:pStyle w:val="ListParagraph"/>
        <w:numPr>
          <w:ilvl w:val="0"/>
          <w:numId w:val="184"/>
        </w:numPr>
      </w:pPr>
      <w:bookmarkStart w:id="163" w:name="_Toc228453882"/>
      <w:bookmarkStart w:id="164" w:name="_Toc228560708"/>
      <w:r w:rsidRPr="007C42BE">
        <w:t>Inline error + Retry button</w:t>
      </w:r>
      <w:bookmarkEnd w:id="163"/>
      <w:bookmarkEnd w:id="164"/>
    </w:p>
    <w:p w14:paraId="39C46420" w14:textId="156E01A8" w:rsidR="007C42BE" w:rsidRPr="007C42BE" w:rsidRDefault="007C42BE">
      <w:pPr>
        <w:pStyle w:val="ListParagraph"/>
        <w:numPr>
          <w:ilvl w:val="0"/>
          <w:numId w:val="184"/>
        </w:numPr>
      </w:pPr>
      <w:bookmarkStart w:id="165" w:name="_Toc228453883"/>
      <w:bookmarkStart w:id="166" w:name="_Toc228560709"/>
      <w:r w:rsidRPr="007C42BE">
        <w:t>Unable to save changes</w:t>
      </w:r>
      <w:bookmarkEnd w:id="165"/>
      <w:bookmarkEnd w:id="166"/>
    </w:p>
    <w:p w14:paraId="3E420587" w14:textId="38425675" w:rsidR="007C42BE" w:rsidRPr="007C42BE" w:rsidRDefault="007C42BE">
      <w:pPr>
        <w:pStyle w:val="ListParagraph"/>
        <w:numPr>
          <w:ilvl w:val="0"/>
          <w:numId w:val="184"/>
        </w:numPr>
      </w:pPr>
      <w:bookmarkStart w:id="167" w:name="_Toc228453884"/>
      <w:bookmarkStart w:id="168" w:name="_Toc228560710"/>
      <w:r w:rsidRPr="007C42BE">
        <w:t>Inline error message</w:t>
      </w:r>
      <w:bookmarkEnd w:id="167"/>
      <w:bookmarkEnd w:id="168"/>
    </w:p>
    <w:p w14:paraId="05DAE716" w14:textId="63FBAAD5" w:rsidR="007C42BE" w:rsidRPr="007C42BE" w:rsidRDefault="007C42BE">
      <w:pPr>
        <w:pStyle w:val="ListParagraph"/>
        <w:numPr>
          <w:ilvl w:val="0"/>
          <w:numId w:val="184"/>
        </w:numPr>
      </w:pPr>
      <w:bookmarkStart w:id="169" w:name="_Toc228453885"/>
      <w:bookmarkStart w:id="170" w:name="_Toc228560711"/>
      <w:r w:rsidRPr="007C42BE">
        <w:t>Save button remains enabled</w:t>
      </w:r>
      <w:bookmarkEnd w:id="169"/>
      <w:bookmarkEnd w:id="170"/>
    </w:p>
    <w:p w14:paraId="39DFDEB4" w14:textId="48D58F89" w:rsidR="007C42BE" w:rsidRPr="007C42BE" w:rsidRDefault="007C42BE">
      <w:pPr>
        <w:pStyle w:val="ListParagraph"/>
        <w:numPr>
          <w:ilvl w:val="0"/>
          <w:numId w:val="184"/>
        </w:numPr>
      </w:pPr>
      <w:bookmarkStart w:id="171" w:name="_Toc228453886"/>
      <w:bookmarkStart w:id="172" w:name="_Toc228560712"/>
      <w:r w:rsidRPr="007C42BE">
        <w:t>Invalid phone number format</w:t>
      </w:r>
      <w:bookmarkEnd w:id="171"/>
      <w:bookmarkEnd w:id="172"/>
    </w:p>
    <w:p w14:paraId="5C6F8391" w14:textId="43F052A9" w:rsidR="007C42BE" w:rsidRPr="007C42BE" w:rsidRDefault="007C42BE">
      <w:pPr>
        <w:pStyle w:val="ListParagraph"/>
        <w:numPr>
          <w:ilvl w:val="0"/>
          <w:numId w:val="184"/>
        </w:numPr>
      </w:pPr>
      <w:bookmarkStart w:id="173" w:name="_Toc228453887"/>
      <w:bookmarkStart w:id="174" w:name="_Toc228560713"/>
      <w:r w:rsidRPr="007C42BE">
        <w:t>Inline field error</w:t>
      </w:r>
      <w:bookmarkEnd w:id="173"/>
      <w:bookmarkEnd w:id="174"/>
    </w:p>
    <w:p w14:paraId="41D5601C" w14:textId="610AF932" w:rsidR="007C42BE" w:rsidRPr="00B23C23" w:rsidRDefault="007C42BE" w:rsidP="00B23C23">
      <w:pPr>
        <w:rPr>
          <w:b/>
          <w:bCs/>
        </w:rPr>
      </w:pPr>
      <w:bookmarkStart w:id="175" w:name="_Toc228453888"/>
      <w:bookmarkStart w:id="176" w:name="_Toc228560714"/>
      <w:r w:rsidRPr="00B23C23">
        <w:rPr>
          <w:b/>
          <w:bCs/>
        </w:rPr>
        <w:t>6.</w:t>
      </w:r>
      <w:r w:rsidR="00464F4E" w:rsidRPr="00B23C23">
        <w:rPr>
          <w:b/>
          <w:bCs/>
        </w:rPr>
        <w:t>7</w:t>
      </w:r>
      <w:r w:rsidRPr="00B23C23">
        <w:rPr>
          <w:b/>
          <w:bCs/>
        </w:rPr>
        <w:t>.7 Accessibility Requirements</w:t>
      </w:r>
      <w:bookmarkEnd w:id="175"/>
      <w:bookmarkEnd w:id="176"/>
    </w:p>
    <w:p w14:paraId="31D4EDBC" w14:textId="0FAB2F6E" w:rsidR="007C42BE" w:rsidRPr="007C42BE" w:rsidRDefault="007C42BE">
      <w:pPr>
        <w:pStyle w:val="ListParagraph"/>
        <w:numPr>
          <w:ilvl w:val="0"/>
          <w:numId w:val="185"/>
        </w:numPr>
      </w:pPr>
      <w:bookmarkStart w:id="177" w:name="_Toc228453889"/>
      <w:bookmarkStart w:id="178" w:name="_Toc228560715"/>
      <w:r w:rsidRPr="007C42BE">
        <w:t>All form fields must be keyboard</w:t>
      </w:r>
      <w:r w:rsidRPr="00B23C23">
        <w:rPr>
          <w:rFonts w:ascii="Cambria Math" w:hAnsi="Cambria Math" w:cs="Cambria Math"/>
        </w:rPr>
        <w:t>‑</w:t>
      </w:r>
      <w:r w:rsidRPr="007C42BE">
        <w:t>navigable</w:t>
      </w:r>
      <w:bookmarkEnd w:id="177"/>
      <w:bookmarkEnd w:id="178"/>
    </w:p>
    <w:p w14:paraId="50B11DC9" w14:textId="35475120" w:rsidR="007C42BE" w:rsidRPr="007C42BE" w:rsidRDefault="007C42BE">
      <w:pPr>
        <w:pStyle w:val="ListParagraph"/>
        <w:numPr>
          <w:ilvl w:val="0"/>
          <w:numId w:val="185"/>
        </w:numPr>
      </w:pPr>
      <w:bookmarkStart w:id="179" w:name="_Toc228453890"/>
      <w:bookmarkStart w:id="180" w:name="_Toc228560716"/>
      <w:r w:rsidRPr="007C42BE">
        <w:t>Labels programmatically associated with inputs</w:t>
      </w:r>
      <w:bookmarkEnd w:id="179"/>
      <w:bookmarkEnd w:id="180"/>
    </w:p>
    <w:p w14:paraId="35D095B7" w14:textId="0BFFFB04" w:rsidR="007C42BE" w:rsidRPr="007C42BE" w:rsidRDefault="007C42BE">
      <w:pPr>
        <w:pStyle w:val="ListParagraph"/>
        <w:numPr>
          <w:ilvl w:val="0"/>
          <w:numId w:val="185"/>
        </w:numPr>
      </w:pPr>
      <w:bookmarkStart w:id="181" w:name="_Toc228453891"/>
      <w:bookmarkStart w:id="182" w:name="_Toc228560717"/>
      <w:r w:rsidRPr="007C42BE">
        <w:t>Inline errors announced via ARIA live region</w:t>
      </w:r>
      <w:bookmarkEnd w:id="181"/>
      <w:bookmarkEnd w:id="182"/>
    </w:p>
    <w:p w14:paraId="1E0C6453" w14:textId="764D7961" w:rsidR="007C42BE" w:rsidRPr="007C42BE" w:rsidRDefault="007C42BE">
      <w:pPr>
        <w:pStyle w:val="ListParagraph"/>
        <w:numPr>
          <w:ilvl w:val="0"/>
          <w:numId w:val="185"/>
        </w:numPr>
      </w:pPr>
      <w:bookmarkStart w:id="183" w:name="_Toc228453892"/>
      <w:bookmarkStart w:id="184" w:name="_Toc228560718"/>
      <w:r w:rsidRPr="007C42BE">
        <w:t>Reset Password link must have descriptive ARIA label</w:t>
      </w:r>
      <w:bookmarkEnd w:id="183"/>
      <w:bookmarkEnd w:id="184"/>
    </w:p>
    <w:p w14:paraId="5C718BA2" w14:textId="15366F88" w:rsidR="007C42BE" w:rsidRPr="007C42BE" w:rsidRDefault="007C42BE">
      <w:pPr>
        <w:pStyle w:val="ListParagraph"/>
        <w:numPr>
          <w:ilvl w:val="0"/>
          <w:numId w:val="185"/>
        </w:numPr>
      </w:pPr>
      <w:bookmarkStart w:id="185" w:name="_Toc228453893"/>
      <w:bookmarkStart w:id="186" w:name="_Toc228560719"/>
      <w:r w:rsidRPr="007C42BE">
        <w:t>Minimum tap targets for all interactive elements</w:t>
      </w:r>
      <w:bookmarkEnd w:id="185"/>
      <w:bookmarkEnd w:id="186"/>
    </w:p>
    <w:p w14:paraId="19CCC818" w14:textId="0D126193" w:rsidR="007C42BE" w:rsidRPr="00B23C23" w:rsidRDefault="007C42BE" w:rsidP="00B23C23">
      <w:pPr>
        <w:rPr>
          <w:b/>
          <w:bCs/>
        </w:rPr>
      </w:pPr>
      <w:bookmarkStart w:id="187" w:name="_Toc228453894"/>
      <w:bookmarkStart w:id="188" w:name="_Toc228560720"/>
      <w:r w:rsidRPr="00B23C23">
        <w:rPr>
          <w:b/>
          <w:bCs/>
        </w:rPr>
        <w:t>6.</w:t>
      </w:r>
      <w:r w:rsidR="00464F4E" w:rsidRPr="00B23C23">
        <w:rPr>
          <w:b/>
          <w:bCs/>
        </w:rPr>
        <w:t>7</w:t>
      </w:r>
      <w:r w:rsidRPr="00B23C23">
        <w:rPr>
          <w:b/>
          <w:bCs/>
        </w:rPr>
        <w:t>.8 Analytics &amp; Logging</w:t>
      </w:r>
      <w:bookmarkEnd w:id="187"/>
      <w:bookmarkEnd w:id="188"/>
    </w:p>
    <w:p w14:paraId="6024FFE2" w14:textId="56644D95" w:rsidR="007C42BE" w:rsidRPr="007C42BE" w:rsidRDefault="007C42BE">
      <w:pPr>
        <w:pStyle w:val="ListParagraph"/>
        <w:numPr>
          <w:ilvl w:val="0"/>
          <w:numId w:val="186"/>
        </w:numPr>
      </w:pPr>
      <w:bookmarkStart w:id="189" w:name="_Toc228453895"/>
      <w:bookmarkStart w:id="190" w:name="_Toc228560721"/>
      <w:r w:rsidRPr="007C42BE">
        <w:t>Personal Information screen viewed</w:t>
      </w:r>
      <w:bookmarkEnd w:id="189"/>
      <w:bookmarkEnd w:id="190"/>
    </w:p>
    <w:p w14:paraId="06795FAA" w14:textId="4C24CDD9" w:rsidR="007C42BE" w:rsidRPr="007C42BE" w:rsidRDefault="007C42BE">
      <w:pPr>
        <w:pStyle w:val="ListParagraph"/>
        <w:numPr>
          <w:ilvl w:val="0"/>
          <w:numId w:val="186"/>
        </w:numPr>
      </w:pPr>
      <w:bookmarkStart w:id="191" w:name="_Toc228453896"/>
      <w:bookmarkStart w:id="192" w:name="_Toc228560722"/>
      <w:r w:rsidRPr="007C42BE">
        <w:t>Profile update attempted (success/failure)</w:t>
      </w:r>
      <w:bookmarkEnd w:id="191"/>
      <w:bookmarkEnd w:id="192"/>
    </w:p>
    <w:p w14:paraId="0188454D" w14:textId="33CDD9C8" w:rsidR="00766BD3" w:rsidRPr="007C42BE" w:rsidRDefault="007C42BE">
      <w:pPr>
        <w:pStyle w:val="ListParagraph"/>
        <w:numPr>
          <w:ilvl w:val="0"/>
          <w:numId w:val="186"/>
        </w:numPr>
      </w:pPr>
      <w:bookmarkStart w:id="193" w:name="_Toc228453897"/>
      <w:bookmarkStart w:id="194" w:name="_Toc228560723"/>
      <w:r w:rsidRPr="007C42BE">
        <w:t>Reset Password link clicked</w:t>
      </w:r>
      <w:bookmarkEnd w:id="193"/>
      <w:bookmarkEnd w:id="194"/>
    </w:p>
    <w:p w14:paraId="69DADC4C" w14:textId="16E898B2" w:rsidR="00164C04" w:rsidRPr="00411527" w:rsidRDefault="00205BCD" w:rsidP="007C42BE">
      <w:pPr>
        <w:pStyle w:val="Heading3"/>
        <w:rPr>
          <w:rFonts w:eastAsia="Times New Roman"/>
        </w:rPr>
      </w:pPr>
      <w:bookmarkStart w:id="195" w:name="_Toc228800622"/>
      <w:r>
        <w:rPr>
          <w:rFonts w:eastAsia="Times New Roman"/>
        </w:rPr>
        <w:t>6</w:t>
      </w:r>
      <w:r w:rsidR="00345782">
        <w:rPr>
          <w:rFonts w:eastAsia="Times New Roman"/>
        </w:rPr>
        <w:t>.</w:t>
      </w:r>
      <w:r w:rsidR="00464F4E">
        <w:rPr>
          <w:rFonts w:eastAsia="Times New Roman"/>
        </w:rPr>
        <w:t>8</w:t>
      </w:r>
      <w:r w:rsidR="00164C04" w:rsidRPr="00411527">
        <w:rPr>
          <w:rFonts w:eastAsia="Times New Roman"/>
        </w:rPr>
        <w:t xml:space="preserve"> </w:t>
      </w:r>
      <w:r w:rsidR="00DA5B15">
        <w:rPr>
          <w:rFonts w:eastAsia="Times New Roman"/>
        </w:rPr>
        <w:t>UIS</w:t>
      </w:r>
      <w:r w:rsidR="008F1748">
        <w:rPr>
          <w:rFonts w:eastAsia="Times New Roman"/>
        </w:rPr>
        <w:t>-</w:t>
      </w:r>
      <w:r w:rsidR="00ED0F8F">
        <w:rPr>
          <w:rFonts w:eastAsia="Times New Roman"/>
        </w:rPr>
        <w:t>DASH-01</w:t>
      </w:r>
      <w:r w:rsidR="008F1748">
        <w:rPr>
          <w:rFonts w:eastAsia="Times New Roman"/>
        </w:rPr>
        <w:t xml:space="preserve"> </w:t>
      </w:r>
      <w:r w:rsidR="001E0E1B">
        <w:rPr>
          <w:rFonts w:eastAsia="Times New Roman"/>
        </w:rPr>
        <w:t>Dashboard</w:t>
      </w:r>
      <w:bookmarkEnd w:id="195"/>
    </w:p>
    <w:p w14:paraId="25F29D73" w14:textId="77777777" w:rsidR="009E13BA" w:rsidRDefault="00205BCD" w:rsidP="00164C04">
      <w:pPr>
        <w:spacing w:after="160"/>
        <w:ind w:left="360"/>
        <w:rPr>
          <w:rFonts w:eastAsia="Times New Roman"/>
        </w:rPr>
      </w:pPr>
      <w:r>
        <w:rPr>
          <w:rFonts w:ascii="Eras Demi ITC" w:eastAsia="Times New Roman" w:hAnsi="Eras Demi ITC"/>
        </w:rPr>
        <w:t>6</w:t>
      </w:r>
      <w:r w:rsidR="00164C04" w:rsidRPr="00411527">
        <w:rPr>
          <w:rFonts w:ascii="Eras Demi ITC" w:eastAsia="Times New Roman" w:hAnsi="Eras Demi ITC"/>
        </w:rPr>
        <w:t>.</w:t>
      </w:r>
      <w:r w:rsidR="00464F4E">
        <w:rPr>
          <w:rFonts w:ascii="Eras Demi ITC" w:eastAsia="Times New Roman" w:hAnsi="Eras Demi ITC"/>
        </w:rPr>
        <w:t>8</w:t>
      </w:r>
      <w:r w:rsidR="00164C04" w:rsidRPr="00411527">
        <w:rPr>
          <w:rFonts w:ascii="Eras Demi ITC" w:eastAsia="Times New Roman" w:hAnsi="Eras Demi ITC"/>
        </w:rPr>
        <w:t>.1 Purpose</w:t>
      </w:r>
      <w:r w:rsidR="002C47D4">
        <w:rPr>
          <w:rFonts w:eastAsia="Times New Roman"/>
        </w:rPr>
        <w:br/>
      </w:r>
      <w:r w:rsidR="009E13BA" w:rsidRPr="009E13BA">
        <w:rPr>
          <w:rFonts w:eastAsia="Times New Roman"/>
        </w:rPr>
        <w:t>Provide the user with a clean, lightweight, high</w:t>
      </w:r>
      <w:r w:rsidR="009E13BA" w:rsidRPr="009E13BA">
        <w:rPr>
          <w:rFonts w:eastAsia="Times New Roman"/>
        </w:rPr>
        <w:noBreakHyphen/>
        <w:t>signal overview of their fitness program, today’s workout, recent activity, and key progress indicators. The dashboard is intentionally minimal and mobile</w:t>
      </w:r>
      <w:r w:rsidR="009E13BA" w:rsidRPr="009E13BA">
        <w:rPr>
          <w:rFonts w:eastAsia="Times New Roman"/>
        </w:rPr>
        <w:noBreakHyphen/>
        <w:t>friendly, avoiding heavy analytics or graphs.</w:t>
      </w:r>
    </w:p>
    <w:p w14:paraId="740D1951" w14:textId="6D6AA89D" w:rsidR="009E13BA" w:rsidRDefault="009E13BA" w:rsidP="00164C04">
      <w:pPr>
        <w:spacing w:after="160"/>
        <w:ind w:left="360"/>
        <w:rPr>
          <w:rFonts w:ascii="Eras Demi ITC" w:eastAsia="Times New Roman" w:hAnsi="Eras Demi ITC"/>
        </w:rPr>
      </w:pPr>
      <w:r>
        <w:rPr>
          <w:rFonts w:ascii="Eras Demi ITC" w:eastAsia="Times New Roman" w:hAnsi="Eras Demi ITC"/>
        </w:rPr>
        <w:t>6.8.2 Screen Overview</w:t>
      </w:r>
    </w:p>
    <w:p w14:paraId="6E63AC88" w14:textId="77777777" w:rsidR="009E13BA" w:rsidRPr="009E13BA" w:rsidRDefault="009E13BA" w:rsidP="009E13BA">
      <w:pPr>
        <w:spacing w:after="160"/>
        <w:ind w:left="360"/>
        <w:rPr>
          <w:rFonts w:eastAsia="Times New Roman"/>
        </w:rPr>
      </w:pPr>
      <w:r w:rsidRPr="009E13BA">
        <w:rPr>
          <w:rFonts w:eastAsia="Times New Roman"/>
        </w:rPr>
        <w:t>The dashboard includes:</w:t>
      </w:r>
    </w:p>
    <w:p w14:paraId="00DED7B2" w14:textId="77777777" w:rsidR="009E13BA" w:rsidRPr="009E13BA" w:rsidRDefault="009E13BA">
      <w:pPr>
        <w:pStyle w:val="ListParagraph"/>
        <w:numPr>
          <w:ilvl w:val="0"/>
          <w:numId w:val="62"/>
        </w:numPr>
        <w:spacing w:after="160"/>
        <w:rPr>
          <w:rFonts w:eastAsia="Times New Roman"/>
        </w:rPr>
      </w:pPr>
      <w:r w:rsidRPr="009E13BA">
        <w:rPr>
          <w:rFonts w:eastAsia="Times New Roman"/>
        </w:rPr>
        <w:t>User identity and last login</w:t>
      </w:r>
    </w:p>
    <w:p w14:paraId="00056591" w14:textId="77777777" w:rsidR="009E13BA" w:rsidRPr="009E13BA" w:rsidRDefault="009E13BA">
      <w:pPr>
        <w:pStyle w:val="ListParagraph"/>
        <w:numPr>
          <w:ilvl w:val="0"/>
          <w:numId w:val="62"/>
        </w:numPr>
        <w:spacing w:after="160"/>
        <w:rPr>
          <w:rFonts w:eastAsia="Times New Roman"/>
        </w:rPr>
      </w:pPr>
      <w:r w:rsidRPr="009E13BA">
        <w:rPr>
          <w:rFonts w:eastAsia="Times New Roman"/>
        </w:rPr>
        <w:t>Current or next workout (based on workout log)</w:t>
      </w:r>
    </w:p>
    <w:p w14:paraId="6A160AFF" w14:textId="77777777" w:rsidR="009E13BA" w:rsidRPr="009E13BA" w:rsidRDefault="009E13BA">
      <w:pPr>
        <w:pStyle w:val="ListParagraph"/>
        <w:numPr>
          <w:ilvl w:val="0"/>
          <w:numId w:val="62"/>
        </w:numPr>
        <w:spacing w:after="160"/>
        <w:rPr>
          <w:rFonts w:eastAsia="Times New Roman"/>
        </w:rPr>
      </w:pPr>
      <w:r w:rsidRPr="009E13BA">
        <w:rPr>
          <w:rFonts w:eastAsia="Times New Roman"/>
        </w:rPr>
        <w:t>Today’s workout summary</w:t>
      </w:r>
    </w:p>
    <w:p w14:paraId="6AB0BB20" w14:textId="77777777" w:rsidR="009E13BA" w:rsidRPr="009E13BA" w:rsidRDefault="009E13BA">
      <w:pPr>
        <w:pStyle w:val="ListParagraph"/>
        <w:numPr>
          <w:ilvl w:val="0"/>
          <w:numId w:val="62"/>
        </w:numPr>
        <w:spacing w:after="160"/>
        <w:rPr>
          <w:rFonts w:eastAsia="Times New Roman"/>
        </w:rPr>
      </w:pPr>
      <w:r w:rsidRPr="009E13BA">
        <w:rPr>
          <w:rFonts w:eastAsia="Times New Roman"/>
        </w:rPr>
        <w:lastRenderedPageBreak/>
        <w:t>Weight trend indicator (arrow + color)</w:t>
      </w:r>
    </w:p>
    <w:p w14:paraId="1907B06A" w14:textId="77777777" w:rsidR="009E13BA" w:rsidRPr="009E13BA" w:rsidRDefault="009E13BA">
      <w:pPr>
        <w:pStyle w:val="ListParagraph"/>
        <w:numPr>
          <w:ilvl w:val="0"/>
          <w:numId w:val="62"/>
        </w:numPr>
        <w:spacing w:after="160"/>
        <w:rPr>
          <w:rFonts w:eastAsia="Times New Roman"/>
        </w:rPr>
      </w:pPr>
      <w:r w:rsidRPr="009E13BA">
        <w:rPr>
          <w:rFonts w:eastAsia="Times New Roman"/>
        </w:rPr>
        <w:t>Recent activity (3–5 items)</w:t>
      </w:r>
    </w:p>
    <w:p w14:paraId="57079AAA" w14:textId="2C653539" w:rsidR="009E13BA" w:rsidRPr="009E13BA" w:rsidRDefault="009E13BA">
      <w:pPr>
        <w:pStyle w:val="ListParagraph"/>
        <w:numPr>
          <w:ilvl w:val="0"/>
          <w:numId w:val="62"/>
        </w:numPr>
        <w:spacing w:after="160"/>
        <w:rPr>
          <w:rFonts w:eastAsia="Times New Roman"/>
        </w:rPr>
      </w:pPr>
      <w:r w:rsidRPr="009E13BA">
        <w:rPr>
          <w:rFonts w:eastAsia="Times New Roman"/>
        </w:rPr>
        <w:t xml:space="preserve">Program </w:t>
      </w:r>
      <w:r>
        <w:rPr>
          <w:rFonts w:eastAsia="Times New Roman"/>
        </w:rPr>
        <w:t>P</w:t>
      </w:r>
      <w:r w:rsidRPr="009E13BA">
        <w:rPr>
          <w:rFonts w:eastAsia="Times New Roman"/>
        </w:rPr>
        <w:t xml:space="preserve">rogress </w:t>
      </w:r>
      <w:r>
        <w:rPr>
          <w:rFonts w:eastAsia="Times New Roman"/>
        </w:rPr>
        <w:t>S</w:t>
      </w:r>
      <w:r w:rsidRPr="009E13BA">
        <w:rPr>
          <w:rFonts w:eastAsia="Times New Roman"/>
        </w:rPr>
        <w:t>ummary</w:t>
      </w:r>
    </w:p>
    <w:p w14:paraId="59C54286" w14:textId="77777777" w:rsidR="009E13BA" w:rsidRPr="009E13BA" w:rsidRDefault="009E13BA">
      <w:pPr>
        <w:pStyle w:val="ListParagraph"/>
        <w:numPr>
          <w:ilvl w:val="0"/>
          <w:numId w:val="62"/>
        </w:numPr>
        <w:spacing w:after="160"/>
        <w:rPr>
          <w:rFonts w:eastAsia="Times New Roman"/>
        </w:rPr>
      </w:pPr>
      <w:r w:rsidRPr="009E13BA">
        <w:rPr>
          <w:rFonts w:eastAsia="Times New Roman"/>
        </w:rPr>
        <w:t>Notifications</w:t>
      </w:r>
    </w:p>
    <w:p w14:paraId="7F95F58D" w14:textId="77777777" w:rsidR="009E13BA" w:rsidRPr="009E13BA" w:rsidRDefault="009E13BA">
      <w:pPr>
        <w:pStyle w:val="ListParagraph"/>
        <w:numPr>
          <w:ilvl w:val="0"/>
          <w:numId w:val="62"/>
        </w:numPr>
        <w:spacing w:after="160"/>
        <w:rPr>
          <w:rFonts w:eastAsia="Times New Roman"/>
        </w:rPr>
      </w:pPr>
      <w:r w:rsidRPr="009E13BA">
        <w:rPr>
          <w:rFonts w:eastAsia="Times New Roman"/>
        </w:rPr>
        <w:t>Optional: Last Synced indicator</w:t>
      </w:r>
    </w:p>
    <w:p w14:paraId="5F312B40" w14:textId="0A42CDF9" w:rsidR="009E13BA" w:rsidRDefault="009E13BA" w:rsidP="009E13BA">
      <w:pPr>
        <w:spacing w:after="160"/>
        <w:ind w:left="360"/>
        <w:rPr>
          <w:rFonts w:eastAsia="Times New Roman"/>
        </w:rPr>
      </w:pPr>
      <w:r w:rsidRPr="009E13BA">
        <w:rPr>
          <w:rFonts w:eastAsia="Times New Roman"/>
        </w:rPr>
        <w:t>No charts, no cards, no complex visuals.</w:t>
      </w:r>
    </w:p>
    <w:p w14:paraId="4C5083C5" w14:textId="77777777" w:rsidR="009E13BA" w:rsidRPr="009E13BA" w:rsidRDefault="009E13BA" w:rsidP="009E13BA">
      <w:pPr>
        <w:spacing w:after="160"/>
        <w:ind w:left="360"/>
        <w:rPr>
          <w:rFonts w:eastAsia="Times New Roman"/>
          <w:b/>
          <w:bCs/>
        </w:rPr>
      </w:pPr>
      <w:r w:rsidRPr="009E13BA">
        <w:rPr>
          <w:rFonts w:eastAsia="Times New Roman"/>
          <w:b/>
          <w:bCs/>
        </w:rPr>
        <w:t>6.8.3 Layout Structure</w:t>
      </w:r>
      <w:r>
        <w:rPr>
          <w:rFonts w:eastAsia="Times New Roman"/>
          <w:b/>
          <w:bCs/>
        </w:rPr>
        <w:br/>
      </w:r>
      <w:r w:rsidRPr="009E13BA">
        <w:rPr>
          <w:rFonts w:eastAsia="Times New Roman"/>
          <w:b/>
          <w:bCs/>
        </w:rPr>
        <w:t>Header</w:t>
      </w:r>
    </w:p>
    <w:p w14:paraId="5BFBEBCA" w14:textId="402A115A" w:rsidR="009E13BA" w:rsidRPr="009E13BA" w:rsidRDefault="009E13BA">
      <w:pPr>
        <w:pStyle w:val="ListParagraph"/>
        <w:numPr>
          <w:ilvl w:val="0"/>
          <w:numId w:val="63"/>
        </w:numPr>
        <w:spacing w:after="160"/>
        <w:rPr>
          <w:rFonts w:eastAsia="Times New Roman"/>
        </w:rPr>
      </w:pPr>
      <w:r w:rsidRPr="009E13BA">
        <w:rPr>
          <w:rFonts w:eastAsia="Times New Roman"/>
          <w:b/>
          <w:bCs/>
        </w:rPr>
        <w:t>Title:</w:t>
      </w:r>
      <w:r w:rsidRPr="009E13BA">
        <w:rPr>
          <w:rFonts w:eastAsia="Times New Roman"/>
        </w:rPr>
        <w:t xml:space="preserve"> Dashboard</w:t>
      </w:r>
    </w:p>
    <w:p w14:paraId="6A9187E3" w14:textId="77777777" w:rsidR="009E13BA" w:rsidRPr="009E13BA" w:rsidRDefault="009E13BA">
      <w:pPr>
        <w:pStyle w:val="ListParagraph"/>
        <w:numPr>
          <w:ilvl w:val="0"/>
          <w:numId w:val="63"/>
        </w:numPr>
        <w:spacing w:after="160"/>
        <w:rPr>
          <w:rFonts w:eastAsia="Times New Roman"/>
        </w:rPr>
      </w:pPr>
      <w:r w:rsidRPr="009E13BA">
        <w:rPr>
          <w:rFonts w:eastAsia="Times New Roman"/>
          <w:b/>
          <w:bCs/>
        </w:rPr>
        <w:t>Last Login:</w:t>
      </w:r>
      <w:r w:rsidRPr="009E13BA">
        <w:rPr>
          <w:rFonts w:eastAsia="Times New Roman"/>
        </w:rPr>
        <w:t xml:space="preserve"> “Last login: MM/DD/YYYY HH:MM”</w:t>
      </w:r>
    </w:p>
    <w:p w14:paraId="6C16F1B2" w14:textId="3FCA82B5" w:rsidR="009E13BA" w:rsidRPr="009E13BA" w:rsidRDefault="00D2418F">
      <w:pPr>
        <w:pStyle w:val="ListParagraph"/>
        <w:numPr>
          <w:ilvl w:val="0"/>
          <w:numId w:val="63"/>
        </w:numPr>
        <w:spacing w:after="160"/>
        <w:rPr>
          <w:rFonts w:eastAsia="Times New Roman"/>
        </w:rPr>
      </w:pPr>
      <w:r>
        <w:rPr>
          <w:rFonts w:eastAsia="Times New Roman"/>
          <w:b/>
          <w:bCs/>
        </w:rPr>
        <w:t>Email</w:t>
      </w:r>
      <w:r w:rsidR="009E13BA" w:rsidRPr="009E13BA">
        <w:rPr>
          <w:rFonts w:eastAsia="Times New Roman"/>
          <w:b/>
          <w:bCs/>
        </w:rPr>
        <w:t>:</w:t>
      </w:r>
      <w:r w:rsidR="009E13BA" w:rsidRPr="009E13BA">
        <w:rPr>
          <w:rFonts w:eastAsia="Times New Roman"/>
        </w:rPr>
        <w:t xml:space="preserve"> “</w:t>
      </w:r>
      <w:r>
        <w:rPr>
          <w:rFonts w:eastAsia="Times New Roman"/>
        </w:rPr>
        <w:t>johndoe@myemailserver.com</w:t>
      </w:r>
      <w:r w:rsidR="009E13BA" w:rsidRPr="009E13BA">
        <w:rPr>
          <w:rFonts w:eastAsia="Times New Roman"/>
        </w:rPr>
        <w:t>”</w:t>
      </w:r>
    </w:p>
    <w:p w14:paraId="17FC11C8" w14:textId="063AC711" w:rsidR="009E13BA" w:rsidRPr="009E13BA" w:rsidRDefault="00C60305" w:rsidP="001B2944">
      <w:pPr>
        <w:spacing w:after="160"/>
        <w:rPr>
          <w:rFonts w:eastAsia="Times New Roman"/>
          <w:b/>
          <w:bCs/>
        </w:rPr>
      </w:pPr>
      <w:r>
        <w:rPr>
          <w:rFonts w:eastAsia="Times New Roman"/>
          <w:b/>
          <w:bCs/>
        </w:rPr>
        <w:br/>
      </w:r>
      <w:r w:rsidR="009E13BA">
        <w:rPr>
          <w:rFonts w:eastAsia="Times New Roman"/>
          <w:b/>
          <w:bCs/>
        </w:rPr>
        <w:t>6.8.</w:t>
      </w:r>
      <w:r w:rsidR="009E13BA" w:rsidRPr="009E13BA">
        <w:rPr>
          <w:rFonts w:eastAsia="Times New Roman"/>
          <w:b/>
          <w:bCs/>
        </w:rPr>
        <w:t>4 Current / Next Workout Logic</w:t>
      </w:r>
    </w:p>
    <w:p w14:paraId="3C42DADB" w14:textId="77777777" w:rsidR="009E13BA" w:rsidRPr="009E13BA" w:rsidRDefault="009E13BA" w:rsidP="009E13BA">
      <w:pPr>
        <w:spacing w:after="160"/>
        <w:ind w:left="360"/>
        <w:rPr>
          <w:rFonts w:eastAsia="Times New Roman"/>
          <w:b/>
          <w:bCs/>
        </w:rPr>
      </w:pPr>
      <w:r w:rsidRPr="009E13BA">
        <w:rPr>
          <w:rFonts w:eastAsia="Times New Roman"/>
          <w:b/>
          <w:bCs/>
        </w:rPr>
        <w:t>Rule</w:t>
      </w:r>
    </w:p>
    <w:p w14:paraId="6BD2DC0C" w14:textId="77777777" w:rsidR="009E13BA" w:rsidRPr="009E13BA" w:rsidRDefault="009E13BA">
      <w:pPr>
        <w:pStyle w:val="ListParagraph"/>
        <w:numPr>
          <w:ilvl w:val="0"/>
          <w:numId w:val="64"/>
        </w:numPr>
        <w:spacing w:after="160"/>
        <w:rPr>
          <w:rFonts w:eastAsia="Times New Roman"/>
        </w:rPr>
      </w:pPr>
      <w:r w:rsidRPr="009E13BA">
        <w:rPr>
          <w:rFonts w:eastAsia="Times New Roman"/>
        </w:rPr>
        <w:t xml:space="preserve">If today’s scheduled workout </w:t>
      </w:r>
      <w:r w:rsidRPr="009E13BA">
        <w:rPr>
          <w:rFonts w:eastAsia="Times New Roman"/>
          <w:b/>
          <w:bCs/>
        </w:rPr>
        <w:t>has NOT been logged</w:t>
      </w:r>
      <w:r w:rsidRPr="009E13BA">
        <w:rPr>
          <w:rFonts w:eastAsia="Times New Roman"/>
        </w:rPr>
        <w:t xml:space="preserve"> </w:t>
      </w:r>
      <w:r w:rsidRPr="009E13BA">
        <w:rPr>
          <w:rFonts w:ascii="Arial" w:eastAsia="Times New Roman" w:hAnsi="Arial" w:cs="Arial"/>
        </w:rPr>
        <w:t>→</w:t>
      </w:r>
      <w:r w:rsidRPr="009E13BA">
        <w:rPr>
          <w:rFonts w:eastAsia="Times New Roman"/>
        </w:rPr>
        <w:t xml:space="preserve"> show </w:t>
      </w:r>
      <w:r w:rsidRPr="009E13BA">
        <w:rPr>
          <w:rFonts w:eastAsia="Times New Roman"/>
          <w:b/>
          <w:bCs/>
        </w:rPr>
        <w:t>Current Workout</w:t>
      </w:r>
    </w:p>
    <w:p w14:paraId="1350A60F" w14:textId="77777777" w:rsidR="009E13BA" w:rsidRPr="009E13BA" w:rsidRDefault="009E13BA">
      <w:pPr>
        <w:pStyle w:val="ListParagraph"/>
        <w:numPr>
          <w:ilvl w:val="0"/>
          <w:numId w:val="64"/>
        </w:numPr>
        <w:spacing w:after="160"/>
        <w:rPr>
          <w:rFonts w:eastAsia="Times New Roman"/>
        </w:rPr>
      </w:pPr>
      <w:r w:rsidRPr="009E13BA">
        <w:rPr>
          <w:rFonts w:eastAsia="Times New Roman"/>
        </w:rPr>
        <w:t xml:space="preserve">If today’s scheduled workout </w:t>
      </w:r>
      <w:r w:rsidRPr="009E13BA">
        <w:rPr>
          <w:rFonts w:eastAsia="Times New Roman"/>
          <w:b/>
          <w:bCs/>
        </w:rPr>
        <w:t>HAS been logged</w:t>
      </w:r>
      <w:r w:rsidRPr="009E13BA">
        <w:rPr>
          <w:rFonts w:eastAsia="Times New Roman"/>
        </w:rPr>
        <w:t xml:space="preserve"> </w:t>
      </w:r>
      <w:r w:rsidRPr="009E13BA">
        <w:rPr>
          <w:rFonts w:ascii="Arial" w:eastAsia="Times New Roman" w:hAnsi="Arial" w:cs="Arial"/>
        </w:rPr>
        <w:t>→</w:t>
      </w:r>
      <w:r w:rsidRPr="009E13BA">
        <w:rPr>
          <w:rFonts w:eastAsia="Times New Roman"/>
        </w:rPr>
        <w:t xml:space="preserve"> show </w:t>
      </w:r>
      <w:r w:rsidRPr="009E13BA">
        <w:rPr>
          <w:rFonts w:eastAsia="Times New Roman"/>
          <w:b/>
          <w:bCs/>
        </w:rPr>
        <w:t>Next Workout</w:t>
      </w:r>
    </w:p>
    <w:p w14:paraId="17FF3DEE" w14:textId="77777777" w:rsidR="009E13BA" w:rsidRPr="009E13BA" w:rsidRDefault="009E13BA" w:rsidP="009E13BA">
      <w:pPr>
        <w:spacing w:after="160"/>
        <w:ind w:left="360"/>
        <w:rPr>
          <w:rFonts w:eastAsia="Times New Roman"/>
          <w:b/>
          <w:bCs/>
        </w:rPr>
      </w:pPr>
      <w:r w:rsidRPr="009E13BA">
        <w:rPr>
          <w:rFonts w:eastAsia="Times New Roman"/>
          <w:b/>
          <w:bCs/>
        </w:rPr>
        <w:t>Display</w:t>
      </w:r>
    </w:p>
    <w:p w14:paraId="7303F450" w14:textId="268346EF" w:rsidR="009E13BA" w:rsidRPr="009E13BA" w:rsidRDefault="009E13BA" w:rsidP="009E13BA">
      <w:pPr>
        <w:spacing w:after="160"/>
        <w:ind w:left="360"/>
        <w:rPr>
          <w:rFonts w:eastAsia="Times New Roman"/>
        </w:rPr>
      </w:pPr>
      <w:r w:rsidRPr="009E13BA">
        <w:rPr>
          <w:rFonts w:eastAsia="Times New Roman"/>
          <w:b/>
          <w:bCs/>
        </w:rPr>
        <w:t>Current Workout</w:t>
      </w:r>
      <w:r w:rsidR="0092655E">
        <w:rPr>
          <w:rFonts w:eastAsia="Times New Roman"/>
          <w:b/>
          <w:bCs/>
        </w:rPr>
        <w:br/>
      </w:r>
      <w:r w:rsidRPr="009E13BA">
        <w:rPr>
          <w:rFonts w:eastAsia="Times New Roman"/>
        </w:rPr>
        <w:t>Week 4, Day 1 — Upper Body Strength</w:t>
      </w:r>
      <w:r w:rsidR="0092655E">
        <w:rPr>
          <w:rFonts w:eastAsia="Times New Roman"/>
          <w:b/>
          <w:bCs/>
        </w:rPr>
        <w:br/>
      </w:r>
      <w:r w:rsidRPr="009E13BA">
        <w:rPr>
          <w:rFonts w:eastAsia="Times New Roman"/>
        </w:rPr>
        <w:t>Start Workout</w:t>
      </w:r>
      <w:r w:rsidR="0092655E">
        <w:rPr>
          <w:rFonts w:eastAsia="Times New Roman"/>
          <w:b/>
          <w:bCs/>
        </w:rPr>
        <w:br/>
      </w:r>
      <w:r w:rsidRPr="009E13BA">
        <w:rPr>
          <w:rFonts w:eastAsia="Times New Roman"/>
          <w:b/>
          <w:bCs/>
        </w:rPr>
        <w:t>Next Workout</w:t>
      </w:r>
      <w:r w:rsidR="0092655E">
        <w:rPr>
          <w:rFonts w:eastAsia="Times New Roman"/>
          <w:b/>
          <w:bCs/>
        </w:rPr>
        <w:br/>
      </w:r>
      <w:r w:rsidRPr="009E13BA">
        <w:rPr>
          <w:rFonts w:eastAsia="Times New Roman"/>
        </w:rPr>
        <w:t>Week 4, Day 2 — Lower Body Strength</w:t>
      </w:r>
      <w:r w:rsidR="0092655E">
        <w:rPr>
          <w:rFonts w:eastAsia="Times New Roman"/>
        </w:rPr>
        <w:br/>
      </w:r>
      <w:r w:rsidRPr="009E13BA">
        <w:rPr>
          <w:rFonts w:eastAsia="Times New Roman"/>
          <w:b/>
          <w:bCs/>
        </w:rPr>
        <w:t>If program is complete</w:t>
      </w:r>
      <w:r w:rsidR="0092655E">
        <w:rPr>
          <w:rFonts w:eastAsia="Times New Roman"/>
          <w:b/>
          <w:bCs/>
        </w:rPr>
        <w:br/>
      </w:r>
      <w:r w:rsidRPr="009E13BA">
        <w:rPr>
          <w:rFonts w:eastAsia="Times New Roman"/>
        </w:rPr>
        <w:t>Next Workout</w:t>
      </w:r>
      <w:r w:rsidR="0092655E">
        <w:rPr>
          <w:rFonts w:eastAsia="Times New Roman"/>
        </w:rPr>
        <w:br/>
      </w:r>
      <w:r w:rsidRPr="009E13BA">
        <w:rPr>
          <w:rFonts w:eastAsia="Times New Roman"/>
        </w:rPr>
        <w:t>Program Complete</w:t>
      </w:r>
      <w:r w:rsidR="0092655E">
        <w:rPr>
          <w:rFonts w:eastAsia="Times New Roman"/>
        </w:rPr>
        <w:t xml:space="preserve"> </w:t>
      </w:r>
      <w:r w:rsidRPr="009E13BA">
        <w:rPr>
          <w:rFonts w:eastAsia="Times New Roman"/>
        </w:rPr>
        <w:t>This section is intentionally minimal — no icons, no cards.</w:t>
      </w:r>
    </w:p>
    <w:p w14:paraId="79C0969F" w14:textId="7F55476B" w:rsidR="009E13BA" w:rsidRPr="009E13BA" w:rsidRDefault="0092655E" w:rsidP="009E13BA">
      <w:pPr>
        <w:spacing w:after="160"/>
        <w:ind w:left="360"/>
        <w:rPr>
          <w:rFonts w:eastAsia="Times New Roman"/>
          <w:b/>
          <w:bCs/>
        </w:rPr>
      </w:pPr>
      <w:r>
        <w:rPr>
          <w:rFonts w:eastAsia="Times New Roman"/>
          <w:b/>
          <w:bCs/>
        </w:rPr>
        <w:t>6.8.</w:t>
      </w:r>
      <w:r w:rsidR="009E13BA" w:rsidRPr="009E13BA">
        <w:rPr>
          <w:rFonts w:eastAsia="Times New Roman"/>
          <w:b/>
          <w:bCs/>
        </w:rPr>
        <w:t>5. Today’s Workout Summary</w:t>
      </w:r>
    </w:p>
    <w:p w14:paraId="6C5F51D0" w14:textId="77777777" w:rsidR="009E13BA" w:rsidRPr="009E13BA" w:rsidRDefault="009E13BA" w:rsidP="009E13BA">
      <w:pPr>
        <w:spacing w:after="160"/>
        <w:ind w:left="360"/>
        <w:rPr>
          <w:rFonts w:eastAsia="Times New Roman"/>
        </w:rPr>
      </w:pPr>
      <w:r w:rsidRPr="009E13BA">
        <w:rPr>
          <w:rFonts w:eastAsia="Times New Roman"/>
        </w:rPr>
        <w:t>Displayed only when the workout is “Current.”</w:t>
      </w:r>
    </w:p>
    <w:p w14:paraId="1FD282BD" w14:textId="77777777" w:rsidR="009E13BA" w:rsidRPr="009E13BA" w:rsidRDefault="009E13BA" w:rsidP="009E13BA">
      <w:pPr>
        <w:spacing w:after="160"/>
        <w:ind w:left="360"/>
        <w:rPr>
          <w:rFonts w:eastAsia="Times New Roman"/>
        </w:rPr>
      </w:pPr>
      <w:r w:rsidRPr="009E13BA">
        <w:rPr>
          <w:rFonts w:eastAsia="Times New Roman"/>
        </w:rPr>
        <w:t>Fields:</w:t>
      </w:r>
    </w:p>
    <w:p w14:paraId="69EE4EF8" w14:textId="77777777" w:rsidR="009E13BA" w:rsidRPr="0092655E" w:rsidRDefault="009E13BA">
      <w:pPr>
        <w:pStyle w:val="ListParagraph"/>
        <w:numPr>
          <w:ilvl w:val="0"/>
          <w:numId w:val="65"/>
        </w:numPr>
        <w:spacing w:after="160"/>
        <w:rPr>
          <w:rFonts w:eastAsia="Times New Roman"/>
        </w:rPr>
      </w:pPr>
      <w:r w:rsidRPr="0092655E">
        <w:rPr>
          <w:rFonts w:eastAsia="Times New Roman"/>
        </w:rPr>
        <w:t>Number of exercises</w:t>
      </w:r>
    </w:p>
    <w:p w14:paraId="765876C7" w14:textId="77777777" w:rsidR="009E13BA" w:rsidRPr="0092655E" w:rsidRDefault="009E13BA">
      <w:pPr>
        <w:pStyle w:val="ListParagraph"/>
        <w:numPr>
          <w:ilvl w:val="0"/>
          <w:numId w:val="65"/>
        </w:numPr>
        <w:spacing w:after="160"/>
        <w:rPr>
          <w:rFonts w:eastAsia="Times New Roman"/>
        </w:rPr>
      </w:pPr>
      <w:r w:rsidRPr="0092655E">
        <w:rPr>
          <w:rFonts w:eastAsia="Times New Roman"/>
        </w:rPr>
        <w:t>Estimated duration</w:t>
      </w:r>
    </w:p>
    <w:p w14:paraId="3AD1A5B5" w14:textId="77777777" w:rsidR="009E13BA" w:rsidRPr="0092655E" w:rsidRDefault="009E13BA">
      <w:pPr>
        <w:pStyle w:val="ListParagraph"/>
        <w:numPr>
          <w:ilvl w:val="0"/>
          <w:numId w:val="65"/>
        </w:numPr>
        <w:spacing w:after="160"/>
        <w:rPr>
          <w:rFonts w:eastAsia="Times New Roman"/>
        </w:rPr>
      </w:pPr>
      <w:r w:rsidRPr="0092655E">
        <w:rPr>
          <w:rFonts w:eastAsia="Times New Roman"/>
        </w:rPr>
        <w:t>Optional: Equipment needed (text only)</w:t>
      </w:r>
    </w:p>
    <w:p w14:paraId="17CEDC82" w14:textId="77777777" w:rsidR="009E13BA" w:rsidRPr="0092655E" w:rsidRDefault="009E13BA">
      <w:pPr>
        <w:pStyle w:val="ListParagraph"/>
        <w:numPr>
          <w:ilvl w:val="0"/>
          <w:numId w:val="65"/>
        </w:numPr>
        <w:spacing w:after="160"/>
        <w:rPr>
          <w:rFonts w:eastAsia="Times New Roman"/>
        </w:rPr>
      </w:pPr>
      <w:r w:rsidRPr="0092655E">
        <w:rPr>
          <w:rFonts w:eastAsia="Times New Roman"/>
          <w:b/>
          <w:bCs/>
        </w:rPr>
        <w:t>Start Workout</w:t>
      </w:r>
      <w:r w:rsidRPr="0092655E">
        <w:rPr>
          <w:rFonts w:eastAsia="Times New Roman"/>
        </w:rPr>
        <w:t xml:space="preserve"> button</w:t>
      </w:r>
    </w:p>
    <w:p w14:paraId="75EE3333" w14:textId="77777777" w:rsidR="009E13BA" w:rsidRPr="009E13BA" w:rsidRDefault="009E13BA" w:rsidP="009E13BA">
      <w:pPr>
        <w:spacing w:after="160"/>
        <w:ind w:left="360"/>
        <w:rPr>
          <w:rFonts w:eastAsia="Times New Roman"/>
        </w:rPr>
      </w:pPr>
      <w:r w:rsidRPr="009E13BA">
        <w:rPr>
          <w:rFonts w:eastAsia="Times New Roman"/>
        </w:rPr>
        <w:t>Example:</w:t>
      </w:r>
    </w:p>
    <w:p w14:paraId="2AB00B34" w14:textId="1E6AD098" w:rsidR="009E13BA" w:rsidRPr="009E13BA" w:rsidRDefault="009E13BA" w:rsidP="0092655E">
      <w:pPr>
        <w:spacing w:after="160"/>
        <w:ind w:left="360"/>
        <w:rPr>
          <w:rFonts w:eastAsia="Times New Roman"/>
        </w:rPr>
      </w:pPr>
      <w:r w:rsidRPr="009E13BA">
        <w:rPr>
          <w:rFonts w:eastAsia="Times New Roman"/>
        </w:rPr>
        <w:lastRenderedPageBreak/>
        <w:t>Today’s Workout</w:t>
      </w:r>
      <w:r w:rsidR="0092655E">
        <w:rPr>
          <w:rFonts w:eastAsia="Times New Roman"/>
        </w:rPr>
        <w:br/>
      </w:r>
      <w:r w:rsidRPr="009E13BA">
        <w:rPr>
          <w:rFonts w:eastAsia="Times New Roman"/>
        </w:rPr>
        <w:t>8 exercises • ~42 minutes</w:t>
      </w:r>
      <w:r w:rsidR="0092655E">
        <w:rPr>
          <w:rFonts w:eastAsia="Times New Roman"/>
        </w:rPr>
        <w:br/>
      </w:r>
      <w:r w:rsidRPr="009E13BA">
        <w:rPr>
          <w:rFonts w:eastAsia="Times New Roman"/>
        </w:rPr>
        <w:t>Start Workout</w:t>
      </w:r>
    </w:p>
    <w:p w14:paraId="58220EEE" w14:textId="381A9E78" w:rsidR="009E13BA" w:rsidRPr="009E13BA" w:rsidRDefault="0092655E" w:rsidP="0092655E">
      <w:pPr>
        <w:spacing w:after="160"/>
        <w:ind w:left="360"/>
        <w:rPr>
          <w:rFonts w:eastAsia="Times New Roman"/>
          <w:b/>
          <w:bCs/>
        </w:rPr>
      </w:pPr>
      <w:r>
        <w:rPr>
          <w:rFonts w:eastAsia="Times New Roman"/>
          <w:b/>
          <w:bCs/>
        </w:rPr>
        <w:t>6.8.</w:t>
      </w:r>
      <w:r w:rsidR="009E13BA" w:rsidRPr="009E13BA">
        <w:rPr>
          <w:rFonts w:eastAsia="Times New Roman"/>
          <w:b/>
          <w:bCs/>
        </w:rPr>
        <w:t>6. Weight Trend Indicator</w:t>
      </w:r>
      <w:r>
        <w:rPr>
          <w:rFonts w:eastAsia="Times New Roman"/>
          <w:b/>
          <w:bCs/>
        </w:rPr>
        <w:br/>
      </w:r>
      <w:r w:rsidR="009E13BA" w:rsidRPr="009E13BA">
        <w:rPr>
          <w:rFonts w:eastAsia="Times New Roman"/>
          <w:b/>
          <w:bCs/>
        </w:rPr>
        <w:t>Display</w:t>
      </w:r>
    </w:p>
    <w:p w14:paraId="2DA3B7AC" w14:textId="7B1DE82A" w:rsidR="009E13BA" w:rsidRPr="0092655E" w:rsidRDefault="009E13BA">
      <w:pPr>
        <w:pStyle w:val="ListParagraph"/>
        <w:numPr>
          <w:ilvl w:val="0"/>
          <w:numId w:val="66"/>
        </w:numPr>
        <w:spacing w:after="160"/>
        <w:rPr>
          <w:rFonts w:eastAsia="Times New Roman"/>
        </w:rPr>
      </w:pPr>
      <w:r w:rsidRPr="0092655E">
        <w:rPr>
          <w:rFonts w:eastAsia="Times New Roman"/>
          <w:b/>
          <w:bCs/>
        </w:rPr>
        <w:t>Up arrow (green)</w:t>
      </w:r>
      <w:r w:rsidRPr="0092655E">
        <w:rPr>
          <w:rFonts w:eastAsia="Times New Roman"/>
        </w:rPr>
        <w:t xml:space="preserve"> </w:t>
      </w:r>
      <w:r w:rsidRPr="0092655E">
        <w:rPr>
          <w:rFonts w:ascii="Arial" w:eastAsia="Times New Roman" w:hAnsi="Arial" w:cs="Arial"/>
        </w:rPr>
        <w:t>→</w:t>
      </w:r>
      <w:r w:rsidRPr="0092655E">
        <w:rPr>
          <w:rFonts w:eastAsia="Times New Roman"/>
        </w:rPr>
        <w:t xml:space="preserve"> positive trend</w:t>
      </w:r>
      <w:r w:rsidR="00EF0403">
        <w:rPr>
          <w:rFonts w:eastAsia="Times New Roman"/>
        </w:rPr>
        <w:t xml:space="preserve"> – This should depend on weight goal versus current weight some may want to gain others lose weight.</w:t>
      </w:r>
    </w:p>
    <w:p w14:paraId="7CCA1AF2" w14:textId="77777777" w:rsidR="009E13BA" w:rsidRPr="0092655E" w:rsidRDefault="009E13BA">
      <w:pPr>
        <w:pStyle w:val="ListParagraph"/>
        <w:numPr>
          <w:ilvl w:val="0"/>
          <w:numId w:val="66"/>
        </w:numPr>
        <w:spacing w:after="160"/>
        <w:rPr>
          <w:rFonts w:eastAsia="Times New Roman"/>
        </w:rPr>
      </w:pPr>
      <w:r w:rsidRPr="0092655E">
        <w:rPr>
          <w:rFonts w:eastAsia="Times New Roman"/>
          <w:b/>
          <w:bCs/>
        </w:rPr>
        <w:t>Down arrow (red)</w:t>
      </w:r>
      <w:r w:rsidRPr="0092655E">
        <w:rPr>
          <w:rFonts w:eastAsia="Times New Roman"/>
        </w:rPr>
        <w:t xml:space="preserve"> </w:t>
      </w:r>
      <w:r w:rsidRPr="0092655E">
        <w:rPr>
          <w:rFonts w:ascii="Arial" w:eastAsia="Times New Roman" w:hAnsi="Arial" w:cs="Arial"/>
        </w:rPr>
        <w:t>→</w:t>
      </w:r>
      <w:r w:rsidRPr="0092655E">
        <w:rPr>
          <w:rFonts w:eastAsia="Times New Roman"/>
        </w:rPr>
        <w:t xml:space="preserve"> negative trend</w:t>
      </w:r>
    </w:p>
    <w:p w14:paraId="7078B178" w14:textId="77777777" w:rsidR="009E13BA" w:rsidRPr="0092655E" w:rsidRDefault="009E13BA">
      <w:pPr>
        <w:pStyle w:val="ListParagraph"/>
        <w:numPr>
          <w:ilvl w:val="0"/>
          <w:numId w:val="66"/>
        </w:numPr>
        <w:spacing w:after="160"/>
        <w:rPr>
          <w:rFonts w:eastAsia="Times New Roman"/>
        </w:rPr>
      </w:pPr>
      <w:r w:rsidRPr="0092655E">
        <w:rPr>
          <w:rFonts w:eastAsia="Times New Roman"/>
          <w:b/>
          <w:bCs/>
        </w:rPr>
        <w:t>Flat arrow (gray)</w:t>
      </w:r>
      <w:r w:rsidRPr="0092655E">
        <w:rPr>
          <w:rFonts w:eastAsia="Times New Roman"/>
        </w:rPr>
        <w:t xml:space="preserve"> </w:t>
      </w:r>
      <w:r w:rsidRPr="0092655E">
        <w:rPr>
          <w:rFonts w:ascii="Arial" w:eastAsia="Times New Roman" w:hAnsi="Arial" w:cs="Arial"/>
        </w:rPr>
        <w:t>→</w:t>
      </w:r>
      <w:r w:rsidRPr="0092655E">
        <w:rPr>
          <w:rFonts w:eastAsia="Times New Roman"/>
        </w:rPr>
        <w:t xml:space="preserve"> stable trend</w:t>
      </w:r>
    </w:p>
    <w:p w14:paraId="613D36A9" w14:textId="77777777" w:rsidR="009E13BA" w:rsidRPr="009E13BA" w:rsidRDefault="009E13BA" w:rsidP="009E13BA">
      <w:pPr>
        <w:spacing w:after="160"/>
        <w:ind w:left="360"/>
        <w:rPr>
          <w:rFonts w:eastAsia="Times New Roman"/>
          <w:b/>
          <w:bCs/>
        </w:rPr>
      </w:pPr>
      <w:r w:rsidRPr="009E13BA">
        <w:rPr>
          <w:rFonts w:eastAsia="Times New Roman"/>
          <w:b/>
          <w:bCs/>
        </w:rPr>
        <w:t>Tooltip</w:t>
      </w:r>
    </w:p>
    <w:p w14:paraId="7B58175F" w14:textId="71DF1E10" w:rsidR="009E13BA" w:rsidRDefault="009E13BA" w:rsidP="009E13BA">
      <w:pPr>
        <w:spacing w:after="160"/>
        <w:ind w:left="360"/>
        <w:rPr>
          <w:rFonts w:eastAsia="Times New Roman"/>
        </w:rPr>
      </w:pPr>
      <w:r w:rsidRPr="009E13BA">
        <w:rPr>
          <w:rFonts w:eastAsia="Times New Roman"/>
        </w:rPr>
        <w:t>“Based on last 7 days. View Weight Trend Report for detailed graph.”</w:t>
      </w:r>
      <w:r w:rsidR="0092655E">
        <w:rPr>
          <w:rFonts w:eastAsia="Times New Roman"/>
        </w:rPr>
        <w:br/>
      </w:r>
      <w:r w:rsidRPr="009E13BA">
        <w:rPr>
          <w:rFonts w:eastAsia="Times New Roman"/>
        </w:rPr>
        <w:t>This keeps the dashboard lightweight and pushes analytics to Reports.</w:t>
      </w:r>
    </w:p>
    <w:p w14:paraId="412EA1D2" w14:textId="15B34E1E" w:rsidR="009E13BA" w:rsidRPr="0092655E" w:rsidRDefault="0092655E" w:rsidP="0092655E">
      <w:pPr>
        <w:spacing w:after="160"/>
        <w:ind w:left="360"/>
        <w:rPr>
          <w:rFonts w:eastAsia="Times New Roman"/>
        </w:rPr>
      </w:pPr>
      <w:r>
        <w:rPr>
          <w:rFonts w:eastAsia="Times New Roman"/>
        </w:rPr>
        <w:br/>
      </w:r>
      <w:r>
        <w:rPr>
          <w:rFonts w:eastAsia="Times New Roman"/>
          <w:b/>
          <w:bCs/>
        </w:rPr>
        <w:t>6.8.7</w:t>
      </w:r>
      <w:r w:rsidR="009E13BA" w:rsidRPr="009E13BA">
        <w:rPr>
          <w:rFonts w:eastAsia="Times New Roman"/>
          <w:b/>
          <w:bCs/>
        </w:rPr>
        <w:t xml:space="preserve"> Recent Activity</w:t>
      </w:r>
      <w:r>
        <w:rPr>
          <w:rFonts w:eastAsia="Times New Roman"/>
          <w:b/>
          <w:bCs/>
        </w:rPr>
        <w:br/>
      </w:r>
      <w:r w:rsidR="009E13BA" w:rsidRPr="009E13BA">
        <w:rPr>
          <w:rFonts w:eastAsia="Times New Roman"/>
        </w:rPr>
        <w:t>A list of the last 3–5 logged workouts.</w:t>
      </w:r>
      <w:r>
        <w:rPr>
          <w:rFonts w:eastAsia="Times New Roman"/>
        </w:rPr>
        <w:br/>
      </w:r>
      <w:r w:rsidR="009E13BA" w:rsidRPr="009E13BA">
        <w:rPr>
          <w:rFonts w:eastAsia="Times New Roman"/>
          <w:b/>
          <w:bCs/>
        </w:rPr>
        <w:t>Fields</w:t>
      </w:r>
    </w:p>
    <w:p w14:paraId="3502CB75" w14:textId="77777777" w:rsidR="009E13BA" w:rsidRPr="0092655E" w:rsidRDefault="009E13BA">
      <w:pPr>
        <w:pStyle w:val="ListParagraph"/>
        <w:numPr>
          <w:ilvl w:val="0"/>
          <w:numId w:val="67"/>
        </w:numPr>
        <w:spacing w:after="160"/>
        <w:rPr>
          <w:rFonts w:eastAsia="Times New Roman"/>
        </w:rPr>
      </w:pPr>
      <w:r w:rsidRPr="0092655E">
        <w:rPr>
          <w:rFonts w:eastAsia="Times New Roman"/>
        </w:rPr>
        <w:t>Date</w:t>
      </w:r>
    </w:p>
    <w:p w14:paraId="47441CFF" w14:textId="77777777" w:rsidR="009E13BA" w:rsidRPr="0092655E" w:rsidRDefault="009E13BA">
      <w:pPr>
        <w:pStyle w:val="ListParagraph"/>
        <w:numPr>
          <w:ilvl w:val="0"/>
          <w:numId w:val="67"/>
        </w:numPr>
        <w:spacing w:after="160"/>
        <w:rPr>
          <w:rFonts w:eastAsia="Times New Roman"/>
        </w:rPr>
      </w:pPr>
      <w:r w:rsidRPr="0092655E">
        <w:rPr>
          <w:rFonts w:eastAsia="Times New Roman"/>
        </w:rPr>
        <w:t>Program + Week/Day</w:t>
      </w:r>
    </w:p>
    <w:p w14:paraId="1B194625" w14:textId="77777777" w:rsidR="009E13BA" w:rsidRPr="0092655E" w:rsidRDefault="009E13BA">
      <w:pPr>
        <w:pStyle w:val="ListParagraph"/>
        <w:numPr>
          <w:ilvl w:val="0"/>
          <w:numId w:val="67"/>
        </w:numPr>
        <w:spacing w:after="160"/>
        <w:rPr>
          <w:rFonts w:eastAsia="Times New Roman"/>
        </w:rPr>
      </w:pPr>
      <w:r w:rsidRPr="0092655E">
        <w:rPr>
          <w:rFonts w:eastAsia="Times New Roman"/>
        </w:rPr>
        <w:t>Completion status</w:t>
      </w:r>
    </w:p>
    <w:p w14:paraId="33A4B54F" w14:textId="77777777" w:rsidR="009E13BA" w:rsidRPr="0092655E" w:rsidRDefault="009E13BA">
      <w:pPr>
        <w:pStyle w:val="ListParagraph"/>
        <w:numPr>
          <w:ilvl w:val="0"/>
          <w:numId w:val="67"/>
        </w:numPr>
        <w:spacing w:after="160"/>
        <w:rPr>
          <w:rFonts w:eastAsia="Times New Roman"/>
        </w:rPr>
      </w:pPr>
      <w:r w:rsidRPr="0092655E">
        <w:rPr>
          <w:rFonts w:eastAsia="Times New Roman"/>
        </w:rPr>
        <w:t xml:space="preserve">Tap </w:t>
      </w:r>
      <w:r w:rsidRPr="0092655E">
        <w:rPr>
          <w:rFonts w:ascii="Arial" w:eastAsia="Times New Roman" w:hAnsi="Arial" w:cs="Arial"/>
        </w:rPr>
        <w:t>→</w:t>
      </w:r>
      <w:r w:rsidRPr="0092655E">
        <w:rPr>
          <w:rFonts w:eastAsia="Times New Roman"/>
        </w:rPr>
        <w:t xml:space="preserve"> opens View/Edit Activity screen</w:t>
      </w:r>
    </w:p>
    <w:p w14:paraId="50CC768F" w14:textId="77777777" w:rsidR="009E13BA" w:rsidRPr="009E13BA" w:rsidRDefault="009E13BA" w:rsidP="009E13BA">
      <w:pPr>
        <w:spacing w:after="160"/>
        <w:ind w:left="360"/>
        <w:rPr>
          <w:rFonts w:eastAsia="Times New Roman"/>
          <w:b/>
          <w:bCs/>
        </w:rPr>
      </w:pPr>
      <w:r w:rsidRPr="009E13BA">
        <w:rPr>
          <w:rFonts w:eastAsia="Times New Roman"/>
          <w:b/>
          <w:bCs/>
        </w:rPr>
        <w:t>Example</w:t>
      </w:r>
    </w:p>
    <w:p w14:paraId="7A904AE6" w14:textId="77777777" w:rsidR="009E13BA" w:rsidRPr="009E13BA" w:rsidRDefault="009E13BA" w:rsidP="009E13BA">
      <w:pPr>
        <w:spacing w:after="160"/>
        <w:ind w:left="360"/>
        <w:rPr>
          <w:rFonts w:eastAsia="Times New Roman"/>
        </w:rPr>
      </w:pPr>
      <w:r w:rsidRPr="009E13BA">
        <w:rPr>
          <w:rFonts w:eastAsia="Times New Roman"/>
        </w:rPr>
        <w:t>Recent Activity</w:t>
      </w:r>
    </w:p>
    <w:p w14:paraId="4570F31C" w14:textId="2DFCDCC3" w:rsidR="009E13BA" w:rsidRPr="009E13BA" w:rsidRDefault="009E13BA" w:rsidP="0092655E">
      <w:pPr>
        <w:spacing w:after="160"/>
        <w:ind w:left="360"/>
        <w:rPr>
          <w:rFonts w:eastAsia="Times New Roman"/>
        </w:rPr>
      </w:pPr>
      <w:r w:rsidRPr="009E13BA">
        <w:rPr>
          <w:rFonts w:eastAsia="Times New Roman"/>
        </w:rPr>
        <w:t>04/28 — Week 3 Day 4 — Completed</w:t>
      </w:r>
      <w:r w:rsidR="0092655E">
        <w:rPr>
          <w:rFonts w:eastAsia="Times New Roman"/>
        </w:rPr>
        <w:br/>
      </w:r>
      <w:r w:rsidRPr="009E13BA">
        <w:rPr>
          <w:rFonts w:eastAsia="Times New Roman"/>
        </w:rPr>
        <w:t>04/27 — Week 3 Day 3 — Completed</w:t>
      </w:r>
      <w:r w:rsidR="0092655E">
        <w:rPr>
          <w:rFonts w:eastAsia="Times New Roman"/>
        </w:rPr>
        <w:br/>
      </w:r>
      <w:r w:rsidRPr="009E13BA">
        <w:rPr>
          <w:rFonts w:eastAsia="Times New Roman"/>
        </w:rPr>
        <w:t>04/25 — Week 3 Day 2 — Completed</w:t>
      </w:r>
      <w:r w:rsidR="0092655E">
        <w:rPr>
          <w:rFonts w:eastAsia="Times New Roman"/>
        </w:rPr>
        <w:br/>
      </w:r>
      <w:r w:rsidRPr="009E13BA">
        <w:rPr>
          <w:rFonts w:eastAsia="Times New Roman"/>
        </w:rPr>
        <w:t>No icons, no thumbnails, no cards.</w:t>
      </w:r>
    </w:p>
    <w:p w14:paraId="30E54BB1" w14:textId="2552736C" w:rsidR="009E13BA" w:rsidRPr="0092655E" w:rsidRDefault="009E13BA" w:rsidP="0092655E">
      <w:pPr>
        <w:spacing w:after="160"/>
        <w:ind w:left="360"/>
        <w:rPr>
          <w:rFonts w:eastAsia="Times New Roman"/>
          <w:b/>
          <w:bCs/>
        </w:rPr>
      </w:pPr>
      <w:r w:rsidRPr="009E13BA">
        <w:rPr>
          <w:rFonts w:eastAsia="Times New Roman"/>
          <w:b/>
          <w:bCs/>
        </w:rPr>
        <w:t>8. Program Progress Summary</w:t>
      </w:r>
      <w:r w:rsidR="0092655E">
        <w:rPr>
          <w:rFonts w:eastAsia="Times New Roman"/>
          <w:b/>
          <w:bCs/>
        </w:rPr>
        <w:br/>
      </w:r>
      <w:r w:rsidRPr="009E13BA">
        <w:rPr>
          <w:rFonts w:eastAsia="Times New Roman"/>
        </w:rPr>
        <w:t>A simple text</w:t>
      </w:r>
      <w:r w:rsidRPr="009E13BA">
        <w:rPr>
          <w:rFonts w:eastAsia="Times New Roman"/>
        </w:rPr>
        <w:noBreakHyphen/>
        <w:t>based summary:</w:t>
      </w:r>
    </w:p>
    <w:p w14:paraId="26AA6F61" w14:textId="6B18F1C2" w:rsidR="009E13BA" w:rsidRPr="009E13BA" w:rsidRDefault="0092655E" w:rsidP="0092655E">
      <w:pPr>
        <w:spacing w:after="160"/>
        <w:ind w:left="360"/>
        <w:rPr>
          <w:rFonts w:eastAsia="Times New Roman"/>
        </w:rPr>
      </w:pPr>
      <w:r>
        <w:rPr>
          <w:rFonts w:eastAsia="Times New Roman"/>
        </w:rPr>
        <w:t>P</w:t>
      </w:r>
      <w:r w:rsidR="009E13BA" w:rsidRPr="009E13BA">
        <w:rPr>
          <w:rFonts w:eastAsia="Times New Roman"/>
        </w:rPr>
        <w:t>rogram Progress</w:t>
      </w:r>
      <w:r>
        <w:rPr>
          <w:rFonts w:eastAsia="Times New Roman"/>
        </w:rPr>
        <w:br/>
      </w:r>
      <w:r w:rsidR="009E13BA" w:rsidRPr="009E13BA">
        <w:rPr>
          <w:rFonts w:eastAsia="Times New Roman"/>
        </w:rPr>
        <w:t>Week 4 of 8 • 42% Complete</w:t>
      </w:r>
      <w:r>
        <w:rPr>
          <w:rFonts w:eastAsia="Times New Roman"/>
        </w:rPr>
        <w:br/>
      </w:r>
      <w:r w:rsidR="009E13BA" w:rsidRPr="009E13BA">
        <w:rPr>
          <w:rFonts w:eastAsia="Times New Roman"/>
        </w:rPr>
        <w:t>Still text</w:t>
      </w:r>
      <w:r w:rsidR="009E13BA" w:rsidRPr="009E13BA">
        <w:rPr>
          <w:rFonts w:eastAsia="Times New Roman"/>
        </w:rPr>
        <w:noBreakHyphen/>
        <w:t>only, no progress bars unless you explicitly want them.</w:t>
      </w:r>
    </w:p>
    <w:p w14:paraId="18B6786B" w14:textId="69385BB2" w:rsidR="0092655E" w:rsidRDefault="00205BCD" w:rsidP="0092655E">
      <w:pPr>
        <w:spacing w:after="160"/>
        <w:ind w:left="360"/>
        <w:rPr>
          <w:rFonts w:ascii="Eras Demi ITC" w:eastAsia="Times New Roman" w:hAnsi="Eras Demi ITC"/>
        </w:rPr>
      </w:pPr>
      <w:r>
        <w:rPr>
          <w:rFonts w:ascii="Eras Demi ITC" w:eastAsia="Times New Roman" w:hAnsi="Eras Demi ITC"/>
        </w:rPr>
        <w:t>6</w:t>
      </w:r>
      <w:r w:rsidR="00164C04" w:rsidRPr="00CB5BCA">
        <w:rPr>
          <w:rFonts w:ascii="Eras Demi ITC" w:eastAsia="Times New Roman" w:hAnsi="Eras Demi ITC"/>
        </w:rPr>
        <w:t>.</w:t>
      </w:r>
      <w:r w:rsidR="00464F4E">
        <w:rPr>
          <w:rFonts w:ascii="Eras Demi ITC" w:eastAsia="Times New Roman" w:hAnsi="Eras Demi ITC"/>
        </w:rPr>
        <w:t>8</w:t>
      </w:r>
      <w:r w:rsidR="00164C04" w:rsidRPr="00CB5BCA">
        <w:rPr>
          <w:rFonts w:ascii="Eras Demi ITC" w:eastAsia="Times New Roman" w:hAnsi="Eras Demi ITC"/>
        </w:rPr>
        <w:t>.2 Related Requirements</w:t>
      </w:r>
      <w:r w:rsidR="00164C04">
        <w:rPr>
          <w:rFonts w:ascii="Eras Demi ITC" w:eastAsia="Times New Roman" w:hAnsi="Eras Demi ITC"/>
        </w:rPr>
        <w:br/>
      </w:r>
      <w:r w:rsidR="002C47D4">
        <w:t>BR-DASH-01, BR-DASH-02, BR-DASH-03, BR-DASH-04, BR-DASH-05, BR-DASH-06, BR-DASH-07, BR-DASH-08, BR-DASH-09, BR-DASH-10, BR-DASH-11, BR-DASH-12, BR-DASH-13, BR-DASH-14, BR-DASH-15, BR-DASH-16, BR-DASH-17, BR-DASH-18, BR-DASH-19, BR-DASH-20, BR-DASH-21, BR-DASH-22, BR-DASH-23</w:t>
      </w:r>
      <w:r w:rsidR="002C47D4">
        <w:br/>
      </w:r>
      <w:r w:rsidR="002C47D4">
        <w:br/>
      </w:r>
      <w:r w:rsidR="002C47D4">
        <w:rPr>
          <w:rFonts w:ascii="Eras Demi ITC" w:eastAsia="Times New Roman" w:hAnsi="Eras Demi ITC"/>
        </w:rPr>
        <w:t>6</w:t>
      </w:r>
      <w:r w:rsidR="002C47D4" w:rsidRPr="00CB5BCA">
        <w:rPr>
          <w:rFonts w:ascii="Eras Demi ITC" w:eastAsia="Times New Roman" w:hAnsi="Eras Demi ITC"/>
        </w:rPr>
        <w:t>.</w:t>
      </w:r>
      <w:r w:rsidR="00464F4E">
        <w:rPr>
          <w:rFonts w:ascii="Eras Demi ITC" w:eastAsia="Times New Roman" w:hAnsi="Eras Demi ITC"/>
        </w:rPr>
        <w:t>8</w:t>
      </w:r>
      <w:r w:rsidR="002C47D4" w:rsidRPr="00CB5BCA">
        <w:rPr>
          <w:rFonts w:ascii="Eras Demi ITC" w:eastAsia="Times New Roman" w:hAnsi="Eras Demi ITC"/>
        </w:rPr>
        <w:t>.</w:t>
      </w:r>
      <w:r w:rsidR="002C47D4">
        <w:rPr>
          <w:rFonts w:ascii="Eras Demi ITC" w:eastAsia="Times New Roman" w:hAnsi="Eras Demi ITC"/>
        </w:rPr>
        <w:t>3 Wire Frame Reference</w:t>
      </w:r>
      <w:r w:rsidR="002C47D4">
        <w:rPr>
          <w:rFonts w:ascii="Eras Demi ITC" w:eastAsia="Times New Roman" w:hAnsi="Eras Demi ITC"/>
        </w:rPr>
        <w:br/>
      </w:r>
      <w:r w:rsidR="00227620">
        <w:lastRenderedPageBreak/>
        <w:t>UIS-</w:t>
      </w:r>
      <w:r w:rsidR="002C47D4">
        <w:t>DASH-01</w:t>
      </w:r>
      <w:r w:rsidR="0092655E">
        <w:br/>
      </w:r>
      <w:r w:rsidR="00FA2B5B">
        <w:rPr>
          <w:rFonts w:ascii="Eras Demi ITC" w:eastAsia="Times New Roman" w:hAnsi="Eras Demi ITC"/>
        </w:rPr>
        <w:br/>
      </w:r>
      <w:r w:rsidR="009A6F8A">
        <w:rPr>
          <w:rFonts w:ascii="Eras Demi ITC" w:eastAsia="Times New Roman" w:hAnsi="Eras Demi ITC"/>
        </w:rPr>
        <w:br/>
      </w:r>
      <w:r w:rsidR="009A6F8A">
        <w:rPr>
          <w:rFonts w:ascii="Eras Demi ITC" w:eastAsia="Times New Roman" w:hAnsi="Eras Demi ITC"/>
        </w:rPr>
        <w:br/>
      </w:r>
      <w:r w:rsidR="009A6F8A">
        <w:rPr>
          <w:rFonts w:ascii="Eras Demi ITC" w:eastAsia="Times New Roman" w:hAnsi="Eras Demi ITC"/>
        </w:rPr>
        <w:br/>
      </w:r>
      <w:r w:rsidR="009A6F8A">
        <w:rPr>
          <w:rFonts w:ascii="Eras Demi ITC" w:eastAsia="Times New Roman" w:hAnsi="Eras Demi ITC"/>
        </w:rPr>
        <w:br/>
      </w:r>
      <w:r w:rsidR="009A6F8A">
        <w:rPr>
          <w:rFonts w:ascii="Eras Demi ITC" w:eastAsia="Times New Roman" w:hAnsi="Eras Demi ITC"/>
        </w:rPr>
        <w:br/>
      </w:r>
      <w:r w:rsidR="009A6F8A">
        <w:rPr>
          <w:rFonts w:ascii="Eras Demi ITC" w:eastAsia="Times New Roman" w:hAnsi="Eras Demi ITC"/>
        </w:rPr>
        <w:br/>
      </w:r>
      <w:r w:rsidR="009A6F8A">
        <w:rPr>
          <w:rFonts w:ascii="Eras Demi ITC" w:eastAsia="Times New Roman" w:hAnsi="Eras Demi ITC"/>
        </w:rPr>
        <w:br/>
      </w:r>
      <w:r w:rsidR="009A6F8A">
        <w:rPr>
          <w:rFonts w:ascii="Eras Demi ITC" w:eastAsia="Times New Roman" w:hAnsi="Eras Demi ITC"/>
        </w:rPr>
        <w:br/>
      </w:r>
      <w:r w:rsidR="009A6F8A">
        <w:rPr>
          <w:rFonts w:ascii="Eras Demi ITC" w:eastAsia="Times New Roman" w:hAnsi="Eras Demi ITC"/>
        </w:rPr>
        <w:br/>
      </w:r>
      <w:r w:rsidR="009A6F8A">
        <w:rPr>
          <w:rFonts w:ascii="Eras Demi ITC" w:eastAsia="Times New Roman" w:hAnsi="Eras Demi ITC"/>
        </w:rPr>
        <w:br/>
      </w:r>
      <w:r w:rsidR="009A6F8A">
        <w:rPr>
          <w:rFonts w:ascii="Eras Demi ITC" w:eastAsia="Times New Roman" w:hAnsi="Eras Demi ITC"/>
        </w:rPr>
        <w:br/>
      </w:r>
      <w:r w:rsidR="009A6F8A">
        <w:rPr>
          <w:rFonts w:ascii="Eras Demi ITC" w:eastAsia="Times New Roman" w:hAnsi="Eras Demi ITC"/>
        </w:rPr>
        <w:br/>
      </w:r>
      <w:r w:rsidR="009A6F8A">
        <w:rPr>
          <w:rFonts w:ascii="Eras Demi ITC" w:eastAsia="Times New Roman" w:hAnsi="Eras Demi ITC"/>
        </w:rPr>
        <w:br/>
      </w:r>
      <w:r>
        <w:rPr>
          <w:rFonts w:ascii="Eras Demi ITC" w:eastAsia="Times New Roman" w:hAnsi="Eras Demi ITC"/>
        </w:rPr>
        <w:t>6</w:t>
      </w:r>
      <w:r w:rsidR="00164C04" w:rsidRPr="00CB5BCA">
        <w:rPr>
          <w:rFonts w:ascii="Eras Demi ITC" w:eastAsia="Times New Roman" w:hAnsi="Eras Demi ITC"/>
        </w:rPr>
        <w:t>.</w:t>
      </w:r>
      <w:r w:rsidR="00464F4E">
        <w:rPr>
          <w:rFonts w:ascii="Eras Demi ITC" w:eastAsia="Times New Roman" w:hAnsi="Eras Demi ITC"/>
        </w:rPr>
        <w:t>8</w:t>
      </w:r>
      <w:r w:rsidR="00164C04" w:rsidRPr="00CB5BCA">
        <w:rPr>
          <w:rFonts w:ascii="Eras Demi ITC" w:eastAsia="Times New Roman" w:hAnsi="Eras Demi ITC"/>
        </w:rPr>
        <w:t>.</w:t>
      </w:r>
      <w:r w:rsidR="00DB1E47">
        <w:rPr>
          <w:rFonts w:ascii="Eras Demi ITC" w:eastAsia="Times New Roman" w:hAnsi="Eras Demi ITC"/>
        </w:rPr>
        <w:t>4</w:t>
      </w:r>
      <w:r w:rsidR="00164C04">
        <w:rPr>
          <w:rFonts w:ascii="Eras Demi ITC" w:eastAsia="Times New Roman" w:hAnsi="Eras Demi ITC"/>
        </w:rPr>
        <w:t xml:space="preserve"> User Interface Design</w:t>
      </w:r>
    </w:p>
    <w:p w14:paraId="1B3DEA58" w14:textId="3222B353" w:rsidR="00220C46" w:rsidRDefault="00205BCD" w:rsidP="009A6F8A">
      <w:pPr>
        <w:spacing w:after="160"/>
        <w:ind w:left="360"/>
        <w:rPr>
          <w:rFonts w:eastAsia="Times New Roman"/>
        </w:rPr>
      </w:pPr>
      <w:r>
        <w:rPr>
          <w:rFonts w:ascii="Eras Demi ITC" w:eastAsia="Times New Roman" w:hAnsi="Eras Demi ITC"/>
        </w:rPr>
        <w:t>6</w:t>
      </w:r>
      <w:r w:rsidR="00164C04" w:rsidRPr="00CB5BCA">
        <w:rPr>
          <w:rFonts w:ascii="Eras Demi ITC" w:eastAsia="Times New Roman" w:hAnsi="Eras Demi ITC"/>
        </w:rPr>
        <w:t>.</w:t>
      </w:r>
      <w:r w:rsidR="00464F4E">
        <w:rPr>
          <w:rFonts w:ascii="Eras Demi ITC" w:eastAsia="Times New Roman" w:hAnsi="Eras Demi ITC"/>
        </w:rPr>
        <w:t>8</w:t>
      </w:r>
      <w:r w:rsidR="00164C04" w:rsidRPr="00CB5BCA">
        <w:rPr>
          <w:rFonts w:ascii="Eras Demi ITC" w:eastAsia="Times New Roman" w:hAnsi="Eras Demi ITC"/>
        </w:rPr>
        <w:t>.</w:t>
      </w:r>
      <w:r w:rsidR="00DB1E47">
        <w:rPr>
          <w:rFonts w:ascii="Eras Demi ITC" w:eastAsia="Times New Roman" w:hAnsi="Eras Demi ITC"/>
        </w:rPr>
        <w:t>4</w:t>
      </w:r>
      <w:r w:rsidR="00164C04">
        <w:rPr>
          <w:rFonts w:ascii="Eras Demi ITC" w:eastAsia="Times New Roman" w:hAnsi="Eras Demi ITC"/>
        </w:rPr>
        <w:t>.</w:t>
      </w:r>
      <w:r w:rsidR="000E4A22">
        <w:rPr>
          <w:rFonts w:ascii="Eras Demi ITC" w:eastAsia="Times New Roman" w:hAnsi="Eras Demi ITC"/>
        </w:rPr>
        <w:t>1</w:t>
      </w:r>
      <w:r w:rsidR="00164C04" w:rsidRPr="00CB5BCA">
        <w:rPr>
          <w:rFonts w:ascii="Eras Demi ITC" w:eastAsia="Times New Roman" w:hAnsi="Eras Demi ITC"/>
        </w:rPr>
        <w:t xml:space="preserve"> </w:t>
      </w:r>
      <w:r w:rsidR="000E4A22">
        <w:rPr>
          <w:rFonts w:ascii="Eras Demi ITC" w:eastAsia="Times New Roman" w:hAnsi="Eras Demi ITC"/>
        </w:rPr>
        <w:t>Dashboard</w:t>
      </w:r>
    </w:p>
    <w:p w14:paraId="7BD249DB" w14:textId="614CA828" w:rsidR="00220C46" w:rsidRDefault="007E6911" w:rsidP="005A6B78">
      <w:r>
        <w:rPr>
          <w:noProof/>
        </w:rPr>
        <w:drawing>
          <wp:anchor distT="0" distB="0" distL="114300" distR="114300" simplePos="0" relativeHeight="251693056" behindDoc="1" locked="0" layoutInCell="1" allowOverlap="1" wp14:anchorId="590F98CE" wp14:editId="1D90FCB9">
            <wp:simplePos x="0" y="0"/>
            <wp:positionH relativeFrom="column">
              <wp:posOffset>0</wp:posOffset>
            </wp:positionH>
            <wp:positionV relativeFrom="paragraph">
              <wp:posOffset>27305</wp:posOffset>
            </wp:positionV>
            <wp:extent cx="2971800" cy="3849624"/>
            <wp:effectExtent l="0" t="0" r="0" b="0"/>
            <wp:wrapTight wrapText="bothSides">
              <wp:wrapPolygon edited="0">
                <wp:start x="0" y="0"/>
                <wp:lineTo x="0" y="21486"/>
                <wp:lineTo x="21462" y="21486"/>
                <wp:lineTo x="21462" y="0"/>
                <wp:lineTo x="0" y="0"/>
              </wp:wrapPolygon>
            </wp:wrapTight>
            <wp:docPr id="1254759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71800" cy="3849624"/>
                    </a:xfrm>
                    <a:prstGeom prst="rect">
                      <a:avLst/>
                    </a:prstGeom>
                    <a:noFill/>
                  </pic:spPr>
                </pic:pic>
              </a:graphicData>
            </a:graphic>
            <wp14:sizeRelH relativeFrom="page">
              <wp14:pctWidth>0</wp14:pctWidth>
            </wp14:sizeRelH>
            <wp14:sizeRelV relativeFrom="page">
              <wp14:pctHeight>0</wp14:pctHeight>
            </wp14:sizeRelV>
          </wp:anchor>
        </w:drawing>
      </w:r>
    </w:p>
    <w:p w14:paraId="37D23D35" w14:textId="77777777" w:rsidR="00220C46" w:rsidRDefault="00220C46" w:rsidP="005A6B78"/>
    <w:p w14:paraId="143A4125" w14:textId="77777777" w:rsidR="00220C46" w:rsidRDefault="00220C46" w:rsidP="005A6B78"/>
    <w:p w14:paraId="0BFD52AC" w14:textId="77777777" w:rsidR="00220C46" w:rsidRDefault="00220C46" w:rsidP="005A6B78"/>
    <w:p w14:paraId="4B3DA9CA" w14:textId="77777777" w:rsidR="00220C46" w:rsidRDefault="00220C46" w:rsidP="005A6B78"/>
    <w:p w14:paraId="1120A987" w14:textId="77777777" w:rsidR="00220C46" w:rsidRDefault="00220C46" w:rsidP="005A6B78"/>
    <w:p w14:paraId="0186F377" w14:textId="77777777" w:rsidR="00220C46" w:rsidRDefault="00220C46" w:rsidP="005A6B78"/>
    <w:p w14:paraId="1D7513D2" w14:textId="77777777" w:rsidR="00220C46" w:rsidRDefault="00220C46" w:rsidP="005A6B78"/>
    <w:p w14:paraId="0CD2BCC1" w14:textId="77777777" w:rsidR="00220C46" w:rsidRDefault="00220C46" w:rsidP="005A6B78"/>
    <w:p w14:paraId="10D8D4A2" w14:textId="77777777" w:rsidR="00220C46" w:rsidRDefault="00220C46" w:rsidP="005A6B78"/>
    <w:p w14:paraId="72A848AE" w14:textId="77777777" w:rsidR="00220C46" w:rsidRDefault="00220C46" w:rsidP="005A6B78"/>
    <w:p w14:paraId="3F77AE1E" w14:textId="7A23FD46" w:rsidR="00220C46" w:rsidRDefault="00220C46" w:rsidP="005A6B78"/>
    <w:p w14:paraId="07104D88" w14:textId="6246690E" w:rsidR="00220C46" w:rsidRDefault="00863C97" w:rsidP="005A6B78">
      <w:r w:rsidRPr="00166406">
        <w:rPr>
          <w:rStyle w:val="Heading3Char"/>
          <w:noProof/>
        </w:rPr>
        <w:drawing>
          <wp:anchor distT="0" distB="0" distL="114300" distR="114300" simplePos="0" relativeHeight="251708416" behindDoc="0" locked="0" layoutInCell="1" allowOverlap="1" wp14:anchorId="70266DF7" wp14:editId="16339003">
            <wp:simplePos x="0" y="0"/>
            <wp:positionH relativeFrom="column">
              <wp:posOffset>586318</wp:posOffset>
            </wp:positionH>
            <wp:positionV relativeFrom="paragraph">
              <wp:posOffset>107950</wp:posOffset>
            </wp:positionV>
            <wp:extent cx="1554480" cy="182880"/>
            <wp:effectExtent l="0" t="0" r="7620" b="7620"/>
            <wp:wrapNone/>
            <wp:docPr id="148338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185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54480" cy="182880"/>
                    </a:xfrm>
                    <a:prstGeom prst="rect">
                      <a:avLst/>
                    </a:prstGeom>
                  </pic:spPr>
                </pic:pic>
              </a:graphicData>
            </a:graphic>
            <wp14:sizeRelH relativeFrom="page">
              <wp14:pctWidth>0</wp14:pctWidth>
            </wp14:sizeRelH>
            <wp14:sizeRelV relativeFrom="page">
              <wp14:pctHeight>0</wp14:pctHeight>
            </wp14:sizeRelV>
          </wp:anchor>
        </w:drawing>
      </w:r>
      <w:r>
        <w:br/>
      </w:r>
    </w:p>
    <w:p w14:paraId="61300035" w14:textId="7D5F8D00" w:rsidR="000E4A22" w:rsidRPr="00411527" w:rsidRDefault="00205BCD" w:rsidP="000E4A22">
      <w:pPr>
        <w:pStyle w:val="Heading3"/>
        <w:rPr>
          <w:rFonts w:eastAsia="Times New Roman"/>
        </w:rPr>
      </w:pPr>
      <w:bookmarkStart w:id="196" w:name="_Toc228800623"/>
      <w:r>
        <w:rPr>
          <w:rFonts w:eastAsia="Times New Roman"/>
        </w:rPr>
        <w:t>6</w:t>
      </w:r>
      <w:r w:rsidR="000E4A22" w:rsidRPr="00411527">
        <w:rPr>
          <w:rFonts w:eastAsia="Times New Roman"/>
        </w:rPr>
        <w:t>.</w:t>
      </w:r>
      <w:r w:rsidR="00464F4E">
        <w:rPr>
          <w:rFonts w:eastAsia="Times New Roman"/>
        </w:rPr>
        <w:t>9</w:t>
      </w:r>
      <w:r w:rsidR="000E4A22" w:rsidRPr="00411527">
        <w:rPr>
          <w:rFonts w:eastAsia="Times New Roman"/>
        </w:rPr>
        <w:t xml:space="preserve"> </w:t>
      </w:r>
      <w:r w:rsidR="00DA5B15">
        <w:rPr>
          <w:rFonts w:eastAsia="Times New Roman"/>
        </w:rPr>
        <w:t>UIS</w:t>
      </w:r>
      <w:r w:rsidR="008F1748">
        <w:rPr>
          <w:rFonts w:eastAsia="Times New Roman"/>
        </w:rPr>
        <w:t>-</w:t>
      </w:r>
      <w:r w:rsidR="00ED0F8F">
        <w:rPr>
          <w:rFonts w:eastAsia="Times New Roman"/>
        </w:rPr>
        <w:t>EP-01</w:t>
      </w:r>
      <w:r w:rsidR="008F1748">
        <w:rPr>
          <w:rFonts w:eastAsia="Times New Roman"/>
        </w:rPr>
        <w:t xml:space="preserve"> </w:t>
      </w:r>
      <w:r w:rsidR="007D58F4">
        <w:rPr>
          <w:rFonts w:eastAsia="Times New Roman"/>
        </w:rPr>
        <w:t xml:space="preserve">Exercise </w:t>
      </w:r>
      <w:r w:rsidR="000D09B6">
        <w:rPr>
          <w:rFonts w:eastAsia="Times New Roman"/>
        </w:rPr>
        <w:t xml:space="preserve">Program </w:t>
      </w:r>
      <w:r w:rsidR="007D58F4">
        <w:rPr>
          <w:rFonts w:eastAsia="Times New Roman"/>
        </w:rPr>
        <w:t>List</w:t>
      </w:r>
      <w:bookmarkEnd w:id="196"/>
    </w:p>
    <w:p w14:paraId="0984D690" w14:textId="1496F875" w:rsidR="000E4A22" w:rsidRPr="00411527" w:rsidRDefault="00205BCD" w:rsidP="000E4A22">
      <w:pPr>
        <w:spacing w:after="160"/>
        <w:ind w:left="360"/>
        <w:rPr>
          <w:rFonts w:ascii="Eras Demi ITC" w:eastAsia="Times New Roman" w:hAnsi="Eras Demi ITC"/>
        </w:rPr>
      </w:pPr>
      <w:r>
        <w:rPr>
          <w:rFonts w:ascii="Eras Demi ITC" w:eastAsia="Times New Roman" w:hAnsi="Eras Demi ITC"/>
        </w:rPr>
        <w:t>6</w:t>
      </w:r>
      <w:r w:rsidR="000E4A22" w:rsidRPr="00411527">
        <w:rPr>
          <w:rFonts w:ascii="Eras Demi ITC" w:eastAsia="Times New Roman" w:hAnsi="Eras Demi ITC"/>
        </w:rPr>
        <w:t>.</w:t>
      </w:r>
      <w:r w:rsidR="00464F4E">
        <w:rPr>
          <w:rFonts w:ascii="Eras Demi ITC" w:eastAsia="Times New Roman" w:hAnsi="Eras Demi ITC"/>
        </w:rPr>
        <w:t>9</w:t>
      </w:r>
      <w:r w:rsidR="000E4A22" w:rsidRPr="00411527">
        <w:rPr>
          <w:rFonts w:ascii="Eras Demi ITC" w:eastAsia="Times New Roman" w:hAnsi="Eras Demi ITC"/>
        </w:rPr>
        <w:t>.1 Purpose</w:t>
      </w:r>
    </w:p>
    <w:p w14:paraId="7BEC998C" w14:textId="71B7FD13" w:rsidR="00782EB1" w:rsidRPr="00782EB1" w:rsidRDefault="000E4A22" w:rsidP="00782EB1">
      <w:pPr>
        <w:spacing w:after="160"/>
        <w:ind w:left="360"/>
        <w:rPr>
          <w:rFonts w:ascii="Eras Demi ITC" w:eastAsia="Times New Roman" w:hAnsi="Eras Demi ITC"/>
        </w:rPr>
      </w:pPr>
      <w:r>
        <w:rPr>
          <w:rFonts w:eastAsia="Times New Roman"/>
        </w:rPr>
        <w:lastRenderedPageBreak/>
        <w:t xml:space="preserve">The </w:t>
      </w:r>
      <w:r w:rsidR="007D58F4">
        <w:rPr>
          <w:rFonts w:eastAsia="Times New Roman"/>
        </w:rPr>
        <w:t>Exercise list shows a variety of exercise programs the user can choose from to select in support of their fitness journey.</w:t>
      </w:r>
      <w:r>
        <w:rPr>
          <w:rFonts w:eastAsia="Times New Roman"/>
        </w:rPr>
        <w:t xml:space="preserve"> </w:t>
      </w:r>
      <w:r w:rsidR="004E43EA">
        <w:rPr>
          <w:rFonts w:eastAsia="Times New Roman"/>
        </w:rPr>
        <w:br/>
      </w:r>
      <w:r w:rsidR="00782EB1" w:rsidRPr="00782EB1">
        <w:rPr>
          <w:rFonts w:ascii="Eras Demi ITC" w:eastAsia="Times New Roman" w:hAnsi="Eras Demi ITC"/>
        </w:rPr>
        <w:t>6.9.4 Screen Layout</w:t>
      </w:r>
    </w:p>
    <w:p w14:paraId="3ECB96A8" w14:textId="1B6990D1" w:rsidR="00782EB1" w:rsidRPr="00782EB1" w:rsidRDefault="00782EB1" w:rsidP="00782EB1">
      <w:pPr>
        <w:spacing w:after="160"/>
        <w:ind w:left="360"/>
        <w:rPr>
          <w:rFonts w:ascii="Eras Demi ITC" w:eastAsia="Times New Roman" w:hAnsi="Eras Demi ITC"/>
        </w:rPr>
      </w:pPr>
      <w:r w:rsidRPr="00782EB1">
        <w:rPr>
          <w:rFonts w:ascii="Eras Demi ITC" w:eastAsia="Times New Roman" w:hAnsi="Eras Demi ITC"/>
        </w:rPr>
        <w:t>6.9.4.1 Layout Structure</w:t>
      </w:r>
    </w:p>
    <w:p w14:paraId="235F7C2E" w14:textId="4A3A0330" w:rsidR="00782EB1" w:rsidRPr="00782EB1" w:rsidRDefault="00782EB1" w:rsidP="00782EB1">
      <w:pPr>
        <w:spacing w:after="160"/>
        <w:ind w:left="360"/>
        <w:rPr>
          <w:rFonts w:eastAsia="Times New Roman"/>
          <w:b/>
          <w:bCs/>
        </w:rPr>
      </w:pPr>
      <w:r w:rsidRPr="00782EB1">
        <w:rPr>
          <w:rFonts w:eastAsia="Times New Roman"/>
          <w:b/>
          <w:bCs/>
        </w:rPr>
        <w:t>Header</w:t>
      </w:r>
    </w:p>
    <w:p w14:paraId="212BBFB0" w14:textId="3B285260" w:rsidR="00782EB1" w:rsidRPr="00782EB1" w:rsidRDefault="00782EB1">
      <w:pPr>
        <w:pStyle w:val="ListParagraph"/>
        <w:numPr>
          <w:ilvl w:val="0"/>
          <w:numId w:val="88"/>
        </w:numPr>
        <w:spacing w:after="160"/>
        <w:rPr>
          <w:rFonts w:eastAsia="Times New Roman"/>
        </w:rPr>
      </w:pPr>
      <w:r w:rsidRPr="00782EB1">
        <w:rPr>
          <w:rFonts w:eastAsia="Times New Roman"/>
        </w:rPr>
        <w:t>Standard authenticated header containing:</w:t>
      </w:r>
    </w:p>
    <w:p w14:paraId="266587A6" w14:textId="70B4A079" w:rsidR="00782EB1" w:rsidRPr="00782EB1" w:rsidRDefault="00782EB1">
      <w:pPr>
        <w:pStyle w:val="ListParagraph"/>
        <w:numPr>
          <w:ilvl w:val="1"/>
          <w:numId w:val="88"/>
        </w:numPr>
        <w:spacing w:after="160"/>
        <w:rPr>
          <w:rFonts w:eastAsia="Times New Roman"/>
        </w:rPr>
      </w:pPr>
      <w:r w:rsidRPr="00782EB1">
        <w:rPr>
          <w:rFonts w:eastAsia="Times New Roman"/>
        </w:rPr>
        <w:t>NeuByte Logo (left)</w:t>
      </w:r>
    </w:p>
    <w:p w14:paraId="2011B470" w14:textId="34C0E4F2" w:rsidR="00782EB1" w:rsidRPr="00782EB1" w:rsidRDefault="00782EB1">
      <w:pPr>
        <w:pStyle w:val="ListParagraph"/>
        <w:numPr>
          <w:ilvl w:val="1"/>
          <w:numId w:val="88"/>
        </w:numPr>
        <w:spacing w:after="160"/>
        <w:rPr>
          <w:rFonts w:eastAsia="Times New Roman"/>
        </w:rPr>
      </w:pPr>
      <w:r w:rsidRPr="00782EB1">
        <w:rPr>
          <w:rFonts w:eastAsia="Times New Roman"/>
        </w:rPr>
        <w:t>Notification Icon (right)</w:t>
      </w:r>
    </w:p>
    <w:p w14:paraId="6243EAF3" w14:textId="193EF4E5" w:rsidR="00782EB1" w:rsidRPr="00782EB1" w:rsidRDefault="00782EB1">
      <w:pPr>
        <w:pStyle w:val="ListParagraph"/>
        <w:numPr>
          <w:ilvl w:val="1"/>
          <w:numId w:val="88"/>
        </w:numPr>
        <w:spacing w:after="160"/>
        <w:rPr>
          <w:rFonts w:eastAsia="Times New Roman"/>
        </w:rPr>
      </w:pPr>
      <w:r w:rsidRPr="00782EB1">
        <w:rPr>
          <w:rFonts w:eastAsia="Times New Roman"/>
        </w:rPr>
        <w:t>Hamburger Menu (right)</w:t>
      </w:r>
    </w:p>
    <w:p w14:paraId="62996A4E" w14:textId="77777777" w:rsidR="00782EB1" w:rsidRPr="00782EB1" w:rsidRDefault="00782EB1">
      <w:pPr>
        <w:pStyle w:val="ListParagraph"/>
        <w:numPr>
          <w:ilvl w:val="0"/>
          <w:numId w:val="88"/>
        </w:numPr>
        <w:spacing w:after="160"/>
        <w:rPr>
          <w:rFonts w:eastAsia="Times New Roman"/>
        </w:rPr>
      </w:pPr>
      <w:r w:rsidRPr="00782EB1">
        <w:rPr>
          <w:rFonts w:eastAsia="Times New Roman"/>
        </w:rPr>
        <w:t>Header remains fixed at the top</w:t>
      </w:r>
    </w:p>
    <w:p w14:paraId="3290201B" w14:textId="77777777" w:rsidR="00782EB1" w:rsidRPr="00782EB1" w:rsidRDefault="00782EB1">
      <w:pPr>
        <w:pStyle w:val="ListParagraph"/>
        <w:numPr>
          <w:ilvl w:val="0"/>
          <w:numId w:val="88"/>
        </w:numPr>
        <w:spacing w:after="160"/>
        <w:rPr>
          <w:rFonts w:eastAsia="Times New Roman"/>
        </w:rPr>
      </w:pPr>
      <w:r w:rsidRPr="00782EB1">
        <w:rPr>
          <w:rFonts w:eastAsia="Times New Roman"/>
        </w:rPr>
        <w:t>Back navigation uses platform</w:t>
      </w:r>
      <w:r w:rsidRPr="00782EB1">
        <w:rPr>
          <w:rFonts w:eastAsia="Times New Roman"/>
        </w:rPr>
        <w:noBreakHyphen/>
        <w:t>native gesture or OS back button</w:t>
      </w:r>
    </w:p>
    <w:p w14:paraId="02E58C92" w14:textId="77777777" w:rsidR="005E7A64" w:rsidRDefault="005E7A64" w:rsidP="00782EB1">
      <w:pPr>
        <w:spacing w:after="160"/>
        <w:ind w:left="360"/>
        <w:rPr>
          <w:rFonts w:eastAsia="Times New Roman"/>
          <w:b/>
          <w:bCs/>
        </w:rPr>
      </w:pPr>
    </w:p>
    <w:p w14:paraId="5E2C899E" w14:textId="3B4E7922" w:rsidR="00782EB1" w:rsidRPr="00782EB1" w:rsidRDefault="005E7A64" w:rsidP="00782EB1">
      <w:pPr>
        <w:spacing w:after="160"/>
        <w:ind w:left="360"/>
        <w:rPr>
          <w:rFonts w:eastAsia="Times New Roman"/>
          <w:b/>
          <w:bCs/>
        </w:rPr>
      </w:pPr>
      <w:r>
        <w:rPr>
          <w:rFonts w:eastAsia="Times New Roman"/>
          <w:b/>
          <w:bCs/>
        </w:rPr>
        <w:br/>
      </w:r>
      <w:r w:rsidR="00782EB1" w:rsidRPr="00782EB1">
        <w:rPr>
          <w:rFonts w:eastAsia="Times New Roman"/>
          <w:b/>
          <w:bCs/>
        </w:rPr>
        <w:t>Body</w:t>
      </w:r>
    </w:p>
    <w:p w14:paraId="6DA85C1F" w14:textId="77777777" w:rsidR="00782EB1" w:rsidRPr="00782EB1" w:rsidRDefault="00782EB1" w:rsidP="00782EB1">
      <w:pPr>
        <w:spacing w:after="160"/>
        <w:ind w:left="360"/>
        <w:rPr>
          <w:rFonts w:eastAsia="Times New Roman"/>
        </w:rPr>
      </w:pPr>
      <w:r w:rsidRPr="00782EB1">
        <w:rPr>
          <w:rFonts w:eastAsia="Times New Roman"/>
        </w:rPr>
        <w:t>A vertically scrolling list of available exercise programs the user can browse and select.</w:t>
      </w:r>
    </w:p>
    <w:p w14:paraId="6EE2F66A" w14:textId="77777777" w:rsidR="00782EB1" w:rsidRPr="00782EB1" w:rsidRDefault="00782EB1" w:rsidP="00782EB1">
      <w:pPr>
        <w:spacing w:after="160"/>
        <w:ind w:left="360"/>
        <w:rPr>
          <w:rFonts w:eastAsia="Times New Roman"/>
        </w:rPr>
      </w:pPr>
      <w:r w:rsidRPr="00782EB1">
        <w:rPr>
          <w:rFonts w:eastAsia="Times New Roman"/>
          <w:b/>
          <w:bCs/>
        </w:rPr>
        <w:t>Elements:</w:t>
      </w:r>
    </w:p>
    <w:p w14:paraId="141422BE" w14:textId="77777777" w:rsidR="00782EB1" w:rsidRPr="00782EB1" w:rsidRDefault="00782EB1">
      <w:pPr>
        <w:pStyle w:val="ListParagraph"/>
        <w:numPr>
          <w:ilvl w:val="0"/>
          <w:numId w:val="89"/>
        </w:numPr>
        <w:spacing w:after="160"/>
        <w:rPr>
          <w:rFonts w:eastAsia="Times New Roman"/>
        </w:rPr>
      </w:pPr>
      <w:r w:rsidRPr="00782EB1">
        <w:rPr>
          <w:rFonts w:eastAsia="Times New Roman"/>
          <w:b/>
          <w:bCs/>
        </w:rPr>
        <w:t>Page Title:</w:t>
      </w:r>
      <w:r w:rsidRPr="00782EB1">
        <w:rPr>
          <w:rFonts w:eastAsia="Times New Roman"/>
        </w:rPr>
        <w:t xml:space="preserve"> “Exercise Programs”</w:t>
      </w:r>
    </w:p>
    <w:p w14:paraId="63858B98" w14:textId="77777777" w:rsidR="00782EB1" w:rsidRPr="00782EB1" w:rsidRDefault="00782EB1">
      <w:pPr>
        <w:pStyle w:val="ListParagraph"/>
        <w:numPr>
          <w:ilvl w:val="0"/>
          <w:numId w:val="89"/>
        </w:numPr>
        <w:spacing w:after="160"/>
        <w:rPr>
          <w:rFonts w:eastAsia="Times New Roman"/>
        </w:rPr>
      </w:pPr>
      <w:r w:rsidRPr="00782EB1">
        <w:rPr>
          <w:rFonts w:eastAsia="Times New Roman"/>
          <w:b/>
          <w:bCs/>
        </w:rPr>
        <w:t>Program List (scrollable)</w:t>
      </w:r>
    </w:p>
    <w:p w14:paraId="15492561" w14:textId="77777777" w:rsidR="00782EB1" w:rsidRPr="00782EB1" w:rsidRDefault="00782EB1">
      <w:pPr>
        <w:pStyle w:val="ListParagraph"/>
        <w:numPr>
          <w:ilvl w:val="1"/>
          <w:numId w:val="89"/>
        </w:numPr>
        <w:spacing w:after="160"/>
        <w:rPr>
          <w:rFonts w:eastAsia="Times New Roman"/>
        </w:rPr>
      </w:pPr>
      <w:r w:rsidRPr="00782EB1">
        <w:rPr>
          <w:rFonts w:eastAsia="Times New Roman"/>
        </w:rPr>
        <w:t>Program Name</w:t>
      </w:r>
    </w:p>
    <w:p w14:paraId="322BC7F1" w14:textId="77777777" w:rsidR="00782EB1" w:rsidRPr="00782EB1" w:rsidRDefault="00782EB1">
      <w:pPr>
        <w:pStyle w:val="ListParagraph"/>
        <w:numPr>
          <w:ilvl w:val="1"/>
          <w:numId w:val="89"/>
        </w:numPr>
        <w:spacing w:after="160"/>
        <w:rPr>
          <w:rFonts w:eastAsia="Times New Roman"/>
        </w:rPr>
      </w:pPr>
      <w:r w:rsidRPr="00782EB1">
        <w:rPr>
          <w:rFonts w:eastAsia="Times New Roman"/>
        </w:rPr>
        <w:t>Duration (e.g., “8 Weeks”)</w:t>
      </w:r>
    </w:p>
    <w:p w14:paraId="54A229E3" w14:textId="77777777" w:rsidR="00782EB1" w:rsidRPr="00782EB1" w:rsidRDefault="00782EB1">
      <w:pPr>
        <w:pStyle w:val="ListParagraph"/>
        <w:numPr>
          <w:ilvl w:val="1"/>
          <w:numId w:val="89"/>
        </w:numPr>
        <w:spacing w:after="160"/>
        <w:rPr>
          <w:rFonts w:eastAsia="Times New Roman"/>
        </w:rPr>
      </w:pPr>
      <w:r w:rsidRPr="00782EB1">
        <w:rPr>
          <w:rFonts w:eastAsia="Times New Roman"/>
        </w:rPr>
        <w:t>Difficulty (Beginner / Intermediate / Advanced)</w:t>
      </w:r>
    </w:p>
    <w:p w14:paraId="6C2DD24A" w14:textId="77777777" w:rsidR="00782EB1" w:rsidRPr="00782EB1" w:rsidRDefault="00782EB1">
      <w:pPr>
        <w:pStyle w:val="ListParagraph"/>
        <w:numPr>
          <w:ilvl w:val="1"/>
          <w:numId w:val="89"/>
        </w:numPr>
        <w:spacing w:after="160"/>
        <w:rPr>
          <w:rFonts w:eastAsia="Times New Roman"/>
        </w:rPr>
      </w:pPr>
      <w:r w:rsidRPr="00782EB1">
        <w:rPr>
          <w:rFonts w:eastAsia="Times New Roman"/>
        </w:rPr>
        <w:t>Short Description (1–2 lines)</w:t>
      </w:r>
    </w:p>
    <w:p w14:paraId="34E93F25" w14:textId="77777777" w:rsidR="00782EB1" w:rsidRPr="00782EB1" w:rsidRDefault="00782EB1">
      <w:pPr>
        <w:pStyle w:val="ListParagraph"/>
        <w:numPr>
          <w:ilvl w:val="1"/>
          <w:numId w:val="89"/>
        </w:numPr>
        <w:spacing w:after="160"/>
        <w:rPr>
          <w:rFonts w:eastAsia="Times New Roman"/>
        </w:rPr>
      </w:pPr>
      <w:r w:rsidRPr="00782EB1">
        <w:rPr>
          <w:rFonts w:eastAsia="Times New Roman"/>
        </w:rPr>
        <w:t>Chevron or row</w:t>
      </w:r>
      <w:r w:rsidRPr="00782EB1">
        <w:rPr>
          <w:rFonts w:eastAsia="Times New Roman"/>
        </w:rPr>
        <w:noBreakHyphen/>
        <w:t>tap navigation to Program Detail (UIS</w:t>
      </w:r>
      <w:r w:rsidRPr="00782EB1">
        <w:rPr>
          <w:rFonts w:eastAsia="Times New Roman"/>
        </w:rPr>
        <w:noBreakHyphen/>
        <w:t>PROG</w:t>
      </w:r>
      <w:r w:rsidRPr="00782EB1">
        <w:rPr>
          <w:rFonts w:eastAsia="Times New Roman"/>
        </w:rPr>
        <w:noBreakHyphen/>
        <w:t>01)</w:t>
      </w:r>
    </w:p>
    <w:p w14:paraId="73283565" w14:textId="77777777" w:rsidR="00782EB1" w:rsidRPr="00782EB1" w:rsidRDefault="00782EB1">
      <w:pPr>
        <w:pStyle w:val="ListParagraph"/>
        <w:numPr>
          <w:ilvl w:val="0"/>
          <w:numId w:val="89"/>
        </w:numPr>
        <w:spacing w:after="160"/>
        <w:rPr>
          <w:rFonts w:eastAsia="Times New Roman"/>
        </w:rPr>
      </w:pPr>
      <w:r w:rsidRPr="00782EB1">
        <w:rPr>
          <w:rFonts w:eastAsia="Times New Roman"/>
          <w:b/>
          <w:bCs/>
        </w:rPr>
        <w:t>Optional Filters (future enhancement)</w:t>
      </w:r>
    </w:p>
    <w:p w14:paraId="6895646B" w14:textId="77777777" w:rsidR="00782EB1" w:rsidRPr="00782EB1" w:rsidRDefault="00782EB1">
      <w:pPr>
        <w:pStyle w:val="ListParagraph"/>
        <w:numPr>
          <w:ilvl w:val="1"/>
          <w:numId w:val="89"/>
        </w:numPr>
        <w:spacing w:after="160"/>
        <w:rPr>
          <w:rFonts w:eastAsia="Times New Roman"/>
        </w:rPr>
      </w:pPr>
      <w:r w:rsidRPr="00782EB1">
        <w:rPr>
          <w:rFonts w:eastAsia="Times New Roman"/>
        </w:rPr>
        <w:t>Difficulty</w:t>
      </w:r>
    </w:p>
    <w:p w14:paraId="463A391C" w14:textId="77777777" w:rsidR="00782EB1" w:rsidRPr="00782EB1" w:rsidRDefault="00782EB1">
      <w:pPr>
        <w:pStyle w:val="ListParagraph"/>
        <w:numPr>
          <w:ilvl w:val="1"/>
          <w:numId w:val="89"/>
        </w:numPr>
        <w:spacing w:after="160"/>
        <w:rPr>
          <w:rFonts w:eastAsia="Times New Roman"/>
        </w:rPr>
      </w:pPr>
      <w:r w:rsidRPr="00782EB1">
        <w:rPr>
          <w:rFonts w:eastAsia="Times New Roman"/>
        </w:rPr>
        <w:t>Duration</w:t>
      </w:r>
    </w:p>
    <w:p w14:paraId="42ADB1A7" w14:textId="77777777" w:rsidR="00782EB1" w:rsidRPr="00782EB1" w:rsidRDefault="00782EB1">
      <w:pPr>
        <w:pStyle w:val="ListParagraph"/>
        <w:numPr>
          <w:ilvl w:val="1"/>
          <w:numId w:val="89"/>
        </w:numPr>
        <w:spacing w:after="160"/>
        <w:rPr>
          <w:rFonts w:eastAsia="Times New Roman"/>
        </w:rPr>
      </w:pPr>
      <w:r w:rsidRPr="00782EB1">
        <w:rPr>
          <w:rFonts w:eastAsia="Times New Roman"/>
        </w:rPr>
        <w:t>Category</w:t>
      </w:r>
    </w:p>
    <w:p w14:paraId="1C851C47" w14:textId="77777777" w:rsidR="00782EB1" w:rsidRPr="00782EB1" w:rsidRDefault="00782EB1" w:rsidP="00782EB1">
      <w:pPr>
        <w:spacing w:after="160"/>
        <w:ind w:left="360"/>
        <w:rPr>
          <w:rFonts w:eastAsia="Times New Roman"/>
          <w:b/>
          <w:bCs/>
        </w:rPr>
      </w:pPr>
      <w:r w:rsidRPr="00782EB1">
        <w:rPr>
          <w:rFonts w:eastAsia="Times New Roman"/>
          <w:b/>
          <w:bCs/>
        </w:rPr>
        <w:t>Footer</w:t>
      </w:r>
    </w:p>
    <w:p w14:paraId="399A83A5" w14:textId="276E20B6" w:rsidR="00782EB1" w:rsidRPr="00782EB1" w:rsidRDefault="0037050A">
      <w:pPr>
        <w:pStyle w:val="ListParagraph"/>
        <w:numPr>
          <w:ilvl w:val="0"/>
          <w:numId w:val="90"/>
        </w:numPr>
        <w:spacing w:after="160"/>
        <w:rPr>
          <w:rFonts w:eastAsia="Times New Roman"/>
        </w:rPr>
      </w:pPr>
      <w:r>
        <w:rPr>
          <w:rFonts w:eastAsia="Times New Roman"/>
        </w:rPr>
        <w:t>App Version</w:t>
      </w:r>
    </w:p>
    <w:p w14:paraId="77B91F17" w14:textId="53842E82" w:rsidR="00782EB1" w:rsidRDefault="00782EB1">
      <w:pPr>
        <w:pStyle w:val="ListParagraph"/>
        <w:numPr>
          <w:ilvl w:val="0"/>
          <w:numId w:val="90"/>
        </w:numPr>
        <w:spacing w:after="160"/>
        <w:rPr>
          <w:rFonts w:eastAsia="Times New Roman"/>
        </w:rPr>
      </w:pPr>
      <w:r w:rsidRPr="00782EB1">
        <w:rPr>
          <w:rFonts w:eastAsia="Times New Roman"/>
        </w:rPr>
        <w:t>Privacy Policy / Terms links</w:t>
      </w:r>
    </w:p>
    <w:p w14:paraId="0D514E74" w14:textId="162BC260" w:rsidR="004E3AB9" w:rsidRPr="004E3AB9" w:rsidRDefault="004E3AB9">
      <w:pPr>
        <w:pStyle w:val="ListParagraph"/>
        <w:numPr>
          <w:ilvl w:val="0"/>
          <w:numId w:val="90"/>
        </w:numPr>
        <w:spacing w:after="160"/>
        <w:rPr>
          <w:rFonts w:eastAsia="Times New Roman"/>
        </w:rPr>
      </w:pPr>
      <w:r w:rsidRPr="00264E44">
        <w:rPr>
          <w:rFonts w:eastAsia="Times New Roman"/>
        </w:rPr>
        <w:t>Copyright</w:t>
      </w:r>
    </w:p>
    <w:p w14:paraId="4F4D020E" w14:textId="77777777" w:rsidR="0071741E" w:rsidRPr="0071741E" w:rsidRDefault="0071741E" w:rsidP="0071741E">
      <w:pPr>
        <w:spacing w:after="160"/>
        <w:rPr>
          <w:rFonts w:eastAsia="Times New Roman"/>
          <w:b/>
          <w:bCs/>
        </w:rPr>
      </w:pPr>
      <w:r w:rsidRPr="0071741E">
        <w:rPr>
          <w:rFonts w:eastAsia="Times New Roman"/>
          <w:b/>
          <w:bCs/>
        </w:rPr>
        <w:t>6.9.4.3 Component Definitions</w:t>
      </w:r>
    </w:p>
    <w:p w14:paraId="5854A522" w14:textId="77777777" w:rsidR="0071741E" w:rsidRPr="0071741E" w:rsidRDefault="0071741E" w:rsidP="0071741E">
      <w:pPr>
        <w:spacing w:after="160"/>
        <w:rPr>
          <w:rFonts w:eastAsia="Times New Roman"/>
          <w:b/>
          <w:bCs/>
        </w:rPr>
      </w:pPr>
      <w:r w:rsidRPr="0071741E">
        <w:rPr>
          <w:rFonts w:eastAsia="Times New Roman"/>
          <w:b/>
          <w:bCs/>
        </w:rPr>
        <w:t>Program List Item</w:t>
      </w:r>
    </w:p>
    <w:p w14:paraId="424FDF38" w14:textId="77777777" w:rsidR="0071741E" w:rsidRPr="0071741E" w:rsidRDefault="0071741E" w:rsidP="0071741E">
      <w:pPr>
        <w:spacing w:after="160"/>
        <w:rPr>
          <w:rFonts w:eastAsia="Times New Roman"/>
        </w:rPr>
      </w:pPr>
      <w:r w:rsidRPr="0071741E">
        <w:rPr>
          <w:rFonts w:eastAsia="Times New Roman"/>
        </w:rPr>
        <w:t>Each program row contains:</w:t>
      </w:r>
    </w:p>
    <w:p w14:paraId="0D334755" w14:textId="77777777" w:rsidR="0071741E" w:rsidRPr="0071741E" w:rsidRDefault="0071741E">
      <w:pPr>
        <w:pStyle w:val="ListParagraph"/>
        <w:numPr>
          <w:ilvl w:val="0"/>
          <w:numId w:val="98"/>
        </w:numPr>
        <w:spacing w:after="160"/>
        <w:rPr>
          <w:rFonts w:eastAsia="Times New Roman"/>
        </w:rPr>
      </w:pPr>
      <w:r w:rsidRPr="0071741E">
        <w:rPr>
          <w:rFonts w:eastAsia="Times New Roman"/>
          <w:b/>
          <w:bCs/>
        </w:rPr>
        <w:t>Program Name</w:t>
      </w:r>
      <w:r w:rsidRPr="0071741E">
        <w:rPr>
          <w:rFonts w:eastAsia="Times New Roman"/>
        </w:rPr>
        <w:t xml:space="preserve"> (bold)</w:t>
      </w:r>
    </w:p>
    <w:p w14:paraId="03442F25" w14:textId="77777777" w:rsidR="0071741E" w:rsidRPr="0071741E" w:rsidRDefault="0071741E">
      <w:pPr>
        <w:pStyle w:val="ListParagraph"/>
        <w:numPr>
          <w:ilvl w:val="0"/>
          <w:numId w:val="98"/>
        </w:numPr>
        <w:spacing w:after="160"/>
        <w:rPr>
          <w:rFonts w:eastAsia="Times New Roman"/>
        </w:rPr>
      </w:pPr>
      <w:r w:rsidRPr="0071741E">
        <w:rPr>
          <w:rFonts w:eastAsia="Times New Roman"/>
          <w:b/>
          <w:bCs/>
        </w:rPr>
        <w:t>Duration</w:t>
      </w:r>
      <w:r w:rsidRPr="0071741E">
        <w:rPr>
          <w:rFonts w:eastAsia="Times New Roman"/>
        </w:rPr>
        <w:t xml:space="preserve"> (text)</w:t>
      </w:r>
    </w:p>
    <w:p w14:paraId="69D158CF" w14:textId="77777777" w:rsidR="0071741E" w:rsidRPr="0071741E" w:rsidRDefault="0071741E">
      <w:pPr>
        <w:pStyle w:val="ListParagraph"/>
        <w:numPr>
          <w:ilvl w:val="0"/>
          <w:numId w:val="98"/>
        </w:numPr>
        <w:spacing w:after="160"/>
        <w:rPr>
          <w:rFonts w:eastAsia="Times New Roman"/>
        </w:rPr>
      </w:pPr>
      <w:r w:rsidRPr="0071741E">
        <w:rPr>
          <w:rFonts w:eastAsia="Times New Roman"/>
          <w:b/>
          <w:bCs/>
        </w:rPr>
        <w:lastRenderedPageBreak/>
        <w:t>Difficulty</w:t>
      </w:r>
      <w:r w:rsidRPr="0071741E">
        <w:rPr>
          <w:rFonts w:eastAsia="Times New Roman"/>
        </w:rPr>
        <w:t xml:space="preserve"> (text)</w:t>
      </w:r>
    </w:p>
    <w:p w14:paraId="1F48EA26" w14:textId="77777777" w:rsidR="0071741E" w:rsidRPr="0071741E" w:rsidRDefault="0071741E">
      <w:pPr>
        <w:pStyle w:val="ListParagraph"/>
        <w:numPr>
          <w:ilvl w:val="0"/>
          <w:numId w:val="98"/>
        </w:numPr>
        <w:spacing w:after="160"/>
        <w:rPr>
          <w:rFonts w:eastAsia="Times New Roman"/>
        </w:rPr>
      </w:pPr>
      <w:r w:rsidRPr="0071741E">
        <w:rPr>
          <w:rFonts w:eastAsia="Times New Roman"/>
          <w:b/>
          <w:bCs/>
        </w:rPr>
        <w:t>Short Description</w:t>
      </w:r>
      <w:r w:rsidRPr="0071741E">
        <w:rPr>
          <w:rFonts w:eastAsia="Times New Roman"/>
        </w:rPr>
        <w:t xml:space="preserve"> (1–2 lines)</w:t>
      </w:r>
    </w:p>
    <w:p w14:paraId="4B4B8254" w14:textId="77777777" w:rsidR="0071741E" w:rsidRPr="0071741E" w:rsidRDefault="0071741E">
      <w:pPr>
        <w:pStyle w:val="ListParagraph"/>
        <w:numPr>
          <w:ilvl w:val="0"/>
          <w:numId w:val="98"/>
        </w:numPr>
        <w:spacing w:after="160"/>
        <w:rPr>
          <w:rFonts w:eastAsia="Times New Roman"/>
        </w:rPr>
      </w:pPr>
      <w:r w:rsidRPr="0071741E">
        <w:rPr>
          <w:rFonts w:eastAsia="Times New Roman"/>
          <w:b/>
          <w:bCs/>
        </w:rPr>
        <w:t>Chevron or row</w:t>
      </w:r>
      <w:r w:rsidRPr="0071741E">
        <w:rPr>
          <w:rFonts w:eastAsia="Times New Roman"/>
          <w:b/>
          <w:bCs/>
        </w:rPr>
        <w:noBreakHyphen/>
        <w:t>tap navigation</w:t>
      </w:r>
      <w:r w:rsidRPr="0071741E">
        <w:rPr>
          <w:rFonts w:eastAsia="Times New Roman"/>
        </w:rPr>
        <w:t xml:space="preserve"> to UIS</w:t>
      </w:r>
      <w:r w:rsidRPr="0071741E">
        <w:rPr>
          <w:rFonts w:eastAsia="Times New Roman"/>
        </w:rPr>
        <w:noBreakHyphen/>
        <w:t>PROG</w:t>
      </w:r>
      <w:r w:rsidRPr="0071741E">
        <w:rPr>
          <w:rFonts w:eastAsia="Times New Roman"/>
        </w:rPr>
        <w:noBreakHyphen/>
        <w:t>01</w:t>
      </w:r>
    </w:p>
    <w:p w14:paraId="2AD3B825" w14:textId="77777777" w:rsidR="0071741E" w:rsidRPr="0071741E" w:rsidRDefault="0071741E" w:rsidP="0071741E">
      <w:pPr>
        <w:spacing w:after="160"/>
        <w:rPr>
          <w:rFonts w:eastAsia="Times New Roman"/>
        </w:rPr>
      </w:pPr>
      <w:r w:rsidRPr="0071741E">
        <w:rPr>
          <w:rFonts w:eastAsia="Times New Roman"/>
          <w:b/>
          <w:bCs/>
        </w:rPr>
        <w:t>Behavior:</w:t>
      </w:r>
    </w:p>
    <w:p w14:paraId="174C1EF0" w14:textId="77777777" w:rsidR="0071741E" w:rsidRPr="0071741E" w:rsidRDefault="0071741E">
      <w:pPr>
        <w:pStyle w:val="ListParagraph"/>
        <w:numPr>
          <w:ilvl w:val="0"/>
          <w:numId w:val="97"/>
        </w:numPr>
        <w:spacing w:after="160"/>
        <w:rPr>
          <w:rFonts w:eastAsia="Times New Roman"/>
        </w:rPr>
      </w:pPr>
      <w:r w:rsidRPr="0071741E">
        <w:rPr>
          <w:rFonts w:eastAsia="Times New Roman"/>
        </w:rPr>
        <w:t>Entire row is tappable</w:t>
      </w:r>
    </w:p>
    <w:p w14:paraId="5E4B9934" w14:textId="77777777" w:rsidR="0071741E" w:rsidRPr="0071741E" w:rsidRDefault="0071741E">
      <w:pPr>
        <w:pStyle w:val="ListParagraph"/>
        <w:numPr>
          <w:ilvl w:val="0"/>
          <w:numId w:val="97"/>
        </w:numPr>
        <w:spacing w:after="160"/>
        <w:rPr>
          <w:rFonts w:eastAsia="Times New Roman"/>
        </w:rPr>
      </w:pPr>
      <w:r w:rsidRPr="0071741E">
        <w:rPr>
          <w:rFonts w:eastAsia="Times New Roman"/>
        </w:rPr>
        <w:t>Opens Program Detail screen</w:t>
      </w:r>
    </w:p>
    <w:p w14:paraId="15414CB0" w14:textId="77777777" w:rsidR="0071741E" w:rsidRPr="0071741E" w:rsidRDefault="0071741E">
      <w:pPr>
        <w:pStyle w:val="ListParagraph"/>
        <w:numPr>
          <w:ilvl w:val="0"/>
          <w:numId w:val="97"/>
        </w:numPr>
        <w:spacing w:after="160"/>
        <w:rPr>
          <w:rFonts w:eastAsia="Times New Roman"/>
        </w:rPr>
      </w:pPr>
      <w:r w:rsidRPr="0071741E">
        <w:rPr>
          <w:rFonts w:eastAsia="Times New Roman"/>
        </w:rPr>
        <w:t>Uses standard list item component</w:t>
      </w:r>
    </w:p>
    <w:p w14:paraId="0527CBE4" w14:textId="77777777" w:rsidR="0071741E" w:rsidRPr="0071741E" w:rsidRDefault="0071741E" w:rsidP="0071741E">
      <w:pPr>
        <w:spacing w:after="160"/>
        <w:rPr>
          <w:rFonts w:eastAsia="Times New Roman"/>
          <w:b/>
          <w:bCs/>
        </w:rPr>
      </w:pPr>
      <w:r w:rsidRPr="0071741E">
        <w:rPr>
          <w:rFonts w:eastAsia="Times New Roman"/>
          <w:b/>
          <w:bCs/>
        </w:rPr>
        <w:t>List Behavior</w:t>
      </w:r>
    </w:p>
    <w:p w14:paraId="62C59609" w14:textId="77777777" w:rsidR="0071741E" w:rsidRPr="0071741E" w:rsidRDefault="0071741E">
      <w:pPr>
        <w:pStyle w:val="ListParagraph"/>
        <w:numPr>
          <w:ilvl w:val="0"/>
          <w:numId w:val="96"/>
        </w:numPr>
        <w:spacing w:after="160"/>
        <w:rPr>
          <w:rFonts w:eastAsia="Times New Roman"/>
        </w:rPr>
      </w:pPr>
      <w:r w:rsidRPr="0071741E">
        <w:rPr>
          <w:rFonts w:eastAsia="Times New Roman"/>
        </w:rPr>
        <w:t>Scrollable vertical list</w:t>
      </w:r>
    </w:p>
    <w:p w14:paraId="5119B78D" w14:textId="77777777" w:rsidR="0071741E" w:rsidRPr="0071741E" w:rsidRDefault="0071741E">
      <w:pPr>
        <w:pStyle w:val="ListParagraph"/>
        <w:numPr>
          <w:ilvl w:val="0"/>
          <w:numId w:val="96"/>
        </w:numPr>
        <w:spacing w:after="160"/>
        <w:rPr>
          <w:rFonts w:eastAsia="Times New Roman"/>
        </w:rPr>
      </w:pPr>
      <w:r w:rsidRPr="0071741E">
        <w:rPr>
          <w:rFonts w:eastAsia="Times New Roman"/>
        </w:rPr>
        <w:t>Lazy</w:t>
      </w:r>
      <w:r w:rsidRPr="0071741E">
        <w:rPr>
          <w:rFonts w:eastAsia="Times New Roman"/>
        </w:rPr>
        <w:noBreakHyphen/>
        <w:t>loading if list is long</w:t>
      </w:r>
    </w:p>
    <w:p w14:paraId="62A385B8" w14:textId="77777777" w:rsidR="0071741E" w:rsidRPr="0071741E" w:rsidRDefault="0071741E">
      <w:pPr>
        <w:pStyle w:val="ListParagraph"/>
        <w:numPr>
          <w:ilvl w:val="0"/>
          <w:numId w:val="96"/>
        </w:numPr>
        <w:spacing w:after="160"/>
        <w:rPr>
          <w:rFonts w:eastAsia="Times New Roman"/>
        </w:rPr>
      </w:pPr>
      <w:r w:rsidRPr="0071741E">
        <w:rPr>
          <w:rFonts w:eastAsia="Times New Roman"/>
        </w:rPr>
        <w:t>Skeleton loaders appear while fetching data</w:t>
      </w:r>
    </w:p>
    <w:p w14:paraId="364DDA75" w14:textId="77777777" w:rsidR="0071741E" w:rsidRPr="0071741E" w:rsidRDefault="0071741E" w:rsidP="0071741E">
      <w:pPr>
        <w:spacing w:after="160"/>
        <w:rPr>
          <w:rFonts w:eastAsia="Times New Roman"/>
          <w:b/>
          <w:bCs/>
        </w:rPr>
      </w:pPr>
      <w:r w:rsidRPr="0071741E">
        <w:rPr>
          <w:rFonts w:eastAsia="Times New Roman"/>
          <w:b/>
          <w:bCs/>
        </w:rPr>
        <w:t>Empty State</w:t>
      </w:r>
    </w:p>
    <w:p w14:paraId="63C28295" w14:textId="77777777" w:rsidR="0071741E" w:rsidRPr="0071741E" w:rsidRDefault="0071741E" w:rsidP="0071741E">
      <w:pPr>
        <w:spacing w:after="160"/>
        <w:rPr>
          <w:rFonts w:eastAsia="Times New Roman"/>
        </w:rPr>
      </w:pPr>
      <w:r w:rsidRPr="0071741E">
        <w:rPr>
          <w:rFonts w:eastAsia="Times New Roman"/>
        </w:rPr>
        <w:t>If no programs are available:</w:t>
      </w:r>
    </w:p>
    <w:p w14:paraId="1F97F5E2" w14:textId="77777777" w:rsidR="0071741E" w:rsidRPr="0071741E" w:rsidRDefault="0071741E" w:rsidP="0071741E">
      <w:pPr>
        <w:spacing w:after="160"/>
        <w:rPr>
          <w:rFonts w:eastAsia="Times New Roman"/>
        </w:rPr>
      </w:pPr>
      <w:r w:rsidRPr="0071741E">
        <w:rPr>
          <w:rFonts w:eastAsia="Times New Roman"/>
        </w:rPr>
        <w:t>No exercise programs available.</w:t>
      </w:r>
    </w:p>
    <w:p w14:paraId="23C0A144" w14:textId="77777777" w:rsidR="0071741E" w:rsidRPr="0071741E" w:rsidRDefault="0071741E" w:rsidP="0071741E">
      <w:pPr>
        <w:spacing w:after="160"/>
        <w:rPr>
          <w:rFonts w:eastAsia="Times New Roman"/>
        </w:rPr>
      </w:pPr>
      <w:r w:rsidRPr="0071741E">
        <w:rPr>
          <w:rFonts w:eastAsia="Times New Roman"/>
        </w:rPr>
        <w:t>Please check back later.</w:t>
      </w:r>
    </w:p>
    <w:p w14:paraId="2FF77017" w14:textId="77777777" w:rsidR="0071741E" w:rsidRPr="0071741E" w:rsidRDefault="0071741E" w:rsidP="0071741E">
      <w:pPr>
        <w:spacing w:after="160"/>
        <w:rPr>
          <w:rFonts w:eastAsia="Times New Roman"/>
        </w:rPr>
      </w:pPr>
      <w:r w:rsidRPr="0071741E">
        <w:rPr>
          <w:rFonts w:eastAsia="Times New Roman"/>
        </w:rPr>
        <w:t>Uses global empty state pattern.</w:t>
      </w:r>
    </w:p>
    <w:p w14:paraId="4293F9A6" w14:textId="511DEF35" w:rsidR="0071741E" w:rsidRPr="0071741E" w:rsidRDefault="0071741E" w:rsidP="0071741E">
      <w:pPr>
        <w:spacing w:after="160"/>
        <w:rPr>
          <w:rFonts w:eastAsia="Times New Roman"/>
          <w:b/>
          <w:bCs/>
        </w:rPr>
      </w:pPr>
      <w:r w:rsidRPr="0071741E">
        <w:rPr>
          <w:rFonts w:eastAsia="Times New Roman"/>
          <w:b/>
          <w:bCs/>
        </w:rPr>
        <w:t>Error State</w:t>
      </w:r>
    </w:p>
    <w:p w14:paraId="41DD203C" w14:textId="77777777" w:rsidR="0071741E" w:rsidRPr="0071741E" w:rsidRDefault="0071741E" w:rsidP="0071741E">
      <w:pPr>
        <w:spacing w:after="160"/>
        <w:rPr>
          <w:rFonts w:eastAsia="Times New Roman"/>
        </w:rPr>
      </w:pPr>
      <w:r w:rsidRPr="0071741E">
        <w:rPr>
          <w:rFonts w:eastAsia="Times New Roman"/>
        </w:rPr>
        <w:t>If program list fails to load:</w:t>
      </w:r>
    </w:p>
    <w:p w14:paraId="5B2A69D9" w14:textId="77777777" w:rsidR="0071741E" w:rsidRPr="0071741E" w:rsidRDefault="0071741E">
      <w:pPr>
        <w:pStyle w:val="ListParagraph"/>
        <w:numPr>
          <w:ilvl w:val="0"/>
          <w:numId w:val="95"/>
        </w:numPr>
        <w:spacing w:after="160"/>
        <w:rPr>
          <w:rFonts w:eastAsia="Times New Roman"/>
        </w:rPr>
      </w:pPr>
      <w:r w:rsidRPr="0071741E">
        <w:rPr>
          <w:rFonts w:eastAsia="Times New Roman"/>
        </w:rPr>
        <w:t>Show UIS</w:t>
      </w:r>
      <w:r w:rsidRPr="0071741E">
        <w:rPr>
          <w:rFonts w:eastAsia="Times New Roman"/>
        </w:rPr>
        <w:noBreakHyphen/>
        <w:t>ERR</w:t>
      </w:r>
      <w:r w:rsidRPr="0071741E">
        <w:rPr>
          <w:rFonts w:eastAsia="Times New Roman"/>
        </w:rPr>
        <w:noBreakHyphen/>
        <w:t>01 error banner</w:t>
      </w:r>
    </w:p>
    <w:p w14:paraId="052B91B0" w14:textId="77777777" w:rsidR="0071741E" w:rsidRPr="0071741E" w:rsidRDefault="0071741E">
      <w:pPr>
        <w:pStyle w:val="ListParagraph"/>
        <w:numPr>
          <w:ilvl w:val="0"/>
          <w:numId w:val="95"/>
        </w:numPr>
        <w:spacing w:after="160"/>
        <w:rPr>
          <w:rFonts w:eastAsia="Times New Roman"/>
        </w:rPr>
      </w:pPr>
      <w:r w:rsidRPr="0071741E">
        <w:rPr>
          <w:rFonts w:eastAsia="Times New Roman"/>
        </w:rPr>
        <w:t>Provide “Retry” action</w:t>
      </w:r>
    </w:p>
    <w:p w14:paraId="7380B6F8" w14:textId="77777777" w:rsidR="0071741E" w:rsidRPr="0071741E" w:rsidRDefault="0071741E" w:rsidP="0071741E">
      <w:pPr>
        <w:spacing w:after="160"/>
        <w:rPr>
          <w:rFonts w:eastAsia="Times New Roman"/>
          <w:b/>
          <w:bCs/>
        </w:rPr>
      </w:pPr>
      <w:r w:rsidRPr="0071741E">
        <w:rPr>
          <w:rFonts w:eastAsia="Times New Roman"/>
          <w:b/>
          <w:bCs/>
        </w:rPr>
        <w:t>6.9.4.4 Interaction Rules &amp; Behaviors</w:t>
      </w:r>
    </w:p>
    <w:p w14:paraId="2BF8447A" w14:textId="77777777" w:rsidR="0071741E" w:rsidRPr="0071741E" w:rsidRDefault="0071741E" w:rsidP="0071741E">
      <w:pPr>
        <w:spacing w:after="160"/>
        <w:rPr>
          <w:rFonts w:eastAsia="Times New Roman"/>
          <w:b/>
          <w:bCs/>
        </w:rPr>
      </w:pPr>
      <w:r w:rsidRPr="0071741E">
        <w:rPr>
          <w:rFonts w:eastAsia="Times New Roman"/>
          <w:b/>
          <w:bCs/>
        </w:rPr>
        <w:t>Initial Load</w:t>
      </w:r>
    </w:p>
    <w:p w14:paraId="6E67C3E0" w14:textId="77777777" w:rsidR="0071741E" w:rsidRPr="0071741E" w:rsidRDefault="0071741E">
      <w:pPr>
        <w:pStyle w:val="ListParagraph"/>
        <w:numPr>
          <w:ilvl w:val="0"/>
          <w:numId w:val="94"/>
        </w:numPr>
        <w:spacing w:after="160"/>
        <w:rPr>
          <w:rFonts w:eastAsia="Times New Roman"/>
        </w:rPr>
      </w:pPr>
      <w:r w:rsidRPr="0071741E">
        <w:rPr>
          <w:rFonts w:eastAsia="Times New Roman"/>
        </w:rPr>
        <w:t>Fetch list of available programs</w:t>
      </w:r>
    </w:p>
    <w:p w14:paraId="1DD25420" w14:textId="77777777" w:rsidR="0071741E" w:rsidRPr="0071741E" w:rsidRDefault="0071741E">
      <w:pPr>
        <w:pStyle w:val="ListParagraph"/>
        <w:numPr>
          <w:ilvl w:val="0"/>
          <w:numId w:val="94"/>
        </w:numPr>
        <w:spacing w:after="160"/>
        <w:rPr>
          <w:rFonts w:eastAsia="Times New Roman"/>
        </w:rPr>
      </w:pPr>
      <w:r w:rsidRPr="0071741E">
        <w:rPr>
          <w:rFonts w:eastAsia="Times New Roman"/>
        </w:rPr>
        <w:t>Display skeleton loaders until data is returned</w:t>
      </w:r>
    </w:p>
    <w:p w14:paraId="28F20AE5" w14:textId="77777777" w:rsidR="0071741E" w:rsidRPr="0071741E" w:rsidRDefault="0071741E" w:rsidP="0071741E">
      <w:pPr>
        <w:spacing w:after="160"/>
        <w:rPr>
          <w:rFonts w:eastAsia="Times New Roman"/>
          <w:b/>
          <w:bCs/>
        </w:rPr>
      </w:pPr>
      <w:r w:rsidRPr="0071741E">
        <w:rPr>
          <w:rFonts w:eastAsia="Times New Roman"/>
          <w:b/>
          <w:bCs/>
        </w:rPr>
        <w:t>Selecting a Program</w:t>
      </w:r>
    </w:p>
    <w:p w14:paraId="6898C0AA" w14:textId="77777777" w:rsidR="0071741E" w:rsidRPr="0071741E" w:rsidRDefault="0071741E">
      <w:pPr>
        <w:pStyle w:val="ListParagraph"/>
        <w:numPr>
          <w:ilvl w:val="0"/>
          <w:numId w:val="93"/>
        </w:numPr>
        <w:spacing w:after="160"/>
        <w:rPr>
          <w:rFonts w:eastAsia="Times New Roman"/>
        </w:rPr>
      </w:pPr>
      <w:r w:rsidRPr="0071741E">
        <w:rPr>
          <w:rFonts w:eastAsia="Times New Roman"/>
        </w:rPr>
        <w:t xml:space="preserve">Tap on a program row </w:t>
      </w:r>
      <w:r w:rsidRPr="0071741E">
        <w:rPr>
          <w:rFonts w:ascii="Arial" w:eastAsia="Times New Roman" w:hAnsi="Arial" w:cs="Arial"/>
        </w:rPr>
        <w:t>→</w:t>
      </w:r>
      <w:r w:rsidRPr="0071741E">
        <w:rPr>
          <w:rFonts w:eastAsia="Times New Roman"/>
        </w:rPr>
        <w:t xml:space="preserve"> navigate to UIS</w:t>
      </w:r>
      <w:r w:rsidRPr="0071741E">
        <w:rPr>
          <w:rFonts w:eastAsia="Times New Roman"/>
        </w:rPr>
        <w:noBreakHyphen/>
        <w:t>PROG</w:t>
      </w:r>
      <w:r w:rsidRPr="0071741E">
        <w:rPr>
          <w:rFonts w:eastAsia="Times New Roman"/>
        </w:rPr>
        <w:noBreakHyphen/>
        <w:t>01 Workout Detail</w:t>
      </w:r>
    </w:p>
    <w:p w14:paraId="472432EB" w14:textId="77777777" w:rsidR="0071741E" w:rsidRPr="0071741E" w:rsidRDefault="0071741E" w:rsidP="0071741E">
      <w:pPr>
        <w:spacing w:after="160"/>
        <w:rPr>
          <w:rFonts w:eastAsia="Times New Roman"/>
          <w:b/>
          <w:bCs/>
        </w:rPr>
      </w:pPr>
      <w:r w:rsidRPr="0071741E">
        <w:rPr>
          <w:rFonts w:eastAsia="Times New Roman"/>
          <w:b/>
          <w:bCs/>
        </w:rPr>
        <w:t>Back Navigation</w:t>
      </w:r>
    </w:p>
    <w:p w14:paraId="52C23032" w14:textId="77777777" w:rsidR="0071741E" w:rsidRPr="0071741E" w:rsidRDefault="0071741E">
      <w:pPr>
        <w:pStyle w:val="ListParagraph"/>
        <w:numPr>
          <w:ilvl w:val="0"/>
          <w:numId w:val="92"/>
        </w:numPr>
        <w:spacing w:after="160"/>
        <w:rPr>
          <w:rFonts w:eastAsia="Times New Roman"/>
        </w:rPr>
      </w:pPr>
      <w:r w:rsidRPr="0071741E">
        <w:rPr>
          <w:rFonts w:eastAsia="Times New Roman"/>
        </w:rPr>
        <w:t>Uses OS</w:t>
      </w:r>
      <w:r w:rsidRPr="0071741E">
        <w:rPr>
          <w:rFonts w:eastAsia="Times New Roman"/>
        </w:rPr>
        <w:noBreakHyphen/>
        <w:t>native back gesture or button</w:t>
      </w:r>
    </w:p>
    <w:p w14:paraId="7EBFCB4C" w14:textId="77777777" w:rsidR="0071741E" w:rsidRPr="0071741E" w:rsidRDefault="0071741E">
      <w:pPr>
        <w:pStyle w:val="ListParagraph"/>
        <w:numPr>
          <w:ilvl w:val="0"/>
          <w:numId w:val="92"/>
        </w:numPr>
        <w:spacing w:after="160"/>
        <w:rPr>
          <w:rFonts w:eastAsia="Times New Roman"/>
        </w:rPr>
      </w:pPr>
      <w:r w:rsidRPr="0071741E">
        <w:rPr>
          <w:rFonts w:eastAsia="Times New Roman"/>
        </w:rPr>
        <w:t>Returns to Dashboard or previous screen</w:t>
      </w:r>
    </w:p>
    <w:p w14:paraId="1EE71A59" w14:textId="77777777" w:rsidR="0071741E" w:rsidRPr="0071741E" w:rsidRDefault="0071741E" w:rsidP="0071741E">
      <w:pPr>
        <w:spacing w:after="160"/>
        <w:rPr>
          <w:rFonts w:eastAsia="Times New Roman"/>
          <w:b/>
          <w:bCs/>
        </w:rPr>
      </w:pPr>
      <w:r w:rsidRPr="0071741E">
        <w:rPr>
          <w:rFonts w:eastAsia="Times New Roman"/>
          <w:b/>
          <w:bCs/>
        </w:rPr>
        <w:t>6.9.4.5 Accessibility Requirements</w:t>
      </w:r>
    </w:p>
    <w:p w14:paraId="22EA8600" w14:textId="77777777" w:rsidR="0071741E" w:rsidRPr="0071741E" w:rsidRDefault="0071741E">
      <w:pPr>
        <w:pStyle w:val="ListParagraph"/>
        <w:numPr>
          <w:ilvl w:val="0"/>
          <w:numId w:val="91"/>
        </w:numPr>
        <w:spacing w:after="160"/>
        <w:rPr>
          <w:rFonts w:eastAsia="Times New Roman"/>
        </w:rPr>
      </w:pPr>
      <w:r w:rsidRPr="0071741E">
        <w:rPr>
          <w:rFonts w:eastAsia="Times New Roman"/>
        </w:rPr>
        <w:t>All list items must be keyboard</w:t>
      </w:r>
      <w:r w:rsidRPr="0071741E">
        <w:rPr>
          <w:rFonts w:eastAsia="Times New Roman"/>
        </w:rPr>
        <w:noBreakHyphen/>
        <w:t>navigable</w:t>
      </w:r>
    </w:p>
    <w:p w14:paraId="1A237449" w14:textId="77777777" w:rsidR="0071741E" w:rsidRPr="0071741E" w:rsidRDefault="0071741E">
      <w:pPr>
        <w:pStyle w:val="ListParagraph"/>
        <w:numPr>
          <w:ilvl w:val="0"/>
          <w:numId w:val="91"/>
        </w:numPr>
        <w:spacing w:after="160"/>
        <w:rPr>
          <w:rFonts w:eastAsia="Times New Roman"/>
        </w:rPr>
      </w:pPr>
      <w:r w:rsidRPr="0071741E">
        <w:rPr>
          <w:rFonts w:eastAsia="Times New Roman"/>
        </w:rPr>
        <w:lastRenderedPageBreak/>
        <w:t>Program Name announced as primary label</w:t>
      </w:r>
    </w:p>
    <w:p w14:paraId="5D30D688" w14:textId="77777777" w:rsidR="0071741E" w:rsidRPr="0071741E" w:rsidRDefault="0071741E">
      <w:pPr>
        <w:pStyle w:val="ListParagraph"/>
        <w:numPr>
          <w:ilvl w:val="0"/>
          <w:numId w:val="91"/>
        </w:numPr>
        <w:spacing w:after="160"/>
        <w:rPr>
          <w:rFonts w:eastAsia="Times New Roman"/>
        </w:rPr>
      </w:pPr>
      <w:r w:rsidRPr="0071741E">
        <w:rPr>
          <w:rFonts w:eastAsia="Times New Roman"/>
        </w:rPr>
        <w:t>Duration and Difficulty announced as secondary text</w:t>
      </w:r>
    </w:p>
    <w:p w14:paraId="35A2FA38" w14:textId="77777777" w:rsidR="0071741E" w:rsidRPr="0071741E" w:rsidRDefault="0071741E">
      <w:pPr>
        <w:pStyle w:val="ListParagraph"/>
        <w:numPr>
          <w:ilvl w:val="0"/>
          <w:numId w:val="91"/>
        </w:numPr>
        <w:spacing w:after="160"/>
        <w:rPr>
          <w:rFonts w:eastAsia="Times New Roman"/>
        </w:rPr>
      </w:pPr>
      <w:r w:rsidRPr="0071741E">
        <w:rPr>
          <w:rFonts w:eastAsia="Times New Roman"/>
        </w:rPr>
        <w:t>Chevron icon marked decorative</w:t>
      </w:r>
    </w:p>
    <w:p w14:paraId="486615E1" w14:textId="77777777" w:rsidR="0071741E" w:rsidRPr="0071741E" w:rsidRDefault="0071741E">
      <w:pPr>
        <w:pStyle w:val="ListParagraph"/>
        <w:numPr>
          <w:ilvl w:val="0"/>
          <w:numId w:val="91"/>
        </w:numPr>
        <w:spacing w:after="160"/>
        <w:rPr>
          <w:rFonts w:eastAsia="Times New Roman"/>
        </w:rPr>
      </w:pPr>
      <w:r w:rsidRPr="0071741E">
        <w:rPr>
          <w:rFonts w:eastAsia="Times New Roman"/>
        </w:rPr>
        <w:t>Inline errors announced via ARIA live region</w:t>
      </w:r>
    </w:p>
    <w:p w14:paraId="0F6222EC" w14:textId="77777777" w:rsidR="0071741E" w:rsidRPr="0071741E" w:rsidRDefault="0071741E">
      <w:pPr>
        <w:pStyle w:val="ListParagraph"/>
        <w:numPr>
          <w:ilvl w:val="0"/>
          <w:numId w:val="91"/>
        </w:numPr>
        <w:spacing w:after="160"/>
        <w:rPr>
          <w:rFonts w:eastAsia="Times New Roman"/>
        </w:rPr>
      </w:pPr>
      <w:r w:rsidRPr="0071741E">
        <w:rPr>
          <w:rFonts w:eastAsia="Times New Roman"/>
        </w:rPr>
        <w:t>Minimum tap targets (44–48px)</w:t>
      </w:r>
    </w:p>
    <w:p w14:paraId="51B0E6E4" w14:textId="39373003" w:rsidR="000E4A22" w:rsidRDefault="00205BCD" w:rsidP="0071741E">
      <w:pPr>
        <w:spacing w:after="160"/>
      </w:pPr>
      <w:r>
        <w:rPr>
          <w:rFonts w:ascii="Eras Demi ITC" w:eastAsia="Times New Roman" w:hAnsi="Eras Demi ITC"/>
        </w:rPr>
        <w:t>6</w:t>
      </w:r>
      <w:r w:rsidR="000E4A22" w:rsidRPr="00CB5BCA">
        <w:rPr>
          <w:rFonts w:ascii="Eras Demi ITC" w:eastAsia="Times New Roman" w:hAnsi="Eras Demi ITC"/>
        </w:rPr>
        <w:t>.</w:t>
      </w:r>
      <w:r w:rsidR="00464F4E">
        <w:rPr>
          <w:rFonts w:ascii="Eras Demi ITC" w:eastAsia="Times New Roman" w:hAnsi="Eras Demi ITC"/>
        </w:rPr>
        <w:t>9</w:t>
      </w:r>
      <w:r w:rsidR="000E4A22" w:rsidRPr="00CB5BCA">
        <w:rPr>
          <w:rFonts w:ascii="Eras Demi ITC" w:eastAsia="Times New Roman" w:hAnsi="Eras Demi ITC"/>
        </w:rPr>
        <w:t>.2 Related Requirements</w:t>
      </w:r>
      <w:r w:rsidR="000E4A22">
        <w:rPr>
          <w:rFonts w:ascii="Eras Demi ITC" w:eastAsia="Times New Roman" w:hAnsi="Eras Demi ITC"/>
        </w:rPr>
        <w:br/>
      </w:r>
      <w:r w:rsidR="0071741E" w:rsidRPr="0071741E">
        <w:t>BR</w:t>
      </w:r>
      <w:r w:rsidR="0071741E" w:rsidRPr="0071741E">
        <w:noBreakHyphen/>
        <w:t>EP</w:t>
      </w:r>
      <w:r w:rsidR="0071741E" w:rsidRPr="0071741E">
        <w:noBreakHyphen/>
        <w:t>01, BR</w:t>
      </w:r>
      <w:r w:rsidR="0071741E" w:rsidRPr="0071741E">
        <w:noBreakHyphen/>
        <w:t>EP</w:t>
      </w:r>
      <w:r w:rsidR="0071741E" w:rsidRPr="0071741E">
        <w:noBreakHyphen/>
        <w:t>02, BR</w:t>
      </w:r>
      <w:r w:rsidR="0071741E" w:rsidRPr="0071741E">
        <w:noBreakHyphen/>
        <w:t>EP</w:t>
      </w:r>
      <w:r w:rsidR="0071741E" w:rsidRPr="0071741E">
        <w:noBreakHyphen/>
        <w:t>03, BR</w:t>
      </w:r>
      <w:r w:rsidR="0071741E" w:rsidRPr="0071741E">
        <w:noBreakHyphen/>
        <w:t>EP</w:t>
      </w:r>
      <w:r w:rsidR="0071741E" w:rsidRPr="0071741E">
        <w:noBreakHyphen/>
        <w:t>04, BR</w:t>
      </w:r>
      <w:r w:rsidR="0071741E" w:rsidRPr="0071741E">
        <w:noBreakHyphen/>
        <w:t>EP</w:t>
      </w:r>
      <w:r w:rsidR="0071741E" w:rsidRPr="0071741E">
        <w:noBreakHyphen/>
        <w:t>05, BR</w:t>
      </w:r>
      <w:r w:rsidR="0071741E" w:rsidRPr="0071741E">
        <w:noBreakHyphen/>
        <w:t>EP</w:t>
      </w:r>
      <w:r w:rsidR="0071741E" w:rsidRPr="0071741E">
        <w:noBreakHyphen/>
        <w:t>06, BR</w:t>
      </w:r>
      <w:r w:rsidR="0071741E" w:rsidRPr="0071741E">
        <w:noBreakHyphen/>
        <w:t>EP</w:t>
      </w:r>
      <w:r w:rsidR="0071741E" w:rsidRPr="0071741E">
        <w:noBreakHyphen/>
        <w:t>07, BR</w:t>
      </w:r>
      <w:r w:rsidR="0071741E" w:rsidRPr="0071741E">
        <w:noBreakHyphen/>
        <w:t>EP</w:t>
      </w:r>
      <w:r w:rsidR="0071741E" w:rsidRPr="0071741E">
        <w:noBreakHyphen/>
        <w:t>08, BR</w:t>
      </w:r>
      <w:r w:rsidR="0071741E" w:rsidRPr="0071741E">
        <w:noBreakHyphen/>
        <w:t>EP</w:t>
      </w:r>
      <w:r w:rsidR="0071741E" w:rsidRPr="0071741E">
        <w:noBreakHyphen/>
        <w:t>09, BR</w:t>
      </w:r>
      <w:r w:rsidR="0071741E" w:rsidRPr="0071741E">
        <w:noBreakHyphen/>
        <w:t>EP</w:t>
      </w:r>
      <w:r w:rsidR="0071741E" w:rsidRPr="0071741E">
        <w:noBreakHyphen/>
        <w:t>10</w:t>
      </w:r>
    </w:p>
    <w:p w14:paraId="15CBC768" w14:textId="77777777" w:rsidR="003268B1" w:rsidRDefault="00CE0505" w:rsidP="00344BC0">
      <w:pPr>
        <w:spacing w:after="160"/>
        <w:ind w:left="360"/>
        <w:rPr>
          <w:rFonts w:ascii="Eras Demi ITC" w:eastAsia="Times New Roman" w:hAnsi="Eras Demi ITC"/>
        </w:rPr>
      </w:pPr>
      <w:r>
        <w:rPr>
          <w:rFonts w:ascii="Eras Demi ITC" w:eastAsia="Times New Roman" w:hAnsi="Eras Demi ITC"/>
        </w:rPr>
        <w:t>6</w:t>
      </w:r>
      <w:r w:rsidRPr="00CB5BCA">
        <w:rPr>
          <w:rFonts w:ascii="Eras Demi ITC" w:eastAsia="Times New Roman" w:hAnsi="Eras Demi ITC"/>
        </w:rPr>
        <w:t>.</w:t>
      </w:r>
      <w:r w:rsidR="00464F4E">
        <w:rPr>
          <w:rFonts w:ascii="Eras Demi ITC" w:eastAsia="Times New Roman" w:hAnsi="Eras Demi ITC"/>
        </w:rPr>
        <w:t>9</w:t>
      </w:r>
      <w:r w:rsidRPr="00CB5BCA">
        <w:rPr>
          <w:rFonts w:ascii="Eras Demi ITC" w:eastAsia="Times New Roman" w:hAnsi="Eras Demi ITC"/>
        </w:rPr>
        <w:t>.</w:t>
      </w:r>
      <w:r>
        <w:rPr>
          <w:rFonts w:ascii="Eras Demi ITC" w:eastAsia="Times New Roman" w:hAnsi="Eras Demi ITC"/>
        </w:rPr>
        <w:t>3 Wire Frame Reference</w:t>
      </w:r>
      <w:r>
        <w:rPr>
          <w:rFonts w:ascii="Eras Demi ITC" w:eastAsia="Times New Roman" w:hAnsi="Eras Demi ITC"/>
        </w:rPr>
        <w:br/>
      </w:r>
      <w:r w:rsidR="00227620">
        <w:t>UIS-</w:t>
      </w:r>
      <w:r>
        <w:t>DASH-01</w:t>
      </w:r>
      <w:r w:rsidR="00345782">
        <w:br/>
      </w:r>
      <w:r>
        <w:rPr>
          <w:rFonts w:ascii="Eras Demi ITC" w:eastAsia="Times New Roman" w:hAnsi="Eras Demi ITC"/>
        </w:rPr>
        <w:br/>
      </w:r>
    </w:p>
    <w:p w14:paraId="2EBBBE0C" w14:textId="77777777" w:rsidR="003268B1" w:rsidRDefault="003268B1" w:rsidP="00344BC0">
      <w:pPr>
        <w:spacing w:after="160"/>
        <w:ind w:left="360"/>
        <w:rPr>
          <w:rFonts w:ascii="Eras Demi ITC" w:eastAsia="Times New Roman" w:hAnsi="Eras Demi ITC"/>
        </w:rPr>
      </w:pPr>
    </w:p>
    <w:p w14:paraId="28A809FF" w14:textId="77777777" w:rsidR="003268B1" w:rsidRDefault="003268B1" w:rsidP="00344BC0">
      <w:pPr>
        <w:spacing w:after="160"/>
        <w:ind w:left="360"/>
        <w:rPr>
          <w:rFonts w:ascii="Eras Demi ITC" w:eastAsia="Times New Roman" w:hAnsi="Eras Demi ITC"/>
        </w:rPr>
      </w:pPr>
    </w:p>
    <w:p w14:paraId="413B8B07" w14:textId="77A8706C" w:rsidR="003268B1" w:rsidRDefault="003268B1" w:rsidP="00344BC0">
      <w:pPr>
        <w:spacing w:after="160"/>
        <w:ind w:left="360"/>
        <w:rPr>
          <w:rFonts w:ascii="Eras Demi ITC" w:eastAsia="Times New Roman" w:hAnsi="Eras Demi ITC"/>
        </w:rPr>
      </w:pPr>
    </w:p>
    <w:p w14:paraId="78957CBF" w14:textId="2D3C498D" w:rsidR="000E4A22" w:rsidRPr="00344BC0" w:rsidRDefault="00C87B78" w:rsidP="00344BC0">
      <w:pPr>
        <w:spacing w:after="160"/>
        <w:ind w:left="360"/>
        <w:rPr>
          <w:rFonts w:ascii="Eras Demi ITC" w:eastAsia="Times New Roman" w:hAnsi="Eras Demi ITC"/>
        </w:rPr>
      </w:pPr>
      <w:r w:rsidRPr="00C87B78">
        <w:rPr>
          <w:noProof/>
        </w:rPr>
        <w:drawing>
          <wp:anchor distT="0" distB="0" distL="114300" distR="114300" simplePos="0" relativeHeight="251694080" behindDoc="1" locked="0" layoutInCell="1" allowOverlap="1" wp14:anchorId="24CD94F0" wp14:editId="7CE71E0E">
            <wp:simplePos x="0" y="0"/>
            <wp:positionH relativeFrom="column">
              <wp:posOffset>81414</wp:posOffset>
            </wp:positionH>
            <wp:positionV relativeFrom="paragraph">
              <wp:posOffset>456431</wp:posOffset>
            </wp:positionV>
            <wp:extent cx="2221992" cy="2084832"/>
            <wp:effectExtent l="0" t="0" r="6985" b="0"/>
            <wp:wrapTight wrapText="bothSides">
              <wp:wrapPolygon edited="0">
                <wp:start x="0" y="0"/>
                <wp:lineTo x="0" y="21317"/>
                <wp:lineTo x="21483" y="21317"/>
                <wp:lineTo x="21483" y="0"/>
                <wp:lineTo x="0" y="0"/>
              </wp:wrapPolygon>
            </wp:wrapTight>
            <wp:docPr id="21164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773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21992" cy="2084832"/>
                    </a:xfrm>
                    <a:prstGeom prst="rect">
                      <a:avLst/>
                    </a:prstGeom>
                  </pic:spPr>
                </pic:pic>
              </a:graphicData>
            </a:graphic>
          </wp:anchor>
        </w:drawing>
      </w:r>
      <w:r w:rsidRPr="00C87B78">
        <w:t xml:space="preserve"> </w:t>
      </w:r>
      <w:r w:rsidR="00205BCD">
        <w:rPr>
          <w:rFonts w:ascii="Eras Demi ITC" w:eastAsia="Times New Roman" w:hAnsi="Eras Demi ITC"/>
        </w:rPr>
        <w:t>6</w:t>
      </w:r>
      <w:r w:rsidR="000E4A22" w:rsidRPr="00CB5BCA">
        <w:rPr>
          <w:rFonts w:ascii="Eras Demi ITC" w:eastAsia="Times New Roman" w:hAnsi="Eras Demi ITC"/>
        </w:rPr>
        <w:t>.</w:t>
      </w:r>
      <w:r w:rsidR="00464F4E">
        <w:rPr>
          <w:rFonts w:ascii="Eras Demi ITC" w:eastAsia="Times New Roman" w:hAnsi="Eras Demi ITC"/>
        </w:rPr>
        <w:t>9</w:t>
      </w:r>
      <w:r w:rsidR="000E4A22" w:rsidRPr="00CB5BCA">
        <w:rPr>
          <w:rFonts w:ascii="Eras Demi ITC" w:eastAsia="Times New Roman" w:hAnsi="Eras Demi ITC"/>
        </w:rPr>
        <w:t>.</w:t>
      </w:r>
      <w:r w:rsidR="00DB1E47">
        <w:rPr>
          <w:rFonts w:ascii="Eras Demi ITC" w:eastAsia="Times New Roman" w:hAnsi="Eras Demi ITC"/>
        </w:rPr>
        <w:t>4</w:t>
      </w:r>
      <w:r w:rsidR="000E4A22">
        <w:rPr>
          <w:rFonts w:ascii="Eras Demi ITC" w:eastAsia="Times New Roman" w:hAnsi="Eras Demi ITC"/>
        </w:rPr>
        <w:t xml:space="preserve"> User Interface Design</w:t>
      </w:r>
      <w:r w:rsidR="006529E9">
        <w:rPr>
          <w:rFonts w:ascii="Eras Demi ITC" w:eastAsia="Times New Roman" w:hAnsi="Eras Demi ITC"/>
        </w:rPr>
        <w:br/>
      </w:r>
      <w:r w:rsidR="00205BCD">
        <w:rPr>
          <w:rFonts w:ascii="Eras Demi ITC" w:eastAsia="Times New Roman" w:hAnsi="Eras Demi ITC"/>
        </w:rPr>
        <w:t>6</w:t>
      </w:r>
      <w:r w:rsidR="000E4A22" w:rsidRPr="00CB5BCA">
        <w:rPr>
          <w:rFonts w:ascii="Eras Demi ITC" w:eastAsia="Times New Roman" w:hAnsi="Eras Demi ITC"/>
        </w:rPr>
        <w:t>.</w:t>
      </w:r>
      <w:r w:rsidR="00464F4E">
        <w:rPr>
          <w:rFonts w:ascii="Eras Demi ITC" w:eastAsia="Times New Roman" w:hAnsi="Eras Demi ITC"/>
        </w:rPr>
        <w:t>9</w:t>
      </w:r>
      <w:r w:rsidR="000E4A22" w:rsidRPr="00CB5BCA">
        <w:rPr>
          <w:rFonts w:ascii="Eras Demi ITC" w:eastAsia="Times New Roman" w:hAnsi="Eras Demi ITC"/>
        </w:rPr>
        <w:t>.</w:t>
      </w:r>
      <w:r w:rsidR="00DB1E47">
        <w:rPr>
          <w:rFonts w:ascii="Eras Demi ITC" w:eastAsia="Times New Roman" w:hAnsi="Eras Demi ITC"/>
        </w:rPr>
        <w:t>4</w:t>
      </w:r>
      <w:r w:rsidR="000E4A22">
        <w:rPr>
          <w:rFonts w:ascii="Eras Demi ITC" w:eastAsia="Times New Roman" w:hAnsi="Eras Demi ITC"/>
        </w:rPr>
        <w:t>.1</w:t>
      </w:r>
      <w:r w:rsidR="000E4A22" w:rsidRPr="00CB5BCA">
        <w:rPr>
          <w:rFonts w:ascii="Eras Demi ITC" w:eastAsia="Times New Roman" w:hAnsi="Eras Demi ITC"/>
        </w:rPr>
        <w:t xml:space="preserve"> </w:t>
      </w:r>
      <w:r w:rsidR="00C044A6">
        <w:rPr>
          <w:rFonts w:ascii="Eras Demi ITC" w:eastAsia="Times New Roman" w:hAnsi="Eras Demi ITC"/>
        </w:rPr>
        <w:t>Exercise Program List</w:t>
      </w:r>
    </w:p>
    <w:p w14:paraId="1A76D128" w14:textId="2A856305" w:rsidR="006F4F50" w:rsidRDefault="003268B1" w:rsidP="003F0B64">
      <w:r>
        <w:br/>
      </w:r>
    </w:p>
    <w:p w14:paraId="5C8A7B35" w14:textId="7E1E9592" w:rsidR="003268B1" w:rsidRDefault="003268B1" w:rsidP="003F0B64"/>
    <w:p w14:paraId="01533A90" w14:textId="3D6F4855" w:rsidR="003268B1" w:rsidRDefault="003268B1" w:rsidP="003F0B64"/>
    <w:p w14:paraId="2D90C14F" w14:textId="03B9D56D" w:rsidR="003268B1" w:rsidRDefault="003268B1" w:rsidP="003F0B64"/>
    <w:p w14:paraId="0D037542" w14:textId="5FD7CB4A" w:rsidR="003268B1" w:rsidRDefault="003268B1" w:rsidP="003F0B64"/>
    <w:p w14:paraId="0B1337D9" w14:textId="278A7E8E" w:rsidR="003268B1" w:rsidRDefault="003268B1" w:rsidP="003F0B64"/>
    <w:p w14:paraId="07A128D8" w14:textId="7CDE6B61" w:rsidR="003268B1" w:rsidRDefault="00863C97" w:rsidP="003F0B64">
      <w:r w:rsidRPr="00166406">
        <w:rPr>
          <w:rStyle w:val="Heading3Char"/>
          <w:noProof/>
        </w:rPr>
        <w:drawing>
          <wp:anchor distT="0" distB="0" distL="114300" distR="114300" simplePos="0" relativeHeight="251710464" behindDoc="0" locked="0" layoutInCell="1" allowOverlap="1" wp14:anchorId="52C0E5B1" wp14:editId="598183C4">
            <wp:simplePos x="0" y="0"/>
            <wp:positionH relativeFrom="column">
              <wp:posOffset>390525</wp:posOffset>
            </wp:positionH>
            <wp:positionV relativeFrom="paragraph">
              <wp:posOffset>28362</wp:posOffset>
            </wp:positionV>
            <wp:extent cx="1554480" cy="182880"/>
            <wp:effectExtent l="0" t="0" r="7620" b="7620"/>
            <wp:wrapNone/>
            <wp:docPr id="86051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185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54480" cy="182880"/>
                    </a:xfrm>
                    <a:prstGeom prst="rect">
                      <a:avLst/>
                    </a:prstGeom>
                  </pic:spPr>
                </pic:pic>
              </a:graphicData>
            </a:graphic>
            <wp14:sizeRelH relativeFrom="page">
              <wp14:pctWidth>0</wp14:pctWidth>
            </wp14:sizeRelH>
            <wp14:sizeRelV relativeFrom="page">
              <wp14:pctHeight>0</wp14:pctHeight>
            </wp14:sizeRelV>
          </wp:anchor>
        </w:drawing>
      </w:r>
    </w:p>
    <w:p w14:paraId="08987E97" w14:textId="0B66A27E" w:rsidR="00144FF2" w:rsidRPr="00411527" w:rsidRDefault="00344BC0" w:rsidP="00144FF2">
      <w:pPr>
        <w:pStyle w:val="Heading3"/>
        <w:rPr>
          <w:rFonts w:eastAsia="Times New Roman"/>
        </w:rPr>
      </w:pPr>
      <w:bookmarkStart w:id="197" w:name="_Toc228800624"/>
      <w:r>
        <w:rPr>
          <w:rFonts w:eastAsia="Times New Roman"/>
        </w:rPr>
        <w:t>6</w:t>
      </w:r>
      <w:r w:rsidR="00144FF2" w:rsidRPr="00411527">
        <w:rPr>
          <w:rFonts w:eastAsia="Times New Roman"/>
        </w:rPr>
        <w:t>.</w:t>
      </w:r>
      <w:r w:rsidR="00464F4E">
        <w:rPr>
          <w:rFonts w:eastAsia="Times New Roman"/>
        </w:rPr>
        <w:t>10</w:t>
      </w:r>
      <w:r w:rsidR="00144FF2" w:rsidRPr="00411527">
        <w:rPr>
          <w:rFonts w:eastAsia="Times New Roman"/>
        </w:rPr>
        <w:t xml:space="preserve"> </w:t>
      </w:r>
      <w:r w:rsidR="00DA5B15">
        <w:rPr>
          <w:rFonts w:eastAsia="Times New Roman"/>
        </w:rPr>
        <w:t>UIS</w:t>
      </w:r>
      <w:r w:rsidR="008F1748">
        <w:rPr>
          <w:rFonts w:eastAsia="Times New Roman"/>
        </w:rPr>
        <w:t>-</w:t>
      </w:r>
      <w:r w:rsidR="00ED0F8F">
        <w:rPr>
          <w:rFonts w:eastAsia="Times New Roman"/>
        </w:rPr>
        <w:t>PROG-01</w:t>
      </w:r>
      <w:r w:rsidR="008F1748">
        <w:rPr>
          <w:rFonts w:eastAsia="Times New Roman"/>
        </w:rPr>
        <w:t xml:space="preserve"> </w:t>
      </w:r>
      <w:r w:rsidR="00144FF2">
        <w:rPr>
          <w:rFonts w:eastAsia="Times New Roman"/>
        </w:rPr>
        <w:t>Workout Detail</w:t>
      </w:r>
      <w:bookmarkEnd w:id="197"/>
    </w:p>
    <w:p w14:paraId="22136977" w14:textId="02C14D69" w:rsidR="00620561" w:rsidRDefault="00344BC0" w:rsidP="000A491B">
      <w:pPr>
        <w:spacing w:after="160"/>
        <w:ind w:left="360"/>
        <w:rPr>
          <w:rFonts w:eastAsia="Times New Roman"/>
          <w:b/>
          <w:bCs/>
        </w:rPr>
      </w:pPr>
      <w:r>
        <w:rPr>
          <w:rFonts w:ascii="Eras Demi ITC" w:eastAsia="Times New Roman" w:hAnsi="Eras Demi ITC"/>
        </w:rPr>
        <w:t>6</w:t>
      </w:r>
      <w:r w:rsidR="00144FF2" w:rsidRPr="00411527">
        <w:rPr>
          <w:rFonts w:ascii="Eras Demi ITC" w:eastAsia="Times New Roman" w:hAnsi="Eras Demi ITC"/>
        </w:rPr>
        <w:t>.</w:t>
      </w:r>
      <w:r w:rsidR="00464F4E">
        <w:rPr>
          <w:rFonts w:ascii="Eras Demi ITC" w:eastAsia="Times New Roman" w:hAnsi="Eras Demi ITC"/>
        </w:rPr>
        <w:t>10</w:t>
      </w:r>
      <w:r w:rsidR="00144FF2" w:rsidRPr="00411527">
        <w:rPr>
          <w:rFonts w:ascii="Eras Demi ITC" w:eastAsia="Times New Roman" w:hAnsi="Eras Demi ITC"/>
        </w:rPr>
        <w:t>.1 Purpose</w:t>
      </w:r>
      <w:r w:rsidR="00CE0505">
        <w:rPr>
          <w:rFonts w:ascii="Eras Demi ITC" w:eastAsia="Times New Roman" w:hAnsi="Eras Demi ITC"/>
        </w:rPr>
        <w:br/>
      </w:r>
      <w:r w:rsidR="00144FF2">
        <w:rPr>
          <w:rFonts w:eastAsia="Times New Roman"/>
        </w:rPr>
        <w:t xml:space="preserve">Show a Selected Exercise Program Detail so the user can understand what is being asked for in the program. </w:t>
      </w:r>
    </w:p>
    <w:p w14:paraId="051F33A3" w14:textId="6E425B9B" w:rsidR="000A491B" w:rsidRPr="000A491B" w:rsidRDefault="000A491B" w:rsidP="000A491B">
      <w:pPr>
        <w:spacing w:after="160"/>
        <w:ind w:left="360"/>
        <w:rPr>
          <w:rFonts w:eastAsia="Times New Roman"/>
          <w:b/>
          <w:bCs/>
        </w:rPr>
      </w:pPr>
      <w:r w:rsidRPr="000A491B">
        <w:rPr>
          <w:rFonts w:eastAsia="Times New Roman"/>
          <w:b/>
          <w:bCs/>
        </w:rPr>
        <w:t>6.10.4 Screen Layout — Workout Detail</w:t>
      </w:r>
    </w:p>
    <w:p w14:paraId="190CA66B" w14:textId="77777777" w:rsidR="000A491B" w:rsidRPr="000A491B" w:rsidRDefault="000A491B" w:rsidP="000A491B">
      <w:pPr>
        <w:spacing w:after="160"/>
        <w:ind w:left="360"/>
        <w:rPr>
          <w:rFonts w:eastAsia="Times New Roman"/>
          <w:b/>
          <w:bCs/>
        </w:rPr>
      </w:pPr>
      <w:r w:rsidRPr="000A491B">
        <w:rPr>
          <w:rFonts w:eastAsia="Times New Roman"/>
          <w:b/>
          <w:bCs/>
        </w:rPr>
        <w:t>6.10.4.1 Layout Structure</w:t>
      </w:r>
    </w:p>
    <w:p w14:paraId="1559252D" w14:textId="77777777" w:rsidR="000A491B" w:rsidRPr="000A491B" w:rsidRDefault="000A491B" w:rsidP="000A491B">
      <w:pPr>
        <w:spacing w:after="160"/>
        <w:ind w:left="360"/>
        <w:rPr>
          <w:rFonts w:eastAsia="Times New Roman"/>
          <w:b/>
          <w:bCs/>
        </w:rPr>
      </w:pPr>
      <w:r w:rsidRPr="000A491B">
        <w:rPr>
          <w:rFonts w:eastAsia="Times New Roman"/>
          <w:b/>
          <w:bCs/>
        </w:rPr>
        <w:t>Header</w:t>
      </w:r>
    </w:p>
    <w:p w14:paraId="17F3DBB5" w14:textId="77777777" w:rsidR="000A491B" w:rsidRPr="000A491B" w:rsidRDefault="000A491B">
      <w:pPr>
        <w:pStyle w:val="ListParagraph"/>
        <w:numPr>
          <w:ilvl w:val="0"/>
          <w:numId w:val="101"/>
        </w:numPr>
        <w:spacing w:after="160"/>
        <w:rPr>
          <w:rFonts w:eastAsia="Times New Roman"/>
        </w:rPr>
      </w:pPr>
      <w:r w:rsidRPr="000A491B">
        <w:rPr>
          <w:rFonts w:eastAsia="Times New Roman"/>
        </w:rPr>
        <w:t>Standard authenticated header containing:</w:t>
      </w:r>
    </w:p>
    <w:p w14:paraId="0140769D" w14:textId="77777777" w:rsidR="000A491B" w:rsidRPr="000A491B" w:rsidRDefault="000A491B">
      <w:pPr>
        <w:pStyle w:val="ListParagraph"/>
        <w:numPr>
          <w:ilvl w:val="1"/>
          <w:numId w:val="101"/>
        </w:numPr>
        <w:spacing w:after="160"/>
        <w:rPr>
          <w:rFonts w:eastAsia="Times New Roman"/>
        </w:rPr>
      </w:pPr>
      <w:r w:rsidRPr="000A491B">
        <w:rPr>
          <w:rFonts w:eastAsia="Times New Roman"/>
          <w:b/>
          <w:bCs/>
        </w:rPr>
        <w:t>NeuByte Logo</w:t>
      </w:r>
      <w:r w:rsidRPr="000A491B">
        <w:rPr>
          <w:rFonts w:eastAsia="Times New Roman"/>
        </w:rPr>
        <w:t xml:space="preserve"> (left)</w:t>
      </w:r>
    </w:p>
    <w:p w14:paraId="21131FEE" w14:textId="77777777" w:rsidR="000A491B" w:rsidRPr="000A491B" w:rsidRDefault="000A491B">
      <w:pPr>
        <w:pStyle w:val="ListParagraph"/>
        <w:numPr>
          <w:ilvl w:val="1"/>
          <w:numId w:val="101"/>
        </w:numPr>
        <w:spacing w:after="160"/>
        <w:rPr>
          <w:rFonts w:eastAsia="Times New Roman"/>
        </w:rPr>
      </w:pPr>
      <w:r w:rsidRPr="000A491B">
        <w:rPr>
          <w:rFonts w:eastAsia="Times New Roman"/>
          <w:b/>
          <w:bCs/>
        </w:rPr>
        <w:t>Notification Icon</w:t>
      </w:r>
      <w:r w:rsidRPr="000A491B">
        <w:rPr>
          <w:rFonts w:eastAsia="Times New Roman"/>
        </w:rPr>
        <w:t xml:space="preserve"> (right)</w:t>
      </w:r>
    </w:p>
    <w:p w14:paraId="75BCBE75" w14:textId="77777777" w:rsidR="000A491B" w:rsidRPr="000A491B" w:rsidRDefault="000A491B">
      <w:pPr>
        <w:pStyle w:val="ListParagraph"/>
        <w:numPr>
          <w:ilvl w:val="1"/>
          <w:numId w:val="101"/>
        </w:numPr>
        <w:spacing w:after="160"/>
        <w:rPr>
          <w:rFonts w:eastAsia="Times New Roman"/>
        </w:rPr>
      </w:pPr>
      <w:r w:rsidRPr="000A491B">
        <w:rPr>
          <w:rFonts w:eastAsia="Times New Roman"/>
          <w:b/>
          <w:bCs/>
        </w:rPr>
        <w:lastRenderedPageBreak/>
        <w:t>Hamburger Menu</w:t>
      </w:r>
      <w:r w:rsidRPr="000A491B">
        <w:rPr>
          <w:rFonts w:eastAsia="Times New Roman"/>
        </w:rPr>
        <w:t xml:space="preserve"> (right)</w:t>
      </w:r>
    </w:p>
    <w:p w14:paraId="64E38168" w14:textId="77777777" w:rsidR="000A491B" w:rsidRPr="000A491B" w:rsidRDefault="000A491B">
      <w:pPr>
        <w:pStyle w:val="ListParagraph"/>
        <w:numPr>
          <w:ilvl w:val="0"/>
          <w:numId w:val="101"/>
        </w:numPr>
        <w:spacing w:after="160"/>
        <w:rPr>
          <w:rFonts w:eastAsia="Times New Roman"/>
        </w:rPr>
      </w:pPr>
      <w:r w:rsidRPr="000A491B">
        <w:rPr>
          <w:rFonts w:eastAsia="Times New Roman"/>
        </w:rPr>
        <w:t>Header remains fixed at the top</w:t>
      </w:r>
    </w:p>
    <w:p w14:paraId="06E84E6C" w14:textId="77777777" w:rsidR="000A491B" w:rsidRPr="000A491B" w:rsidRDefault="000A491B">
      <w:pPr>
        <w:pStyle w:val="ListParagraph"/>
        <w:numPr>
          <w:ilvl w:val="0"/>
          <w:numId w:val="101"/>
        </w:numPr>
        <w:spacing w:after="160"/>
        <w:rPr>
          <w:rFonts w:eastAsia="Times New Roman"/>
        </w:rPr>
      </w:pPr>
      <w:r w:rsidRPr="000A491B">
        <w:rPr>
          <w:rFonts w:eastAsia="Times New Roman"/>
        </w:rPr>
        <w:t>Back navigation uses OS</w:t>
      </w:r>
      <w:r w:rsidRPr="000A491B">
        <w:rPr>
          <w:rFonts w:eastAsia="Times New Roman"/>
        </w:rPr>
        <w:noBreakHyphen/>
        <w:t>native gesture or back button</w:t>
      </w:r>
    </w:p>
    <w:p w14:paraId="19153E55" w14:textId="77777777" w:rsidR="000A491B" w:rsidRPr="000A491B" w:rsidRDefault="000A491B" w:rsidP="000A491B">
      <w:pPr>
        <w:spacing w:after="160"/>
        <w:ind w:left="360"/>
        <w:rPr>
          <w:rFonts w:eastAsia="Times New Roman"/>
          <w:b/>
          <w:bCs/>
        </w:rPr>
      </w:pPr>
      <w:r w:rsidRPr="000A491B">
        <w:rPr>
          <w:rFonts w:eastAsia="Times New Roman"/>
          <w:b/>
          <w:bCs/>
        </w:rPr>
        <w:t>Body</w:t>
      </w:r>
    </w:p>
    <w:p w14:paraId="5F050617" w14:textId="77777777" w:rsidR="000A491B" w:rsidRPr="000A491B" w:rsidRDefault="000A491B" w:rsidP="000A491B">
      <w:pPr>
        <w:spacing w:after="160"/>
        <w:ind w:left="360"/>
        <w:rPr>
          <w:rFonts w:eastAsia="Times New Roman"/>
        </w:rPr>
      </w:pPr>
      <w:r w:rsidRPr="000A491B">
        <w:rPr>
          <w:rFonts w:eastAsia="Times New Roman"/>
        </w:rPr>
        <w:t>Displays the full details of a selected workout from an exercise program.</w:t>
      </w:r>
    </w:p>
    <w:p w14:paraId="5EC77792" w14:textId="77777777" w:rsidR="000A491B" w:rsidRPr="000A491B" w:rsidRDefault="000A491B" w:rsidP="000A491B">
      <w:pPr>
        <w:spacing w:after="160"/>
        <w:ind w:left="360"/>
        <w:rPr>
          <w:rFonts w:eastAsia="Times New Roman"/>
        </w:rPr>
      </w:pPr>
      <w:r w:rsidRPr="000A491B">
        <w:rPr>
          <w:rFonts w:eastAsia="Times New Roman"/>
          <w:b/>
          <w:bCs/>
        </w:rPr>
        <w:t>Elements:</w:t>
      </w:r>
    </w:p>
    <w:p w14:paraId="2543065D" w14:textId="77777777" w:rsidR="000A491B" w:rsidRPr="000A491B" w:rsidRDefault="000A491B">
      <w:pPr>
        <w:pStyle w:val="ListParagraph"/>
        <w:numPr>
          <w:ilvl w:val="0"/>
          <w:numId w:val="100"/>
        </w:numPr>
        <w:spacing w:after="160"/>
        <w:rPr>
          <w:rFonts w:eastAsia="Times New Roman"/>
        </w:rPr>
      </w:pPr>
      <w:r w:rsidRPr="000A491B">
        <w:rPr>
          <w:rFonts w:eastAsia="Times New Roman"/>
          <w:b/>
          <w:bCs/>
        </w:rPr>
        <w:t>Workout Title</w:t>
      </w:r>
      <w:r w:rsidRPr="000A491B">
        <w:rPr>
          <w:rFonts w:eastAsia="Times New Roman"/>
        </w:rPr>
        <w:t xml:space="preserve"> (e.g., “Week 4, Day 1 — Upper Body Strength”)</w:t>
      </w:r>
    </w:p>
    <w:p w14:paraId="1757EDF6" w14:textId="77777777" w:rsidR="000A491B" w:rsidRPr="000A491B" w:rsidRDefault="000A491B">
      <w:pPr>
        <w:pStyle w:val="ListParagraph"/>
        <w:numPr>
          <w:ilvl w:val="0"/>
          <w:numId w:val="100"/>
        </w:numPr>
        <w:spacing w:after="160"/>
        <w:rPr>
          <w:rFonts w:eastAsia="Times New Roman"/>
        </w:rPr>
      </w:pPr>
      <w:r w:rsidRPr="000A491B">
        <w:rPr>
          <w:rFonts w:eastAsia="Times New Roman"/>
          <w:b/>
          <w:bCs/>
        </w:rPr>
        <w:t>Workout Description</w:t>
      </w:r>
      <w:r w:rsidRPr="000A491B">
        <w:rPr>
          <w:rFonts w:eastAsia="Times New Roman"/>
        </w:rPr>
        <w:t xml:space="preserve"> (1–3 lines)</w:t>
      </w:r>
    </w:p>
    <w:p w14:paraId="2350B77B" w14:textId="77777777" w:rsidR="000A491B" w:rsidRPr="000A491B" w:rsidRDefault="000A491B">
      <w:pPr>
        <w:pStyle w:val="ListParagraph"/>
        <w:numPr>
          <w:ilvl w:val="0"/>
          <w:numId w:val="100"/>
        </w:numPr>
        <w:spacing w:after="160"/>
        <w:rPr>
          <w:rFonts w:eastAsia="Times New Roman"/>
        </w:rPr>
      </w:pPr>
      <w:r w:rsidRPr="000A491B">
        <w:rPr>
          <w:rFonts w:eastAsia="Times New Roman"/>
          <w:b/>
          <w:bCs/>
        </w:rPr>
        <w:t>Estimated Duration</w:t>
      </w:r>
      <w:r w:rsidRPr="000A491B">
        <w:rPr>
          <w:rFonts w:eastAsia="Times New Roman"/>
        </w:rPr>
        <w:t xml:space="preserve"> (e.g., “~42 minutes”)</w:t>
      </w:r>
    </w:p>
    <w:p w14:paraId="6A9BBD9A" w14:textId="77777777" w:rsidR="000A491B" w:rsidRPr="000A491B" w:rsidRDefault="000A491B">
      <w:pPr>
        <w:pStyle w:val="ListParagraph"/>
        <w:numPr>
          <w:ilvl w:val="0"/>
          <w:numId w:val="100"/>
        </w:numPr>
        <w:spacing w:after="160"/>
        <w:rPr>
          <w:rFonts w:eastAsia="Times New Roman"/>
        </w:rPr>
      </w:pPr>
      <w:r w:rsidRPr="000A491B">
        <w:rPr>
          <w:rFonts w:eastAsia="Times New Roman"/>
          <w:b/>
          <w:bCs/>
        </w:rPr>
        <w:t>Equipment Needed</w:t>
      </w:r>
      <w:r w:rsidRPr="000A491B">
        <w:rPr>
          <w:rFonts w:eastAsia="Times New Roman"/>
        </w:rPr>
        <w:t xml:space="preserve"> (optional text list)</w:t>
      </w:r>
    </w:p>
    <w:p w14:paraId="73C5A791" w14:textId="77777777" w:rsidR="000A491B" w:rsidRPr="000A491B" w:rsidRDefault="000A491B">
      <w:pPr>
        <w:pStyle w:val="ListParagraph"/>
        <w:numPr>
          <w:ilvl w:val="0"/>
          <w:numId w:val="100"/>
        </w:numPr>
        <w:spacing w:after="160"/>
        <w:rPr>
          <w:rFonts w:eastAsia="Times New Roman"/>
        </w:rPr>
      </w:pPr>
      <w:r w:rsidRPr="000A491B">
        <w:rPr>
          <w:rFonts w:eastAsia="Times New Roman"/>
          <w:b/>
          <w:bCs/>
        </w:rPr>
        <w:t>Exercise List (scrollable)</w:t>
      </w:r>
    </w:p>
    <w:p w14:paraId="00BA51BA" w14:textId="77777777" w:rsidR="000A491B" w:rsidRPr="000A491B" w:rsidRDefault="000A491B">
      <w:pPr>
        <w:pStyle w:val="ListParagraph"/>
        <w:numPr>
          <w:ilvl w:val="1"/>
          <w:numId w:val="100"/>
        </w:numPr>
        <w:spacing w:after="160"/>
        <w:rPr>
          <w:rFonts w:eastAsia="Times New Roman"/>
        </w:rPr>
      </w:pPr>
      <w:r w:rsidRPr="000A491B">
        <w:rPr>
          <w:rFonts w:eastAsia="Times New Roman"/>
        </w:rPr>
        <w:t>Exercise Name</w:t>
      </w:r>
    </w:p>
    <w:p w14:paraId="06DDFD5A" w14:textId="77777777" w:rsidR="000A491B" w:rsidRPr="000A491B" w:rsidRDefault="000A491B">
      <w:pPr>
        <w:pStyle w:val="ListParagraph"/>
        <w:numPr>
          <w:ilvl w:val="1"/>
          <w:numId w:val="100"/>
        </w:numPr>
        <w:spacing w:after="160"/>
        <w:rPr>
          <w:rFonts w:eastAsia="Times New Roman"/>
        </w:rPr>
      </w:pPr>
      <w:r w:rsidRPr="000A491B">
        <w:rPr>
          <w:rFonts w:eastAsia="Times New Roman"/>
        </w:rPr>
        <w:t>Sets × Reps or Duration</w:t>
      </w:r>
    </w:p>
    <w:p w14:paraId="633899BB" w14:textId="77777777" w:rsidR="000A491B" w:rsidRPr="000A491B" w:rsidRDefault="000A491B">
      <w:pPr>
        <w:pStyle w:val="ListParagraph"/>
        <w:numPr>
          <w:ilvl w:val="0"/>
          <w:numId w:val="100"/>
        </w:numPr>
        <w:spacing w:after="160"/>
        <w:rPr>
          <w:rFonts w:eastAsia="Times New Roman"/>
        </w:rPr>
      </w:pPr>
      <w:r w:rsidRPr="000A491B">
        <w:rPr>
          <w:rFonts w:eastAsia="Times New Roman"/>
          <w:b/>
          <w:bCs/>
        </w:rPr>
        <w:t>Start Workout Button</w:t>
      </w:r>
      <w:r w:rsidRPr="000A491B">
        <w:rPr>
          <w:rFonts w:eastAsia="Times New Roman"/>
        </w:rPr>
        <w:t xml:space="preserve"> (primary action)</w:t>
      </w:r>
    </w:p>
    <w:p w14:paraId="0D6E90B0" w14:textId="77777777" w:rsidR="000A491B" w:rsidRPr="000A491B" w:rsidRDefault="000A491B" w:rsidP="000A491B">
      <w:pPr>
        <w:spacing w:after="160"/>
        <w:ind w:left="360"/>
        <w:rPr>
          <w:rFonts w:eastAsia="Times New Roman"/>
          <w:b/>
          <w:bCs/>
        </w:rPr>
      </w:pPr>
      <w:r w:rsidRPr="000A491B">
        <w:rPr>
          <w:rFonts w:eastAsia="Times New Roman"/>
          <w:b/>
          <w:bCs/>
        </w:rPr>
        <w:t>Footer</w:t>
      </w:r>
    </w:p>
    <w:p w14:paraId="65B16163" w14:textId="0C73B9D9" w:rsidR="000A491B" w:rsidRPr="000A491B" w:rsidRDefault="0037050A">
      <w:pPr>
        <w:pStyle w:val="ListParagraph"/>
        <w:numPr>
          <w:ilvl w:val="0"/>
          <w:numId w:val="99"/>
        </w:numPr>
        <w:spacing w:after="160"/>
        <w:rPr>
          <w:rFonts w:eastAsia="Times New Roman"/>
        </w:rPr>
      </w:pPr>
      <w:r>
        <w:rPr>
          <w:rFonts w:eastAsia="Times New Roman"/>
        </w:rPr>
        <w:t>App Version</w:t>
      </w:r>
    </w:p>
    <w:p w14:paraId="552EDD55" w14:textId="13A54791" w:rsidR="000A491B" w:rsidRPr="00002782" w:rsidRDefault="000A491B">
      <w:pPr>
        <w:pStyle w:val="ListParagraph"/>
        <w:numPr>
          <w:ilvl w:val="0"/>
          <w:numId w:val="99"/>
        </w:numPr>
        <w:spacing w:after="160"/>
        <w:rPr>
          <w:rFonts w:ascii="Eras Demi ITC" w:eastAsia="Times New Roman" w:hAnsi="Eras Demi ITC"/>
        </w:rPr>
      </w:pPr>
      <w:r w:rsidRPr="000A491B">
        <w:rPr>
          <w:rFonts w:eastAsia="Times New Roman"/>
        </w:rPr>
        <w:t>Policy / Terms links</w:t>
      </w:r>
    </w:p>
    <w:p w14:paraId="0796AE48" w14:textId="6CF74E9A" w:rsidR="00002782" w:rsidRPr="00002782" w:rsidRDefault="00002782">
      <w:pPr>
        <w:pStyle w:val="ListParagraph"/>
        <w:numPr>
          <w:ilvl w:val="0"/>
          <w:numId w:val="99"/>
        </w:numPr>
        <w:spacing w:after="160"/>
        <w:rPr>
          <w:rFonts w:eastAsia="Times New Roman"/>
        </w:rPr>
      </w:pPr>
      <w:r w:rsidRPr="00264E44">
        <w:rPr>
          <w:rFonts w:eastAsia="Times New Roman"/>
        </w:rPr>
        <w:t>Copyright</w:t>
      </w:r>
    </w:p>
    <w:p w14:paraId="1B596D9E" w14:textId="77777777" w:rsidR="000A491B" w:rsidRPr="000A491B" w:rsidRDefault="000A491B" w:rsidP="000A491B">
      <w:pPr>
        <w:spacing w:after="160"/>
        <w:rPr>
          <w:rFonts w:eastAsia="Times New Roman"/>
          <w:b/>
          <w:bCs/>
        </w:rPr>
      </w:pPr>
      <w:r w:rsidRPr="000A491B">
        <w:rPr>
          <w:rFonts w:eastAsia="Times New Roman"/>
          <w:b/>
          <w:bCs/>
        </w:rPr>
        <w:t>6.10.4.3 Component Definitions</w:t>
      </w:r>
    </w:p>
    <w:p w14:paraId="50CF08A3" w14:textId="77777777" w:rsidR="000A491B" w:rsidRPr="000A491B" w:rsidRDefault="000A491B" w:rsidP="000A491B">
      <w:pPr>
        <w:spacing w:after="160"/>
        <w:rPr>
          <w:rFonts w:eastAsia="Times New Roman"/>
          <w:b/>
          <w:bCs/>
        </w:rPr>
      </w:pPr>
      <w:r w:rsidRPr="000A491B">
        <w:rPr>
          <w:rFonts w:eastAsia="Times New Roman"/>
          <w:b/>
          <w:bCs/>
        </w:rPr>
        <w:t>Workout Title</w:t>
      </w:r>
    </w:p>
    <w:p w14:paraId="318B2C65" w14:textId="77777777" w:rsidR="000A491B" w:rsidRPr="000A491B" w:rsidRDefault="000A491B">
      <w:pPr>
        <w:pStyle w:val="ListParagraph"/>
        <w:numPr>
          <w:ilvl w:val="0"/>
          <w:numId w:val="102"/>
        </w:numPr>
        <w:spacing w:after="160"/>
        <w:rPr>
          <w:rFonts w:eastAsia="Times New Roman"/>
        </w:rPr>
      </w:pPr>
      <w:r w:rsidRPr="000A491B">
        <w:rPr>
          <w:rFonts w:eastAsia="Times New Roman"/>
        </w:rPr>
        <w:t>Bold, primary text</w:t>
      </w:r>
    </w:p>
    <w:p w14:paraId="4332F250" w14:textId="77777777" w:rsidR="000A491B" w:rsidRPr="000A491B" w:rsidRDefault="000A491B">
      <w:pPr>
        <w:pStyle w:val="ListParagraph"/>
        <w:numPr>
          <w:ilvl w:val="0"/>
          <w:numId w:val="102"/>
        </w:numPr>
        <w:spacing w:after="160"/>
        <w:rPr>
          <w:rFonts w:eastAsia="Times New Roman"/>
        </w:rPr>
      </w:pPr>
      <w:r w:rsidRPr="000A491B">
        <w:rPr>
          <w:rFonts w:eastAsia="Times New Roman"/>
        </w:rPr>
        <w:t>Includes program context (Week/Day)</w:t>
      </w:r>
    </w:p>
    <w:p w14:paraId="1486B5D1" w14:textId="77777777" w:rsidR="000A491B" w:rsidRPr="000A491B" w:rsidRDefault="000A491B" w:rsidP="000A491B">
      <w:pPr>
        <w:spacing w:after="160"/>
        <w:rPr>
          <w:rFonts w:eastAsia="Times New Roman"/>
          <w:b/>
          <w:bCs/>
        </w:rPr>
      </w:pPr>
      <w:r w:rsidRPr="000A491B">
        <w:rPr>
          <w:rFonts w:eastAsia="Times New Roman"/>
          <w:b/>
          <w:bCs/>
        </w:rPr>
        <w:t>Workout Description</w:t>
      </w:r>
    </w:p>
    <w:p w14:paraId="0EF9C2BC" w14:textId="77777777" w:rsidR="000A491B" w:rsidRPr="000A491B" w:rsidRDefault="000A491B">
      <w:pPr>
        <w:pStyle w:val="ListParagraph"/>
        <w:numPr>
          <w:ilvl w:val="0"/>
          <w:numId w:val="103"/>
        </w:numPr>
        <w:spacing w:after="160"/>
        <w:rPr>
          <w:rFonts w:eastAsia="Times New Roman"/>
        </w:rPr>
      </w:pPr>
      <w:r w:rsidRPr="000A491B">
        <w:rPr>
          <w:rFonts w:eastAsia="Times New Roman"/>
        </w:rPr>
        <w:t>Short summary of workout goals</w:t>
      </w:r>
    </w:p>
    <w:p w14:paraId="1EB0556E" w14:textId="77777777" w:rsidR="000A491B" w:rsidRPr="000A491B" w:rsidRDefault="000A491B">
      <w:pPr>
        <w:pStyle w:val="ListParagraph"/>
        <w:numPr>
          <w:ilvl w:val="0"/>
          <w:numId w:val="103"/>
        </w:numPr>
        <w:spacing w:after="160"/>
        <w:rPr>
          <w:rFonts w:eastAsia="Times New Roman"/>
        </w:rPr>
      </w:pPr>
      <w:r w:rsidRPr="000A491B">
        <w:rPr>
          <w:rFonts w:eastAsia="Times New Roman"/>
        </w:rPr>
        <w:t>Optional but recommended</w:t>
      </w:r>
    </w:p>
    <w:p w14:paraId="6DCA1A1A" w14:textId="77777777" w:rsidR="000A491B" w:rsidRPr="000A491B" w:rsidRDefault="000A491B" w:rsidP="000A491B">
      <w:pPr>
        <w:spacing w:after="160"/>
        <w:rPr>
          <w:rFonts w:eastAsia="Times New Roman"/>
          <w:b/>
          <w:bCs/>
        </w:rPr>
      </w:pPr>
      <w:r w:rsidRPr="000A491B">
        <w:rPr>
          <w:rFonts w:eastAsia="Times New Roman"/>
          <w:b/>
          <w:bCs/>
        </w:rPr>
        <w:t>Duration</w:t>
      </w:r>
    </w:p>
    <w:p w14:paraId="7D5839AC" w14:textId="77777777" w:rsidR="000A491B" w:rsidRPr="000A491B" w:rsidRDefault="000A491B">
      <w:pPr>
        <w:pStyle w:val="ListParagraph"/>
        <w:numPr>
          <w:ilvl w:val="0"/>
          <w:numId w:val="104"/>
        </w:numPr>
        <w:spacing w:after="160"/>
        <w:rPr>
          <w:rFonts w:eastAsia="Times New Roman"/>
        </w:rPr>
      </w:pPr>
      <w:r w:rsidRPr="000A491B">
        <w:rPr>
          <w:rFonts w:eastAsia="Times New Roman"/>
        </w:rPr>
        <w:t>Text only</w:t>
      </w:r>
    </w:p>
    <w:p w14:paraId="3CA980C8" w14:textId="77777777" w:rsidR="000A491B" w:rsidRPr="000A491B" w:rsidRDefault="000A491B">
      <w:pPr>
        <w:pStyle w:val="ListParagraph"/>
        <w:numPr>
          <w:ilvl w:val="0"/>
          <w:numId w:val="104"/>
        </w:numPr>
        <w:spacing w:after="160"/>
        <w:rPr>
          <w:rFonts w:eastAsia="Times New Roman"/>
        </w:rPr>
      </w:pPr>
      <w:r w:rsidRPr="000A491B">
        <w:rPr>
          <w:rFonts w:eastAsia="Times New Roman"/>
        </w:rPr>
        <w:t>Example: “~42 minutes”</w:t>
      </w:r>
    </w:p>
    <w:p w14:paraId="4DBE57E4" w14:textId="77777777" w:rsidR="000A491B" w:rsidRPr="000A491B" w:rsidRDefault="000A491B" w:rsidP="000A491B">
      <w:pPr>
        <w:spacing w:after="160"/>
        <w:rPr>
          <w:rFonts w:eastAsia="Times New Roman"/>
          <w:b/>
          <w:bCs/>
        </w:rPr>
      </w:pPr>
      <w:r w:rsidRPr="000A491B">
        <w:rPr>
          <w:rFonts w:eastAsia="Times New Roman"/>
          <w:b/>
          <w:bCs/>
        </w:rPr>
        <w:t>Equipment Needed</w:t>
      </w:r>
    </w:p>
    <w:p w14:paraId="1A3E9A80" w14:textId="77777777" w:rsidR="000A491B" w:rsidRPr="000A491B" w:rsidRDefault="000A491B">
      <w:pPr>
        <w:pStyle w:val="ListParagraph"/>
        <w:numPr>
          <w:ilvl w:val="0"/>
          <w:numId w:val="105"/>
        </w:numPr>
        <w:spacing w:after="160"/>
        <w:rPr>
          <w:rFonts w:eastAsia="Times New Roman"/>
        </w:rPr>
      </w:pPr>
      <w:r w:rsidRPr="000A491B">
        <w:rPr>
          <w:rFonts w:eastAsia="Times New Roman"/>
        </w:rPr>
        <w:t>Optional</w:t>
      </w:r>
    </w:p>
    <w:p w14:paraId="6EB9DDB7" w14:textId="77777777" w:rsidR="000A491B" w:rsidRPr="000A491B" w:rsidRDefault="000A491B">
      <w:pPr>
        <w:pStyle w:val="ListParagraph"/>
        <w:numPr>
          <w:ilvl w:val="0"/>
          <w:numId w:val="105"/>
        </w:numPr>
        <w:spacing w:after="160"/>
        <w:rPr>
          <w:rFonts w:eastAsia="Times New Roman"/>
        </w:rPr>
      </w:pPr>
      <w:r w:rsidRPr="000A491B">
        <w:rPr>
          <w:rFonts w:eastAsia="Times New Roman"/>
        </w:rPr>
        <w:t>Text list (no icons, no images)</w:t>
      </w:r>
    </w:p>
    <w:p w14:paraId="6B7B9EAD" w14:textId="77777777" w:rsidR="000A491B" w:rsidRPr="000A491B" w:rsidRDefault="000A491B" w:rsidP="000A491B">
      <w:pPr>
        <w:spacing w:after="160"/>
        <w:rPr>
          <w:rFonts w:eastAsia="Times New Roman"/>
          <w:b/>
          <w:bCs/>
        </w:rPr>
      </w:pPr>
      <w:r w:rsidRPr="000A491B">
        <w:rPr>
          <w:rFonts w:eastAsia="Times New Roman"/>
          <w:b/>
          <w:bCs/>
        </w:rPr>
        <w:t>Exercise List</w:t>
      </w:r>
    </w:p>
    <w:p w14:paraId="008353F4" w14:textId="77777777" w:rsidR="000A491B" w:rsidRPr="000A491B" w:rsidRDefault="000A491B" w:rsidP="000A491B">
      <w:pPr>
        <w:spacing w:after="160"/>
        <w:rPr>
          <w:rFonts w:eastAsia="Times New Roman"/>
        </w:rPr>
      </w:pPr>
      <w:r w:rsidRPr="000A491B">
        <w:rPr>
          <w:rFonts w:eastAsia="Times New Roman"/>
        </w:rPr>
        <w:t>Each row includes:</w:t>
      </w:r>
    </w:p>
    <w:p w14:paraId="493869EB" w14:textId="77777777" w:rsidR="000A491B" w:rsidRPr="000A491B" w:rsidRDefault="000A491B">
      <w:pPr>
        <w:pStyle w:val="ListParagraph"/>
        <w:numPr>
          <w:ilvl w:val="0"/>
          <w:numId w:val="106"/>
        </w:numPr>
        <w:spacing w:after="160"/>
        <w:rPr>
          <w:rFonts w:eastAsia="Times New Roman"/>
        </w:rPr>
      </w:pPr>
      <w:r w:rsidRPr="000A491B">
        <w:rPr>
          <w:rFonts w:eastAsia="Times New Roman"/>
          <w:b/>
          <w:bCs/>
        </w:rPr>
        <w:lastRenderedPageBreak/>
        <w:t>Exercise Name</w:t>
      </w:r>
      <w:r w:rsidRPr="000A491B">
        <w:rPr>
          <w:rFonts w:eastAsia="Times New Roman"/>
        </w:rPr>
        <w:t xml:space="preserve"> (bold)</w:t>
      </w:r>
    </w:p>
    <w:p w14:paraId="144431A5" w14:textId="77777777" w:rsidR="000A491B" w:rsidRPr="000A491B" w:rsidRDefault="000A491B">
      <w:pPr>
        <w:pStyle w:val="ListParagraph"/>
        <w:numPr>
          <w:ilvl w:val="0"/>
          <w:numId w:val="106"/>
        </w:numPr>
        <w:spacing w:after="160"/>
        <w:rPr>
          <w:rFonts w:eastAsia="Times New Roman"/>
        </w:rPr>
      </w:pPr>
      <w:r w:rsidRPr="000A491B">
        <w:rPr>
          <w:rFonts w:eastAsia="Times New Roman"/>
          <w:b/>
          <w:bCs/>
        </w:rPr>
        <w:t>Prescription</w:t>
      </w:r>
      <w:r w:rsidRPr="000A491B">
        <w:rPr>
          <w:rFonts w:eastAsia="Times New Roman"/>
        </w:rPr>
        <w:t xml:space="preserve"> (Sets × Reps or Duration)</w:t>
      </w:r>
    </w:p>
    <w:p w14:paraId="17313AA5" w14:textId="77777777" w:rsidR="000A491B" w:rsidRPr="000A491B" w:rsidRDefault="000A491B">
      <w:pPr>
        <w:pStyle w:val="ListParagraph"/>
        <w:numPr>
          <w:ilvl w:val="0"/>
          <w:numId w:val="106"/>
        </w:numPr>
        <w:spacing w:after="160"/>
        <w:rPr>
          <w:rFonts w:eastAsia="Times New Roman"/>
        </w:rPr>
      </w:pPr>
      <w:r w:rsidRPr="000A491B">
        <w:rPr>
          <w:rFonts w:eastAsia="Times New Roman"/>
        </w:rPr>
        <w:t>Entire row is non</w:t>
      </w:r>
      <w:r w:rsidRPr="000A491B">
        <w:rPr>
          <w:rFonts w:eastAsia="Times New Roman"/>
        </w:rPr>
        <w:noBreakHyphen/>
        <w:t>interactive (view</w:t>
      </w:r>
      <w:r w:rsidRPr="000A491B">
        <w:rPr>
          <w:rFonts w:eastAsia="Times New Roman"/>
        </w:rPr>
        <w:noBreakHyphen/>
        <w:t>only)</w:t>
      </w:r>
    </w:p>
    <w:p w14:paraId="56A38C27" w14:textId="77777777" w:rsidR="000A491B" w:rsidRPr="000A491B" w:rsidRDefault="000A491B" w:rsidP="000A491B">
      <w:pPr>
        <w:spacing w:after="160"/>
        <w:rPr>
          <w:rFonts w:eastAsia="Times New Roman"/>
          <w:b/>
          <w:bCs/>
        </w:rPr>
      </w:pPr>
      <w:r w:rsidRPr="000A491B">
        <w:rPr>
          <w:rFonts w:eastAsia="Times New Roman"/>
          <w:b/>
          <w:bCs/>
        </w:rPr>
        <w:t>Start Workout Button</w:t>
      </w:r>
    </w:p>
    <w:p w14:paraId="5B44A78E" w14:textId="77777777" w:rsidR="000A491B" w:rsidRPr="000A491B" w:rsidRDefault="000A491B">
      <w:pPr>
        <w:pStyle w:val="ListParagraph"/>
        <w:numPr>
          <w:ilvl w:val="0"/>
          <w:numId w:val="107"/>
        </w:numPr>
        <w:spacing w:after="160"/>
        <w:rPr>
          <w:rFonts w:eastAsia="Times New Roman"/>
        </w:rPr>
      </w:pPr>
      <w:r w:rsidRPr="000A491B">
        <w:rPr>
          <w:rFonts w:eastAsia="Times New Roman"/>
        </w:rPr>
        <w:t>Primary action</w:t>
      </w:r>
    </w:p>
    <w:p w14:paraId="73DCE84C" w14:textId="77777777" w:rsidR="000A491B" w:rsidRPr="000A491B" w:rsidRDefault="000A491B">
      <w:pPr>
        <w:pStyle w:val="ListParagraph"/>
        <w:numPr>
          <w:ilvl w:val="0"/>
          <w:numId w:val="107"/>
        </w:numPr>
        <w:spacing w:after="160"/>
        <w:rPr>
          <w:rFonts w:eastAsia="Times New Roman"/>
        </w:rPr>
      </w:pPr>
      <w:r w:rsidRPr="000A491B">
        <w:rPr>
          <w:rFonts w:eastAsia="Times New Roman"/>
        </w:rPr>
        <w:t xml:space="preserve">Navigates to </w:t>
      </w:r>
      <w:r w:rsidRPr="000A491B">
        <w:rPr>
          <w:rFonts w:eastAsia="Times New Roman"/>
          <w:b/>
          <w:bCs/>
        </w:rPr>
        <w:t>UIS</w:t>
      </w:r>
      <w:r w:rsidRPr="000A491B">
        <w:rPr>
          <w:rFonts w:eastAsia="Times New Roman"/>
          <w:b/>
          <w:bCs/>
        </w:rPr>
        <w:noBreakHyphen/>
        <w:t>LW</w:t>
      </w:r>
      <w:r w:rsidRPr="000A491B">
        <w:rPr>
          <w:rFonts w:eastAsia="Times New Roman"/>
          <w:b/>
          <w:bCs/>
        </w:rPr>
        <w:noBreakHyphen/>
        <w:t>01 Log Workout</w:t>
      </w:r>
    </w:p>
    <w:p w14:paraId="7CC89328" w14:textId="77777777" w:rsidR="000A491B" w:rsidRPr="000A491B" w:rsidRDefault="000A491B">
      <w:pPr>
        <w:pStyle w:val="ListParagraph"/>
        <w:numPr>
          <w:ilvl w:val="0"/>
          <w:numId w:val="107"/>
        </w:numPr>
        <w:spacing w:after="160"/>
        <w:rPr>
          <w:rFonts w:eastAsia="Times New Roman"/>
        </w:rPr>
      </w:pPr>
      <w:proofErr w:type="gramStart"/>
      <w:r w:rsidRPr="000A491B">
        <w:rPr>
          <w:rFonts w:eastAsia="Times New Roman"/>
        </w:rPr>
        <w:t>Enabled at all times</w:t>
      </w:r>
      <w:proofErr w:type="gramEnd"/>
    </w:p>
    <w:p w14:paraId="35C266EF" w14:textId="77777777" w:rsidR="000A491B" w:rsidRPr="000A491B" w:rsidRDefault="000A491B" w:rsidP="000A491B">
      <w:pPr>
        <w:spacing w:after="160"/>
        <w:rPr>
          <w:rFonts w:eastAsia="Times New Roman"/>
          <w:b/>
          <w:bCs/>
        </w:rPr>
      </w:pPr>
      <w:r w:rsidRPr="000A491B">
        <w:rPr>
          <w:rFonts w:eastAsia="Times New Roman"/>
          <w:b/>
          <w:bCs/>
        </w:rPr>
        <w:t>Empty State</w:t>
      </w:r>
    </w:p>
    <w:p w14:paraId="7DF3ACF9" w14:textId="77777777" w:rsidR="000A491B" w:rsidRPr="000A491B" w:rsidRDefault="000A491B" w:rsidP="000A491B">
      <w:pPr>
        <w:spacing w:after="160"/>
        <w:rPr>
          <w:rFonts w:eastAsia="Times New Roman"/>
        </w:rPr>
      </w:pPr>
      <w:r w:rsidRPr="000A491B">
        <w:rPr>
          <w:rFonts w:eastAsia="Times New Roman"/>
        </w:rPr>
        <w:t>If workout has no exercises:</w:t>
      </w:r>
    </w:p>
    <w:p w14:paraId="0F73858F" w14:textId="77777777" w:rsidR="000A491B" w:rsidRPr="000A491B" w:rsidRDefault="000A491B" w:rsidP="000A491B">
      <w:pPr>
        <w:spacing w:after="160"/>
        <w:rPr>
          <w:rFonts w:eastAsia="Times New Roman"/>
        </w:rPr>
      </w:pPr>
      <w:r w:rsidRPr="000A491B">
        <w:rPr>
          <w:rFonts w:eastAsia="Times New Roman"/>
        </w:rPr>
        <w:t>No exercises found for this workout.</w:t>
      </w:r>
    </w:p>
    <w:p w14:paraId="5DD78707" w14:textId="77777777" w:rsidR="000A491B" w:rsidRPr="000A491B" w:rsidRDefault="000A491B" w:rsidP="000A491B">
      <w:pPr>
        <w:spacing w:after="160"/>
        <w:rPr>
          <w:rFonts w:eastAsia="Times New Roman"/>
        </w:rPr>
      </w:pPr>
      <w:r w:rsidRPr="000A491B">
        <w:rPr>
          <w:rFonts w:eastAsia="Times New Roman"/>
        </w:rPr>
        <w:t>Uses global empty state pattern.</w:t>
      </w:r>
    </w:p>
    <w:p w14:paraId="30640DB5" w14:textId="77777777" w:rsidR="000A491B" w:rsidRPr="000A491B" w:rsidRDefault="000A491B" w:rsidP="000A491B">
      <w:pPr>
        <w:spacing w:after="160"/>
        <w:rPr>
          <w:rFonts w:eastAsia="Times New Roman"/>
          <w:b/>
          <w:bCs/>
        </w:rPr>
      </w:pPr>
      <w:r w:rsidRPr="000A491B">
        <w:rPr>
          <w:rFonts w:eastAsia="Times New Roman"/>
          <w:b/>
          <w:bCs/>
        </w:rPr>
        <w:t>Error State</w:t>
      </w:r>
    </w:p>
    <w:p w14:paraId="096E9D64" w14:textId="77777777" w:rsidR="000A491B" w:rsidRPr="000A491B" w:rsidRDefault="000A491B" w:rsidP="000A491B">
      <w:pPr>
        <w:spacing w:after="160"/>
        <w:rPr>
          <w:rFonts w:eastAsia="Times New Roman"/>
        </w:rPr>
      </w:pPr>
      <w:r w:rsidRPr="000A491B">
        <w:rPr>
          <w:rFonts w:eastAsia="Times New Roman"/>
        </w:rPr>
        <w:t xml:space="preserve">If </w:t>
      </w:r>
      <w:proofErr w:type="spellStart"/>
      <w:r w:rsidRPr="000A491B">
        <w:rPr>
          <w:rFonts w:eastAsia="Times New Roman"/>
        </w:rPr>
        <w:t>workout</w:t>
      </w:r>
      <w:proofErr w:type="spellEnd"/>
      <w:r w:rsidRPr="000A491B">
        <w:rPr>
          <w:rFonts w:eastAsia="Times New Roman"/>
        </w:rPr>
        <w:t xml:space="preserve"> details fail to load:</w:t>
      </w:r>
    </w:p>
    <w:p w14:paraId="7398C77D" w14:textId="77777777" w:rsidR="000A491B" w:rsidRPr="000A491B" w:rsidRDefault="000A491B">
      <w:pPr>
        <w:pStyle w:val="ListParagraph"/>
        <w:numPr>
          <w:ilvl w:val="0"/>
          <w:numId w:val="108"/>
        </w:numPr>
        <w:spacing w:after="160"/>
        <w:rPr>
          <w:rFonts w:eastAsia="Times New Roman"/>
        </w:rPr>
      </w:pPr>
      <w:r w:rsidRPr="000A491B">
        <w:rPr>
          <w:rFonts w:eastAsia="Times New Roman"/>
        </w:rPr>
        <w:t>Show UIS</w:t>
      </w:r>
      <w:r w:rsidRPr="000A491B">
        <w:rPr>
          <w:rFonts w:eastAsia="Times New Roman"/>
        </w:rPr>
        <w:noBreakHyphen/>
        <w:t>ERR</w:t>
      </w:r>
      <w:r w:rsidRPr="000A491B">
        <w:rPr>
          <w:rFonts w:eastAsia="Times New Roman"/>
        </w:rPr>
        <w:noBreakHyphen/>
        <w:t>01 error banner</w:t>
      </w:r>
    </w:p>
    <w:p w14:paraId="4729EF29" w14:textId="77777777" w:rsidR="000A491B" w:rsidRPr="000A491B" w:rsidRDefault="000A491B">
      <w:pPr>
        <w:pStyle w:val="ListParagraph"/>
        <w:numPr>
          <w:ilvl w:val="0"/>
          <w:numId w:val="108"/>
        </w:numPr>
        <w:spacing w:after="160"/>
        <w:rPr>
          <w:rFonts w:eastAsia="Times New Roman"/>
        </w:rPr>
      </w:pPr>
      <w:r w:rsidRPr="000A491B">
        <w:rPr>
          <w:rFonts w:eastAsia="Times New Roman"/>
        </w:rPr>
        <w:t>Provide “Retry” action</w:t>
      </w:r>
    </w:p>
    <w:p w14:paraId="2EC8CF56" w14:textId="77777777" w:rsidR="000A491B" w:rsidRPr="000A491B" w:rsidRDefault="000A491B" w:rsidP="000A491B">
      <w:pPr>
        <w:spacing w:after="160"/>
        <w:rPr>
          <w:rFonts w:eastAsia="Times New Roman"/>
          <w:b/>
          <w:bCs/>
        </w:rPr>
      </w:pPr>
      <w:r w:rsidRPr="000A491B">
        <w:rPr>
          <w:rFonts w:eastAsia="Times New Roman"/>
          <w:b/>
          <w:bCs/>
        </w:rPr>
        <w:t>6.10.4.4 Interaction Rules &amp; Behaviors</w:t>
      </w:r>
    </w:p>
    <w:p w14:paraId="68C6EF1B" w14:textId="77777777" w:rsidR="000A491B" w:rsidRPr="000A491B" w:rsidRDefault="000A491B" w:rsidP="000A491B">
      <w:pPr>
        <w:spacing w:after="160"/>
        <w:rPr>
          <w:rFonts w:eastAsia="Times New Roman"/>
          <w:b/>
          <w:bCs/>
        </w:rPr>
      </w:pPr>
      <w:r w:rsidRPr="000A491B">
        <w:rPr>
          <w:rFonts w:eastAsia="Times New Roman"/>
          <w:b/>
          <w:bCs/>
        </w:rPr>
        <w:t>Initial Load</w:t>
      </w:r>
    </w:p>
    <w:p w14:paraId="32CFC8FC" w14:textId="77777777" w:rsidR="000A491B" w:rsidRPr="000A491B" w:rsidRDefault="000A491B">
      <w:pPr>
        <w:pStyle w:val="ListParagraph"/>
        <w:numPr>
          <w:ilvl w:val="0"/>
          <w:numId w:val="109"/>
        </w:numPr>
        <w:spacing w:after="160"/>
        <w:rPr>
          <w:rFonts w:eastAsia="Times New Roman"/>
        </w:rPr>
      </w:pPr>
      <w:r w:rsidRPr="000A491B">
        <w:rPr>
          <w:rFonts w:eastAsia="Times New Roman"/>
        </w:rPr>
        <w:t>Fetch workout detail data</w:t>
      </w:r>
    </w:p>
    <w:p w14:paraId="685E2DC8" w14:textId="77777777" w:rsidR="000A491B" w:rsidRPr="000A491B" w:rsidRDefault="000A491B">
      <w:pPr>
        <w:pStyle w:val="ListParagraph"/>
        <w:numPr>
          <w:ilvl w:val="0"/>
          <w:numId w:val="109"/>
        </w:numPr>
        <w:spacing w:after="160"/>
        <w:rPr>
          <w:rFonts w:eastAsia="Times New Roman"/>
        </w:rPr>
      </w:pPr>
      <w:r w:rsidRPr="000A491B">
        <w:rPr>
          <w:rFonts w:eastAsia="Times New Roman"/>
        </w:rPr>
        <w:t>Display skeleton loaders until data is returned</w:t>
      </w:r>
    </w:p>
    <w:p w14:paraId="000F4161" w14:textId="77777777" w:rsidR="000A491B" w:rsidRPr="000A491B" w:rsidRDefault="000A491B" w:rsidP="000A491B">
      <w:pPr>
        <w:spacing w:after="160"/>
        <w:rPr>
          <w:rFonts w:eastAsia="Times New Roman"/>
          <w:b/>
          <w:bCs/>
        </w:rPr>
      </w:pPr>
      <w:r w:rsidRPr="000A491B">
        <w:rPr>
          <w:rFonts w:eastAsia="Times New Roman"/>
          <w:b/>
          <w:bCs/>
        </w:rPr>
        <w:t>Start Workout</w:t>
      </w:r>
    </w:p>
    <w:p w14:paraId="644BD30B" w14:textId="77777777" w:rsidR="000A491B" w:rsidRPr="000A491B" w:rsidRDefault="000A491B">
      <w:pPr>
        <w:pStyle w:val="ListParagraph"/>
        <w:numPr>
          <w:ilvl w:val="0"/>
          <w:numId w:val="110"/>
        </w:numPr>
        <w:spacing w:after="160"/>
        <w:rPr>
          <w:rFonts w:eastAsia="Times New Roman"/>
        </w:rPr>
      </w:pPr>
      <w:r w:rsidRPr="000A491B">
        <w:rPr>
          <w:rFonts w:eastAsia="Times New Roman"/>
        </w:rPr>
        <w:t>Navigates to UIS</w:t>
      </w:r>
      <w:r w:rsidRPr="000A491B">
        <w:rPr>
          <w:rFonts w:eastAsia="Times New Roman"/>
        </w:rPr>
        <w:noBreakHyphen/>
        <w:t>LW</w:t>
      </w:r>
      <w:r w:rsidRPr="000A491B">
        <w:rPr>
          <w:rFonts w:eastAsia="Times New Roman"/>
        </w:rPr>
        <w:noBreakHyphen/>
        <w:t>01 Log Workout</w:t>
      </w:r>
    </w:p>
    <w:p w14:paraId="4BEC3EAA" w14:textId="77777777" w:rsidR="000A491B" w:rsidRPr="000A491B" w:rsidRDefault="000A491B">
      <w:pPr>
        <w:pStyle w:val="ListParagraph"/>
        <w:numPr>
          <w:ilvl w:val="0"/>
          <w:numId w:val="110"/>
        </w:numPr>
        <w:spacing w:after="160"/>
        <w:rPr>
          <w:rFonts w:eastAsia="Times New Roman"/>
        </w:rPr>
      </w:pPr>
      <w:r w:rsidRPr="000A491B">
        <w:rPr>
          <w:rFonts w:eastAsia="Times New Roman"/>
        </w:rPr>
        <w:t>Passes workout ID and exercise list</w:t>
      </w:r>
    </w:p>
    <w:p w14:paraId="412CD5ED" w14:textId="77777777" w:rsidR="000A491B" w:rsidRPr="000A491B" w:rsidRDefault="000A491B" w:rsidP="000A491B">
      <w:pPr>
        <w:spacing w:after="160"/>
        <w:rPr>
          <w:rFonts w:eastAsia="Times New Roman"/>
          <w:b/>
          <w:bCs/>
        </w:rPr>
      </w:pPr>
      <w:r w:rsidRPr="000A491B">
        <w:rPr>
          <w:rFonts w:eastAsia="Times New Roman"/>
          <w:b/>
          <w:bCs/>
        </w:rPr>
        <w:t>Back Navigation</w:t>
      </w:r>
    </w:p>
    <w:p w14:paraId="7017BA97" w14:textId="77777777" w:rsidR="000A491B" w:rsidRPr="000A491B" w:rsidRDefault="000A491B">
      <w:pPr>
        <w:pStyle w:val="ListParagraph"/>
        <w:numPr>
          <w:ilvl w:val="0"/>
          <w:numId w:val="111"/>
        </w:numPr>
        <w:spacing w:after="160"/>
        <w:rPr>
          <w:rFonts w:eastAsia="Times New Roman"/>
        </w:rPr>
      </w:pPr>
      <w:r w:rsidRPr="000A491B">
        <w:rPr>
          <w:rFonts w:eastAsia="Times New Roman"/>
        </w:rPr>
        <w:t>Uses OS</w:t>
      </w:r>
      <w:r w:rsidRPr="000A491B">
        <w:rPr>
          <w:rFonts w:eastAsia="Times New Roman"/>
        </w:rPr>
        <w:noBreakHyphen/>
        <w:t>native back gesture or button</w:t>
      </w:r>
    </w:p>
    <w:p w14:paraId="595E165C" w14:textId="77777777" w:rsidR="000A491B" w:rsidRPr="000A491B" w:rsidRDefault="000A491B">
      <w:pPr>
        <w:pStyle w:val="ListParagraph"/>
        <w:numPr>
          <w:ilvl w:val="0"/>
          <w:numId w:val="111"/>
        </w:numPr>
        <w:spacing w:after="160"/>
        <w:rPr>
          <w:rFonts w:eastAsia="Times New Roman"/>
        </w:rPr>
      </w:pPr>
      <w:r w:rsidRPr="000A491B">
        <w:rPr>
          <w:rFonts w:eastAsia="Times New Roman"/>
        </w:rPr>
        <w:t>Returns to Exercise Program List (UIS</w:t>
      </w:r>
      <w:r w:rsidRPr="000A491B">
        <w:rPr>
          <w:rFonts w:eastAsia="Times New Roman"/>
        </w:rPr>
        <w:noBreakHyphen/>
        <w:t>EP</w:t>
      </w:r>
      <w:r w:rsidRPr="000A491B">
        <w:rPr>
          <w:rFonts w:eastAsia="Times New Roman"/>
        </w:rPr>
        <w:noBreakHyphen/>
        <w:t>01)</w:t>
      </w:r>
    </w:p>
    <w:p w14:paraId="098CA9A8" w14:textId="77777777" w:rsidR="000A491B" w:rsidRPr="000A491B" w:rsidRDefault="000A491B" w:rsidP="000A491B">
      <w:pPr>
        <w:spacing w:after="160"/>
        <w:rPr>
          <w:rFonts w:eastAsia="Times New Roman"/>
          <w:b/>
          <w:bCs/>
        </w:rPr>
      </w:pPr>
      <w:r w:rsidRPr="000A491B">
        <w:rPr>
          <w:rFonts w:eastAsia="Times New Roman"/>
          <w:b/>
          <w:bCs/>
        </w:rPr>
        <w:t>6.10.4.5 Accessibility Requirements</w:t>
      </w:r>
    </w:p>
    <w:p w14:paraId="74554A86" w14:textId="77777777" w:rsidR="000A491B" w:rsidRPr="000A491B" w:rsidRDefault="000A491B">
      <w:pPr>
        <w:pStyle w:val="ListParagraph"/>
        <w:numPr>
          <w:ilvl w:val="0"/>
          <w:numId w:val="112"/>
        </w:numPr>
        <w:spacing w:after="160"/>
        <w:rPr>
          <w:rFonts w:eastAsia="Times New Roman"/>
        </w:rPr>
      </w:pPr>
      <w:r w:rsidRPr="000A491B">
        <w:rPr>
          <w:rFonts w:eastAsia="Times New Roman"/>
        </w:rPr>
        <w:t>All list items keyboard</w:t>
      </w:r>
      <w:r w:rsidRPr="000A491B">
        <w:rPr>
          <w:rFonts w:eastAsia="Times New Roman"/>
        </w:rPr>
        <w:noBreakHyphen/>
        <w:t>navigable</w:t>
      </w:r>
    </w:p>
    <w:p w14:paraId="0718F53D" w14:textId="77777777" w:rsidR="000A491B" w:rsidRPr="000A491B" w:rsidRDefault="000A491B">
      <w:pPr>
        <w:pStyle w:val="ListParagraph"/>
        <w:numPr>
          <w:ilvl w:val="0"/>
          <w:numId w:val="112"/>
        </w:numPr>
        <w:spacing w:after="160"/>
        <w:rPr>
          <w:rFonts w:eastAsia="Times New Roman"/>
        </w:rPr>
      </w:pPr>
      <w:r w:rsidRPr="000A491B">
        <w:rPr>
          <w:rFonts w:eastAsia="Times New Roman"/>
        </w:rPr>
        <w:t>Exercise Name announced as primary label</w:t>
      </w:r>
    </w:p>
    <w:p w14:paraId="6384D0B1" w14:textId="77777777" w:rsidR="000A491B" w:rsidRPr="000A491B" w:rsidRDefault="000A491B">
      <w:pPr>
        <w:pStyle w:val="ListParagraph"/>
        <w:numPr>
          <w:ilvl w:val="0"/>
          <w:numId w:val="112"/>
        </w:numPr>
        <w:spacing w:after="160"/>
        <w:rPr>
          <w:rFonts w:eastAsia="Times New Roman"/>
        </w:rPr>
      </w:pPr>
      <w:r w:rsidRPr="000A491B">
        <w:rPr>
          <w:rFonts w:eastAsia="Times New Roman"/>
        </w:rPr>
        <w:t>Sets × Reps announced as secondary text</w:t>
      </w:r>
    </w:p>
    <w:p w14:paraId="79470498" w14:textId="77777777" w:rsidR="000A491B" w:rsidRPr="000A491B" w:rsidRDefault="000A491B">
      <w:pPr>
        <w:pStyle w:val="ListParagraph"/>
        <w:numPr>
          <w:ilvl w:val="0"/>
          <w:numId w:val="112"/>
        </w:numPr>
        <w:spacing w:after="160"/>
        <w:rPr>
          <w:rFonts w:eastAsia="Times New Roman"/>
        </w:rPr>
      </w:pPr>
      <w:r w:rsidRPr="000A491B">
        <w:rPr>
          <w:rFonts w:eastAsia="Times New Roman"/>
        </w:rPr>
        <w:t>Inline errors announced via ARIA live region</w:t>
      </w:r>
    </w:p>
    <w:p w14:paraId="34882372" w14:textId="77777777" w:rsidR="000A491B" w:rsidRPr="000A491B" w:rsidRDefault="000A491B">
      <w:pPr>
        <w:pStyle w:val="ListParagraph"/>
        <w:numPr>
          <w:ilvl w:val="0"/>
          <w:numId w:val="112"/>
        </w:numPr>
        <w:spacing w:after="160"/>
        <w:rPr>
          <w:rFonts w:eastAsia="Times New Roman"/>
        </w:rPr>
      </w:pPr>
      <w:r w:rsidRPr="000A491B">
        <w:rPr>
          <w:rFonts w:eastAsia="Times New Roman"/>
        </w:rPr>
        <w:t>Minimum tap targets (44–48px)</w:t>
      </w:r>
    </w:p>
    <w:p w14:paraId="65C4995D" w14:textId="77777777" w:rsidR="000A491B" w:rsidRPr="000A491B" w:rsidRDefault="000A491B">
      <w:pPr>
        <w:pStyle w:val="ListParagraph"/>
        <w:numPr>
          <w:ilvl w:val="0"/>
          <w:numId w:val="112"/>
        </w:numPr>
        <w:spacing w:after="160"/>
        <w:rPr>
          <w:rFonts w:eastAsia="Times New Roman"/>
        </w:rPr>
      </w:pPr>
      <w:r w:rsidRPr="000A491B">
        <w:rPr>
          <w:rFonts w:eastAsia="Times New Roman"/>
        </w:rPr>
        <w:t>Screen reader announces: “Workout Detail screen” on load</w:t>
      </w:r>
    </w:p>
    <w:p w14:paraId="0EEE179B" w14:textId="3BD68371" w:rsidR="00144FF2" w:rsidRDefault="00344BC0" w:rsidP="000A491B">
      <w:pPr>
        <w:spacing w:after="160"/>
      </w:pPr>
      <w:r>
        <w:rPr>
          <w:rFonts w:ascii="Eras Demi ITC" w:eastAsia="Times New Roman" w:hAnsi="Eras Demi ITC"/>
        </w:rPr>
        <w:lastRenderedPageBreak/>
        <w:t>6</w:t>
      </w:r>
      <w:r w:rsidR="00144FF2" w:rsidRPr="00CB5BCA">
        <w:rPr>
          <w:rFonts w:ascii="Eras Demi ITC" w:eastAsia="Times New Roman" w:hAnsi="Eras Demi ITC"/>
        </w:rPr>
        <w:t>.</w:t>
      </w:r>
      <w:r w:rsidR="00464F4E">
        <w:rPr>
          <w:rFonts w:ascii="Eras Demi ITC" w:eastAsia="Times New Roman" w:hAnsi="Eras Demi ITC"/>
        </w:rPr>
        <w:t>10</w:t>
      </w:r>
      <w:r w:rsidR="00144FF2" w:rsidRPr="00CB5BCA">
        <w:rPr>
          <w:rFonts w:ascii="Eras Demi ITC" w:eastAsia="Times New Roman" w:hAnsi="Eras Demi ITC"/>
        </w:rPr>
        <w:t>.2 Related Requirements</w:t>
      </w:r>
      <w:r w:rsidR="00144FF2">
        <w:rPr>
          <w:rFonts w:ascii="Eras Demi ITC" w:eastAsia="Times New Roman" w:hAnsi="Eras Demi ITC"/>
        </w:rPr>
        <w:br/>
      </w:r>
      <w:r w:rsidR="000A491B" w:rsidRPr="000A491B">
        <w:t>BR</w:t>
      </w:r>
      <w:r w:rsidR="000A491B" w:rsidRPr="000A491B">
        <w:noBreakHyphen/>
        <w:t>PROG</w:t>
      </w:r>
      <w:r w:rsidR="000A491B" w:rsidRPr="000A491B">
        <w:noBreakHyphen/>
        <w:t>01, BR</w:t>
      </w:r>
      <w:r w:rsidR="000A491B" w:rsidRPr="000A491B">
        <w:noBreakHyphen/>
        <w:t>PROG</w:t>
      </w:r>
      <w:r w:rsidR="000A491B" w:rsidRPr="000A491B">
        <w:noBreakHyphen/>
        <w:t>02, BR</w:t>
      </w:r>
      <w:r w:rsidR="000A491B" w:rsidRPr="000A491B">
        <w:noBreakHyphen/>
        <w:t>PROG</w:t>
      </w:r>
      <w:r w:rsidR="000A491B" w:rsidRPr="000A491B">
        <w:noBreakHyphen/>
        <w:t>03, BR</w:t>
      </w:r>
      <w:r w:rsidR="000A491B" w:rsidRPr="000A491B">
        <w:noBreakHyphen/>
        <w:t>PROG</w:t>
      </w:r>
      <w:r w:rsidR="000A491B" w:rsidRPr="000A491B">
        <w:noBreakHyphen/>
        <w:t>04, BR</w:t>
      </w:r>
      <w:r w:rsidR="000A491B" w:rsidRPr="000A491B">
        <w:noBreakHyphen/>
        <w:t>PROG</w:t>
      </w:r>
      <w:r w:rsidR="000A491B" w:rsidRPr="000A491B">
        <w:noBreakHyphen/>
        <w:t>05, BR</w:t>
      </w:r>
      <w:r w:rsidR="000A491B" w:rsidRPr="000A491B">
        <w:noBreakHyphen/>
        <w:t>PROG</w:t>
      </w:r>
      <w:r w:rsidR="000A491B" w:rsidRPr="000A491B">
        <w:noBreakHyphen/>
        <w:t>06, BR</w:t>
      </w:r>
      <w:r w:rsidR="000A491B" w:rsidRPr="000A491B">
        <w:noBreakHyphen/>
        <w:t>PROG</w:t>
      </w:r>
      <w:r w:rsidR="000A491B" w:rsidRPr="000A491B">
        <w:noBreakHyphen/>
        <w:t>07</w:t>
      </w:r>
    </w:p>
    <w:p w14:paraId="167BFBC6" w14:textId="77777777" w:rsidR="003A673F" w:rsidRDefault="00480C62" w:rsidP="00804BEF">
      <w:pPr>
        <w:spacing w:after="160"/>
        <w:ind w:left="360"/>
        <w:rPr>
          <w:rFonts w:ascii="Eras Demi ITC" w:eastAsia="Times New Roman" w:hAnsi="Eras Demi ITC"/>
        </w:rPr>
      </w:pPr>
      <w:r>
        <w:rPr>
          <w:rFonts w:ascii="Eras Demi ITC" w:eastAsia="Times New Roman" w:hAnsi="Eras Demi ITC"/>
        </w:rPr>
        <w:t>6</w:t>
      </w:r>
      <w:r w:rsidRPr="00CB5BCA">
        <w:rPr>
          <w:rFonts w:ascii="Eras Demi ITC" w:eastAsia="Times New Roman" w:hAnsi="Eras Demi ITC"/>
        </w:rPr>
        <w:t>.</w:t>
      </w:r>
      <w:r w:rsidR="00464F4E">
        <w:rPr>
          <w:rFonts w:ascii="Eras Demi ITC" w:eastAsia="Times New Roman" w:hAnsi="Eras Demi ITC"/>
        </w:rPr>
        <w:t>10</w:t>
      </w:r>
      <w:r w:rsidRPr="00CB5BCA">
        <w:rPr>
          <w:rFonts w:ascii="Eras Demi ITC" w:eastAsia="Times New Roman" w:hAnsi="Eras Demi ITC"/>
        </w:rPr>
        <w:t>.</w:t>
      </w:r>
      <w:r>
        <w:rPr>
          <w:rFonts w:ascii="Eras Demi ITC" w:eastAsia="Times New Roman" w:hAnsi="Eras Demi ITC"/>
        </w:rPr>
        <w:t>3 Wire Frame Reference</w:t>
      </w:r>
      <w:r>
        <w:rPr>
          <w:rFonts w:ascii="Eras Demi ITC" w:eastAsia="Times New Roman" w:hAnsi="Eras Demi ITC"/>
        </w:rPr>
        <w:br/>
      </w:r>
      <w:r w:rsidR="00227620">
        <w:t>UIS-</w:t>
      </w:r>
      <w:r>
        <w:t>WP-01</w:t>
      </w:r>
      <w:r w:rsidR="00A701E9">
        <w:rPr>
          <w:rFonts w:ascii="Eras Demi ITC" w:eastAsia="Times New Roman" w:hAnsi="Eras Demi ITC"/>
        </w:rPr>
        <w:br/>
      </w:r>
    </w:p>
    <w:p w14:paraId="38CED71E" w14:textId="77777777" w:rsidR="003A673F" w:rsidRDefault="003A673F" w:rsidP="00804BEF">
      <w:pPr>
        <w:spacing w:after="160"/>
        <w:ind w:left="360"/>
        <w:rPr>
          <w:rFonts w:ascii="Eras Demi ITC" w:eastAsia="Times New Roman" w:hAnsi="Eras Demi ITC"/>
        </w:rPr>
      </w:pPr>
    </w:p>
    <w:p w14:paraId="3A129D91" w14:textId="77777777" w:rsidR="003A673F" w:rsidRDefault="003A673F" w:rsidP="00804BEF">
      <w:pPr>
        <w:spacing w:after="160"/>
        <w:ind w:left="360"/>
        <w:rPr>
          <w:rFonts w:ascii="Eras Demi ITC" w:eastAsia="Times New Roman" w:hAnsi="Eras Demi ITC"/>
        </w:rPr>
      </w:pPr>
    </w:p>
    <w:p w14:paraId="12F7D993" w14:textId="77777777" w:rsidR="003A673F" w:rsidRDefault="003A673F" w:rsidP="00804BEF">
      <w:pPr>
        <w:spacing w:after="160"/>
        <w:ind w:left="360"/>
        <w:rPr>
          <w:rFonts w:ascii="Eras Demi ITC" w:eastAsia="Times New Roman" w:hAnsi="Eras Demi ITC"/>
        </w:rPr>
      </w:pPr>
    </w:p>
    <w:p w14:paraId="67E85D5F" w14:textId="77777777" w:rsidR="003A673F" w:rsidRDefault="003A673F" w:rsidP="00804BEF">
      <w:pPr>
        <w:spacing w:after="160"/>
        <w:ind w:left="360"/>
        <w:rPr>
          <w:rFonts w:ascii="Eras Demi ITC" w:eastAsia="Times New Roman" w:hAnsi="Eras Demi ITC"/>
        </w:rPr>
      </w:pPr>
    </w:p>
    <w:p w14:paraId="7F8003A8" w14:textId="77777777" w:rsidR="003A673F" w:rsidRDefault="003A673F" w:rsidP="00804BEF">
      <w:pPr>
        <w:spacing w:after="160"/>
        <w:ind w:left="360"/>
        <w:rPr>
          <w:rFonts w:ascii="Eras Demi ITC" w:eastAsia="Times New Roman" w:hAnsi="Eras Demi ITC"/>
        </w:rPr>
      </w:pPr>
    </w:p>
    <w:p w14:paraId="7B111DEC" w14:textId="77777777" w:rsidR="003A673F" w:rsidRDefault="003A673F" w:rsidP="00804BEF">
      <w:pPr>
        <w:spacing w:after="160"/>
        <w:ind w:left="360"/>
        <w:rPr>
          <w:rFonts w:ascii="Eras Demi ITC" w:eastAsia="Times New Roman" w:hAnsi="Eras Demi ITC"/>
        </w:rPr>
      </w:pPr>
    </w:p>
    <w:p w14:paraId="0FE7D13F" w14:textId="77777777" w:rsidR="003A673F" w:rsidRDefault="003A673F" w:rsidP="00804BEF">
      <w:pPr>
        <w:spacing w:after="160"/>
        <w:ind w:left="360"/>
        <w:rPr>
          <w:rFonts w:ascii="Eras Demi ITC" w:eastAsia="Times New Roman" w:hAnsi="Eras Demi ITC"/>
        </w:rPr>
      </w:pPr>
    </w:p>
    <w:p w14:paraId="4F5A7119" w14:textId="0875A608" w:rsidR="003A673F" w:rsidRDefault="003A673F" w:rsidP="00804BEF">
      <w:pPr>
        <w:spacing w:after="160"/>
        <w:ind w:left="360"/>
        <w:rPr>
          <w:rFonts w:ascii="Eras Demi ITC" w:eastAsia="Times New Roman" w:hAnsi="Eras Demi ITC"/>
        </w:rPr>
      </w:pPr>
    </w:p>
    <w:p w14:paraId="55FEADCD" w14:textId="753C5E1D" w:rsidR="00A701E9" w:rsidRPr="00804BEF" w:rsidRDefault="00344BC0" w:rsidP="00804BEF">
      <w:pPr>
        <w:spacing w:after="160"/>
        <w:ind w:left="360"/>
      </w:pPr>
      <w:r>
        <w:rPr>
          <w:rFonts w:ascii="Eras Demi ITC" w:eastAsia="Times New Roman" w:hAnsi="Eras Demi ITC"/>
        </w:rPr>
        <w:t>6</w:t>
      </w:r>
      <w:r w:rsidR="00144FF2" w:rsidRPr="00CB5BCA">
        <w:rPr>
          <w:rFonts w:ascii="Eras Demi ITC" w:eastAsia="Times New Roman" w:hAnsi="Eras Demi ITC"/>
        </w:rPr>
        <w:t>.</w:t>
      </w:r>
      <w:r w:rsidR="00464F4E">
        <w:rPr>
          <w:rFonts w:ascii="Eras Demi ITC" w:eastAsia="Times New Roman" w:hAnsi="Eras Demi ITC"/>
        </w:rPr>
        <w:t>10</w:t>
      </w:r>
      <w:r w:rsidR="00144FF2" w:rsidRPr="00CB5BCA">
        <w:rPr>
          <w:rFonts w:ascii="Eras Demi ITC" w:eastAsia="Times New Roman" w:hAnsi="Eras Demi ITC"/>
        </w:rPr>
        <w:t>.</w:t>
      </w:r>
      <w:r w:rsidR="00DB1E47">
        <w:rPr>
          <w:rFonts w:ascii="Eras Demi ITC" w:eastAsia="Times New Roman" w:hAnsi="Eras Demi ITC"/>
        </w:rPr>
        <w:t>4</w:t>
      </w:r>
      <w:r w:rsidR="00144FF2">
        <w:rPr>
          <w:rFonts w:ascii="Eras Demi ITC" w:eastAsia="Times New Roman" w:hAnsi="Eras Demi ITC"/>
        </w:rPr>
        <w:t xml:space="preserve"> User Interface Design</w:t>
      </w:r>
    </w:p>
    <w:p w14:paraId="7448A496" w14:textId="0FA4CE7D" w:rsidR="00144FF2" w:rsidRDefault="00553292" w:rsidP="00A701E9">
      <w:pPr>
        <w:spacing w:after="160"/>
        <w:ind w:left="360" w:firstLine="360"/>
        <w:rPr>
          <w:rFonts w:ascii="Eras Demi ITC" w:eastAsia="Times New Roman" w:hAnsi="Eras Demi ITC"/>
        </w:rPr>
      </w:pPr>
      <w:r w:rsidRPr="00553292">
        <w:rPr>
          <w:noProof/>
        </w:rPr>
        <w:drawing>
          <wp:anchor distT="0" distB="0" distL="114300" distR="114300" simplePos="0" relativeHeight="251695104" behindDoc="1" locked="0" layoutInCell="1" allowOverlap="1" wp14:anchorId="4D3A99E5" wp14:editId="3280EC34">
            <wp:simplePos x="0" y="0"/>
            <wp:positionH relativeFrom="column">
              <wp:posOffset>75230</wp:posOffset>
            </wp:positionH>
            <wp:positionV relativeFrom="paragraph">
              <wp:posOffset>180273</wp:posOffset>
            </wp:positionV>
            <wp:extent cx="1984248" cy="2734056"/>
            <wp:effectExtent l="0" t="0" r="0" b="0"/>
            <wp:wrapTight wrapText="bothSides">
              <wp:wrapPolygon edited="0">
                <wp:start x="0" y="0"/>
                <wp:lineTo x="0" y="21374"/>
                <wp:lineTo x="21365" y="21374"/>
                <wp:lineTo x="21365" y="0"/>
                <wp:lineTo x="0" y="0"/>
              </wp:wrapPolygon>
            </wp:wrapTight>
            <wp:docPr id="17497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0906" name=""/>
                    <pic:cNvPicPr/>
                  </pic:nvPicPr>
                  <pic:blipFill>
                    <a:blip r:embed="rId19">
                      <a:extLst>
                        <a:ext uri="{28A0092B-C50C-407E-A947-70E740481C1C}">
                          <a14:useLocalDpi xmlns:a14="http://schemas.microsoft.com/office/drawing/2010/main" val="0"/>
                        </a:ext>
                      </a:extLst>
                    </a:blip>
                    <a:stretch>
                      <a:fillRect/>
                    </a:stretch>
                  </pic:blipFill>
                  <pic:spPr>
                    <a:xfrm>
                      <a:off x="0" y="0"/>
                      <a:ext cx="1984248" cy="2734056"/>
                    </a:xfrm>
                    <a:prstGeom prst="rect">
                      <a:avLst/>
                    </a:prstGeom>
                  </pic:spPr>
                </pic:pic>
              </a:graphicData>
            </a:graphic>
            <wp14:sizeRelH relativeFrom="margin">
              <wp14:pctWidth>0</wp14:pctWidth>
            </wp14:sizeRelH>
            <wp14:sizeRelV relativeFrom="margin">
              <wp14:pctHeight>0</wp14:pctHeight>
            </wp14:sizeRelV>
          </wp:anchor>
        </w:drawing>
      </w:r>
      <w:r w:rsidR="009F1957" w:rsidRPr="009F1957">
        <w:t xml:space="preserve"> </w:t>
      </w:r>
      <w:r w:rsidR="00344BC0">
        <w:rPr>
          <w:rFonts w:ascii="Eras Demi ITC" w:eastAsia="Times New Roman" w:hAnsi="Eras Demi ITC"/>
        </w:rPr>
        <w:t>6</w:t>
      </w:r>
      <w:r w:rsidR="00144FF2" w:rsidRPr="00CB5BCA">
        <w:rPr>
          <w:rFonts w:ascii="Eras Demi ITC" w:eastAsia="Times New Roman" w:hAnsi="Eras Demi ITC"/>
        </w:rPr>
        <w:t>.</w:t>
      </w:r>
      <w:r w:rsidR="00464F4E">
        <w:rPr>
          <w:rFonts w:ascii="Eras Demi ITC" w:eastAsia="Times New Roman" w:hAnsi="Eras Demi ITC"/>
        </w:rPr>
        <w:t>10</w:t>
      </w:r>
      <w:r w:rsidR="00144FF2" w:rsidRPr="00CB5BCA">
        <w:rPr>
          <w:rFonts w:ascii="Eras Demi ITC" w:eastAsia="Times New Roman" w:hAnsi="Eras Demi ITC"/>
        </w:rPr>
        <w:t>.</w:t>
      </w:r>
      <w:r w:rsidR="00DB1E47">
        <w:rPr>
          <w:rFonts w:ascii="Eras Demi ITC" w:eastAsia="Times New Roman" w:hAnsi="Eras Demi ITC"/>
        </w:rPr>
        <w:t>4</w:t>
      </w:r>
      <w:r w:rsidR="00144FF2">
        <w:rPr>
          <w:rFonts w:ascii="Eras Demi ITC" w:eastAsia="Times New Roman" w:hAnsi="Eras Demi ITC"/>
        </w:rPr>
        <w:t>.1</w:t>
      </w:r>
      <w:r w:rsidR="00144FF2" w:rsidRPr="00CB5BCA">
        <w:rPr>
          <w:rFonts w:ascii="Eras Demi ITC" w:eastAsia="Times New Roman" w:hAnsi="Eras Demi ITC"/>
        </w:rPr>
        <w:t xml:space="preserve"> </w:t>
      </w:r>
      <w:r w:rsidR="00C044A6">
        <w:rPr>
          <w:rFonts w:ascii="Eras Demi ITC" w:eastAsia="Times New Roman" w:hAnsi="Eras Demi ITC"/>
        </w:rPr>
        <w:t>Workout Detail</w:t>
      </w:r>
    </w:p>
    <w:p w14:paraId="089E79FE" w14:textId="3BFAB8CB" w:rsidR="003A673F" w:rsidRPr="00544D13" w:rsidRDefault="003A673F" w:rsidP="00A701E9">
      <w:pPr>
        <w:spacing w:after="160"/>
        <w:ind w:left="360" w:firstLine="360"/>
      </w:pPr>
    </w:p>
    <w:p w14:paraId="274D728B" w14:textId="67B626F2" w:rsidR="000E4A22" w:rsidRDefault="000E4A22" w:rsidP="000E4A22">
      <w:pPr>
        <w:rPr>
          <w:rFonts w:eastAsia="Times New Roman"/>
        </w:rPr>
      </w:pPr>
    </w:p>
    <w:p w14:paraId="43CA2E51" w14:textId="3F660F3D" w:rsidR="004E43EA" w:rsidRDefault="004E43EA" w:rsidP="000E4A22">
      <w:pPr>
        <w:rPr>
          <w:rFonts w:eastAsia="Times New Roman"/>
        </w:rPr>
      </w:pPr>
    </w:p>
    <w:p w14:paraId="787888DB" w14:textId="18B77860" w:rsidR="004E43EA" w:rsidRDefault="004E43EA" w:rsidP="000E4A22">
      <w:pPr>
        <w:rPr>
          <w:rFonts w:eastAsia="Times New Roman"/>
        </w:rPr>
      </w:pPr>
    </w:p>
    <w:p w14:paraId="50561CD0" w14:textId="4004A7AD" w:rsidR="004E43EA" w:rsidRDefault="004E43EA" w:rsidP="000E4A22"/>
    <w:p w14:paraId="38FB690C" w14:textId="23DE1FF9" w:rsidR="004E43EA" w:rsidRDefault="004E43EA" w:rsidP="000E4A22"/>
    <w:p w14:paraId="023CA90C" w14:textId="6301F0C3" w:rsidR="00553292" w:rsidRDefault="00344BC0" w:rsidP="00FC1ED0">
      <w:r>
        <w:br/>
      </w:r>
    </w:p>
    <w:p w14:paraId="2943FB29" w14:textId="40924C87" w:rsidR="003A673F" w:rsidRDefault="00815DD1" w:rsidP="00FC1ED0">
      <w:r w:rsidRPr="00166406">
        <w:rPr>
          <w:rStyle w:val="Heading3Char"/>
          <w:noProof/>
        </w:rPr>
        <w:drawing>
          <wp:anchor distT="0" distB="0" distL="114300" distR="114300" simplePos="0" relativeHeight="251713536" behindDoc="0" locked="0" layoutInCell="1" allowOverlap="1" wp14:anchorId="114F2731" wp14:editId="0C58BEB6">
            <wp:simplePos x="0" y="0"/>
            <wp:positionH relativeFrom="column">
              <wp:posOffset>268136</wp:posOffset>
            </wp:positionH>
            <wp:positionV relativeFrom="paragraph">
              <wp:posOffset>171058</wp:posOffset>
            </wp:positionV>
            <wp:extent cx="1554480" cy="182880"/>
            <wp:effectExtent l="0" t="0" r="7620" b="7620"/>
            <wp:wrapNone/>
            <wp:docPr id="3562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185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54480" cy="18288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11488" behindDoc="0" locked="0" layoutInCell="1" allowOverlap="1" wp14:anchorId="5E03028C" wp14:editId="37544252">
                <wp:simplePos x="0" y="0"/>
                <wp:positionH relativeFrom="column">
                  <wp:posOffset>121204</wp:posOffset>
                </wp:positionH>
                <wp:positionV relativeFrom="paragraph">
                  <wp:posOffset>134513</wp:posOffset>
                </wp:positionV>
                <wp:extent cx="1871758" cy="162309"/>
                <wp:effectExtent l="0" t="0" r="0" b="9525"/>
                <wp:wrapNone/>
                <wp:docPr id="1218490495" name="Rectangle 4"/>
                <wp:cNvGraphicFramePr/>
                <a:graphic xmlns:a="http://schemas.openxmlformats.org/drawingml/2006/main">
                  <a:graphicData uri="http://schemas.microsoft.com/office/word/2010/wordprocessingShape">
                    <wps:wsp>
                      <wps:cNvSpPr/>
                      <wps:spPr>
                        <a:xfrm>
                          <a:off x="0" y="0"/>
                          <a:ext cx="1871758" cy="16230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C0CDD6" id="Rectangle 4" o:spid="_x0000_s1026" style="position:absolute;margin-left:9.55pt;margin-top:10.6pt;width:147.4pt;height:12.8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" fillcolor="white [3212]" stroked="f" strokeweight="2pt"/>
            </w:pict>
          </mc:Fallback>
        </mc:AlternateContent>
      </w:r>
      <w:r w:rsidR="00344BC0">
        <w:br/>
      </w:r>
    </w:p>
    <w:p w14:paraId="55F7749E" w14:textId="4E3D85D4" w:rsidR="00C044A6" w:rsidRPr="00DC199D" w:rsidRDefault="00533F96" w:rsidP="00DC199D">
      <w:pPr>
        <w:pStyle w:val="Heading3"/>
      </w:pPr>
      <w:bookmarkStart w:id="198" w:name="_Toc228800625"/>
      <w:r w:rsidRPr="00DC199D">
        <w:t>6.11 UIS-LW-01 Log Workout</w:t>
      </w:r>
      <w:bookmarkEnd w:id="198"/>
    </w:p>
    <w:p w14:paraId="1141AF70" w14:textId="3D628AAB" w:rsidR="00C044A6" w:rsidRPr="00411527" w:rsidRDefault="00344BC0" w:rsidP="00C044A6">
      <w:pPr>
        <w:spacing w:after="160"/>
        <w:ind w:left="360"/>
        <w:rPr>
          <w:rFonts w:ascii="Eras Demi ITC" w:eastAsia="Times New Roman" w:hAnsi="Eras Demi ITC"/>
        </w:rPr>
      </w:pPr>
      <w:r>
        <w:rPr>
          <w:rFonts w:ascii="Eras Demi ITC" w:eastAsia="Times New Roman" w:hAnsi="Eras Demi ITC"/>
        </w:rPr>
        <w:t>6</w:t>
      </w:r>
      <w:r w:rsidR="00C044A6" w:rsidRPr="00411527">
        <w:rPr>
          <w:rFonts w:ascii="Eras Demi ITC" w:eastAsia="Times New Roman" w:hAnsi="Eras Demi ITC"/>
        </w:rPr>
        <w:t>.</w:t>
      </w:r>
      <w:r w:rsidR="00464F4E">
        <w:rPr>
          <w:rFonts w:ascii="Eras Demi ITC" w:eastAsia="Times New Roman" w:hAnsi="Eras Demi ITC"/>
        </w:rPr>
        <w:t>11</w:t>
      </w:r>
      <w:r w:rsidR="00C044A6" w:rsidRPr="00411527">
        <w:rPr>
          <w:rFonts w:ascii="Eras Demi ITC" w:eastAsia="Times New Roman" w:hAnsi="Eras Demi ITC"/>
        </w:rPr>
        <w:t>.1 Purpose</w:t>
      </w:r>
    </w:p>
    <w:p w14:paraId="4094E827" w14:textId="77777777" w:rsidR="00BC1BF0" w:rsidRDefault="00E3215C" w:rsidP="00344BC0">
      <w:pPr>
        <w:spacing w:after="160"/>
        <w:ind w:left="360"/>
        <w:rPr>
          <w:rFonts w:eastAsia="Times New Roman"/>
        </w:rPr>
      </w:pPr>
      <w:r w:rsidRPr="00E3215C">
        <w:rPr>
          <w:rFonts w:eastAsia="Times New Roman"/>
        </w:rPr>
        <w:t>Allow the user to record the details of their completed workout for the current day, including sets, reps, weight, duration, distance, and rest periods as applicable. This enables accurate tracking of workout performance and progress over time.</w:t>
      </w:r>
    </w:p>
    <w:p w14:paraId="74DD9EE2" w14:textId="77777777" w:rsidR="00BC1BF0" w:rsidRPr="00BC1BF0" w:rsidRDefault="00BC1BF0" w:rsidP="00BC1BF0">
      <w:pPr>
        <w:spacing w:after="160"/>
        <w:ind w:left="360"/>
        <w:rPr>
          <w:rFonts w:eastAsia="Times New Roman"/>
          <w:b/>
          <w:bCs/>
        </w:rPr>
      </w:pPr>
      <w:r w:rsidRPr="00BC1BF0">
        <w:rPr>
          <w:rFonts w:eastAsia="Times New Roman"/>
          <w:b/>
          <w:bCs/>
        </w:rPr>
        <w:t>6.11.4 Screen Layout — Log Workout</w:t>
      </w:r>
    </w:p>
    <w:p w14:paraId="75253072" w14:textId="77777777" w:rsidR="00BC1BF0" w:rsidRPr="00BC1BF0" w:rsidRDefault="00BC1BF0" w:rsidP="00BC1BF0">
      <w:pPr>
        <w:spacing w:after="160"/>
        <w:ind w:left="360"/>
        <w:rPr>
          <w:rFonts w:eastAsia="Times New Roman"/>
          <w:b/>
          <w:bCs/>
        </w:rPr>
      </w:pPr>
      <w:r w:rsidRPr="00BC1BF0">
        <w:rPr>
          <w:rFonts w:eastAsia="Times New Roman"/>
          <w:b/>
          <w:bCs/>
        </w:rPr>
        <w:lastRenderedPageBreak/>
        <w:t>6.11.4.1 Layout Structure</w:t>
      </w:r>
    </w:p>
    <w:p w14:paraId="2EC0786E" w14:textId="77777777" w:rsidR="00BC1BF0" w:rsidRPr="00BC1BF0" w:rsidRDefault="00BC1BF0" w:rsidP="00BC1BF0">
      <w:pPr>
        <w:spacing w:after="160"/>
        <w:ind w:left="360"/>
        <w:rPr>
          <w:rFonts w:eastAsia="Times New Roman"/>
          <w:b/>
          <w:bCs/>
        </w:rPr>
      </w:pPr>
      <w:r w:rsidRPr="00BC1BF0">
        <w:rPr>
          <w:rFonts w:eastAsia="Times New Roman"/>
          <w:b/>
          <w:bCs/>
        </w:rPr>
        <w:t>Header</w:t>
      </w:r>
    </w:p>
    <w:p w14:paraId="28D8E6E9" w14:textId="77777777" w:rsidR="00BC1BF0" w:rsidRPr="00BC1BF0" w:rsidRDefault="00BC1BF0">
      <w:pPr>
        <w:pStyle w:val="ListParagraph"/>
        <w:numPr>
          <w:ilvl w:val="0"/>
          <w:numId w:val="115"/>
        </w:numPr>
        <w:spacing w:after="160"/>
        <w:rPr>
          <w:rFonts w:eastAsia="Times New Roman"/>
        </w:rPr>
      </w:pPr>
      <w:r w:rsidRPr="00BC1BF0">
        <w:rPr>
          <w:rFonts w:eastAsia="Times New Roman"/>
        </w:rPr>
        <w:t>Standard authenticated header containing:</w:t>
      </w:r>
    </w:p>
    <w:p w14:paraId="241F2F0B" w14:textId="77777777" w:rsidR="00BC1BF0" w:rsidRPr="00BC1BF0" w:rsidRDefault="00BC1BF0">
      <w:pPr>
        <w:pStyle w:val="ListParagraph"/>
        <w:numPr>
          <w:ilvl w:val="1"/>
          <w:numId w:val="115"/>
        </w:numPr>
        <w:spacing w:after="160"/>
        <w:rPr>
          <w:rFonts w:eastAsia="Times New Roman"/>
        </w:rPr>
      </w:pPr>
      <w:r w:rsidRPr="00BC1BF0">
        <w:rPr>
          <w:rFonts w:eastAsia="Times New Roman"/>
          <w:b/>
          <w:bCs/>
        </w:rPr>
        <w:t>NeuByte Logo</w:t>
      </w:r>
      <w:r w:rsidRPr="00BC1BF0">
        <w:rPr>
          <w:rFonts w:eastAsia="Times New Roman"/>
        </w:rPr>
        <w:t xml:space="preserve"> (left)</w:t>
      </w:r>
    </w:p>
    <w:p w14:paraId="5B5C8DE3" w14:textId="77777777" w:rsidR="00BC1BF0" w:rsidRPr="00BC1BF0" w:rsidRDefault="00BC1BF0">
      <w:pPr>
        <w:pStyle w:val="ListParagraph"/>
        <w:numPr>
          <w:ilvl w:val="1"/>
          <w:numId w:val="115"/>
        </w:numPr>
        <w:spacing w:after="160"/>
        <w:rPr>
          <w:rFonts w:eastAsia="Times New Roman"/>
        </w:rPr>
      </w:pPr>
      <w:r w:rsidRPr="00BC1BF0">
        <w:rPr>
          <w:rFonts w:eastAsia="Times New Roman"/>
          <w:b/>
          <w:bCs/>
        </w:rPr>
        <w:t>Notification Icon</w:t>
      </w:r>
      <w:r w:rsidRPr="00BC1BF0">
        <w:rPr>
          <w:rFonts w:eastAsia="Times New Roman"/>
        </w:rPr>
        <w:t xml:space="preserve"> (right)</w:t>
      </w:r>
    </w:p>
    <w:p w14:paraId="08BC35F4" w14:textId="77777777" w:rsidR="00BC1BF0" w:rsidRPr="00BC1BF0" w:rsidRDefault="00BC1BF0">
      <w:pPr>
        <w:pStyle w:val="ListParagraph"/>
        <w:numPr>
          <w:ilvl w:val="1"/>
          <w:numId w:val="115"/>
        </w:numPr>
        <w:spacing w:after="160"/>
        <w:rPr>
          <w:rFonts w:eastAsia="Times New Roman"/>
        </w:rPr>
      </w:pPr>
      <w:r w:rsidRPr="00BC1BF0">
        <w:rPr>
          <w:rFonts w:eastAsia="Times New Roman"/>
          <w:b/>
          <w:bCs/>
        </w:rPr>
        <w:t>Hamburger Menu</w:t>
      </w:r>
      <w:r w:rsidRPr="00BC1BF0">
        <w:rPr>
          <w:rFonts w:eastAsia="Times New Roman"/>
        </w:rPr>
        <w:t xml:space="preserve"> (right)</w:t>
      </w:r>
    </w:p>
    <w:p w14:paraId="376E881D" w14:textId="77777777" w:rsidR="00BC1BF0" w:rsidRPr="00BC1BF0" w:rsidRDefault="00BC1BF0">
      <w:pPr>
        <w:pStyle w:val="ListParagraph"/>
        <w:numPr>
          <w:ilvl w:val="0"/>
          <w:numId w:val="115"/>
        </w:numPr>
        <w:spacing w:after="160"/>
        <w:rPr>
          <w:rFonts w:eastAsia="Times New Roman"/>
        </w:rPr>
      </w:pPr>
      <w:r w:rsidRPr="00BC1BF0">
        <w:rPr>
          <w:rFonts w:eastAsia="Times New Roman"/>
        </w:rPr>
        <w:t>Header remains fixed at the top</w:t>
      </w:r>
    </w:p>
    <w:p w14:paraId="26689C66" w14:textId="77777777" w:rsidR="00BC1BF0" w:rsidRPr="00BC1BF0" w:rsidRDefault="00BC1BF0">
      <w:pPr>
        <w:pStyle w:val="ListParagraph"/>
        <w:numPr>
          <w:ilvl w:val="0"/>
          <w:numId w:val="115"/>
        </w:numPr>
        <w:spacing w:after="160"/>
        <w:rPr>
          <w:rFonts w:eastAsia="Times New Roman"/>
        </w:rPr>
      </w:pPr>
      <w:r w:rsidRPr="00BC1BF0">
        <w:rPr>
          <w:rFonts w:eastAsia="Times New Roman"/>
        </w:rPr>
        <w:t>Back navigation uses OS</w:t>
      </w:r>
      <w:r w:rsidRPr="00BC1BF0">
        <w:rPr>
          <w:rFonts w:eastAsia="Times New Roman"/>
        </w:rPr>
        <w:noBreakHyphen/>
        <w:t>native gesture or back button</w:t>
      </w:r>
    </w:p>
    <w:p w14:paraId="1644C30F" w14:textId="77777777" w:rsidR="00BC1BF0" w:rsidRPr="00BC1BF0" w:rsidRDefault="00BC1BF0">
      <w:pPr>
        <w:pStyle w:val="ListParagraph"/>
        <w:numPr>
          <w:ilvl w:val="0"/>
          <w:numId w:val="115"/>
        </w:numPr>
        <w:spacing w:after="160"/>
        <w:rPr>
          <w:rFonts w:eastAsia="Times New Roman"/>
        </w:rPr>
      </w:pPr>
      <w:r w:rsidRPr="00BC1BF0">
        <w:rPr>
          <w:rFonts w:eastAsia="Times New Roman"/>
        </w:rPr>
        <w:t>Title is not required (Workout Detail already provides context)</w:t>
      </w:r>
    </w:p>
    <w:p w14:paraId="66FBCD4B" w14:textId="77777777" w:rsidR="00BC1BF0" w:rsidRPr="00BC1BF0" w:rsidRDefault="00BC1BF0" w:rsidP="00BC1BF0">
      <w:pPr>
        <w:spacing w:after="160"/>
        <w:ind w:left="360"/>
        <w:rPr>
          <w:rFonts w:eastAsia="Times New Roman"/>
          <w:b/>
          <w:bCs/>
        </w:rPr>
      </w:pPr>
      <w:r w:rsidRPr="00BC1BF0">
        <w:rPr>
          <w:rFonts w:eastAsia="Times New Roman"/>
          <w:b/>
          <w:bCs/>
        </w:rPr>
        <w:t>Body</w:t>
      </w:r>
    </w:p>
    <w:p w14:paraId="64FFB4F3" w14:textId="77777777" w:rsidR="00BC1BF0" w:rsidRPr="00BC1BF0" w:rsidRDefault="00BC1BF0" w:rsidP="00BC1BF0">
      <w:pPr>
        <w:spacing w:after="160"/>
        <w:ind w:left="360"/>
        <w:rPr>
          <w:rFonts w:eastAsia="Times New Roman"/>
        </w:rPr>
      </w:pPr>
      <w:r w:rsidRPr="00BC1BF0">
        <w:rPr>
          <w:rFonts w:eastAsia="Times New Roman"/>
        </w:rPr>
        <w:t>A vertically scrolling form that allows the user to log sets, reps, weight, duration, or other metrics for each exercise in the selected workout.</w:t>
      </w:r>
    </w:p>
    <w:p w14:paraId="5DFC5CFE" w14:textId="77777777" w:rsidR="00783E37" w:rsidRDefault="00783E37" w:rsidP="00BC1BF0">
      <w:pPr>
        <w:spacing w:after="160"/>
        <w:ind w:left="360"/>
        <w:rPr>
          <w:rFonts w:eastAsia="Times New Roman"/>
          <w:b/>
          <w:bCs/>
        </w:rPr>
      </w:pPr>
    </w:p>
    <w:p w14:paraId="4DC640E4" w14:textId="77777777" w:rsidR="00783E37" w:rsidRDefault="00783E37" w:rsidP="00BC1BF0">
      <w:pPr>
        <w:spacing w:after="160"/>
        <w:ind w:left="360"/>
        <w:rPr>
          <w:rFonts w:eastAsia="Times New Roman"/>
          <w:b/>
          <w:bCs/>
        </w:rPr>
      </w:pPr>
    </w:p>
    <w:p w14:paraId="40CDAE09" w14:textId="35886CE4" w:rsidR="00BC1BF0" w:rsidRPr="00BC1BF0" w:rsidRDefault="00BC1BF0" w:rsidP="00BC1BF0">
      <w:pPr>
        <w:spacing w:after="160"/>
        <w:ind w:left="360"/>
        <w:rPr>
          <w:rFonts w:eastAsia="Times New Roman"/>
        </w:rPr>
      </w:pPr>
      <w:r w:rsidRPr="00BC1BF0">
        <w:rPr>
          <w:rFonts w:eastAsia="Times New Roman"/>
          <w:b/>
          <w:bCs/>
        </w:rPr>
        <w:t>Elements:</w:t>
      </w:r>
    </w:p>
    <w:p w14:paraId="2D9A6E5B" w14:textId="77777777" w:rsidR="00BC1BF0" w:rsidRPr="00BC1BF0" w:rsidRDefault="00BC1BF0">
      <w:pPr>
        <w:pStyle w:val="ListParagraph"/>
        <w:numPr>
          <w:ilvl w:val="0"/>
          <w:numId w:val="114"/>
        </w:numPr>
        <w:spacing w:after="160"/>
        <w:rPr>
          <w:rFonts w:eastAsia="Times New Roman"/>
        </w:rPr>
      </w:pPr>
      <w:r w:rsidRPr="00BC1BF0">
        <w:rPr>
          <w:rFonts w:eastAsia="Times New Roman"/>
          <w:b/>
          <w:bCs/>
        </w:rPr>
        <w:t>Workout Title</w:t>
      </w:r>
      <w:r w:rsidRPr="00BC1BF0">
        <w:rPr>
          <w:rFonts w:eastAsia="Times New Roman"/>
        </w:rPr>
        <w:t xml:space="preserve"> (Week/Day + Name)</w:t>
      </w:r>
    </w:p>
    <w:p w14:paraId="18885FCB" w14:textId="77777777" w:rsidR="00BC1BF0" w:rsidRPr="00BC1BF0" w:rsidRDefault="00BC1BF0">
      <w:pPr>
        <w:pStyle w:val="ListParagraph"/>
        <w:numPr>
          <w:ilvl w:val="0"/>
          <w:numId w:val="114"/>
        </w:numPr>
        <w:spacing w:after="160"/>
        <w:rPr>
          <w:rFonts w:eastAsia="Times New Roman"/>
        </w:rPr>
      </w:pPr>
      <w:r w:rsidRPr="00BC1BF0">
        <w:rPr>
          <w:rFonts w:eastAsia="Times New Roman"/>
          <w:b/>
          <w:bCs/>
        </w:rPr>
        <w:t>Exercise List (scrollable)</w:t>
      </w:r>
      <w:r w:rsidRPr="00BC1BF0">
        <w:rPr>
          <w:rFonts w:eastAsia="Times New Roman"/>
        </w:rPr>
        <w:t xml:space="preserve"> Each exercise includes:</w:t>
      </w:r>
    </w:p>
    <w:p w14:paraId="42CFB434" w14:textId="77777777" w:rsidR="00BC1BF0" w:rsidRPr="00BC1BF0" w:rsidRDefault="00BC1BF0">
      <w:pPr>
        <w:pStyle w:val="ListParagraph"/>
        <w:numPr>
          <w:ilvl w:val="1"/>
          <w:numId w:val="114"/>
        </w:numPr>
        <w:spacing w:after="160"/>
        <w:rPr>
          <w:rFonts w:eastAsia="Times New Roman"/>
        </w:rPr>
      </w:pPr>
      <w:r w:rsidRPr="00BC1BF0">
        <w:rPr>
          <w:rFonts w:eastAsia="Times New Roman"/>
        </w:rPr>
        <w:t>Exercise Name</w:t>
      </w:r>
    </w:p>
    <w:p w14:paraId="35411757" w14:textId="77777777" w:rsidR="00BC1BF0" w:rsidRPr="00BC1BF0" w:rsidRDefault="00BC1BF0">
      <w:pPr>
        <w:pStyle w:val="ListParagraph"/>
        <w:numPr>
          <w:ilvl w:val="1"/>
          <w:numId w:val="114"/>
        </w:numPr>
        <w:spacing w:after="160"/>
        <w:rPr>
          <w:rFonts w:eastAsia="Times New Roman"/>
        </w:rPr>
      </w:pPr>
      <w:r w:rsidRPr="00BC1BF0">
        <w:rPr>
          <w:rFonts w:eastAsia="Times New Roman"/>
        </w:rPr>
        <w:t>Set Rows (1 row per set)</w:t>
      </w:r>
    </w:p>
    <w:p w14:paraId="1D294664" w14:textId="77777777" w:rsidR="00BC1BF0" w:rsidRPr="00BC1BF0" w:rsidRDefault="00BC1BF0">
      <w:pPr>
        <w:pStyle w:val="ListParagraph"/>
        <w:numPr>
          <w:ilvl w:val="2"/>
          <w:numId w:val="114"/>
        </w:numPr>
        <w:spacing w:after="160"/>
        <w:rPr>
          <w:rFonts w:eastAsia="Times New Roman"/>
        </w:rPr>
      </w:pPr>
      <w:r w:rsidRPr="00BC1BF0">
        <w:rPr>
          <w:rFonts w:eastAsia="Times New Roman"/>
        </w:rPr>
        <w:t>Reps input</w:t>
      </w:r>
    </w:p>
    <w:p w14:paraId="537E1F60" w14:textId="77777777" w:rsidR="00BC1BF0" w:rsidRPr="00BC1BF0" w:rsidRDefault="00BC1BF0">
      <w:pPr>
        <w:pStyle w:val="ListParagraph"/>
        <w:numPr>
          <w:ilvl w:val="2"/>
          <w:numId w:val="114"/>
        </w:numPr>
        <w:spacing w:after="160"/>
        <w:rPr>
          <w:rFonts w:eastAsia="Times New Roman"/>
        </w:rPr>
      </w:pPr>
      <w:r w:rsidRPr="00BC1BF0">
        <w:rPr>
          <w:rFonts w:eastAsia="Times New Roman"/>
        </w:rPr>
        <w:t>Weight input (optional)</w:t>
      </w:r>
    </w:p>
    <w:p w14:paraId="288696CB" w14:textId="77777777" w:rsidR="00BC1BF0" w:rsidRPr="00BC1BF0" w:rsidRDefault="00BC1BF0">
      <w:pPr>
        <w:pStyle w:val="ListParagraph"/>
        <w:numPr>
          <w:ilvl w:val="2"/>
          <w:numId w:val="114"/>
        </w:numPr>
        <w:spacing w:after="160"/>
        <w:rPr>
          <w:rFonts w:eastAsia="Times New Roman"/>
        </w:rPr>
      </w:pPr>
      <w:r w:rsidRPr="00BC1BF0">
        <w:rPr>
          <w:rFonts w:eastAsia="Times New Roman"/>
        </w:rPr>
        <w:t>Duration input (if applicable)</w:t>
      </w:r>
    </w:p>
    <w:p w14:paraId="4E53B952" w14:textId="77777777" w:rsidR="00BC1BF0" w:rsidRPr="00BC1BF0" w:rsidRDefault="00BC1BF0">
      <w:pPr>
        <w:pStyle w:val="ListParagraph"/>
        <w:numPr>
          <w:ilvl w:val="2"/>
          <w:numId w:val="114"/>
        </w:numPr>
        <w:spacing w:after="160"/>
        <w:rPr>
          <w:rFonts w:eastAsia="Times New Roman"/>
        </w:rPr>
      </w:pPr>
      <w:r w:rsidRPr="00BC1BF0">
        <w:rPr>
          <w:rFonts w:eastAsia="Times New Roman"/>
        </w:rPr>
        <w:t>RPE input (optional)</w:t>
      </w:r>
    </w:p>
    <w:p w14:paraId="7CF954E1" w14:textId="77777777" w:rsidR="00BC1BF0" w:rsidRPr="00BC1BF0" w:rsidRDefault="00BC1BF0">
      <w:pPr>
        <w:pStyle w:val="ListParagraph"/>
        <w:numPr>
          <w:ilvl w:val="1"/>
          <w:numId w:val="114"/>
        </w:numPr>
        <w:spacing w:after="160"/>
        <w:rPr>
          <w:rFonts w:eastAsia="Times New Roman"/>
        </w:rPr>
      </w:pPr>
      <w:r w:rsidRPr="00BC1BF0">
        <w:rPr>
          <w:rFonts w:eastAsia="Times New Roman"/>
        </w:rPr>
        <w:t>“Add Set” button (if user wants additional sets)</w:t>
      </w:r>
    </w:p>
    <w:p w14:paraId="043A30A1" w14:textId="77777777" w:rsidR="00BC1BF0" w:rsidRPr="00BC1BF0" w:rsidRDefault="00BC1BF0">
      <w:pPr>
        <w:pStyle w:val="ListParagraph"/>
        <w:numPr>
          <w:ilvl w:val="0"/>
          <w:numId w:val="114"/>
        </w:numPr>
        <w:spacing w:after="160"/>
        <w:rPr>
          <w:rFonts w:eastAsia="Times New Roman"/>
        </w:rPr>
      </w:pPr>
      <w:r w:rsidRPr="00BC1BF0">
        <w:rPr>
          <w:rFonts w:eastAsia="Times New Roman"/>
          <w:b/>
          <w:bCs/>
        </w:rPr>
        <w:t>Workout Notes</w:t>
      </w:r>
      <w:r w:rsidRPr="00BC1BF0">
        <w:rPr>
          <w:rFonts w:eastAsia="Times New Roman"/>
        </w:rPr>
        <w:t xml:space="preserve"> (optional text area)</w:t>
      </w:r>
    </w:p>
    <w:p w14:paraId="476851C0" w14:textId="77777777" w:rsidR="00BC1BF0" w:rsidRPr="00BC1BF0" w:rsidRDefault="00BC1BF0">
      <w:pPr>
        <w:pStyle w:val="ListParagraph"/>
        <w:numPr>
          <w:ilvl w:val="0"/>
          <w:numId w:val="114"/>
        </w:numPr>
        <w:spacing w:after="160"/>
        <w:rPr>
          <w:rFonts w:eastAsia="Times New Roman"/>
        </w:rPr>
      </w:pPr>
      <w:r w:rsidRPr="00BC1BF0">
        <w:rPr>
          <w:rFonts w:eastAsia="Times New Roman"/>
          <w:b/>
          <w:bCs/>
        </w:rPr>
        <w:t>Save Workout Button</w:t>
      </w:r>
      <w:r w:rsidRPr="00BC1BF0">
        <w:rPr>
          <w:rFonts w:eastAsia="Times New Roman"/>
        </w:rPr>
        <w:t xml:space="preserve"> (primary action)</w:t>
      </w:r>
    </w:p>
    <w:p w14:paraId="0815149C" w14:textId="77777777" w:rsidR="00BC1BF0" w:rsidRPr="00BC1BF0" w:rsidRDefault="00BC1BF0">
      <w:pPr>
        <w:pStyle w:val="ListParagraph"/>
        <w:numPr>
          <w:ilvl w:val="0"/>
          <w:numId w:val="114"/>
        </w:numPr>
        <w:spacing w:after="160"/>
        <w:rPr>
          <w:rFonts w:eastAsia="Times New Roman"/>
        </w:rPr>
      </w:pPr>
      <w:r w:rsidRPr="00BC1BF0">
        <w:rPr>
          <w:rFonts w:eastAsia="Times New Roman"/>
          <w:b/>
          <w:bCs/>
        </w:rPr>
        <w:t>Cancel Button</w:t>
      </w:r>
      <w:r w:rsidRPr="00BC1BF0">
        <w:rPr>
          <w:rFonts w:eastAsia="Times New Roman"/>
        </w:rPr>
        <w:t xml:space="preserve"> (secondary action)</w:t>
      </w:r>
    </w:p>
    <w:p w14:paraId="2BC460B1" w14:textId="77777777" w:rsidR="00BC1BF0" w:rsidRPr="00BC1BF0" w:rsidRDefault="00BC1BF0">
      <w:pPr>
        <w:pStyle w:val="ListParagraph"/>
        <w:numPr>
          <w:ilvl w:val="0"/>
          <w:numId w:val="114"/>
        </w:numPr>
        <w:spacing w:after="160"/>
        <w:rPr>
          <w:rFonts w:eastAsia="Times New Roman"/>
        </w:rPr>
      </w:pPr>
      <w:r w:rsidRPr="00BC1BF0">
        <w:rPr>
          <w:rFonts w:eastAsia="Times New Roman"/>
          <w:b/>
          <w:bCs/>
        </w:rPr>
        <w:t>Inline Error Label</w:t>
      </w:r>
      <w:r w:rsidRPr="00BC1BF0">
        <w:rPr>
          <w:rFonts w:eastAsia="Times New Roman"/>
        </w:rPr>
        <w:t xml:space="preserve"> (appears only when validation fails)</w:t>
      </w:r>
    </w:p>
    <w:p w14:paraId="27BE2CBC" w14:textId="77777777" w:rsidR="00BC1BF0" w:rsidRPr="00BC1BF0" w:rsidRDefault="00BC1BF0" w:rsidP="00BC1BF0">
      <w:pPr>
        <w:spacing w:after="160"/>
        <w:ind w:left="360"/>
        <w:rPr>
          <w:rFonts w:eastAsia="Times New Roman"/>
          <w:b/>
          <w:bCs/>
        </w:rPr>
      </w:pPr>
      <w:r w:rsidRPr="00BC1BF0">
        <w:rPr>
          <w:rFonts w:eastAsia="Times New Roman"/>
          <w:b/>
          <w:bCs/>
        </w:rPr>
        <w:t>Footer</w:t>
      </w:r>
    </w:p>
    <w:p w14:paraId="45C6F83F" w14:textId="70388AFF" w:rsidR="00BC1BF0" w:rsidRPr="00BC1BF0" w:rsidRDefault="0037050A">
      <w:pPr>
        <w:pStyle w:val="ListParagraph"/>
        <w:numPr>
          <w:ilvl w:val="0"/>
          <w:numId w:val="113"/>
        </w:numPr>
        <w:spacing w:after="160"/>
        <w:rPr>
          <w:rFonts w:eastAsia="Times New Roman"/>
        </w:rPr>
      </w:pPr>
      <w:r>
        <w:rPr>
          <w:rFonts w:eastAsia="Times New Roman"/>
        </w:rPr>
        <w:t>App Version</w:t>
      </w:r>
    </w:p>
    <w:p w14:paraId="7D2E5B74" w14:textId="3E4CAFC9" w:rsidR="00BC1BF0" w:rsidRDefault="00BC1BF0">
      <w:pPr>
        <w:pStyle w:val="ListParagraph"/>
        <w:numPr>
          <w:ilvl w:val="0"/>
          <w:numId w:val="113"/>
        </w:numPr>
        <w:spacing w:after="160"/>
        <w:rPr>
          <w:rFonts w:eastAsia="Times New Roman"/>
        </w:rPr>
      </w:pPr>
      <w:r w:rsidRPr="00BC1BF0">
        <w:rPr>
          <w:rFonts w:eastAsia="Times New Roman"/>
        </w:rPr>
        <w:t>Privacy Policy / Terms links</w:t>
      </w:r>
    </w:p>
    <w:p w14:paraId="001DC791" w14:textId="503E904D" w:rsidR="00002782" w:rsidRPr="00002782" w:rsidRDefault="00002782">
      <w:pPr>
        <w:pStyle w:val="ListParagraph"/>
        <w:numPr>
          <w:ilvl w:val="0"/>
          <w:numId w:val="113"/>
        </w:numPr>
        <w:spacing w:after="160"/>
        <w:rPr>
          <w:rFonts w:eastAsia="Times New Roman"/>
        </w:rPr>
      </w:pPr>
      <w:r w:rsidRPr="00264E44">
        <w:rPr>
          <w:rFonts w:eastAsia="Times New Roman"/>
        </w:rPr>
        <w:t>Copyright</w:t>
      </w:r>
    </w:p>
    <w:p w14:paraId="67238AE7" w14:textId="77777777" w:rsidR="00C519CA" w:rsidRPr="00C519CA" w:rsidRDefault="00C519CA" w:rsidP="00C519CA">
      <w:pPr>
        <w:spacing w:after="160"/>
        <w:ind w:left="360"/>
        <w:rPr>
          <w:rFonts w:eastAsia="Times New Roman"/>
          <w:b/>
          <w:bCs/>
        </w:rPr>
      </w:pPr>
      <w:r w:rsidRPr="00C519CA">
        <w:rPr>
          <w:rFonts w:eastAsia="Times New Roman"/>
          <w:b/>
          <w:bCs/>
        </w:rPr>
        <w:t>6.11.4.3 Component Definitions</w:t>
      </w:r>
    </w:p>
    <w:p w14:paraId="5994AB24" w14:textId="77777777" w:rsidR="00C519CA" w:rsidRPr="00C519CA" w:rsidRDefault="00C519CA" w:rsidP="00C519CA">
      <w:pPr>
        <w:spacing w:after="160"/>
        <w:ind w:left="360"/>
        <w:rPr>
          <w:rFonts w:eastAsia="Times New Roman"/>
          <w:b/>
          <w:bCs/>
        </w:rPr>
      </w:pPr>
      <w:r w:rsidRPr="00C519CA">
        <w:rPr>
          <w:rFonts w:eastAsia="Times New Roman"/>
          <w:b/>
          <w:bCs/>
        </w:rPr>
        <w:t>Workout Title</w:t>
      </w:r>
    </w:p>
    <w:p w14:paraId="37765B25" w14:textId="77777777" w:rsidR="00C519CA" w:rsidRPr="00C519CA" w:rsidRDefault="00C519CA">
      <w:pPr>
        <w:pStyle w:val="ListParagraph"/>
        <w:numPr>
          <w:ilvl w:val="0"/>
          <w:numId w:val="127"/>
        </w:numPr>
        <w:spacing w:after="160"/>
        <w:rPr>
          <w:rFonts w:eastAsia="Times New Roman"/>
        </w:rPr>
      </w:pPr>
      <w:r w:rsidRPr="00C519CA">
        <w:rPr>
          <w:rFonts w:eastAsia="Times New Roman"/>
        </w:rPr>
        <w:t>Bold, primary text</w:t>
      </w:r>
    </w:p>
    <w:p w14:paraId="529376D4" w14:textId="77777777" w:rsidR="00C519CA" w:rsidRPr="00C519CA" w:rsidRDefault="00C519CA">
      <w:pPr>
        <w:pStyle w:val="ListParagraph"/>
        <w:numPr>
          <w:ilvl w:val="0"/>
          <w:numId w:val="127"/>
        </w:numPr>
        <w:spacing w:after="160"/>
        <w:rPr>
          <w:rFonts w:eastAsia="Times New Roman"/>
        </w:rPr>
      </w:pPr>
      <w:r w:rsidRPr="00C519CA">
        <w:rPr>
          <w:rFonts w:eastAsia="Times New Roman"/>
        </w:rPr>
        <w:t>Includes program context (Week/Day)</w:t>
      </w:r>
    </w:p>
    <w:p w14:paraId="7E427B6D" w14:textId="77777777" w:rsidR="00C519CA" w:rsidRPr="00C519CA" w:rsidRDefault="00C519CA" w:rsidP="00C519CA">
      <w:pPr>
        <w:spacing w:after="160"/>
        <w:ind w:left="360"/>
        <w:rPr>
          <w:rFonts w:eastAsia="Times New Roman"/>
          <w:b/>
          <w:bCs/>
        </w:rPr>
      </w:pPr>
      <w:r w:rsidRPr="00C519CA">
        <w:rPr>
          <w:rFonts w:eastAsia="Times New Roman"/>
          <w:b/>
          <w:bCs/>
        </w:rPr>
        <w:lastRenderedPageBreak/>
        <w:t>Exercise Section</w:t>
      </w:r>
    </w:p>
    <w:p w14:paraId="578611B0" w14:textId="77777777" w:rsidR="00C519CA" w:rsidRPr="00C519CA" w:rsidRDefault="00C519CA" w:rsidP="00C519CA">
      <w:pPr>
        <w:spacing w:after="160"/>
        <w:ind w:left="360"/>
        <w:rPr>
          <w:rFonts w:eastAsia="Times New Roman"/>
        </w:rPr>
      </w:pPr>
      <w:r w:rsidRPr="00C519CA">
        <w:rPr>
          <w:rFonts w:eastAsia="Times New Roman"/>
        </w:rPr>
        <w:t>Each exercise block contains:</w:t>
      </w:r>
    </w:p>
    <w:p w14:paraId="4D6167FA" w14:textId="77777777" w:rsidR="00C519CA" w:rsidRPr="00C519CA" w:rsidRDefault="00C519CA">
      <w:pPr>
        <w:pStyle w:val="ListParagraph"/>
        <w:numPr>
          <w:ilvl w:val="0"/>
          <w:numId w:val="126"/>
        </w:numPr>
        <w:spacing w:after="160"/>
        <w:rPr>
          <w:rFonts w:eastAsia="Times New Roman"/>
        </w:rPr>
      </w:pPr>
      <w:r w:rsidRPr="00C519CA">
        <w:rPr>
          <w:rFonts w:eastAsia="Times New Roman"/>
          <w:b/>
          <w:bCs/>
        </w:rPr>
        <w:t>Exercise Name</w:t>
      </w:r>
      <w:r w:rsidRPr="00C519CA">
        <w:rPr>
          <w:rFonts w:eastAsia="Times New Roman"/>
        </w:rPr>
        <w:t xml:space="preserve"> (bold)</w:t>
      </w:r>
    </w:p>
    <w:p w14:paraId="2CDEAFE6" w14:textId="77777777" w:rsidR="00C519CA" w:rsidRPr="00C519CA" w:rsidRDefault="00C519CA">
      <w:pPr>
        <w:pStyle w:val="ListParagraph"/>
        <w:numPr>
          <w:ilvl w:val="0"/>
          <w:numId w:val="126"/>
        </w:numPr>
        <w:spacing w:after="160"/>
        <w:rPr>
          <w:rFonts w:eastAsia="Times New Roman"/>
        </w:rPr>
      </w:pPr>
      <w:r w:rsidRPr="00C519CA">
        <w:rPr>
          <w:rFonts w:eastAsia="Times New Roman"/>
          <w:b/>
          <w:bCs/>
        </w:rPr>
        <w:t>Set Rows</w:t>
      </w:r>
    </w:p>
    <w:p w14:paraId="760EC85E" w14:textId="77777777" w:rsidR="00C519CA" w:rsidRPr="00C519CA" w:rsidRDefault="00C519CA">
      <w:pPr>
        <w:pStyle w:val="ListParagraph"/>
        <w:numPr>
          <w:ilvl w:val="1"/>
          <w:numId w:val="126"/>
        </w:numPr>
        <w:spacing w:after="160"/>
        <w:rPr>
          <w:rFonts w:eastAsia="Times New Roman"/>
        </w:rPr>
      </w:pPr>
      <w:r w:rsidRPr="00C519CA">
        <w:rPr>
          <w:rFonts w:eastAsia="Times New Roman"/>
        </w:rPr>
        <w:t>Reps input (numeric)</w:t>
      </w:r>
    </w:p>
    <w:p w14:paraId="3029B8BB" w14:textId="77777777" w:rsidR="00C519CA" w:rsidRPr="00C519CA" w:rsidRDefault="00C519CA">
      <w:pPr>
        <w:pStyle w:val="ListParagraph"/>
        <w:numPr>
          <w:ilvl w:val="1"/>
          <w:numId w:val="126"/>
        </w:numPr>
        <w:spacing w:after="160"/>
        <w:rPr>
          <w:rFonts w:eastAsia="Times New Roman"/>
        </w:rPr>
      </w:pPr>
      <w:r w:rsidRPr="00C519CA">
        <w:rPr>
          <w:rFonts w:eastAsia="Times New Roman"/>
        </w:rPr>
        <w:t>Weight input (numeric, optional)</w:t>
      </w:r>
    </w:p>
    <w:p w14:paraId="4BA0BE11" w14:textId="77777777" w:rsidR="00C519CA" w:rsidRPr="00C519CA" w:rsidRDefault="00C519CA">
      <w:pPr>
        <w:pStyle w:val="ListParagraph"/>
        <w:numPr>
          <w:ilvl w:val="1"/>
          <w:numId w:val="126"/>
        </w:numPr>
        <w:spacing w:after="160"/>
        <w:rPr>
          <w:rFonts w:eastAsia="Times New Roman"/>
        </w:rPr>
      </w:pPr>
      <w:r w:rsidRPr="00C519CA">
        <w:rPr>
          <w:rFonts w:eastAsia="Times New Roman"/>
        </w:rPr>
        <w:t>Duration input (if exercise is time</w:t>
      </w:r>
      <w:r w:rsidRPr="00C519CA">
        <w:rPr>
          <w:rFonts w:eastAsia="Times New Roman"/>
        </w:rPr>
        <w:noBreakHyphen/>
        <w:t>based)</w:t>
      </w:r>
    </w:p>
    <w:p w14:paraId="70A86DBC" w14:textId="77777777" w:rsidR="00C519CA" w:rsidRPr="00C519CA" w:rsidRDefault="00C519CA">
      <w:pPr>
        <w:pStyle w:val="ListParagraph"/>
        <w:numPr>
          <w:ilvl w:val="1"/>
          <w:numId w:val="126"/>
        </w:numPr>
        <w:spacing w:after="160"/>
        <w:rPr>
          <w:rFonts w:eastAsia="Times New Roman"/>
        </w:rPr>
      </w:pPr>
      <w:r w:rsidRPr="00C519CA">
        <w:rPr>
          <w:rFonts w:eastAsia="Times New Roman"/>
        </w:rPr>
        <w:t>RPE input (optional)</w:t>
      </w:r>
    </w:p>
    <w:p w14:paraId="0886C427" w14:textId="77777777" w:rsidR="00C519CA" w:rsidRPr="00C519CA" w:rsidRDefault="00C519CA">
      <w:pPr>
        <w:pStyle w:val="ListParagraph"/>
        <w:numPr>
          <w:ilvl w:val="0"/>
          <w:numId w:val="126"/>
        </w:numPr>
        <w:spacing w:after="160"/>
        <w:rPr>
          <w:rFonts w:eastAsia="Times New Roman"/>
        </w:rPr>
      </w:pPr>
      <w:r w:rsidRPr="00C519CA">
        <w:rPr>
          <w:rFonts w:eastAsia="Times New Roman"/>
          <w:b/>
          <w:bCs/>
        </w:rPr>
        <w:t>Add Set Button</w:t>
      </w:r>
    </w:p>
    <w:p w14:paraId="351FD393" w14:textId="77777777" w:rsidR="00C519CA" w:rsidRPr="00C519CA" w:rsidRDefault="00C519CA">
      <w:pPr>
        <w:pStyle w:val="ListParagraph"/>
        <w:numPr>
          <w:ilvl w:val="1"/>
          <w:numId w:val="126"/>
        </w:numPr>
        <w:spacing w:after="160"/>
        <w:rPr>
          <w:rFonts w:eastAsia="Times New Roman"/>
        </w:rPr>
      </w:pPr>
      <w:r w:rsidRPr="00C519CA">
        <w:rPr>
          <w:rFonts w:eastAsia="Times New Roman"/>
        </w:rPr>
        <w:t>Adds a new set row</w:t>
      </w:r>
    </w:p>
    <w:p w14:paraId="21048C37" w14:textId="77777777" w:rsidR="00C519CA" w:rsidRPr="00C519CA" w:rsidRDefault="00C519CA">
      <w:pPr>
        <w:pStyle w:val="ListParagraph"/>
        <w:numPr>
          <w:ilvl w:val="1"/>
          <w:numId w:val="126"/>
        </w:numPr>
        <w:spacing w:after="160"/>
        <w:rPr>
          <w:rFonts w:eastAsia="Times New Roman"/>
        </w:rPr>
      </w:pPr>
      <w:r w:rsidRPr="00C519CA">
        <w:rPr>
          <w:rFonts w:eastAsia="Times New Roman"/>
        </w:rPr>
        <w:t>Uses standard button component</w:t>
      </w:r>
    </w:p>
    <w:p w14:paraId="4683DD57" w14:textId="77777777" w:rsidR="00C519CA" w:rsidRPr="00C519CA" w:rsidRDefault="00C519CA" w:rsidP="00C519CA">
      <w:pPr>
        <w:spacing w:after="160"/>
        <w:ind w:left="360"/>
        <w:rPr>
          <w:rFonts w:eastAsia="Times New Roman"/>
          <w:b/>
          <w:bCs/>
        </w:rPr>
      </w:pPr>
      <w:r w:rsidRPr="00C519CA">
        <w:rPr>
          <w:rFonts w:eastAsia="Times New Roman"/>
          <w:b/>
          <w:bCs/>
        </w:rPr>
        <w:t>Workout Notes</w:t>
      </w:r>
    </w:p>
    <w:p w14:paraId="4BCF37C2" w14:textId="77777777" w:rsidR="00C519CA" w:rsidRPr="00C519CA" w:rsidRDefault="00C519CA">
      <w:pPr>
        <w:pStyle w:val="ListParagraph"/>
        <w:numPr>
          <w:ilvl w:val="0"/>
          <w:numId w:val="125"/>
        </w:numPr>
        <w:spacing w:after="160"/>
        <w:rPr>
          <w:rFonts w:eastAsia="Times New Roman"/>
        </w:rPr>
      </w:pPr>
      <w:r w:rsidRPr="00C519CA">
        <w:rPr>
          <w:rFonts w:eastAsia="Times New Roman"/>
        </w:rPr>
        <w:t>Optional text area</w:t>
      </w:r>
    </w:p>
    <w:p w14:paraId="679AEF8E" w14:textId="77777777" w:rsidR="00C519CA" w:rsidRPr="00C519CA" w:rsidRDefault="00C519CA">
      <w:pPr>
        <w:pStyle w:val="ListParagraph"/>
        <w:numPr>
          <w:ilvl w:val="0"/>
          <w:numId w:val="125"/>
        </w:numPr>
        <w:spacing w:after="160"/>
        <w:rPr>
          <w:rFonts w:eastAsia="Times New Roman"/>
        </w:rPr>
      </w:pPr>
      <w:r w:rsidRPr="00C519CA">
        <w:rPr>
          <w:rFonts w:eastAsia="Times New Roman"/>
        </w:rPr>
        <w:t>Multi</w:t>
      </w:r>
      <w:r w:rsidRPr="00C519CA">
        <w:rPr>
          <w:rFonts w:eastAsia="Times New Roman"/>
        </w:rPr>
        <w:noBreakHyphen/>
        <w:t>line input</w:t>
      </w:r>
    </w:p>
    <w:p w14:paraId="3DE511DF" w14:textId="77777777" w:rsidR="00C519CA" w:rsidRPr="00C519CA" w:rsidRDefault="00C519CA" w:rsidP="00C519CA">
      <w:pPr>
        <w:spacing w:after="160"/>
        <w:ind w:left="360"/>
        <w:rPr>
          <w:rFonts w:eastAsia="Times New Roman"/>
          <w:b/>
          <w:bCs/>
        </w:rPr>
      </w:pPr>
      <w:r w:rsidRPr="00C519CA">
        <w:rPr>
          <w:rFonts w:eastAsia="Times New Roman"/>
          <w:b/>
          <w:bCs/>
        </w:rPr>
        <w:t>Save Workout Button</w:t>
      </w:r>
    </w:p>
    <w:p w14:paraId="17EB7872" w14:textId="77777777" w:rsidR="00C519CA" w:rsidRPr="00C519CA" w:rsidRDefault="00C519CA">
      <w:pPr>
        <w:pStyle w:val="ListParagraph"/>
        <w:numPr>
          <w:ilvl w:val="0"/>
          <w:numId w:val="124"/>
        </w:numPr>
        <w:spacing w:after="160"/>
        <w:rPr>
          <w:rFonts w:eastAsia="Times New Roman"/>
        </w:rPr>
      </w:pPr>
      <w:r w:rsidRPr="00C519CA">
        <w:rPr>
          <w:rFonts w:eastAsia="Times New Roman"/>
        </w:rPr>
        <w:t>Primary action</w:t>
      </w:r>
    </w:p>
    <w:p w14:paraId="3F787E7D" w14:textId="77777777" w:rsidR="00C519CA" w:rsidRPr="00C519CA" w:rsidRDefault="00C519CA">
      <w:pPr>
        <w:pStyle w:val="ListParagraph"/>
        <w:numPr>
          <w:ilvl w:val="0"/>
          <w:numId w:val="124"/>
        </w:numPr>
        <w:spacing w:after="160"/>
        <w:rPr>
          <w:rFonts w:eastAsia="Times New Roman"/>
        </w:rPr>
      </w:pPr>
      <w:r w:rsidRPr="00C519CA">
        <w:rPr>
          <w:rFonts w:eastAsia="Times New Roman"/>
        </w:rPr>
        <w:t>Validates all inputs</w:t>
      </w:r>
    </w:p>
    <w:p w14:paraId="0C99496B" w14:textId="77777777" w:rsidR="00C519CA" w:rsidRPr="00C519CA" w:rsidRDefault="00C519CA">
      <w:pPr>
        <w:pStyle w:val="ListParagraph"/>
        <w:numPr>
          <w:ilvl w:val="0"/>
          <w:numId w:val="124"/>
        </w:numPr>
        <w:spacing w:after="160"/>
        <w:rPr>
          <w:rFonts w:eastAsia="Times New Roman"/>
        </w:rPr>
      </w:pPr>
      <w:r w:rsidRPr="00C519CA">
        <w:rPr>
          <w:rFonts w:eastAsia="Times New Roman"/>
        </w:rPr>
        <w:t>Saves workout log</w:t>
      </w:r>
    </w:p>
    <w:p w14:paraId="6FA256B3" w14:textId="77777777" w:rsidR="00C519CA" w:rsidRPr="00C519CA" w:rsidRDefault="00C519CA">
      <w:pPr>
        <w:pStyle w:val="ListParagraph"/>
        <w:numPr>
          <w:ilvl w:val="0"/>
          <w:numId w:val="124"/>
        </w:numPr>
        <w:spacing w:after="160"/>
        <w:rPr>
          <w:rFonts w:eastAsia="Times New Roman"/>
        </w:rPr>
      </w:pPr>
      <w:r w:rsidRPr="00C519CA">
        <w:rPr>
          <w:rFonts w:eastAsia="Times New Roman"/>
        </w:rPr>
        <w:t>Returns user to Dashboard or Workout History</w:t>
      </w:r>
    </w:p>
    <w:p w14:paraId="41E50025" w14:textId="77777777" w:rsidR="00C519CA" w:rsidRPr="00C519CA" w:rsidRDefault="00C519CA" w:rsidP="00C519CA">
      <w:pPr>
        <w:spacing w:after="160"/>
        <w:ind w:left="360"/>
        <w:rPr>
          <w:rFonts w:eastAsia="Times New Roman"/>
          <w:b/>
          <w:bCs/>
        </w:rPr>
      </w:pPr>
      <w:r w:rsidRPr="00C519CA">
        <w:rPr>
          <w:rFonts w:eastAsia="Times New Roman"/>
          <w:b/>
          <w:bCs/>
        </w:rPr>
        <w:t>Cancel Button</w:t>
      </w:r>
    </w:p>
    <w:p w14:paraId="094373AC" w14:textId="77777777" w:rsidR="00C519CA" w:rsidRPr="00C519CA" w:rsidRDefault="00C519CA">
      <w:pPr>
        <w:pStyle w:val="ListParagraph"/>
        <w:numPr>
          <w:ilvl w:val="0"/>
          <w:numId w:val="123"/>
        </w:numPr>
        <w:spacing w:after="160"/>
        <w:rPr>
          <w:rFonts w:eastAsia="Times New Roman"/>
        </w:rPr>
      </w:pPr>
      <w:r w:rsidRPr="00C519CA">
        <w:rPr>
          <w:rFonts w:eastAsia="Times New Roman"/>
        </w:rPr>
        <w:t>Secondary action</w:t>
      </w:r>
    </w:p>
    <w:p w14:paraId="7BB933FF" w14:textId="77777777" w:rsidR="00C519CA" w:rsidRPr="00C519CA" w:rsidRDefault="00C519CA">
      <w:pPr>
        <w:pStyle w:val="ListParagraph"/>
        <w:numPr>
          <w:ilvl w:val="0"/>
          <w:numId w:val="123"/>
        </w:numPr>
        <w:spacing w:after="160"/>
        <w:rPr>
          <w:rFonts w:eastAsia="Times New Roman"/>
        </w:rPr>
      </w:pPr>
      <w:r w:rsidRPr="00C519CA">
        <w:rPr>
          <w:rFonts w:eastAsia="Times New Roman"/>
        </w:rPr>
        <w:t>Discards changes</w:t>
      </w:r>
    </w:p>
    <w:p w14:paraId="0B0CA56A" w14:textId="77777777" w:rsidR="00C519CA" w:rsidRPr="00C519CA" w:rsidRDefault="00C519CA">
      <w:pPr>
        <w:pStyle w:val="ListParagraph"/>
        <w:numPr>
          <w:ilvl w:val="0"/>
          <w:numId w:val="123"/>
        </w:numPr>
        <w:spacing w:after="160"/>
        <w:rPr>
          <w:rFonts w:eastAsia="Times New Roman"/>
        </w:rPr>
      </w:pPr>
      <w:r w:rsidRPr="00C519CA">
        <w:rPr>
          <w:rFonts w:eastAsia="Times New Roman"/>
        </w:rPr>
        <w:t>Returns to previous screen</w:t>
      </w:r>
    </w:p>
    <w:p w14:paraId="7F329D02" w14:textId="77777777" w:rsidR="00C519CA" w:rsidRPr="00C519CA" w:rsidRDefault="00C519CA" w:rsidP="00C519CA">
      <w:pPr>
        <w:spacing w:after="160"/>
        <w:ind w:left="360"/>
        <w:rPr>
          <w:rFonts w:eastAsia="Times New Roman"/>
          <w:b/>
          <w:bCs/>
        </w:rPr>
      </w:pPr>
      <w:r w:rsidRPr="00C519CA">
        <w:rPr>
          <w:rFonts w:eastAsia="Times New Roman"/>
          <w:b/>
          <w:bCs/>
        </w:rPr>
        <w:t>Inline Error Label</w:t>
      </w:r>
    </w:p>
    <w:p w14:paraId="53BE5D32" w14:textId="77777777" w:rsidR="00C519CA" w:rsidRPr="00C519CA" w:rsidRDefault="00C519CA">
      <w:pPr>
        <w:pStyle w:val="ListParagraph"/>
        <w:numPr>
          <w:ilvl w:val="0"/>
          <w:numId w:val="122"/>
        </w:numPr>
        <w:spacing w:after="160"/>
        <w:rPr>
          <w:rFonts w:eastAsia="Times New Roman"/>
        </w:rPr>
      </w:pPr>
      <w:r w:rsidRPr="00C519CA">
        <w:rPr>
          <w:rFonts w:eastAsia="Times New Roman"/>
        </w:rPr>
        <w:t>Appears only when validation fails</w:t>
      </w:r>
    </w:p>
    <w:p w14:paraId="490A3097" w14:textId="77777777" w:rsidR="00C519CA" w:rsidRPr="00C519CA" w:rsidRDefault="00C519CA">
      <w:pPr>
        <w:pStyle w:val="ListParagraph"/>
        <w:numPr>
          <w:ilvl w:val="0"/>
          <w:numId w:val="122"/>
        </w:numPr>
        <w:spacing w:after="160"/>
        <w:rPr>
          <w:rFonts w:eastAsia="Times New Roman"/>
        </w:rPr>
      </w:pPr>
      <w:r w:rsidRPr="00C519CA">
        <w:rPr>
          <w:rFonts w:eastAsia="Times New Roman"/>
        </w:rPr>
        <w:t>Uses global error banner pattern (UIS</w:t>
      </w:r>
      <w:r w:rsidRPr="00C519CA">
        <w:rPr>
          <w:rFonts w:eastAsia="Times New Roman"/>
        </w:rPr>
        <w:noBreakHyphen/>
        <w:t>ERR</w:t>
      </w:r>
      <w:r w:rsidRPr="00C519CA">
        <w:rPr>
          <w:rFonts w:eastAsia="Times New Roman"/>
        </w:rPr>
        <w:noBreakHyphen/>
        <w:t>01)</w:t>
      </w:r>
    </w:p>
    <w:p w14:paraId="26F6DA23" w14:textId="77777777" w:rsidR="00C519CA" w:rsidRPr="00C519CA" w:rsidRDefault="00C519CA" w:rsidP="00C519CA">
      <w:pPr>
        <w:spacing w:after="160"/>
        <w:ind w:left="360"/>
        <w:rPr>
          <w:rFonts w:eastAsia="Times New Roman"/>
          <w:b/>
          <w:bCs/>
        </w:rPr>
      </w:pPr>
      <w:r w:rsidRPr="00C519CA">
        <w:rPr>
          <w:rFonts w:eastAsia="Times New Roman"/>
          <w:b/>
          <w:bCs/>
        </w:rPr>
        <w:t>6.11.4.4 Interaction Rules &amp; Behaviors</w:t>
      </w:r>
    </w:p>
    <w:p w14:paraId="671B3CEA" w14:textId="77777777" w:rsidR="00C519CA" w:rsidRPr="00C519CA" w:rsidRDefault="00C519CA" w:rsidP="00C519CA">
      <w:pPr>
        <w:spacing w:after="160"/>
        <w:ind w:left="360"/>
        <w:rPr>
          <w:rFonts w:eastAsia="Times New Roman"/>
          <w:b/>
          <w:bCs/>
        </w:rPr>
      </w:pPr>
      <w:r w:rsidRPr="00C519CA">
        <w:rPr>
          <w:rFonts w:eastAsia="Times New Roman"/>
          <w:b/>
          <w:bCs/>
        </w:rPr>
        <w:t>Initial Load</w:t>
      </w:r>
    </w:p>
    <w:p w14:paraId="1AFCD2CC" w14:textId="77777777" w:rsidR="00C519CA" w:rsidRPr="00C519CA" w:rsidRDefault="00C519CA">
      <w:pPr>
        <w:pStyle w:val="ListParagraph"/>
        <w:numPr>
          <w:ilvl w:val="0"/>
          <w:numId w:val="121"/>
        </w:numPr>
        <w:spacing w:after="160"/>
        <w:rPr>
          <w:rFonts w:eastAsia="Times New Roman"/>
        </w:rPr>
      </w:pPr>
      <w:r w:rsidRPr="00C519CA">
        <w:rPr>
          <w:rFonts w:eastAsia="Times New Roman"/>
        </w:rPr>
        <w:t>Fetch workout structure (exercises + default sets)</w:t>
      </w:r>
    </w:p>
    <w:p w14:paraId="702FA443" w14:textId="77777777" w:rsidR="00C519CA" w:rsidRPr="00C519CA" w:rsidRDefault="00C519CA">
      <w:pPr>
        <w:pStyle w:val="ListParagraph"/>
        <w:numPr>
          <w:ilvl w:val="0"/>
          <w:numId w:val="121"/>
        </w:numPr>
        <w:spacing w:after="160"/>
        <w:rPr>
          <w:rFonts w:eastAsia="Times New Roman"/>
        </w:rPr>
      </w:pPr>
      <w:r w:rsidRPr="00C519CA">
        <w:rPr>
          <w:rFonts w:eastAsia="Times New Roman"/>
        </w:rPr>
        <w:t>Pre</w:t>
      </w:r>
      <w:r w:rsidRPr="00C519CA">
        <w:rPr>
          <w:rFonts w:eastAsia="Times New Roman"/>
        </w:rPr>
        <w:noBreakHyphen/>
        <w:t>populate set rows based on program definition</w:t>
      </w:r>
    </w:p>
    <w:p w14:paraId="6EBD9B78" w14:textId="77777777" w:rsidR="00C519CA" w:rsidRPr="00C519CA" w:rsidRDefault="00C519CA">
      <w:pPr>
        <w:pStyle w:val="ListParagraph"/>
        <w:numPr>
          <w:ilvl w:val="0"/>
          <w:numId w:val="121"/>
        </w:numPr>
        <w:spacing w:after="160"/>
        <w:rPr>
          <w:rFonts w:eastAsia="Times New Roman"/>
        </w:rPr>
      </w:pPr>
      <w:r w:rsidRPr="00C519CA">
        <w:rPr>
          <w:rFonts w:eastAsia="Times New Roman"/>
        </w:rPr>
        <w:t>Display skeleton loaders until data is returned</w:t>
      </w:r>
    </w:p>
    <w:p w14:paraId="7B02319E" w14:textId="77777777" w:rsidR="00C519CA" w:rsidRPr="00C519CA" w:rsidRDefault="00C519CA" w:rsidP="00C519CA">
      <w:pPr>
        <w:spacing w:after="160"/>
        <w:ind w:left="360"/>
        <w:rPr>
          <w:rFonts w:eastAsia="Times New Roman"/>
          <w:b/>
          <w:bCs/>
        </w:rPr>
      </w:pPr>
      <w:r w:rsidRPr="00C519CA">
        <w:rPr>
          <w:rFonts w:eastAsia="Times New Roman"/>
          <w:b/>
          <w:bCs/>
        </w:rPr>
        <w:t>Logging Sets</w:t>
      </w:r>
    </w:p>
    <w:p w14:paraId="1E367150" w14:textId="77777777" w:rsidR="00C519CA" w:rsidRPr="00C519CA" w:rsidRDefault="00C519CA">
      <w:pPr>
        <w:pStyle w:val="ListParagraph"/>
        <w:numPr>
          <w:ilvl w:val="0"/>
          <w:numId w:val="120"/>
        </w:numPr>
        <w:spacing w:after="160"/>
        <w:rPr>
          <w:rFonts w:eastAsia="Times New Roman"/>
        </w:rPr>
      </w:pPr>
      <w:r w:rsidRPr="00C519CA">
        <w:rPr>
          <w:rFonts w:eastAsia="Times New Roman"/>
        </w:rPr>
        <w:t>User enters reps, weight, duration, or RPE</w:t>
      </w:r>
    </w:p>
    <w:p w14:paraId="29A5C7BB" w14:textId="77777777" w:rsidR="00C519CA" w:rsidRPr="00C519CA" w:rsidRDefault="00C519CA">
      <w:pPr>
        <w:pStyle w:val="ListParagraph"/>
        <w:numPr>
          <w:ilvl w:val="0"/>
          <w:numId w:val="120"/>
        </w:numPr>
        <w:spacing w:after="160"/>
        <w:rPr>
          <w:rFonts w:eastAsia="Times New Roman"/>
        </w:rPr>
      </w:pPr>
      <w:r w:rsidRPr="00C519CA">
        <w:rPr>
          <w:rFonts w:eastAsia="Times New Roman"/>
        </w:rPr>
        <w:t>Validation occurs on blur and on submit</w:t>
      </w:r>
    </w:p>
    <w:p w14:paraId="57EC1737" w14:textId="77777777" w:rsidR="00C519CA" w:rsidRPr="00C519CA" w:rsidRDefault="00C519CA">
      <w:pPr>
        <w:pStyle w:val="ListParagraph"/>
        <w:numPr>
          <w:ilvl w:val="0"/>
          <w:numId w:val="120"/>
        </w:numPr>
        <w:spacing w:after="160"/>
        <w:rPr>
          <w:rFonts w:eastAsia="Times New Roman"/>
        </w:rPr>
      </w:pPr>
      <w:r w:rsidRPr="00C519CA">
        <w:rPr>
          <w:rFonts w:eastAsia="Times New Roman"/>
        </w:rPr>
        <w:lastRenderedPageBreak/>
        <w:t>Add Set adds a new row at the bottom</w:t>
      </w:r>
    </w:p>
    <w:p w14:paraId="1743815C" w14:textId="77777777" w:rsidR="00C519CA" w:rsidRPr="00C519CA" w:rsidRDefault="00C519CA" w:rsidP="00C519CA">
      <w:pPr>
        <w:spacing w:after="160"/>
        <w:ind w:left="360"/>
        <w:rPr>
          <w:rFonts w:eastAsia="Times New Roman"/>
          <w:b/>
          <w:bCs/>
        </w:rPr>
      </w:pPr>
      <w:r w:rsidRPr="00C519CA">
        <w:rPr>
          <w:rFonts w:eastAsia="Times New Roman"/>
          <w:b/>
          <w:bCs/>
        </w:rPr>
        <w:t>Save Behavior</w:t>
      </w:r>
    </w:p>
    <w:p w14:paraId="13C65AE0" w14:textId="77777777" w:rsidR="00C519CA" w:rsidRPr="00C519CA" w:rsidRDefault="00C519CA">
      <w:pPr>
        <w:pStyle w:val="ListParagraph"/>
        <w:numPr>
          <w:ilvl w:val="0"/>
          <w:numId w:val="119"/>
        </w:numPr>
        <w:spacing w:after="160"/>
        <w:rPr>
          <w:rFonts w:eastAsia="Times New Roman"/>
        </w:rPr>
      </w:pPr>
      <w:r w:rsidRPr="00C519CA">
        <w:rPr>
          <w:rFonts w:eastAsia="Times New Roman"/>
        </w:rPr>
        <w:t>Validate all fields</w:t>
      </w:r>
    </w:p>
    <w:p w14:paraId="3B98FC8C" w14:textId="77777777" w:rsidR="00C519CA" w:rsidRPr="00C519CA" w:rsidRDefault="00C519CA">
      <w:pPr>
        <w:pStyle w:val="ListParagraph"/>
        <w:numPr>
          <w:ilvl w:val="0"/>
          <w:numId w:val="119"/>
        </w:numPr>
        <w:spacing w:after="160"/>
        <w:rPr>
          <w:rFonts w:eastAsia="Times New Roman"/>
        </w:rPr>
      </w:pPr>
      <w:r w:rsidRPr="00C519CA">
        <w:rPr>
          <w:rFonts w:eastAsia="Times New Roman"/>
        </w:rPr>
        <w:t>Submit workout log</w:t>
      </w:r>
    </w:p>
    <w:p w14:paraId="771D5109" w14:textId="77777777" w:rsidR="00C519CA" w:rsidRPr="00C519CA" w:rsidRDefault="00C519CA">
      <w:pPr>
        <w:pStyle w:val="ListParagraph"/>
        <w:numPr>
          <w:ilvl w:val="0"/>
          <w:numId w:val="119"/>
        </w:numPr>
        <w:spacing w:after="160"/>
        <w:rPr>
          <w:rFonts w:eastAsia="Times New Roman"/>
        </w:rPr>
      </w:pPr>
      <w:r w:rsidRPr="00C519CA">
        <w:rPr>
          <w:rFonts w:eastAsia="Times New Roman"/>
        </w:rPr>
        <w:t xml:space="preserve">On success </w:t>
      </w:r>
      <w:r w:rsidRPr="00C519CA">
        <w:rPr>
          <w:rFonts w:ascii="Arial" w:eastAsia="Times New Roman" w:hAnsi="Arial" w:cs="Arial"/>
        </w:rPr>
        <w:t>→</w:t>
      </w:r>
    </w:p>
    <w:p w14:paraId="3ABABFBB" w14:textId="77777777" w:rsidR="00C519CA" w:rsidRPr="00C519CA" w:rsidRDefault="00C519CA">
      <w:pPr>
        <w:pStyle w:val="ListParagraph"/>
        <w:numPr>
          <w:ilvl w:val="1"/>
          <w:numId w:val="119"/>
        </w:numPr>
        <w:spacing w:after="160"/>
        <w:rPr>
          <w:rFonts w:eastAsia="Times New Roman"/>
        </w:rPr>
      </w:pPr>
      <w:r w:rsidRPr="00C519CA">
        <w:rPr>
          <w:rFonts w:eastAsia="Times New Roman"/>
        </w:rPr>
        <w:t>Show toast (“Workout logged”)</w:t>
      </w:r>
    </w:p>
    <w:p w14:paraId="295A2D58" w14:textId="77777777" w:rsidR="00C519CA" w:rsidRPr="00C519CA" w:rsidRDefault="00C519CA">
      <w:pPr>
        <w:pStyle w:val="ListParagraph"/>
        <w:numPr>
          <w:ilvl w:val="1"/>
          <w:numId w:val="119"/>
        </w:numPr>
        <w:spacing w:after="160"/>
        <w:rPr>
          <w:rFonts w:eastAsia="Times New Roman"/>
        </w:rPr>
      </w:pPr>
      <w:r w:rsidRPr="00C519CA">
        <w:rPr>
          <w:rFonts w:eastAsia="Times New Roman"/>
        </w:rPr>
        <w:t>Navigate to Dashboard or Recent Activity</w:t>
      </w:r>
    </w:p>
    <w:p w14:paraId="038A5C98" w14:textId="77777777" w:rsidR="00C519CA" w:rsidRPr="00C519CA" w:rsidRDefault="00C519CA" w:rsidP="00C519CA">
      <w:pPr>
        <w:spacing w:after="160"/>
        <w:ind w:left="360"/>
        <w:rPr>
          <w:rFonts w:eastAsia="Times New Roman"/>
          <w:b/>
          <w:bCs/>
        </w:rPr>
      </w:pPr>
      <w:r w:rsidRPr="00C519CA">
        <w:rPr>
          <w:rFonts w:eastAsia="Times New Roman"/>
          <w:b/>
          <w:bCs/>
        </w:rPr>
        <w:t>Cancel Behavior</w:t>
      </w:r>
    </w:p>
    <w:p w14:paraId="6E0EDB9A" w14:textId="77777777" w:rsidR="00C519CA" w:rsidRPr="00C519CA" w:rsidRDefault="00C519CA">
      <w:pPr>
        <w:pStyle w:val="ListParagraph"/>
        <w:numPr>
          <w:ilvl w:val="0"/>
          <w:numId w:val="118"/>
        </w:numPr>
        <w:spacing w:after="160"/>
        <w:rPr>
          <w:rFonts w:eastAsia="Times New Roman"/>
        </w:rPr>
      </w:pPr>
      <w:r w:rsidRPr="00C519CA">
        <w:rPr>
          <w:rFonts w:eastAsia="Times New Roman"/>
        </w:rPr>
        <w:t>Discard changes</w:t>
      </w:r>
    </w:p>
    <w:p w14:paraId="4B0B9F7A" w14:textId="77777777" w:rsidR="00C519CA" w:rsidRPr="00C519CA" w:rsidRDefault="00C519CA">
      <w:pPr>
        <w:pStyle w:val="ListParagraph"/>
        <w:numPr>
          <w:ilvl w:val="0"/>
          <w:numId w:val="118"/>
        </w:numPr>
        <w:spacing w:after="160"/>
        <w:rPr>
          <w:rFonts w:eastAsia="Times New Roman"/>
        </w:rPr>
      </w:pPr>
      <w:r w:rsidRPr="00C519CA">
        <w:rPr>
          <w:rFonts w:eastAsia="Times New Roman"/>
        </w:rPr>
        <w:t xml:space="preserve">Navigate back to </w:t>
      </w:r>
      <w:proofErr w:type="spellStart"/>
      <w:r w:rsidRPr="00C519CA">
        <w:rPr>
          <w:rFonts w:eastAsia="Times New Roman"/>
        </w:rPr>
        <w:t>Workout</w:t>
      </w:r>
      <w:proofErr w:type="spellEnd"/>
      <w:r w:rsidRPr="00C519CA">
        <w:rPr>
          <w:rFonts w:eastAsia="Times New Roman"/>
        </w:rPr>
        <w:t xml:space="preserve"> Detail (UIS</w:t>
      </w:r>
      <w:r w:rsidRPr="00C519CA">
        <w:rPr>
          <w:rFonts w:eastAsia="Times New Roman"/>
        </w:rPr>
        <w:noBreakHyphen/>
        <w:t>PROG</w:t>
      </w:r>
      <w:r w:rsidRPr="00C519CA">
        <w:rPr>
          <w:rFonts w:eastAsia="Times New Roman"/>
        </w:rPr>
        <w:noBreakHyphen/>
        <w:t>01)</w:t>
      </w:r>
    </w:p>
    <w:p w14:paraId="17F1E0F7" w14:textId="77777777" w:rsidR="00C519CA" w:rsidRPr="00C519CA" w:rsidRDefault="00C519CA" w:rsidP="00C519CA">
      <w:pPr>
        <w:spacing w:after="160"/>
        <w:ind w:left="360"/>
        <w:rPr>
          <w:rFonts w:eastAsia="Times New Roman"/>
          <w:b/>
          <w:bCs/>
        </w:rPr>
      </w:pPr>
      <w:r w:rsidRPr="00C519CA">
        <w:rPr>
          <w:rFonts w:eastAsia="Times New Roman"/>
          <w:b/>
          <w:bCs/>
        </w:rPr>
        <w:t>Error Handling</w:t>
      </w:r>
    </w:p>
    <w:p w14:paraId="35502ECF" w14:textId="77777777" w:rsidR="00C519CA" w:rsidRPr="00C519CA" w:rsidRDefault="00C519CA">
      <w:pPr>
        <w:pStyle w:val="ListParagraph"/>
        <w:numPr>
          <w:ilvl w:val="0"/>
          <w:numId w:val="117"/>
        </w:numPr>
        <w:spacing w:after="160"/>
        <w:rPr>
          <w:rFonts w:eastAsia="Times New Roman"/>
        </w:rPr>
      </w:pPr>
      <w:r w:rsidRPr="00C519CA">
        <w:rPr>
          <w:rFonts w:eastAsia="Times New Roman"/>
        </w:rPr>
        <w:t>Inline errors for invalid numeric inputs</w:t>
      </w:r>
    </w:p>
    <w:p w14:paraId="60209530" w14:textId="77777777" w:rsidR="00C519CA" w:rsidRPr="00C519CA" w:rsidRDefault="00C519CA">
      <w:pPr>
        <w:pStyle w:val="ListParagraph"/>
        <w:numPr>
          <w:ilvl w:val="0"/>
          <w:numId w:val="117"/>
        </w:numPr>
        <w:spacing w:after="160"/>
        <w:rPr>
          <w:rFonts w:eastAsia="Times New Roman"/>
        </w:rPr>
      </w:pPr>
      <w:r w:rsidRPr="00C519CA">
        <w:rPr>
          <w:rFonts w:eastAsia="Times New Roman"/>
        </w:rPr>
        <w:t>Global error banner for save failures</w:t>
      </w:r>
    </w:p>
    <w:p w14:paraId="5D08320B" w14:textId="77777777" w:rsidR="00C519CA" w:rsidRPr="00C519CA" w:rsidRDefault="00C519CA" w:rsidP="00C519CA">
      <w:pPr>
        <w:spacing w:after="160"/>
        <w:ind w:left="360"/>
        <w:rPr>
          <w:rFonts w:eastAsia="Times New Roman"/>
          <w:b/>
          <w:bCs/>
        </w:rPr>
      </w:pPr>
      <w:r w:rsidRPr="00C519CA">
        <w:rPr>
          <w:rFonts w:eastAsia="Times New Roman"/>
          <w:b/>
          <w:bCs/>
        </w:rPr>
        <w:t>6.11.4.5 Accessibility Requirements</w:t>
      </w:r>
    </w:p>
    <w:p w14:paraId="1E74C782" w14:textId="77777777" w:rsidR="00C519CA" w:rsidRPr="00C519CA" w:rsidRDefault="00C519CA">
      <w:pPr>
        <w:pStyle w:val="ListParagraph"/>
        <w:numPr>
          <w:ilvl w:val="0"/>
          <w:numId w:val="116"/>
        </w:numPr>
        <w:spacing w:after="160"/>
        <w:rPr>
          <w:rFonts w:eastAsia="Times New Roman"/>
        </w:rPr>
      </w:pPr>
      <w:r w:rsidRPr="00C519CA">
        <w:rPr>
          <w:rFonts w:eastAsia="Times New Roman"/>
        </w:rPr>
        <w:t>All form fields keyboard</w:t>
      </w:r>
      <w:r w:rsidRPr="00C519CA">
        <w:rPr>
          <w:rFonts w:eastAsia="Times New Roman"/>
        </w:rPr>
        <w:noBreakHyphen/>
        <w:t>navigable</w:t>
      </w:r>
    </w:p>
    <w:p w14:paraId="01169535" w14:textId="77777777" w:rsidR="00C519CA" w:rsidRPr="00C519CA" w:rsidRDefault="00C519CA">
      <w:pPr>
        <w:pStyle w:val="ListParagraph"/>
        <w:numPr>
          <w:ilvl w:val="0"/>
          <w:numId w:val="116"/>
        </w:numPr>
        <w:spacing w:after="160"/>
        <w:rPr>
          <w:rFonts w:eastAsia="Times New Roman"/>
        </w:rPr>
      </w:pPr>
      <w:r w:rsidRPr="00C519CA">
        <w:rPr>
          <w:rFonts w:eastAsia="Times New Roman"/>
        </w:rPr>
        <w:t>Labels programmatically associated with inputs</w:t>
      </w:r>
    </w:p>
    <w:p w14:paraId="5A66B099" w14:textId="77777777" w:rsidR="00C519CA" w:rsidRPr="00C519CA" w:rsidRDefault="00C519CA">
      <w:pPr>
        <w:pStyle w:val="ListParagraph"/>
        <w:numPr>
          <w:ilvl w:val="0"/>
          <w:numId w:val="116"/>
        </w:numPr>
        <w:spacing w:after="160"/>
        <w:rPr>
          <w:rFonts w:eastAsia="Times New Roman"/>
        </w:rPr>
      </w:pPr>
      <w:r w:rsidRPr="00C519CA">
        <w:rPr>
          <w:rFonts w:eastAsia="Times New Roman"/>
        </w:rPr>
        <w:t>Inline errors announced via ARIA live region</w:t>
      </w:r>
    </w:p>
    <w:p w14:paraId="3091CD14" w14:textId="77777777" w:rsidR="00C519CA" w:rsidRPr="00C519CA" w:rsidRDefault="00C519CA">
      <w:pPr>
        <w:pStyle w:val="ListParagraph"/>
        <w:numPr>
          <w:ilvl w:val="0"/>
          <w:numId w:val="116"/>
        </w:numPr>
        <w:spacing w:after="160"/>
        <w:rPr>
          <w:rFonts w:eastAsia="Times New Roman"/>
        </w:rPr>
      </w:pPr>
      <w:r w:rsidRPr="00C519CA">
        <w:rPr>
          <w:rFonts w:eastAsia="Times New Roman"/>
        </w:rPr>
        <w:t>Add Set button must have descriptive ARIA label</w:t>
      </w:r>
    </w:p>
    <w:p w14:paraId="647541FE" w14:textId="77777777" w:rsidR="00C519CA" w:rsidRPr="00C519CA" w:rsidRDefault="00C519CA">
      <w:pPr>
        <w:pStyle w:val="ListParagraph"/>
        <w:numPr>
          <w:ilvl w:val="0"/>
          <w:numId w:val="116"/>
        </w:numPr>
        <w:spacing w:after="160"/>
        <w:rPr>
          <w:rFonts w:eastAsia="Times New Roman"/>
        </w:rPr>
      </w:pPr>
      <w:r w:rsidRPr="00C519CA">
        <w:rPr>
          <w:rFonts w:eastAsia="Times New Roman"/>
        </w:rPr>
        <w:t>Minimum tap targets (44–48px)</w:t>
      </w:r>
    </w:p>
    <w:p w14:paraId="0171A34A" w14:textId="77777777" w:rsidR="00C519CA" w:rsidRPr="00C519CA" w:rsidRDefault="00C519CA">
      <w:pPr>
        <w:pStyle w:val="ListParagraph"/>
        <w:numPr>
          <w:ilvl w:val="0"/>
          <w:numId w:val="116"/>
        </w:numPr>
        <w:spacing w:after="160"/>
        <w:rPr>
          <w:rFonts w:eastAsia="Times New Roman"/>
        </w:rPr>
      </w:pPr>
      <w:r w:rsidRPr="00C519CA">
        <w:rPr>
          <w:rFonts w:eastAsia="Times New Roman"/>
        </w:rPr>
        <w:t>Screen reader announces: “Log Workout screen” on load</w:t>
      </w:r>
    </w:p>
    <w:p w14:paraId="0B1E1B01" w14:textId="2CA9584D" w:rsidR="008420AC" w:rsidRDefault="00C044A6" w:rsidP="00344BC0">
      <w:pPr>
        <w:spacing w:after="160"/>
        <w:ind w:left="360"/>
        <w:rPr>
          <w:rFonts w:ascii="Eras Demi ITC" w:eastAsia="Times New Roman" w:hAnsi="Eras Demi ITC"/>
        </w:rPr>
      </w:pPr>
      <w:r>
        <w:rPr>
          <w:rFonts w:eastAsia="Times New Roman"/>
        </w:rPr>
        <w:br/>
      </w:r>
      <w:r w:rsidR="00344BC0">
        <w:rPr>
          <w:rFonts w:ascii="Eras Demi ITC" w:eastAsia="Times New Roman" w:hAnsi="Eras Demi ITC"/>
        </w:rPr>
        <w:t>6</w:t>
      </w:r>
      <w:r w:rsidRPr="00CB5BCA">
        <w:rPr>
          <w:rFonts w:ascii="Eras Demi ITC" w:eastAsia="Times New Roman" w:hAnsi="Eras Demi ITC"/>
        </w:rPr>
        <w:t>.</w:t>
      </w:r>
      <w:r w:rsidR="00464F4E">
        <w:rPr>
          <w:rFonts w:ascii="Eras Demi ITC" w:eastAsia="Times New Roman" w:hAnsi="Eras Demi ITC"/>
        </w:rPr>
        <w:t>11</w:t>
      </w:r>
      <w:r w:rsidRPr="00CB5BCA">
        <w:rPr>
          <w:rFonts w:ascii="Eras Demi ITC" w:eastAsia="Times New Roman" w:hAnsi="Eras Demi ITC"/>
        </w:rPr>
        <w:t>.2 Related Requirements</w:t>
      </w:r>
      <w:r>
        <w:rPr>
          <w:rFonts w:ascii="Eras Demi ITC" w:eastAsia="Times New Roman" w:hAnsi="Eras Demi ITC"/>
        </w:rPr>
        <w:br/>
      </w:r>
      <w:r w:rsidR="00BC1BF0" w:rsidRPr="00BC1BF0">
        <w:t>BR</w:t>
      </w:r>
      <w:r w:rsidR="00BC1BF0" w:rsidRPr="00BC1BF0">
        <w:noBreakHyphen/>
        <w:t>LW</w:t>
      </w:r>
      <w:r w:rsidR="00BC1BF0" w:rsidRPr="00BC1BF0">
        <w:noBreakHyphen/>
        <w:t>01 through BR</w:t>
      </w:r>
      <w:r w:rsidR="00BC1BF0" w:rsidRPr="00BC1BF0">
        <w:noBreakHyphen/>
        <w:t>LW</w:t>
      </w:r>
      <w:r w:rsidR="00BC1BF0" w:rsidRPr="00BC1BF0">
        <w:noBreakHyphen/>
        <w:t>15 BR</w:t>
      </w:r>
      <w:r w:rsidR="00BC1BF0" w:rsidRPr="00BC1BF0">
        <w:noBreakHyphen/>
        <w:t>DASH</w:t>
      </w:r>
      <w:r w:rsidR="00BC1BF0" w:rsidRPr="00BC1BF0">
        <w:noBreakHyphen/>
        <w:t>xx (Recent Activity integration) FS</w:t>
      </w:r>
      <w:r w:rsidR="00BC1BF0" w:rsidRPr="00BC1BF0">
        <w:noBreakHyphen/>
        <w:t>LW</w:t>
      </w:r>
      <w:r w:rsidR="00BC1BF0" w:rsidRPr="00BC1BF0">
        <w:noBreakHyphen/>
        <w:t>xx (Workout logging functional rules)</w:t>
      </w:r>
    </w:p>
    <w:p w14:paraId="7F465B69" w14:textId="05F05A24" w:rsidR="008F76B2" w:rsidRDefault="00F54109" w:rsidP="00F54109">
      <w:pPr>
        <w:spacing w:after="160"/>
      </w:pPr>
      <w:r>
        <w:rPr>
          <w:rFonts w:ascii="Eras Demi ITC" w:eastAsia="Times New Roman" w:hAnsi="Eras Demi ITC"/>
        </w:rPr>
        <w:t xml:space="preserve">      </w:t>
      </w:r>
      <w:r w:rsidR="00A47131">
        <w:rPr>
          <w:rFonts w:ascii="Eras Demi ITC" w:eastAsia="Times New Roman" w:hAnsi="Eras Demi ITC"/>
        </w:rPr>
        <w:br/>
      </w:r>
      <w:r w:rsidR="0019160C">
        <w:rPr>
          <w:rFonts w:ascii="Eras Demi ITC" w:eastAsia="Times New Roman" w:hAnsi="Eras Demi ITC"/>
        </w:rPr>
        <w:t>6</w:t>
      </w:r>
      <w:r w:rsidR="0019160C" w:rsidRPr="00CB5BCA">
        <w:rPr>
          <w:rFonts w:ascii="Eras Demi ITC" w:eastAsia="Times New Roman" w:hAnsi="Eras Demi ITC"/>
        </w:rPr>
        <w:t>.</w:t>
      </w:r>
      <w:r w:rsidR="00464F4E">
        <w:rPr>
          <w:rFonts w:ascii="Eras Demi ITC" w:eastAsia="Times New Roman" w:hAnsi="Eras Demi ITC"/>
        </w:rPr>
        <w:t>11</w:t>
      </w:r>
      <w:r w:rsidR="0019160C" w:rsidRPr="00CB5BCA">
        <w:rPr>
          <w:rFonts w:ascii="Eras Demi ITC" w:eastAsia="Times New Roman" w:hAnsi="Eras Demi ITC"/>
        </w:rPr>
        <w:t>.</w:t>
      </w:r>
      <w:r w:rsidR="0019160C">
        <w:rPr>
          <w:rFonts w:ascii="Eras Demi ITC" w:eastAsia="Times New Roman" w:hAnsi="Eras Demi ITC"/>
        </w:rPr>
        <w:t>3 Wire Frame Reference</w:t>
      </w:r>
      <w:r w:rsidR="0019160C">
        <w:rPr>
          <w:rFonts w:ascii="Eras Demi ITC" w:eastAsia="Times New Roman" w:hAnsi="Eras Demi ITC"/>
        </w:rPr>
        <w:br/>
      </w:r>
      <w:r>
        <w:t xml:space="preserve">      </w:t>
      </w:r>
      <w:r w:rsidR="00227620">
        <w:t>UIS-</w:t>
      </w:r>
      <w:r w:rsidR="0019160C">
        <w:t>WP-01</w:t>
      </w:r>
    </w:p>
    <w:p w14:paraId="191786BD" w14:textId="551C0BD5" w:rsidR="008F76B2" w:rsidRDefault="00344BC0" w:rsidP="008F76B2">
      <w:pPr>
        <w:spacing w:after="160"/>
        <w:rPr>
          <w:rFonts w:ascii="Eras Demi ITC" w:eastAsia="Times New Roman" w:hAnsi="Eras Demi ITC"/>
        </w:rPr>
      </w:pPr>
      <w:r>
        <w:rPr>
          <w:rFonts w:ascii="Eras Demi ITC" w:eastAsia="Times New Roman" w:hAnsi="Eras Demi ITC"/>
        </w:rPr>
        <w:t>6</w:t>
      </w:r>
      <w:r w:rsidR="00C044A6" w:rsidRPr="00CB5BCA">
        <w:rPr>
          <w:rFonts w:ascii="Eras Demi ITC" w:eastAsia="Times New Roman" w:hAnsi="Eras Demi ITC"/>
        </w:rPr>
        <w:t>.</w:t>
      </w:r>
      <w:r w:rsidR="00464F4E">
        <w:rPr>
          <w:rFonts w:ascii="Eras Demi ITC" w:eastAsia="Times New Roman" w:hAnsi="Eras Demi ITC"/>
        </w:rPr>
        <w:t>11</w:t>
      </w:r>
      <w:r w:rsidR="00C044A6" w:rsidRPr="00CB5BCA">
        <w:rPr>
          <w:rFonts w:ascii="Eras Demi ITC" w:eastAsia="Times New Roman" w:hAnsi="Eras Demi ITC"/>
        </w:rPr>
        <w:t>.</w:t>
      </w:r>
      <w:r w:rsidR="00DB1E47">
        <w:rPr>
          <w:rFonts w:ascii="Eras Demi ITC" w:eastAsia="Times New Roman" w:hAnsi="Eras Demi ITC"/>
        </w:rPr>
        <w:t>4</w:t>
      </w:r>
      <w:r w:rsidR="00C044A6">
        <w:rPr>
          <w:rFonts w:ascii="Eras Demi ITC" w:eastAsia="Times New Roman" w:hAnsi="Eras Demi ITC"/>
        </w:rPr>
        <w:t xml:space="preserve"> User Interface Design</w:t>
      </w:r>
    </w:p>
    <w:p w14:paraId="3235C726" w14:textId="2552A6DD" w:rsidR="00C044A6" w:rsidRPr="008F5E9B" w:rsidRDefault="00344BC0" w:rsidP="008F76B2">
      <w:pPr>
        <w:spacing w:after="160"/>
        <w:ind w:left="720"/>
      </w:pPr>
      <w:r>
        <w:rPr>
          <w:rFonts w:ascii="Eras Demi ITC" w:eastAsia="Times New Roman" w:hAnsi="Eras Demi ITC"/>
        </w:rPr>
        <w:t>6</w:t>
      </w:r>
      <w:r w:rsidR="00C044A6" w:rsidRPr="00CB5BCA">
        <w:rPr>
          <w:rFonts w:ascii="Eras Demi ITC" w:eastAsia="Times New Roman" w:hAnsi="Eras Demi ITC"/>
        </w:rPr>
        <w:t>.</w:t>
      </w:r>
      <w:r w:rsidR="00464F4E">
        <w:rPr>
          <w:rFonts w:ascii="Eras Demi ITC" w:eastAsia="Times New Roman" w:hAnsi="Eras Demi ITC"/>
        </w:rPr>
        <w:t>11</w:t>
      </w:r>
      <w:r w:rsidR="00C044A6" w:rsidRPr="00CB5BCA">
        <w:rPr>
          <w:rFonts w:ascii="Eras Demi ITC" w:eastAsia="Times New Roman" w:hAnsi="Eras Demi ITC"/>
        </w:rPr>
        <w:t>.</w:t>
      </w:r>
      <w:r w:rsidR="00DB1E47">
        <w:rPr>
          <w:rFonts w:ascii="Eras Demi ITC" w:eastAsia="Times New Roman" w:hAnsi="Eras Demi ITC"/>
        </w:rPr>
        <w:t>4</w:t>
      </w:r>
      <w:r w:rsidR="00C044A6">
        <w:rPr>
          <w:rFonts w:ascii="Eras Demi ITC" w:eastAsia="Times New Roman" w:hAnsi="Eras Demi ITC"/>
        </w:rPr>
        <w:t>.1</w:t>
      </w:r>
      <w:r w:rsidR="00C044A6" w:rsidRPr="00CB5BCA">
        <w:rPr>
          <w:rFonts w:ascii="Eras Demi ITC" w:eastAsia="Times New Roman" w:hAnsi="Eras Demi ITC"/>
        </w:rPr>
        <w:t xml:space="preserve"> </w:t>
      </w:r>
      <w:r w:rsidR="008F1748">
        <w:rPr>
          <w:rFonts w:ascii="Eras Demi ITC" w:eastAsia="Times New Roman" w:hAnsi="Eras Demi ITC"/>
        </w:rPr>
        <w:t>Log Workout</w:t>
      </w:r>
    </w:p>
    <w:p w14:paraId="47BCEB3D" w14:textId="3B0E64A5" w:rsidR="00C044A6" w:rsidRDefault="00DC199D" w:rsidP="00C044A6">
      <w:pPr>
        <w:rPr>
          <w:rFonts w:eastAsia="Times New Roman"/>
        </w:rPr>
      </w:pPr>
      <w:r w:rsidRPr="00DC199D">
        <w:rPr>
          <w:rFonts w:eastAsia="Times New Roman"/>
          <w:noProof/>
        </w:rPr>
        <w:lastRenderedPageBreak/>
        <w:drawing>
          <wp:anchor distT="0" distB="0" distL="114300" distR="114300" simplePos="0" relativeHeight="251696128" behindDoc="1" locked="0" layoutInCell="1" allowOverlap="1" wp14:anchorId="4EACCBBC" wp14:editId="681EFE27">
            <wp:simplePos x="0" y="0"/>
            <wp:positionH relativeFrom="column">
              <wp:posOffset>1337</wp:posOffset>
            </wp:positionH>
            <wp:positionV relativeFrom="paragraph">
              <wp:posOffset>-1069</wp:posOffset>
            </wp:positionV>
            <wp:extent cx="2258568" cy="3319272"/>
            <wp:effectExtent l="0" t="0" r="8890" b="0"/>
            <wp:wrapTight wrapText="bothSides">
              <wp:wrapPolygon edited="0">
                <wp:start x="0" y="0"/>
                <wp:lineTo x="0" y="21447"/>
                <wp:lineTo x="21503" y="21447"/>
                <wp:lineTo x="21503" y="0"/>
                <wp:lineTo x="0" y="0"/>
              </wp:wrapPolygon>
            </wp:wrapTight>
            <wp:docPr id="22433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3533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58568" cy="3319272"/>
                    </a:xfrm>
                    <a:prstGeom prst="rect">
                      <a:avLst/>
                    </a:prstGeom>
                  </pic:spPr>
                </pic:pic>
              </a:graphicData>
            </a:graphic>
            <wp14:sizeRelH relativeFrom="page">
              <wp14:pctWidth>0</wp14:pctWidth>
            </wp14:sizeRelH>
            <wp14:sizeRelV relativeFrom="page">
              <wp14:pctHeight>0</wp14:pctHeight>
            </wp14:sizeRelV>
          </wp:anchor>
        </w:drawing>
      </w:r>
    </w:p>
    <w:p w14:paraId="359959DA" w14:textId="2B0FA8BD" w:rsidR="00C044A6" w:rsidRDefault="00C044A6" w:rsidP="00C044A6">
      <w:pPr>
        <w:rPr>
          <w:rFonts w:eastAsia="Times New Roman"/>
        </w:rPr>
      </w:pPr>
    </w:p>
    <w:p w14:paraId="5718E01A" w14:textId="3A343C36" w:rsidR="00C044A6" w:rsidRDefault="00C044A6" w:rsidP="00C044A6">
      <w:pPr>
        <w:rPr>
          <w:rFonts w:eastAsia="Times New Roman"/>
        </w:rPr>
      </w:pPr>
    </w:p>
    <w:p w14:paraId="7F754317" w14:textId="77777777" w:rsidR="008F5E9B" w:rsidRDefault="008F5E9B" w:rsidP="003F0B64"/>
    <w:p w14:paraId="02F86207" w14:textId="019B1526" w:rsidR="00DC199D" w:rsidRDefault="00DC199D" w:rsidP="003F0B64"/>
    <w:p w14:paraId="4D24C0E7" w14:textId="77777777" w:rsidR="00DC199D" w:rsidRDefault="00DC199D" w:rsidP="003F0B64"/>
    <w:p w14:paraId="7D33A20C" w14:textId="40DBE472" w:rsidR="00DC199D" w:rsidRDefault="00DC199D" w:rsidP="003F0B64"/>
    <w:p w14:paraId="6AE36029" w14:textId="03C18EC0" w:rsidR="00DC199D" w:rsidRDefault="00DC199D" w:rsidP="003F0B64"/>
    <w:p w14:paraId="2F20AD7D" w14:textId="246D6100" w:rsidR="00DC199D" w:rsidRDefault="00DC199D" w:rsidP="003F0B64"/>
    <w:p w14:paraId="567C1C89" w14:textId="4317A192" w:rsidR="00DC199D" w:rsidRDefault="00DC199D" w:rsidP="003F0B64"/>
    <w:p w14:paraId="17F6C966" w14:textId="3237E409" w:rsidR="00DC199D" w:rsidRDefault="000B5B4C" w:rsidP="003F0B64">
      <w:r w:rsidRPr="00166406">
        <w:rPr>
          <w:rStyle w:val="Heading3Char"/>
          <w:noProof/>
        </w:rPr>
        <w:drawing>
          <wp:anchor distT="0" distB="0" distL="114300" distR="114300" simplePos="0" relativeHeight="251715584" behindDoc="0" locked="0" layoutInCell="1" allowOverlap="1" wp14:anchorId="3F9E9B3D" wp14:editId="132ED310">
            <wp:simplePos x="0" y="0"/>
            <wp:positionH relativeFrom="column">
              <wp:posOffset>342397</wp:posOffset>
            </wp:positionH>
            <wp:positionV relativeFrom="paragraph">
              <wp:posOffset>244969</wp:posOffset>
            </wp:positionV>
            <wp:extent cx="1554480" cy="182880"/>
            <wp:effectExtent l="0" t="0" r="7620" b="7620"/>
            <wp:wrapNone/>
            <wp:docPr id="57602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185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54480" cy="182880"/>
                    </a:xfrm>
                    <a:prstGeom prst="rect">
                      <a:avLst/>
                    </a:prstGeom>
                  </pic:spPr>
                </pic:pic>
              </a:graphicData>
            </a:graphic>
            <wp14:sizeRelH relativeFrom="page">
              <wp14:pctWidth>0</wp14:pctWidth>
            </wp14:sizeRelH>
            <wp14:sizeRelV relativeFrom="page">
              <wp14:pctHeight>0</wp14:pctHeight>
            </wp14:sizeRelV>
          </wp:anchor>
        </w:drawing>
      </w:r>
    </w:p>
    <w:p w14:paraId="5A29A46A" w14:textId="6DC10AA4" w:rsidR="00DC199D" w:rsidRDefault="00DC199D" w:rsidP="00044D19"/>
    <w:p w14:paraId="4CBCC2D5" w14:textId="77777777" w:rsidR="00044D19" w:rsidRDefault="00044D19" w:rsidP="00044D19"/>
    <w:p w14:paraId="793316F1" w14:textId="77777777" w:rsidR="00044D19" w:rsidRDefault="00044D19" w:rsidP="00044D19"/>
    <w:p w14:paraId="1236468E" w14:textId="77777777" w:rsidR="00044D19" w:rsidRDefault="00044D19" w:rsidP="00044D19"/>
    <w:p w14:paraId="1BC8E768" w14:textId="77777777" w:rsidR="00044D19" w:rsidRDefault="00044D19" w:rsidP="003F0B64"/>
    <w:p w14:paraId="2E7A4A0D" w14:textId="3BCB91C1" w:rsidR="008F1748" w:rsidRPr="00411527" w:rsidRDefault="00344BC0" w:rsidP="00DC199D">
      <w:pPr>
        <w:pStyle w:val="Heading3"/>
        <w:rPr>
          <w:rFonts w:eastAsia="Times New Roman"/>
        </w:rPr>
      </w:pPr>
      <w:bookmarkStart w:id="199" w:name="_Toc228800626"/>
      <w:r>
        <w:rPr>
          <w:rFonts w:eastAsia="Times New Roman"/>
        </w:rPr>
        <w:t>6</w:t>
      </w:r>
      <w:r w:rsidR="008F1748" w:rsidRPr="00411527">
        <w:rPr>
          <w:rFonts w:eastAsia="Times New Roman"/>
        </w:rPr>
        <w:t>.</w:t>
      </w:r>
      <w:r w:rsidR="00464F4E">
        <w:rPr>
          <w:rFonts w:eastAsia="Times New Roman"/>
        </w:rPr>
        <w:t>12</w:t>
      </w:r>
      <w:r w:rsidR="008F1748" w:rsidRPr="00411527">
        <w:rPr>
          <w:rFonts w:eastAsia="Times New Roman"/>
        </w:rPr>
        <w:t xml:space="preserve"> </w:t>
      </w:r>
      <w:r w:rsidR="00C840DD">
        <w:rPr>
          <w:rFonts w:eastAsia="Times New Roman"/>
        </w:rPr>
        <w:t>UIS</w:t>
      </w:r>
      <w:r w:rsidR="008F1748">
        <w:rPr>
          <w:rFonts w:eastAsia="Times New Roman"/>
        </w:rPr>
        <w:t>-</w:t>
      </w:r>
      <w:r w:rsidR="00ED0F8F">
        <w:rPr>
          <w:rFonts w:eastAsia="Times New Roman"/>
        </w:rPr>
        <w:t>HELP-01</w:t>
      </w:r>
      <w:r w:rsidR="008F1748">
        <w:rPr>
          <w:rFonts w:eastAsia="Times New Roman"/>
        </w:rPr>
        <w:t xml:space="preserve"> Help</w:t>
      </w:r>
      <w:bookmarkEnd w:id="199"/>
    </w:p>
    <w:p w14:paraId="24778EA5" w14:textId="69422F82" w:rsidR="008F1748" w:rsidRPr="00411527" w:rsidRDefault="00344BC0" w:rsidP="008F1748">
      <w:pPr>
        <w:spacing w:after="160"/>
        <w:ind w:left="360"/>
        <w:rPr>
          <w:rFonts w:ascii="Eras Demi ITC" w:eastAsia="Times New Roman" w:hAnsi="Eras Demi ITC"/>
        </w:rPr>
      </w:pPr>
      <w:r>
        <w:rPr>
          <w:rFonts w:ascii="Eras Demi ITC" w:eastAsia="Times New Roman" w:hAnsi="Eras Demi ITC"/>
        </w:rPr>
        <w:t>6</w:t>
      </w:r>
      <w:r w:rsidR="008F1748" w:rsidRPr="00411527">
        <w:rPr>
          <w:rFonts w:ascii="Eras Demi ITC" w:eastAsia="Times New Roman" w:hAnsi="Eras Demi ITC"/>
        </w:rPr>
        <w:t>.</w:t>
      </w:r>
      <w:r w:rsidR="00464F4E">
        <w:rPr>
          <w:rFonts w:ascii="Eras Demi ITC" w:eastAsia="Times New Roman" w:hAnsi="Eras Demi ITC"/>
        </w:rPr>
        <w:t>12</w:t>
      </w:r>
      <w:r w:rsidR="008F1748" w:rsidRPr="00411527">
        <w:rPr>
          <w:rFonts w:ascii="Eras Demi ITC" w:eastAsia="Times New Roman" w:hAnsi="Eras Demi ITC"/>
        </w:rPr>
        <w:t>.1 Purpose</w:t>
      </w:r>
    </w:p>
    <w:p w14:paraId="19A81314" w14:textId="2EC9988E" w:rsidR="008F1748" w:rsidRDefault="008F1748" w:rsidP="008F1748">
      <w:pPr>
        <w:spacing w:after="160"/>
        <w:ind w:left="360"/>
        <w:rPr>
          <w:rFonts w:eastAsia="Times New Roman"/>
        </w:rPr>
      </w:pPr>
      <w:r>
        <w:rPr>
          <w:rFonts w:eastAsia="Times New Roman"/>
        </w:rPr>
        <w:t>The main application page to provide help to the user</w:t>
      </w:r>
      <w:r w:rsidR="00A649BD">
        <w:rPr>
          <w:rFonts w:eastAsia="Times New Roman"/>
        </w:rPr>
        <w:t>.</w:t>
      </w:r>
      <w:r>
        <w:rPr>
          <w:rFonts w:eastAsia="Times New Roman"/>
        </w:rPr>
        <w:t xml:space="preserve"> </w:t>
      </w:r>
    </w:p>
    <w:p w14:paraId="36E6F4C0" w14:textId="77777777" w:rsidR="00264E44" w:rsidRPr="00264E44" w:rsidRDefault="00264E44" w:rsidP="00264E44">
      <w:pPr>
        <w:spacing w:after="160"/>
        <w:ind w:left="360"/>
        <w:rPr>
          <w:rFonts w:eastAsia="Times New Roman"/>
          <w:b/>
          <w:bCs/>
        </w:rPr>
      </w:pPr>
      <w:r w:rsidRPr="00264E44">
        <w:rPr>
          <w:rFonts w:eastAsia="Times New Roman"/>
          <w:b/>
          <w:bCs/>
        </w:rPr>
        <w:t>6.12.4 Screen Layout — Help</w:t>
      </w:r>
    </w:p>
    <w:p w14:paraId="554832F4" w14:textId="77777777" w:rsidR="00264E44" w:rsidRPr="00264E44" w:rsidRDefault="00264E44" w:rsidP="00264E44">
      <w:pPr>
        <w:spacing w:after="160"/>
        <w:ind w:left="360"/>
        <w:rPr>
          <w:rFonts w:eastAsia="Times New Roman"/>
          <w:b/>
          <w:bCs/>
        </w:rPr>
      </w:pPr>
      <w:r w:rsidRPr="00264E44">
        <w:rPr>
          <w:rFonts w:eastAsia="Times New Roman"/>
          <w:b/>
          <w:bCs/>
        </w:rPr>
        <w:t>6.12.4.1 Layout Structure</w:t>
      </w:r>
    </w:p>
    <w:p w14:paraId="4DD7A63D" w14:textId="77777777" w:rsidR="00264E44" w:rsidRPr="00264E44" w:rsidRDefault="00264E44" w:rsidP="00264E44">
      <w:pPr>
        <w:spacing w:after="160"/>
        <w:ind w:left="360"/>
        <w:rPr>
          <w:rFonts w:eastAsia="Times New Roman"/>
          <w:b/>
          <w:bCs/>
        </w:rPr>
      </w:pPr>
      <w:r w:rsidRPr="00264E44">
        <w:rPr>
          <w:rFonts w:eastAsia="Times New Roman"/>
          <w:b/>
          <w:bCs/>
        </w:rPr>
        <w:t>Header</w:t>
      </w:r>
    </w:p>
    <w:p w14:paraId="651145B4" w14:textId="77777777" w:rsidR="00264E44" w:rsidRPr="00264E44" w:rsidRDefault="00264E44">
      <w:pPr>
        <w:pStyle w:val="ListParagraph"/>
        <w:numPr>
          <w:ilvl w:val="0"/>
          <w:numId w:val="141"/>
        </w:numPr>
        <w:spacing w:after="160"/>
        <w:rPr>
          <w:rFonts w:eastAsia="Times New Roman"/>
        </w:rPr>
      </w:pPr>
      <w:r w:rsidRPr="00264E44">
        <w:rPr>
          <w:rFonts w:eastAsia="Times New Roman"/>
        </w:rPr>
        <w:t>Standard authenticated header containing:</w:t>
      </w:r>
    </w:p>
    <w:p w14:paraId="62ABF889" w14:textId="77777777" w:rsidR="00264E44" w:rsidRPr="00264E44" w:rsidRDefault="00264E44">
      <w:pPr>
        <w:pStyle w:val="ListParagraph"/>
        <w:numPr>
          <w:ilvl w:val="1"/>
          <w:numId w:val="141"/>
        </w:numPr>
        <w:spacing w:after="160"/>
        <w:rPr>
          <w:rFonts w:eastAsia="Times New Roman"/>
        </w:rPr>
      </w:pPr>
      <w:r w:rsidRPr="00264E44">
        <w:rPr>
          <w:rFonts w:eastAsia="Times New Roman"/>
          <w:b/>
          <w:bCs/>
        </w:rPr>
        <w:t>NeuByte Logo</w:t>
      </w:r>
      <w:r w:rsidRPr="00264E44">
        <w:rPr>
          <w:rFonts w:eastAsia="Times New Roman"/>
        </w:rPr>
        <w:t xml:space="preserve"> (left)</w:t>
      </w:r>
    </w:p>
    <w:p w14:paraId="7A6A7A0E" w14:textId="77777777" w:rsidR="00264E44" w:rsidRPr="00264E44" w:rsidRDefault="00264E44">
      <w:pPr>
        <w:pStyle w:val="ListParagraph"/>
        <w:numPr>
          <w:ilvl w:val="1"/>
          <w:numId w:val="141"/>
        </w:numPr>
        <w:spacing w:after="160"/>
        <w:rPr>
          <w:rFonts w:eastAsia="Times New Roman"/>
        </w:rPr>
      </w:pPr>
      <w:r w:rsidRPr="00264E44">
        <w:rPr>
          <w:rFonts w:eastAsia="Times New Roman"/>
          <w:b/>
          <w:bCs/>
        </w:rPr>
        <w:t>Notification Icon</w:t>
      </w:r>
      <w:r w:rsidRPr="00264E44">
        <w:rPr>
          <w:rFonts w:eastAsia="Times New Roman"/>
        </w:rPr>
        <w:t xml:space="preserve"> (right)</w:t>
      </w:r>
    </w:p>
    <w:p w14:paraId="61D96691" w14:textId="77777777" w:rsidR="00264E44" w:rsidRPr="00264E44" w:rsidRDefault="00264E44">
      <w:pPr>
        <w:pStyle w:val="ListParagraph"/>
        <w:numPr>
          <w:ilvl w:val="1"/>
          <w:numId w:val="141"/>
        </w:numPr>
        <w:spacing w:after="160"/>
        <w:rPr>
          <w:rFonts w:eastAsia="Times New Roman"/>
        </w:rPr>
      </w:pPr>
      <w:r w:rsidRPr="00264E44">
        <w:rPr>
          <w:rFonts w:eastAsia="Times New Roman"/>
          <w:b/>
          <w:bCs/>
        </w:rPr>
        <w:t>Hamburger Menu</w:t>
      </w:r>
      <w:r w:rsidRPr="00264E44">
        <w:rPr>
          <w:rFonts w:eastAsia="Times New Roman"/>
        </w:rPr>
        <w:t xml:space="preserve"> (right)</w:t>
      </w:r>
    </w:p>
    <w:p w14:paraId="6C40AFB3" w14:textId="77777777" w:rsidR="00264E44" w:rsidRPr="00264E44" w:rsidRDefault="00264E44">
      <w:pPr>
        <w:pStyle w:val="ListParagraph"/>
        <w:numPr>
          <w:ilvl w:val="0"/>
          <w:numId w:val="141"/>
        </w:numPr>
        <w:spacing w:after="160"/>
        <w:rPr>
          <w:rFonts w:eastAsia="Times New Roman"/>
        </w:rPr>
      </w:pPr>
      <w:r w:rsidRPr="00264E44">
        <w:rPr>
          <w:rFonts w:eastAsia="Times New Roman"/>
        </w:rPr>
        <w:t>Header remains fixed at the top</w:t>
      </w:r>
    </w:p>
    <w:p w14:paraId="08A15CDE" w14:textId="77777777" w:rsidR="00264E44" w:rsidRPr="00264E44" w:rsidRDefault="00264E44">
      <w:pPr>
        <w:pStyle w:val="ListParagraph"/>
        <w:numPr>
          <w:ilvl w:val="0"/>
          <w:numId w:val="141"/>
        </w:numPr>
        <w:spacing w:after="160"/>
        <w:rPr>
          <w:rFonts w:eastAsia="Times New Roman"/>
        </w:rPr>
      </w:pPr>
      <w:r w:rsidRPr="00264E44">
        <w:rPr>
          <w:rFonts w:eastAsia="Times New Roman"/>
        </w:rPr>
        <w:t>Back navigation uses OS</w:t>
      </w:r>
      <w:r w:rsidRPr="00264E44">
        <w:rPr>
          <w:rFonts w:eastAsia="Times New Roman"/>
        </w:rPr>
        <w:noBreakHyphen/>
        <w:t>native gesture or back button</w:t>
      </w:r>
    </w:p>
    <w:p w14:paraId="3174676C" w14:textId="77777777" w:rsidR="00264E44" w:rsidRPr="00264E44" w:rsidRDefault="00264E44" w:rsidP="00264E44">
      <w:pPr>
        <w:spacing w:after="160"/>
        <w:ind w:left="360"/>
        <w:rPr>
          <w:rFonts w:eastAsia="Times New Roman"/>
          <w:b/>
          <w:bCs/>
        </w:rPr>
      </w:pPr>
      <w:r w:rsidRPr="00264E44">
        <w:rPr>
          <w:rFonts w:eastAsia="Times New Roman"/>
          <w:b/>
          <w:bCs/>
        </w:rPr>
        <w:t>Body</w:t>
      </w:r>
    </w:p>
    <w:p w14:paraId="59B06B9B" w14:textId="630F8BFE" w:rsidR="00264E44" w:rsidRPr="00264E44" w:rsidRDefault="00264E44" w:rsidP="00264E44">
      <w:pPr>
        <w:spacing w:after="160"/>
        <w:ind w:left="360"/>
        <w:rPr>
          <w:rFonts w:eastAsia="Times New Roman"/>
        </w:rPr>
      </w:pPr>
      <w:r w:rsidRPr="00264E44">
        <w:rPr>
          <w:rFonts w:eastAsia="Times New Roman"/>
        </w:rPr>
        <w:lastRenderedPageBreak/>
        <w:t xml:space="preserve">Vertically scrolling </w:t>
      </w:r>
      <w:r w:rsidR="008545ED" w:rsidRPr="00264E44">
        <w:rPr>
          <w:rFonts w:eastAsia="Times New Roman"/>
        </w:rPr>
        <w:t>helps</w:t>
      </w:r>
      <w:r w:rsidRPr="00264E44">
        <w:rPr>
          <w:rFonts w:eastAsia="Times New Roman"/>
        </w:rPr>
        <w:t xml:space="preserve"> screen </w:t>
      </w:r>
      <w:r w:rsidR="008D4E1D" w:rsidRPr="00264E44">
        <w:rPr>
          <w:rFonts w:eastAsia="Times New Roman"/>
        </w:rPr>
        <w:t>provide</w:t>
      </w:r>
      <w:r w:rsidRPr="00264E44">
        <w:rPr>
          <w:rFonts w:eastAsia="Times New Roman"/>
        </w:rPr>
        <w:t xml:space="preserve"> access to support resources.</w:t>
      </w:r>
    </w:p>
    <w:p w14:paraId="601CFD30" w14:textId="77777777" w:rsidR="00264E44" w:rsidRPr="00264E44" w:rsidRDefault="00264E44" w:rsidP="00264E44">
      <w:pPr>
        <w:spacing w:after="160"/>
        <w:ind w:left="360"/>
        <w:rPr>
          <w:rFonts w:eastAsia="Times New Roman"/>
        </w:rPr>
      </w:pPr>
      <w:r w:rsidRPr="00264E44">
        <w:rPr>
          <w:rFonts w:eastAsia="Times New Roman"/>
          <w:b/>
          <w:bCs/>
        </w:rPr>
        <w:t>Elements:</w:t>
      </w:r>
    </w:p>
    <w:p w14:paraId="5329F925" w14:textId="77777777" w:rsidR="00264E44" w:rsidRPr="00264E44" w:rsidRDefault="00264E44">
      <w:pPr>
        <w:pStyle w:val="ListParagraph"/>
        <w:numPr>
          <w:ilvl w:val="0"/>
          <w:numId w:val="140"/>
        </w:numPr>
        <w:spacing w:after="160"/>
        <w:rPr>
          <w:rFonts w:eastAsia="Times New Roman"/>
        </w:rPr>
      </w:pPr>
      <w:r w:rsidRPr="00264E44">
        <w:rPr>
          <w:rFonts w:eastAsia="Times New Roman"/>
          <w:b/>
          <w:bCs/>
        </w:rPr>
        <w:t>Page Title:</w:t>
      </w:r>
      <w:r w:rsidRPr="00264E44">
        <w:rPr>
          <w:rFonts w:eastAsia="Times New Roman"/>
        </w:rPr>
        <w:t xml:space="preserve"> “Help”</w:t>
      </w:r>
    </w:p>
    <w:p w14:paraId="0C47F110" w14:textId="77777777" w:rsidR="00264E44" w:rsidRPr="00264E44" w:rsidRDefault="00264E44">
      <w:pPr>
        <w:pStyle w:val="ListParagraph"/>
        <w:numPr>
          <w:ilvl w:val="0"/>
          <w:numId w:val="140"/>
        </w:numPr>
        <w:spacing w:after="160"/>
        <w:rPr>
          <w:rFonts w:eastAsia="Times New Roman"/>
        </w:rPr>
      </w:pPr>
      <w:r w:rsidRPr="00264E44">
        <w:rPr>
          <w:rFonts w:eastAsia="Times New Roman"/>
          <w:b/>
          <w:bCs/>
        </w:rPr>
        <w:t>Support Options Section</w:t>
      </w:r>
    </w:p>
    <w:p w14:paraId="3EF7A683" w14:textId="77777777" w:rsidR="00264E44" w:rsidRPr="00264E44" w:rsidRDefault="00264E44">
      <w:pPr>
        <w:pStyle w:val="ListParagraph"/>
        <w:numPr>
          <w:ilvl w:val="1"/>
          <w:numId w:val="140"/>
        </w:numPr>
        <w:spacing w:after="160"/>
        <w:rPr>
          <w:rFonts w:eastAsia="Times New Roman"/>
        </w:rPr>
      </w:pPr>
      <w:r w:rsidRPr="00264E44">
        <w:rPr>
          <w:rFonts w:eastAsia="Times New Roman"/>
        </w:rPr>
        <w:t>“Contact Support” (email link)</w:t>
      </w:r>
    </w:p>
    <w:p w14:paraId="22D47651" w14:textId="43E89913" w:rsidR="008545ED" w:rsidRPr="00264E44" w:rsidRDefault="00264E44">
      <w:pPr>
        <w:pStyle w:val="ListParagraph"/>
        <w:numPr>
          <w:ilvl w:val="1"/>
          <w:numId w:val="140"/>
        </w:numPr>
        <w:spacing w:after="160"/>
        <w:rPr>
          <w:rFonts w:eastAsia="Times New Roman"/>
        </w:rPr>
      </w:pPr>
      <w:r w:rsidRPr="00264E44">
        <w:rPr>
          <w:rFonts w:eastAsia="Times New Roman"/>
        </w:rPr>
        <w:t xml:space="preserve">“FAQ” </w:t>
      </w:r>
    </w:p>
    <w:p w14:paraId="1BD03BA8" w14:textId="77777777" w:rsidR="00264E44" w:rsidRPr="00264E44" w:rsidRDefault="00264E44">
      <w:pPr>
        <w:pStyle w:val="ListParagraph"/>
        <w:numPr>
          <w:ilvl w:val="0"/>
          <w:numId w:val="140"/>
        </w:numPr>
        <w:spacing w:after="160"/>
        <w:rPr>
          <w:rFonts w:eastAsia="Times New Roman"/>
        </w:rPr>
      </w:pPr>
      <w:r w:rsidRPr="00264E44">
        <w:rPr>
          <w:rFonts w:eastAsia="Times New Roman"/>
          <w:b/>
          <w:bCs/>
        </w:rPr>
        <w:t>Static Help Content</w:t>
      </w:r>
    </w:p>
    <w:p w14:paraId="1E8D5D39" w14:textId="77777777" w:rsidR="00264E44" w:rsidRPr="00264E44" w:rsidRDefault="00264E44">
      <w:pPr>
        <w:pStyle w:val="ListParagraph"/>
        <w:numPr>
          <w:ilvl w:val="1"/>
          <w:numId w:val="140"/>
        </w:numPr>
        <w:spacing w:after="160"/>
        <w:rPr>
          <w:rFonts w:eastAsia="Times New Roman"/>
        </w:rPr>
      </w:pPr>
      <w:r w:rsidRPr="00264E44">
        <w:rPr>
          <w:rFonts w:eastAsia="Times New Roman"/>
        </w:rPr>
        <w:t>Short description of how to get help</w:t>
      </w:r>
    </w:p>
    <w:p w14:paraId="303E083C" w14:textId="77777777" w:rsidR="00264E44" w:rsidRPr="00264E44" w:rsidRDefault="00264E44">
      <w:pPr>
        <w:pStyle w:val="ListParagraph"/>
        <w:numPr>
          <w:ilvl w:val="1"/>
          <w:numId w:val="140"/>
        </w:numPr>
        <w:spacing w:after="160"/>
        <w:rPr>
          <w:rFonts w:eastAsia="Times New Roman"/>
        </w:rPr>
      </w:pPr>
      <w:r w:rsidRPr="00264E44">
        <w:rPr>
          <w:rFonts w:eastAsia="Times New Roman"/>
        </w:rPr>
        <w:t>Support email address</w:t>
      </w:r>
    </w:p>
    <w:p w14:paraId="56CEA5EF" w14:textId="77777777" w:rsidR="00264E44" w:rsidRPr="00264E44" w:rsidRDefault="00264E44">
      <w:pPr>
        <w:pStyle w:val="ListParagraph"/>
        <w:numPr>
          <w:ilvl w:val="1"/>
          <w:numId w:val="140"/>
        </w:numPr>
        <w:spacing w:after="160"/>
        <w:rPr>
          <w:rFonts w:eastAsia="Times New Roman"/>
        </w:rPr>
      </w:pPr>
      <w:r w:rsidRPr="00264E44">
        <w:rPr>
          <w:rFonts w:eastAsia="Times New Roman"/>
        </w:rPr>
        <w:t>Expected response time (optional)</w:t>
      </w:r>
    </w:p>
    <w:p w14:paraId="50C0AE3F" w14:textId="77777777" w:rsidR="00264E44" w:rsidRPr="00264E44" w:rsidRDefault="00264E44">
      <w:pPr>
        <w:pStyle w:val="ListParagraph"/>
        <w:numPr>
          <w:ilvl w:val="0"/>
          <w:numId w:val="140"/>
        </w:numPr>
        <w:spacing w:after="160"/>
        <w:rPr>
          <w:rFonts w:eastAsia="Times New Roman"/>
        </w:rPr>
      </w:pPr>
      <w:r w:rsidRPr="00264E44">
        <w:rPr>
          <w:rFonts w:eastAsia="Times New Roman"/>
          <w:b/>
          <w:bCs/>
        </w:rPr>
        <w:t>FAQ List (Expandable Items)</w:t>
      </w:r>
    </w:p>
    <w:p w14:paraId="0AE97A5C" w14:textId="77777777" w:rsidR="00264E44" w:rsidRPr="00264E44" w:rsidRDefault="00264E44">
      <w:pPr>
        <w:pStyle w:val="ListParagraph"/>
        <w:numPr>
          <w:ilvl w:val="1"/>
          <w:numId w:val="140"/>
        </w:numPr>
        <w:spacing w:after="160"/>
        <w:rPr>
          <w:rFonts w:eastAsia="Times New Roman"/>
        </w:rPr>
      </w:pPr>
      <w:r w:rsidRPr="00264E44">
        <w:rPr>
          <w:rFonts w:eastAsia="Times New Roman"/>
        </w:rPr>
        <w:t>Question (tap to expand)</w:t>
      </w:r>
    </w:p>
    <w:p w14:paraId="3A07DC3C" w14:textId="77777777" w:rsidR="00264E44" w:rsidRDefault="00264E44">
      <w:pPr>
        <w:pStyle w:val="ListParagraph"/>
        <w:numPr>
          <w:ilvl w:val="1"/>
          <w:numId w:val="140"/>
        </w:numPr>
        <w:spacing w:after="160"/>
        <w:rPr>
          <w:rFonts w:eastAsia="Times New Roman"/>
        </w:rPr>
      </w:pPr>
      <w:r w:rsidRPr="00264E44">
        <w:rPr>
          <w:rFonts w:eastAsia="Times New Roman"/>
        </w:rPr>
        <w:t>Answer (1–3 lines)</w:t>
      </w:r>
    </w:p>
    <w:p w14:paraId="383E3033" w14:textId="77777777" w:rsidR="00002782" w:rsidRDefault="00002782" w:rsidP="00002782">
      <w:pPr>
        <w:spacing w:after="160"/>
        <w:rPr>
          <w:rFonts w:eastAsia="Times New Roman"/>
        </w:rPr>
      </w:pPr>
    </w:p>
    <w:p w14:paraId="692D817C" w14:textId="77777777" w:rsidR="00002782" w:rsidRPr="00002782" w:rsidRDefault="00002782" w:rsidP="00002782">
      <w:pPr>
        <w:spacing w:after="160"/>
        <w:rPr>
          <w:rFonts w:eastAsia="Times New Roman"/>
        </w:rPr>
      </w:pPr>
    </w:p>
    <w:p w14:paraId="1032039C" w14:textId="77777777" w:rsidR="00002782" w:rsidRDefault="00002782" w:rsidP="00264E44">
      <w:pPr>
        <w:spacing w:after="160"/>
        <w:ind w:left="360"/>
        <w:rPr>
          <w:rFonts w:eastAsia="Times New Roman"/>
          <w:b/>
          <w:bCs/>
        </w:rPr>
      </w:pPr>
    </w:p>
    <w:p w14:paraId="2FF5ED48" w14:textId="11CD6896" w:rsidR="00264E44" w:rsidRPr="00264E44" w:rsidRDefault="00264E44" w:rsidP="00264E44">
      <w:pPr>
        <w:spacing w:after="160"/>
        <w:ind w:left="360"/>
        <w:rPr>
          <w:rFonts w:eastAsia="Times New Roman"/>
          <w:b/>
          <w:bCs/>
        </w:rPr>
      </w:pPr>
      <w:r w:rsidRPr="00264E44">
        <w:rPr>
          <w:rFonts w:eastAsia="Times New Roman"/>
          <w:b/>
          <w:bCs/>
        </w:rPr>
        <w:t>Footer</w:t>
      </w:r>
    </w:p>
    <w:p w14:paraId="089CB834" w14:textId="77777777" w:rsidR="00264E44" w:rsidRDefault="00264E44">
      <w:pPr>
        <w:pStyle w:val="ListParagraph"/>
        <w:numPr>
          <w:ilvl w:val="0"/>
          <w:numId w:val="139"/>
        </w:numPr>
        <w:spacing w:after="160"/>
        <w:rPr>
          <w:rFonts w:eastAsia="Times New Roman"/>
        </w:rPr>
      </w:pPr>
      <w:r w:rsidRPr="00264E44">
        <w:rPr>
          <w:rFonts w:eastAsia="Times New Roman"/>
        </w:rPr>
        <w:t>App version</w:t>
      </w:r>
    </w:p>
    <w:p w14:paraId="35484BCB" w14:textId="0A0F6BB0" w:rsidR="00002782" w:rsidRPr="00264E44" w:rsidRDefault="00002782">
      <w:pPr>
        <w:pStyle w:val="ListParagraph"/>
        <w:numPr>
          <w:ilvl w:val="0"/>
          <w:numId w:val="139"/>
        </w:numPr>
        <w:spacing w:after="160"/>
        <w:rPr>
          <w:rFonts w:eastAsia="Times New Roman"/>
        </w:rPr>
      </w:pPr>
      <w:r>
        <w:rPr>
          <w:rFonts w:eastAsia="Times New Roman"/>
        </w:rPr>
        <w:t xml:space="preserve">Privacy Policy </w:t>
      </w:r>
      <w:r w:rsidR="00EF7103">
        <w:rPr>
          <w:rFonts w:eastAsia="Times New Roman"/>
        </w:rPr>
        <w:t xml:space="preserve">/ </w:t>
      </w:r>
      <w:r>
        <w:rPr>
          <w:rFonts w:eastAsia="Times New Roman"/>
        </w:rPr>
        <w:t xml:space="preserve">Terms Links </w:t>
      </w:r>
    </w:p>
    <w:p w14:paraId="3C13BB16" w14:textId="47CA0D7E" w:rsidR="00264E44" w:rsidRPr="007E46D3" w:rsidRDefault="00264E44">
      <w:pPr>
        <w:pStyle w:val="ListParagraph"/>
        <w:numPr>
          <w:ilvl w:val="0"/>
          <w:numId w:val="139"/>
        </w:numPr>
        <w:spacing w:after="160"/>
        <w:rPr>
          <w:rFonts w:eastAsia="Times New Roman"/>
        </w:rPr>
      </w:pPr>
      <w:r w:rsidRPr="00264E44">
        <w:rPr>
          <w:rFonts w:eastAsia="Times New Roman"/>
        </w:rPr>
        <w:t>Copyright</w:t>
      </w:r>
    </w:p>
    <w:p w14:paraId="2C99F2BF" w14:textId="77777777" w:rsidR="00264E44" w:rsidRPr="00264E44" w:rsidRDefault="00264E44" w:rsidP="00264E44">
      <w:pPr>
        <w:spacing w:after="160"/>
        <w:ind w:left="360"/>
        <w:rPr>
          <w:rFonts w:eastAsia="Times New Roman"/>
          <w:b/>
          <w:bCs/>
        </w:rPr>
      </w:pPr>
      <w:r w:rsidRPr="00264E44">
        <w:rPr>
          <w:rFonts w:eastAsia="Times New Roman"/>
          <w:b/>
          <w:bCs/>
        </w:rPr>
        <w:t>6.12.4.3 Component Definitions</w:t>
      </w:r>
    </w:p>
    <w:p w14:paraId="290262C7" w14:textId="1C17E301" w:rsidR="00264E44" w:rsidRPr="00264E44" w:rsidRDefault="009E40DA" w:rsidP="00264E44">
      <w:pPr>
        <w:spacing w:after="160"/>
        <w:ind w:left="360"/>
        <w:rPr>
          <w:rFonts w:eastAsia="Times New Roman"/>
          <w:b/>
          <w:bCs/>
        </w:rPr>
      </w:pPr>
      <w:r>
        <w:rPr>
          <w:rFonts w:eastAsia="Times New Roman"/>
          <w:b/>
          <w:bCs/>
        </w:rPr>
        <w:br/>
      </w:r>
      <w:r w:rsidR="00264E44" w:rsidRPr="00264E44">
        <w:rPr>
          <w:rFonts w:eastAsia="Times New Roman"/>
          <w:b/>
          <w:bCs/>
        </w:rPr>
        <w:t>Support Options</w:t>
      </w:r>
    </w:p>
    <w:p w14:paraId="5B943A84" w14:textId="77777777" w:rsidR="00264E44" w:rsidRPr="00264E44" w:rsidRDefault="00264E44">
      <w:pPr>
        <w:pStyle w:val="ListParagraph"/>
        <w:numPr>
          <w:ilvl w:val="0"/>
          <w:numId w:val="138"/>
        </w:numPr>
        <w:spacing w:after="160"/>
        <w:rPr>
          <w:rFonts w:eastAsia="Times New Roman"/>
        </w:rPr>
      </w:pPr>
      <w:r w:rsidRPr="00264E44">
        <w:rPr>
          <w:rFonts w:eastAsia="Times New Roman"/>
          <w:b/>
          <w:bCs/>
        </w:rPr>
        <w:t>Contact Support</w:t>
      </w:r>
    </w:p>
    <w:p w14:paraId="6095CC11" w14:textId="77777777" w:rsidR="00264E44" w:rsidRPr="00264E44" w:rsidRDefault="00264E44">
      <w:pPr>
        <w:pStyle w:val="ListParagraph"/>
        <w:numPr>
          <w:ilvl w:val="1"/>
          <w:numId w:val="138"/>
        </w:numPr>
        <w:spacing w:after="160"/>
        <w:rPr>
          <w:rFonts w:eastAsia="Times New Roman"/>
        </w:rPr>
      </w:pPr>
      <w:r w:rsidRPr="00264E44">
        <w:rPr>
          <w:rFonts w:eastAsia="Times New Roman"/>
        </w:rPr>
        <w:t>Opens default email client</w:t>
      </w:r>
    </w:p>
    <w:p w14:paraId="6DC29A84" w14:textId="77777777" w:rsidR="00264E44" w:rsidRPr="00264E44" w:rsidRDefault="00264E44">
      <w:pPr>
        <w:pStyle w:val="ListParagraph"/>
        <w:numPr>
          <w:ilvl w:val="1"/>
          <w:numId w:val="138"/>
        </w:numPr>
        <w:spacing w:after="160"/>
        <w:rPr>
          <w:rFonts w:eastAsia="Times New Roman"/>
        </w:rPr>
      </w:pPr>
      <w:r w:rsidRPr="00264E44">
        <w:rPr>
          <w:rFonts w:eastAsia="Times New Roman"/>
        </w:rPr>
        <w:t>Pre</w:t>
      </w:r>
      <w:r w:rsidRPr="00264E44">
        <w:rPr>
          <w:rFonts w:eastAsia="Times New Roman"/>
        </w:rPr>
        <w:noBreakHyphen/>
        <w:t>populates “To” field with support email</w:t>
      </w:r>
    </w:p>
    <w:p w14:paraId="5DAE9AD5" w14:textId="77777777" w:rsidR="00264E44" w:rsidRPr="00264E44" w:rsidRDefault="00264E44">
      <w:pPr>
        <w:pStyle w:val="ListParagraph"/>
        <w:numPr>
          <w:ilvl w:val="0"/>
          <w:numId w:val="138"/>
        </w:numPr>
        <w:spacing w:after="160"/>
        <w:rPr>
          <w:rFonts w:eastAsia="Times New Roman"/>
        </w:rPr>
      </w:pPr>
      <w:r w:rsidRPr="00264E44">
        <w:rPr>
          <w:rFonts w:eastAsia="Times New Roman"/>
          <w:b/>
          <w:bCs/>
        </w:rPr>
        <w:t>FAQ</w:t>
      </w:r>
    </w:p>
    <w:p w14:paraId="0E76D857" w14:textId="77777777" w:rsidR="00264E44" w:rsidRPr="00264E44" w:rsidRDefault="00264E44">
      <w:pPr>
        <w:pStyle w:val="ListParagraph"/>
        <w:numPr>
          <w:ilvl w:val="1"/>
          <w:numId w:val="128"/>
        </w:numPr>
        <w:spacing w:after="160"/>
        <w:rPr>
          <w:rFonts w:eastAsia="Times New Roman"/>
        </w:rPr>
      </w:pPr>
      <w:r w:rsidRPr="00264E44">
        <w:rPr>
          <w:rFonts w:eastAsia="Times New Roman"/>
        </w:rPr>
        <w:t>Scrolls to FAQ section or opens UIS</w:t>
      </w:r>
      <w:r w:rsidRPr="00264E44">
        <w:rPr>
          <w:rFonts w:eastAsia="Times New Roman"/>
        </w:rPr>
        <w:noBreakHyphen/>
        <w:t>HELP</w:t>
      </w:r>
      <w:r w:rsidRPr="00264E44">
        <w:rPr>
          <w:rFonts w:eastAsia="Times New Roman"/>
        </w:rPr>
        <w:noBreakHyphen/>
        <w:t>FAQ (if separate)</w:t>
      </w:r>
    </w:p>
    <w:p w14:paraId="005637DC" w14:textId="77777777" w:rsidR="00264E44" w:rsidRPr="00264E44" w:rsidRDefault="00264E44">
      <w:pPr>
        <w:pStyle w:val="ListParagraph"/>
        <w:numPr>
          <w:ilvl w:val="0"/>
          <w:numId w:val="128"/>
        </w:numPr>
        <w:spacing w:after="160"/>
        <w:rPr>
          <w:rFonts w:eastAsia="Times New Roman"/>
        </w:rPr>
      </w:pPr>
      <w:r w:rsidRPr="00264E44">
        <w:rPr>
          <w:rFonts w:eastAsia="Times New Roman"/>
          <w:b/>
          <w:bCs/>
        </w:rPr>
        <w:t>Policies</w:t>
      </w:r>
    </w:p>
    <w:p w14:paraId="06A99385" w14:textId="77777777" w:rsidR="00264E44" w:rsidRPr="00264E44" w:rsidRDefault="00264E44">
      <w:pPr>
        <w:pStyle w:val="ListParagraph"/>
        <w:numPr>
          <w:ilvl w:val="1"/>
          <w:numId w:val="128"/>
        </w:numPr>
        <w:spacing w:after="160"/>
        <w:rPr>
          <w:rFonts w:eastAsia="Times New Roman"/>
        </w:rPr>
      </w:pPr>
      <w:r w:rsidRPr="00264E44">
        <w:rPr>
          <w:rFonts w:eastAsia="Times New Roman"/>
        </w:rPr>
        <w:t>Opens Privacy Policy and Terms of Use</w:t>
      </w:r>
    </w:p>
    <w:p w14:paraId="328D0952" w14:textId="77777777" w:rsidR="00264E44" w:rsidRPr="00264E44" w:rsidRDefault="00264E44" w:rsidP="00264E44">
      <w:pPr>
        <w:spacing w:after="160"/>
        <w:ind w:left="360"/>
        <w:rPr>
          <w:rFonts w:eastAsia="Times New Roman"/>
          <w:b/>
          <w:bCs/>
        </w:rPr>
      </w:pPr>
      <w:r w:rsidRPr="00264E44">
        <w:rPr>
          <w:rFonts w:eastAsia="Times New Roman"/>
          <w:b/>
          <w:bCs/>
        </w:rPr>
        <w:t>FAQ Items</w:t>
      </w:r>
    </w:p>
    <w:p w14:paraId="67AB52E2" w14:textId="77777777" w:rsidR="00264E44" w:rsidRPr="00264E44" w:rsidRDefault="00264E44" w:rsidP="00264E44">
      <w:pPr>
        <w:spacing w:after="160"/>
        <w:ind w:left="360"/>
        <w:rPr>
          <w:rFonts w:eastAsia="Times New Roman"/>
        </w:rPr>
      </w:pPr>
      <w:r w:rsidRPr="00264E44">
        <w:rPr>
          <w:rFonts w:eastAsia="Times New Roman"/>
        </w:rPr>
        <w:t>Each FAQ row includes:</w:t>
      </w:r>
    </w:p>
    <w:p w14:paraId="329795AF" w14:textId="77777777" w:rsidR="00264E44" w:rsidRPr="00264E44" w:rsidRDefault="00264E44">
      <w:pPr>
        <w:pStyle w:val="ListParagraph"/>
        <w:numPr>
          <w:ilvl w:val="0"/>
          <w:numId w:val="137"/>
        </w:numPr>
        <w:spacing w:after="160"/>
        <w:rPr>
          <w:rFonts w:eastAsia="Times New Roman"/>
        </w:rPr>
      </w:pPr>
      <w:r w:rsidRPr="00264E44">
        <w:rPr>
          <w:rFonts w:eastAsia="Times New Roman"/>
        </w:rPr>
        <w:t>Question (bold)</w:t>
      </w:r>
    </w:p>
    <w:p w14:paraId="7C563A2E" w14:textId="77777777" w:rsidR="00264E44" w:rsidRPr="00264E44" w:rsidRDefault="00264E44">
      <w:pPr>
        <w:pStyle w:val="ListParagraph"/>
        <w:numPr>
          <w:ilvl w:val="0"/>
          <w:numId w:val="137"/>
        </w:numPr>
        <w:spacing w:after="160"/>
        <w:rPr>
          <w:rFonts w:eastAsia="Times New Roman"/>
        </w:rPr>
      </w:pPr>
      <w:r w:rsidRPr="00264E44">
        <w:rPr>
          <w:rFonts w:eastAsia="Times New Roman"/>
        </w:rPr>
        <w:t>Chevron or “&gt;” indicator</w:t>
      </w:r>
    </w:p>
    <w:p w14:paraId="1302EE3A" w14:textId="77777777" w:rsidR="00264E44" w:rsidRPr="00264E44" w:rsidRDefault="00264E44">
      <w:pPr>
        <w:pStyle w:val="ListParagraph"/>
        <w:numPr>
          <w:ilvl w:val="0"/>
          <w:numId w:val="137"/>
        </w:numPr>
        <w:spacing w:after="160"/>
        <w:rPr>
          <w:rFonts w:eastAsia="Times New Roman"/>
        </w:rPr>
      </w:pPr>
      <w:r w:rsidRPr="00264E44">
        <w:rPr>
          <w:rFonts w:eastAsia="Times New Roman"/>
        </w:rPr>
        <w:t>Expandable Answer (1–3 lines)</w:t>
      </w:r>
    </w:p>
    <w:p w14:paraId="7279CFC1" w14:textId="77777777" w:rsidR="00264E44" w:rsidRPr="00264E44" w:rsidRDefault="00264E44" w:rsidP="00264E44">
      <w:pPr>
        <w:spacing w:after="160"/>
        <w:ind w:left="360"/>
        <w:rPr>
          <w:rFonts w:eastAsia="Times New Roman"/>
        </w:rPr>
      </w:pPr>
      <w:r w:rsidRPr="00264E44">
        <w:rPr>
          <w:rFonts w:eastAsia="Times New Roman"/>
        </w:rPr>
        <w:t>Behavior:</w:t>
      </w:r>
    </w:p>
    <w:p w14:paraId="46241127" w14:textId="77777777" w:rsidR="00264E44" w:rsidRPr="00264E44" w:rsidRDefault="00264E44">
      <w:pPr>
        <w:pStyle w:val="ListParagraph"/>
        <w:numPr>
          <w:ilvl w:val="0"/>
          <w:numId w:val="136"/>
        </w:numPr>
        <w:spacing w:after="160"/>
        <w:rPr>
          <w:rFonts w:eastAsia="Times New Roman"/>
        </w:rPr>
      </w:pPr>
      <w:r w:rsidRPr="00264E44">
        <w:rPr>
          <w:rFonts w:eastAsia="Times New Roman"/>
        </w:rPr>
        <w:lastRenderedPageBreak/>
        <w:t>Tap to expand/collapse</w:t>
      </w:r>
    </w:p>
    <w:p w14:paraId="70B2F0B0" w14:textId="77777777" w:rsidR="00264E44" w:rsidRPr="00264E44" w:rsidRDefault="00264E44">
      <w:pPr>
        <w:pStyle w:val="ListParagraph"/>
        <w:numPr>
          <w:ilvl w:val="0"/>
          <w:numId w:val="136"/>
        </w:numPr>
        <w:spacing w:after="160"/>
        <w:rPr>
          <w:rFonts w:eastAsia="Times New Roman"/>
        </w:rPr>
      </w:pPr>
      <w:r w:rsidRPr="00264E44">
        <w:rPr>
          <w:rFonts w:eastAsia="Times New Roman"/>
        </w:rPr>
        <w:t>Only one FAQ open at a time (optional)</w:t>
      </w:r>
    </w:p>
    <w:p w14:paraId="1BC882E1" w14:textId="77777777" w:rsidR="00264E44" w:rsidRPr="00264E44" w:rsidRDefault="00264E44" w:rsidP="00264E44">
      <w:pPr>
        <w:spacing w:after="160"/>
        <w:ind w:left="360"/>
        <w:rPr>
          <w:rFonts w:eastAsia="Times New Roman"/>
          <w:b/>
          <w:bCs/>
        </w:rPr>
      </w:pPr>
      <w:r w:rsidRPr="00264E44">
        <w:rPr>
          <w:rFonts w:eastAsia="Times New Roman"/>
          <w:b/>
          <w:bCs/>
        </w:rPr>
        <w:t>Policies</w:t>
      </w:r>
    </w:p>
    <w:p w14:paraId="7651BDCA" w14:textId="77777777" w:rsidR="00264E44" w:rsidRPr="00264E44" w:rsidRDefault="00264E44">
      <w:pPr>
        <w:pStyle w:val="ListParagraph"/>
        <w:numPr>
          <w:ilvl w:val="0"/>
          <w:numId w:val="135"/>
        </w:numPr>
        <w:spacing w:after="160"/>
        <w:rPr>
          <w:rFonts w:eastAsia="Times New Roman"/>
        </w:rPr>
      </w:pPr>
      <w:r w:rsidRPr="00264E44">
        <w:rPr>
          <w:rFonts w:eastAsia="Times New Roman"/>
        </w:rPr>
        <w:t>Text links</w:t>
      </w:r>
    </w:p>
    <w:p w14:paraId="38EAD63C" w14:textId="77777777" w:rsidR="00264E44" w:rsidRPr="00264E44" w:rsidRDefault="00264E44">
      <w:pPr>
        <w:pStyle w:val="ListParagraph"/>
        <w:numPr>
          <w:ilvl w:val="0"/>
          <w:numId w:val="135"/>
        </w:numPr>
        <w:spacing w:after="160"/>
        <w:rPr>
          <w:rFonts w:eastAsia="Times New Roman"/>
        </w:rPr>
      </w:pPr>
      <w:r w:rsidRPr="00264E44">
        <w:rPr>
          <w:rFonts w:eastAsia="Times New Roman"/>
        </w:rPr>
        <w:t>Opens external or internal policy pages</w:t>
      </w:r>
    </w:p>
    <w:p w14:paraId="24298C59" w14:textId="77777777" w:rsidR="00264E44" w:rsidRPr="00264E44" w:rsidRDefault="00264E44" w:rsidP="00264E44">
      <w:pPr>
        <w:spacing w:after="160"/>
        <w:ind w:left="360"/>
        <w:rPr>
          <w:rFonts w:eastAsia="Times New Roman"/>
          <w:b/>
          <w:bCs/>
        </w:rPr>
      </w:pPr>
      <w:r w:rsidRPr="00264E44">
        <w:rPr>
          <w:rFonts w:eastAsia="Times New Roman"/>
          <w:b/>
          <w:bCs/>
        </w:rPr>
        <w:t>Error State</w:t>
      </w:r>
    </w:p>
    <w:p w14:paraId="68F9EFEC" w14:textId="77777777" w:rsidR="00264E44" w:rsidRPr="00264E44" w:rsidRDefault="00264E44" w:rsidP="00264E44">
      <w:pPr>
        <w:spacing w:after="160"/>
        <w:ind w:left="360"/>
        <w:rPr>
          <w:rFonts w:eastAsia="Times New Roman"/>
        </w:rPr>
      </w:pPr>
      <w:r w:rsidRPr="00264E44">
        <w:rPr>
          <w:rFonts w:eastAsia="Times New Roman"/>
        </w:rPr>
        <w:t>If FAQ or policy content fails to load (if dynamic):</w:t>
      </w:r>
    </w:p>
    <w:p w14:paraId="57761669" w14:textId="77777777" w:rsidR="00264E44" w:rsidRPr="00264E44" w:rsidRDefault="00264E44">
      <w:pPr>
        <w:pStyle w:val="ListParagraph"/>
        <w:numPr>
          <w:ilvl w:val="0"/>
          <w:numId w:val="134"/>
        </w:numPr>
        <w:spacing w:after="160"/>
        <w:rPr>
          <w:rFonts w:eastAsia="Times New Roman"/>
        </w:rPr>
      </w:pPr>
      <w:r w:rsidRPr="00264E44">
        <w:rPr>
          <w:rFonts w:eastAsia="Times New Roman"/>
        </w:rPr>
        <w:t>Show UIS</w:t>
      </w:r>
      <w:r w:rsidRPr="00264E44">
        <w:rPr>
          <w:rFonts w:eastAsia="Times New Roman"/>
        </w:rPr>
        <w:noBreakHyphen/>
        <w:t>ERR</w:t>
      </w:r>
      <w:r w:rsidRPr="00264E44">
        <w:rPr>
          <w:rFonts w:eastAsia="Times New Roman"/>
        </w:rPr>
        <w:noBreakHyphen/>
        <w:t>01 error banner</w:t>
      </w:r>
    </w:p>
    <w:p w14:paraId="6846A6A3" w14:textId="77777777" w:rsidR="00264E44" w:rsidRPr="00264E44" w:rsidRDefault="00264E44">
      <w:pPr>
        <w:pStyle w:val="ListParagraph"/>
        <w:numPr>
          <w:ilvl w:val="0"/>
          <w:numId w:val="134"/>
        </w:numPr>
        <w:spacing w:after="160"/>
        <w:rPr>
          <w:rFonts w:eastAsia="Times New Roman"/>
        </w:rPr>
      </w:pPr>
      <w:r w:rsidRPr="00264E44">
        <w:rPr>
          <w:rFonts w:eastAsia="Times New Roman"/>
        </w:rPr>
        <w:t>Provide “Retry” action</w:t>
      </w:r>
    </w:p>
    <w:p w14:paraId="7973BC03" w14:textId="77777777" w:rsidR="00264E44" w:rsidRPr="00264E44" w:rsidRDefault="00264E44" w:rsidP="00264E44">
      <w:pPr>
        <w:spacing w:after="160"/>
        <w:ind w:left="360"/>
        <w:rPr>
          <w:rFonts w:eastAsia="Times New Roman"/>
          <w:b/>
          <w:bCs/>
        </w:rPr>
      </w:pPr>
      <w:r w:rsidRPr="00264E44">
        <w:rPr>
          <w:rFonts w:eastAsia="Times New Roman"/>
          <w:b/>
          <w:bCs/>
        </w:rPr>
        <w:t>6.12.4.4 Interaction Rules &amp; Behaviors</w:t>
      </w:r>
    </w:p>
    <w:p w14:paraId="6800C882" w14:textId="77777777" w:rsidR="00264E44" w:rsidRPr="00264E44" w:rsidRDefault="00264E44" w:rsidP="00264E44">
      <w:pPr>
        <w:spacing w:after="160"/>
        <w:ind w:left="360"/>
        <w:rPr>
          <w:rFonts w:eastAsia="Times New Roman"/>
          <w:b/>
          <w:bCs/>
        </w:rPr>
      </w:pPr>
      <w:r w:rsidRPr="00264E44">
        <w:rPr>
          <w:rFonts w:eastAsia="Times New Roman"/>
          <w:b/>
          <w:bCs/>
        </w:rPr>
        <w:t>Initial Load</w:t>
      </w:r>
    </w:p>
    <w:p w14:paraId="0119022A" w14:textId="77777777" w:rsidR="00264E44" w:rsidRPr="00264E44" w:rsidRDefault="00264E44">
      <w:pPr>
        <w:pStyle w:val="ListParagraph"/>
        <w:numPr>
          <w:ilvl w:val="0"/>
          <w:numId w:val="133"/>
        </w:numPr>
        <w:spacing w:after="160"/>
        <w:rPr>
          <w:rFonts w:eastAsia="Times New Roman"/>
        </w:rPr>
      </w:pPr>
      <w:r w:rsidRPr="00264E44">
        <w:rPr>
          <w:rFonts w:eastAsia="Times New Roman"/>
        </w:rPr>
        <w:t>Display static help content immediately</w:t>
      </w:r>
    </w:p>
    <w:p w14:paraId="3774BE0E" w14:textId="77777777" w:rsidR="00264E44" w:rsidRPr="00264E44" w:rsidRDefault="00264E44">
      <w:pPr>
        <w:pStyle w:val="ListParagraph"/>
        <w:numPr>
          <w:ilvl w:val="0"/>
          <w:numId w:val="133"/>
        </w:numPr>
        <w:spacing w:after="160"/>
        <w:rPr>
          <w:rFonts w:eastAsia="Times New Roman"/>
        </w:rPr>
      </w:pPr>
      <w:r w:rsidRPr="00264E44">
        <w:rPr>
          <w:rFonts w:eastAsia="Times New Roman"/>
        </w:rPr>
        <w:t>Load FAQ items (static or dynamic depending on implementation)</w:t>
      </w:r>
    </w:p>
    <w:p w14:paraId="14ABECCA" w14:textId="78146220" w:rsidR="00264E44" w:rsidRPr="00264E44" w:rsidRDefault="00DD6BEB" w:rsidP="00264E44">
      <w:pPr>
        <w:spacing w:after="160"/>
        <w:ind w:left="360"/>
        <w:rPr>
          <w:rFonts w:eastAsia="Times New Roman"/>
          <w:b/>
          <w:bCs/>
        </w:rPr>
      </w:pPr>
      <w:r>
        <w:rPr>
          <w:rFonts w:eastAsia="Times New Roman"/>
          <w:b/>
          <w:bCs/>
        </w:rPr>
        <w:br/>
      </w:r>
      <w:r w:rsidR="00264E44" w:rsidRPr="00264E44">
        <w:rPr>
          <w:rFonts w:eastAsia="Times New Roman"/>
          <w:b/>
          <w:bCs/>
        </w:rPr>
        <w:t>Contact Support</w:t>
      </w:r>
    </w:p>
    <w:p w14:paraId="22A7CE30" w14:textId="77777777" w:rsidR="00264E44" w:rsidRPr="00264E44" w:rsidRDefault="00264E44">
      <w:pPr>
        <w:pStyle w:val="ListParagraph"/>
        <w:numPr>
          <w:ilvl w:val="0"/>
          <w:numId w:val="132"/>
        </w:numPr>
        <w:spacing w:after="160"/>
        <w:rPr>
          <w:rFonts w:eastAsia="Times New Roman"/>
        </w:rPr>
      </w:pPr>
      <w:r w:rsidRPr="00264E44">
        <w:rPr>
          <w:rFonts w:eastAsia="Times New Roman"/>
        </w:rPr>
        <w:t>Opens email client</w:t>
      </w:r>
    </w:p>
    <w:p w14:paraId="1A9DC1E2" w14:textId="77777777" w:rsidR="00264E44" w:rsidRPr="00264E44" w:rsidRDefault="00264E44">
      <w:pPr>
        <w:pStyle w:val="ListParagraph"/>
        <w:numPr>
          <w:ilvl w:val="0"/>
          <w:numId w:val="132"/>
        </w:numPr>
        <w:spacing w:after="160"/>
        <w:rPr>
          <w:rFonts w:eastAsia="Times New Roman"/>
        </w:rPr>
      </w:pPr>
      <w:r w:rsidRPr="00264E44">
        <w:rPr>
          <w:rFonts w:eastAsia="Times New Roman"/>
        </w:rPr>
        <w:t>Pre</w:t>
      </w:r>
      <w:r w:rsidRPr="00264E44">
        <w:rPr>
          <w:rFonts w:eastAsia="Times New Roman"/>
        </w:rPr>
        <w:noBreakHyphen/>
        <w:t>fills support address</w:t>
      </w:r>
    </w:p>
    <w:p w14:paraId="3123C8A7" w14:textId="77777777" w:rsidR="00264E44" w:rsidRPr="00264E44" w:rsidRDefault="00264E44">
      <w:pPr>
        <w:pStyle w:val="ListParagraph"/>
        <w:numPr>
          <w:ilvl w:val="0"/>
          <w:numId w:val="132"/>
        </w:numPr>
        <w:spacing w:after="160"/>
        <w:rPr>
          <w:rFonts w:eastAsia="Times New Roman"/>
        </w:rPr>
      </w:pPr>
      <w:r w:rsidRPr="00264E44">
        <w:rPr>
          <w:rFonts w:eastAsia="Times New Roman"/>
        </w:rPr>
        <w:t>Subject line optional: “NeuByte Fitness Support Request”</w:t>
      </w:r>
    </w:p>
    <w:p w14:paraId="44D5886F" w14:textId="77777777" w:rsidR="00264E44" w:rsidRPr="00264E44" w:rsidRDefault="00264E44" w:rsidP="00264E44">
      <w:pPr>
        <w:spacing w:after="160"/>
        <w:ind w:left="360"/>
        <w:rPr>
          <w:rFonts w:eastAsia="Times New Roman"/>
          <w:b/>
          <w:bCs/>
        </w:rPr>
      </w:pPr>
      <w:r w:rsidRPr="00264E44">
        <w:rPr>
          <w:rFonts w:eastAsia="Times New Roman"/>
          <w:b/>
          <w:bCs/>
        </w:rPr>
        <w:t>FAQ Interaction</w:t>
      </w:r>
    </w:p>
    <w:p w14:paraId="4EDFD507" w14:textId="77777777" w:rsidR="00264E44" w:rsidRPr="00264E44" w:rsidRDefault="00264E44">
      <w:pPr>
        <w:pStyle w:val="ListParagraph"/>
        <w:numPr>
          <w:ilvl w:val="0"/>
          <w:numId w:val="131"/>
        </w:numPr>
        <w:spacing w:after="160"/>
        <w:rPr>
          <w:rFonts w:eastAsia="Times New Roman"/>
        </w:rPr>
      </w:pPr>
      <w:r w:rsidRPr="00264E44">
        <w:rPr>
          <w:rFonts w:eastAsia="Times New Roman"/>
        </w:rPr>
        <w:t xml:space="preserve">Tap question </w:t>
      </w:r>
      <w:r w:rsidRPr="00264E44">
        <w:rPr>
          <w:rFonts w:ascii="Arial" w:eastAsia="Times New Roman" w:hAnsi="Arial" w:cs="Arial"/>
        </w:rPr>
        <w:t>→</w:t>
      </w:r>
      <w:r w:rsidRPr="00264E44">
        <w:rPr>
          <w:rFonts w:eastAsia="Times New Roman"/>
        </w:rPr>
        <w:t xml:space="preserve"> expand answer</w:t>
      </w:r>
    </w:p>
    <w:p w14:paraId="7BFC4B0D" w14:textId="77777777" w:rsidR="00264E44" w:rsidRPr="00264E44" w:rsidRDefault="00264E44">
      <w:pPr>
        <w:pStyle w:val="ListParagraph"/>
        <w:numPr>
          <w:ilvl w:val="0"/>
          <w:numId w:val="131"/>
        </w:numPr>
        <w:spacing w:after="160"/>
        <w:rPr>
          <w:rFonts w:eastAsia="Times New Roman"/>
        </w:rPr>
      </w:pPr>
      <w:r w:rsidRPr="00264E44">
        <w:rPr>
          <w:rFonts w:eastAsia="Times New Roman"/>
        </w:rPr>
        <w:t xml:space="preserve">Tap again </w:t>
      </w:r>
      <w:r w:rsidRPr="00264E44">
        <w:rPr>
          <w:rFonts w:ascii="Arial" w:eastAsia="Times New Roman" w:hAnsi="Arial" w:cs="Arial"/>
        </w:rPr>
        <w:t>→</w:t>
      </w:r>
      <w:r w:rsidRPr="00264E44">
        <w:rPr>
          <w:rFonts w:eastAsia="Times New Roman"/>
        </w:rPr>
        <w:t xml:space="preserve"> collapse</w:t>
      </w:r>
    </w:p>
    <w:p w14:paraId="18D825F0" w14:textId="77777777" w:rsidR="00264E44" w:rsidRPr="00264E44" w:rsidRDefault="00264E44">
      <w:pPr>
        <w:pStyle w:val="ListParagraph"/>
        <w:numPr>
          <w:ilvl w:val="0"/>
          <w:numId w:val="131"/>
        </w:numPr>
        <w:spacing w:after="160"/>
        <w:rPr>
          <w:rFonts w:eastAsia="Times New Roman"/>
        </w:rPr>
      </w:pPr>
      <w:r w:rsidRPr="00264E44">
        <w:rPr>
          <w:rFonts w:eastAsia="Times New Roman"/>
        </w:rPr>
        <w:t>Screen scrolls to expanded content</w:t>
      </w:r>
    </w:p>
    <w:p w14:paraId="3734378A" w14:textId="77777777" w:rsidR="00264E44" w:rsidRPr="00264E44" w:rsidRDefault="00264E44" w:rsidP="00264E44">
      <w:pPr>
        <w:spacing w:after="160"/>
        <w:ind w:left="360"/>
        <w:rPr>
          <w:rFonts w:eastAsia="Times New Roman"/>
          <w:b/>
          <w:bCs/>
        </w:rPr>
      </w:pPr>
      <w:r w:rsidRPr="00264E44">
        <w:rPr>
          <w:rFonts w:eastAsia="Times New Roman"/>
          <w:b/>
          <w:bCs/>
        </w:rPr>
        <w:t>Policies</w:t>
      </w:r>
    </w:p>
    <w:p w14:paraId="69436A51" w14:textId="77777777" w:rsidR="00264E44" w:rsidRPr="00264E44" w:rsidRDefault="00264E44">
      <w:pPr>
        <w:pStyle w:val="ListParagraph"/>
        <w:numPr>
          <w:ilvl w:val="0"/>
          <w:numId w:val="130"/>
        </w:numPr>
        <w:spacing w:after="160"/>
        <w:rPr>
          <w:rFonts w:eastAsia="Times New Roman"/>
        </w:rPr>
      </w:pPr>
      <w:r w:rsidRPr="00264E44">
        <w:rPr>
          <w:rFonts w:eastAsia="Times New Roman"/>
        </w:rPr>
        <w:t>Opens Privacy Policy or Terms of Use</w:t>
      </w:r>
    </w:p>
    <w:p w14:paraId="5A52A6AD" w14:textId="77777777" w:rsidR="00264E44" w:rsidRPr="00264E44" w:rsidRDefault="00264E44">
      <w:pPr>
        <w:pStyle w:val="ListParagraph"/>
        <w:numPr>
          <w:ilvl w:val="0"/>
          <w:numId w:val="130"/>
        </w:numPr>
        <w:spacing w:after="160"/>
        <w:rPr>
          <w:rFonts w:eastAsia="Times New Roman"/>
        </w:rPr>
      </w:pPr>
      <w:r w:rsidRPr="00264E44">
        <w:rPr>
          <w:rFonts w:eastAsia="Times New Roman"/>
        </w:rPr>
        <w:t>Back navigation returns to Help</w:t>
      </w:r>
    </w:p>
    <w:p w14:paraId="2FD1215A" w14:textId="77777777" w:rsidR="00264E44" w:rsidRPr="00264E44" w:rsidRDefault="00264E44" w:rsidP="00264E44">
      <w:pPr>
        <w:spacing w:after="160"/>
        <w:ind w:left="360"/>
        <w:rPr>
          <w:rFonts w:eastAsia="Times New Roman"/>
          <w:b/>
          <w:bCs/>
        </w:rPr>
      </w:pPr>
      <w:r w:rsidRPr="00264E44">
        <w:rPr>
          <w:rFonts w:eastAsia="Times New Roman"/>
          <w:b/>
          <w:bCs/>
        </w:rPr>
        <w:t>6.12.4.5 Accessibility Requirements</w:t>
      </w:r>
    </w:p>
    <w:p w14:paraId="04F93FC2" w14:textId="77777777" w:rsidR="00264E44" w:rsidRPr="00264E44" w:rsidRDefault="00264E44">
      <w:pPr>
        <w:pStyle w:val="ListParagraph"/>
        <w:numPr>
          <w:ilvl w:val="0"/>
          <w:numId w:val="129"/>
        </w:numPr>
        <w:spacing w:after="160"/>
        <w:rPr>
          <w:rFonts w:eastAsia="Times New Roman"/>
        </w:rPr>
      </w:pPr>
      <w:r w:rsidRPr="00264E44">
        <w:rPr>
          <w:rFonts w:eastAsia="Times New Roman"/>
        </w:rPr>
        <w:t>All list items keyboard</w:t>
      </w:r>
      <w:r w:rsidRPr="00264E44">
        <w:rPr>
          <w:rFonts w:eastAsia="Times New Roman"/>
        </w:rPr>
        <w:noBreakHyphen/>
        <w:t>navigable</w:t>
      </w:r>
    </w:p>
    <w:p w14:paraId="690FA295" w14:textId="77777777" w:rsidR="00264E44" w:rsidRPr="00264E44" w:rsidRDefault="00264E44">
      <w:pPr>
        <w:pStyle w:val="ListParagraph"/>
        <w:numPr>
          <w:ilvl w:val="0"/>
          <w:numId w:val="129"/>
        </w:numPr>
        <w:spacing w:after="160"/>
        <w:rPr>
          <w:rFonts w:eastAsia="Times New Roman"/>
        </w:rPr>
      </w:pPr>
      <w:r w:rsidRPr="00264E44">
        <w:rPr>
          <w:rFonts w:eastAsia="Times New Roman"/>
        </w:rPr>
        <w:t>FAQ expand/collapse announced via ARIA live region</w:t>
      </w:r>
    </w:p>
    <w:p w14:paraId="17DD154F" w14:textId="77777777" w:rsidR="00264E44" w:rsidRPr="00264E44" w:rsidRDefault="00264E44">
      <w:pPr>
        <w:pStyle w:val="ListParagraph"/>
        <w:numPr>
          <w:ilvl w:val="0"/>
          <w:numId w:val="129"/>
        </w:numPr>
        <w:spacing w:after="160"/>
        <w:rPr>
          <w:rFonts w:eastAsia="Times New Roman"/>
        </w:rPr>
      </w:pPr>
      <w:r w:rsidRPr="00264E44">
        <w:rPr>
          <w:rFonts w:eastAsia="Times New Roman"/>
        </w:rPr>
        <w:t>Email link must have descriptive ARIA label</w:t>
      </w:r>
    </w:p>
    <w:p w14:paraId="17872FC0" w14:textId="77777777" w:rsidR="00264E44" w:rsidRPr="00264E44" w:rsidRDefault="00264E44">
      <w:pPr>
        <w:pStyle w:val="ListParagraph"/>
        <w:numPr>
          <w:ilvl w:val="0"/>
          <w:numId w:val="129"/>
        </w:numPr>
        <w:spacing w:after="160"/>
        <w:rPr>
          <w:rFonts w:eastAsia="Times New Roman"/>
        </w:rPr>
      </w:pPr>
      <w:r w:rsidRPr="00264E44">
        <w:rPr>
          <w:rFonts w:eastAsia="Times New Roman"/>
        </w:rPr>
        <w:t>Minimum tap targets (44–48px)</w:t>
      </w:r>
    </w:p>
    <w:p w14:paraId="6C1B810B" w14:textId="6EAFA884" w:rsidR="00264E44" w:rsidRPr="00264E44" w:rsidRDefault="00264E44">
      <w:pPr>
        <w:pStyle w:val="ListParagraph"/>
        <w:numPr>
          <w:ilvl w:val="0"/>
          <w:numId w:val="129"/>
        </w:numPr>
        <w:spacing w:after="160"/>
        <w:rPr>
          <w:rFonts w:eastAsia="Times New Roman"/>
        </w:rPr>
      </w:pPr>
      <w:r w:rsidRPr="00264E44">
        <w:rPr>
          <w:rFonts w:eastAsia="Times New Roman"/>
        </w:rPr>
        <w:t>Screen reader announces: “Help screen” on load</w:t>
      </w:r>
    </w:p>
    <w:p w14:paraId="36D68220" w14:textId="7A129B91" w:rsidR="00A649BD" w:rsidRPr="006529E9" w:rsidRDefault="00344BC0" w:rsidP="00F54109">
      <w:pPr>
        <w:spacing w:after="160"/>
        <w:ind w:left="360"/>
      </w:pPr>
      <w:r>
        <w:rPr>
          <w:rFonts w:ascii="Eras Demi ITC" w:eastAsia="Times New Roman" w:hAnsi="Eras Demi ITC"/>
        </w:rPr>
        <w:lastRenderedPageBreak/>
        <w:t>6</w:t>
      </w:r>
      <w:r w:rsidR="008F1748" w:rsidRPr="00CB5BCA">
        <w:rPr>
          <w:rFonts w:ascii="Eras Demi ITC" w:eastAsia="Times New Roman" w:hAnsi="Eras Demi ITC"/>
        </w:rPr>
        <w:t>.</w:t>
      </w:r>
      <w:r w:rsidR="00464F4E">
        <w:rPr>
          <w:rFonts w:ascii="Eras Demi ITC" w:eastAsia="Times New Roman" w:hAnsi="Eras Demi ITC"/>
        </w:rPr>
        <w:t>12</w:t>
      </w:r>
      <w:r w:rsidR="008F1748" w:rsidRPr="00CB5BCA">
        <w:rPr>
          <w:rFonts w:ascii="Eras Demi ITC" w:eastAsia="Times New Roman" w:hAnsi="Eras Demi ITC"/>
        </w:rPr>
        <w:t>.2 Related Requirements</w:t>
      </w:r>
      <w:r w:rsidR="008F1748">
        <w:rPr>
          <w:rFonts w:ascii="Eras Demi ITC" w:eastAsia="Times New Roman" w:hAnsi="Eras Demi ITC"/>
        </w:rPr>
        <w:br/>
      </w:r>
      <w:r w:rsidR="00F54109">
        <w:t>BR-HELP-01, BR-HELP-02, BR-HELP-03, BR-HELP-04, BR-HELP-05, BR-HELP-06, BR-HELP-07, BR-HELP-08, BR-HELP-09, BR-HELP-10, BR-HELP-11, BR-HELP-12, BR-HELP-13, BR-HELP-14,  BR-HELP-15,  BR-HELP-16,  BR-HELP-17</w:t>
      </w:r>
    </w:p>
    <w:p w14:paraId="3096AE09" w14:textId="1634BC09" w:rsidR="008F1748" w:rsidRPr="00912F9A" w:rsidRDefault="00F54109" w:rsidP="00596EBD">
      <w:pPr>
        <w:spacing w:after="160"/>
        <w:rPr>
          <w:rFonts w:ascii="Eras Demi ITC" w:eastAsia="Times New Roman" w:hAnsi="Eras Demi ITC"/>
        </w:rPr>
      </w:pPr>
      <w:r>
        <w:rPr>
          <w:rFonts w:ascii="Eras Demi ITC" w:eastAsia="Times New Roman" w:hAnsi="Eras Demi ITC"/>
        </w:rPr>
        <w:t xml:space="preserve">      </w:t>
      </w:r>
      <w:r>
        <w:rPr>
          <w:rFonts w:ascii="Eras Demi ITC" w:eastAsia="Times New Roman" w:hAnsi="Eras Demi ITC"/>
        </w:rPr>
        <w:br/>
        <w:t xml:space="preserve">     6</w:t>
      </w:r>
      <w:r w:rsidRPr="00CB5BCA">
        <w:rPr>
          <w:rFonts w:ascii="Eras Demi ITC" w:eastAsia="Times New Roman" w:hAnsi="Eras Demi ITC"/>
        </w:rPr>
        <w:t>.</w:t>
      </w:r>
      <w:r w:rsidR="00464F4E">
        <w:rPr>
          <w:rFonts w:ascii="Eras Demi ITC" w:eastAsia="Times New Roman" w:hAnsi="Eras Demi ITC"/>
        </w:rPr>
        <w:t>12</w:t>
      </w:r>
      <w:r w:rsidRPr="00CB5BCA">
        <w:rPr>
          <w:rFonts w:ascii="Eras Demi ITC" w:eastAsia="Times New Roman" w:hAnsi="Eras Demi ITC"/>
        </w:rPr>
        <w:t>.</w:t>
      </w:r>
      <w:r>
        <w:rPr>
          <w:rFonts w:ascii="Eras Demi ITC" w:eastAsia="Times New Roman" w:hAnsi="Eras Demi ITC"/>
        </w:rPr>
        <w:t>3 Wire Frame Reference</w:t>
      </w:r>
      <w:r>
        <w:rPr>
          <w:rFonts w:ascii="Eras Demi ITC" w:eastAsia="Times New Roman" w:hAnsi="Eras Demi ITC"/>
        </w:rPr>
        <w:br/>
      </w:r>
      <w:r>
        <w:t xml:space="preserve">      </w:t>
      </w:r>
      <w:r w:rsidR="00227620">
        <w:t>UIS-</w:t>
      </w:r>
      <w:r>
        <w:t>HELP-01</w:t>
      </w:r>
      <w:r w:rsidR="00596EBD">
        <w:br/>
      </w:r>
      <w:r w:rsidR="00344BC0">
        <w:rPr>
          <w:rFonts w:ascii="Eras Demi ITC" w:eastAsia="Times New Roman" w:hAnsi="Eras Demi ITC"/>
        </w:rPr>
        <w:t>6</w:t>
      </w:r>
      <w:r w:rsidR="008F1748" w:rsidRPr="00CB5BCA">
        <w:rPr>
          <w:rFonts w:ascii="Eras Demi ITC" w:eastAsia="Times New Roman" w:hAnsi="Eras Demi ITC"/>
        </w:rPr>
        <w:t>.</w:t>
      </w:r>
      <w:r w:rsidR="00464F4E">
        <w:rPr>
          <w:rFonts w:ascii="Eras Demi ITC" w:eastAsia="Times New Roman" w:hAnsi="Eras Demi ITC"/>
        </w:rPr>
        <w:t>12</w:t>
      </w:r>
      <w:r w:rsidR="008F1748" w:rsidRPr="00CB5BCA">
        <w:rPr>
          <w:rFonts w:ascii="Eras Demi ITC" w:eastAsia="Times New Roman" w:hAnsi="Eras Demi ITC"/>
        </w:rPr>
        <w:t>.</w:t>
      </w:r>
      <w:r w:rsidR="00DB1E47">
        <w:rPr>
          <w:rFonts w:ascii="Eras Demi ITC" w:eastAsia="Times New Roman" w:hAnsi="Eras Demi ITC"/>
        </w:rPr>
        <w:t>4</w:t>
      </w:r>
      <w:r w:rsidR="008F1748">
        <w:rPr>
          <w:rFonts w:ascii="Eras Demi ITC" w:eastAsia="Times New Roman" w:hAnsi="Eras Demi ITC"/>
        </w:rPr>
        <w:t xml:space="preserve"> User Interface Design</w:t>
      </w:r>
    </w:p>
    <w:p w14:paraId="1F9F5F12" w14:textId="467FE7F9" w:rsidR="008F1748" w:rsidRPr="00544D13" w:rsidRDefault="00DD6BEB" w:rsidP="008F1748">
      <w:pPr>
        <w:ind w:firstLine="720"/>
      </w:pPr>
      <w:r w:rsidRPr="00DD6BEB">
        <w:rPr>
          <w:noProof/>
        </w:rPr>
        <w:drawing>
          <wp:anchor distT="0" distB="0" distL="114300" distR="114300" simplePos="0" relativeHeight="251697152" behindDoc="1" locked="0" layoutInCell="1" allowOverlap="1" wp14:anchorId="7DC9FD3C" wp14:editId="1FDDBA07">
            <wp:simplePos x="0" y="0"/>
            <wp:positionH relativeFrom="column">
              <wp:posOffset>43180</wp:posOffset>
            </wp:positionH>
            <wp:positionV relativeFrom="paragraph">
              <wp:posOffset>247650</wp:posOffset>
            </wp:positionV>
            <wp:extent cx="2249170" cy="1783080"/>
            <wp:effectExtent l="0" t="0" r="0" b="7620"/>
            <wp:wrapTight wrapText="bothSides">
              <wp:wrapPolygon edited="0">
                <wp:start x="0" y="0"/>
                <wp:lineTo x="0" y="21462"/>
                <wp:lineTo x="21405" y="21462"/>
                <wp:lineTo x="21405" y="0"/>
                <wp:lineTo x="0" y="0"/>
              </wp:wrapPolygon>
            </wp:wrapTight>
            <wp:docPr id="60615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5907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49170" cy="1783080"/>
                    </a:xfrm>
                    <a:prstGeom prst="rect">
                      <a:avLst/>
                    </a:prstGeom>
                  </pic:spPr>
                </pic:pic>
              </a:graphicData>
            </a:graphic>
            <wp14:sizeRelH relativeFrom="page">
              <wp14:pctWidth>0</wp14:pctWidth>
            </wp14:sizeRelH>
            <wp14:sizeRelV relativeFrom="page">
              <wp14:pctHeight>0</wp14:pctHeight>
            </wp14:sizeRelV>
          </wp:anchor>
        </w:drawing>
      </w:r>
      <w:r w:rsidR="00344BC0">
        <w:rPr>
          <w:rFonts w:ascii="Eras Demi ITC" w:eastAsia="Times New Roman" w:hAnsi="Eras Demi ITC"/>
        </w:rPr>
        <w:t>6</w:t>
      </w:r>
      <w:r w:rsidR="008F1748" w:rsidRPr="00CB5BCA">
        <w:rPr>
          <w:rFonts w:ascii="Eras Demi ITC" w:eastAsia="Times New Roman" w:hAnsi="Eras Demi ITC"/>
        </w:rPr>
        <w:t>.</w:t>
      </w:r>
      <w:r w:rsidR="00464F4E">
        <w:rPr>
          <w:rFonts w:ascii="Eras Demi ITC" w:eastAsia="Times New Roman" w:hAnsi="Eras Demi ITC"/>
        </w:rPr>
        <w:t>12</w:t>
      </w:r>
      <w:r w:rsidR="008F1748" w:rsidRPr="00CB5BCA">
        <w:rPr>
          <w:rFonts w:ascii="Eras Demi ITC" w:eastAsia="Times New Roman" w:hAnsi="Eras Demi ITC"/>
        </w:rPr>
        <w:t>.</w:t>
      </w:r>
      <w:r w:rsidR="00DB1E47">
        <w:rPr>
          <w:rFonts w:ascii="Eras Demi ITC" w:eastAsia="Times New Roman" w:hAnsi="Eras Demi ITC"/>
        </w:rPr>
        <w:t>4</w:t>
      </w:r>
      <w:r w:rsidR="008F1748">
        <w:rPr>
          <w:rFonts w:ascii="Eras Demi ITC" w:eastAsia="Times New Roman" w:hAnsi="Eras Demi ITC"/>
        </w:rPr>
        <w:t>.1</w:t>
      </w:r>
      <w:r w:rsidR="008F1748" w:rsidRPr="00CB5BCA">
        <w:rPr>
          <w:rFonts w:ascii="Eras Demi ITC" w:eastAsia="Times New Roman" w:hAnsi="Eras Demi ITC"/>
        </w:rPr>
        <w:t xml:space="preserve"> </w:t>
      </w:r>
      <w:r w:rsidR="00A649BD">
        <w:rPr>
          <w:rFonts w:ascii="Eras Demi ITC" w:eastAsia="Times New Roman" w:hAnsi="Eras Demi ITC"/>
        </w:rPr>
        <w:t>Help</w:t>
      </w:r>
    </w:p>
    <w:p w14:paraId="5B829516" w14:textId="08FA6CA8" w:rsidR="00DD6BEB" w:rsidRDefault="006529E9" w:rsidP="00DD6BEB">
      <w:r>
        <w:br/>
      </w:r>
    </w:p>
    <w:p w14:paraId="0F876ED9" w14:textId="58C0652D" w:rsidR="00DD6BEB" w:rsidRDefault="00DD6BEB" w:rsidP="00DD6BEB"/>
    <w:p w14:paraId="1235A5D2" w14:textId="1A55BC32" w:rsidR="00DD6BEB" w:rsidRDefault="00DD6BEB" w:rsidP="00DD6BEB"/>
    <w:p w14:paraId="0B6792CB" w14:textId="52855E55" w:rsidR="00DD6BEB" w:rsidRDefault="00DD6BEB" w:rsidP="00DD6BEB"/>
    <w:p w14:paraId="37365B3F" w14:textId="33F31DB0" w:rsidR="00DD6BEB" w:rsidRDefault="008D4E1D" w:rsidP="00DD6BEB">
      <w:r w:rsidRPr="00166406">
        <w:rPr>
          <w:rStyle w:val="Heading3Char"/>
          <w:noProof/>
        </w:rPr>
        <w:drawing>
          <wp:anchor distT="0" distB="0" distL="114300" distR="114300" simplePos="0" relativeHeight="251718656" behindDoc="0" locked="0" layoutInCell="1" allowOverlap="1" wp14:anchorId="0BAB68DC" wp14:editId="1B913BC5">
            <wp:simplePos x="0" y="0"/>
            <wp:positionH relativeFrom="column">
              <wp:posOffset>327664</wp:posOffset>
            </wp:positionH>
            <wp:positionV relativeFrom="paragraph">
              <wp:posOffset>199671</wp:posOffset>
            </wp:positionV>
            <wp:extent cx="1554480" cy="182880"/>
            <wp:effectExtent l="0" t="0" r="7620" b="7620"/>
            <wp:wrapNone/>
            <wp:docPr id="56984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185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54480" cy="18288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16608" behindDoc="0" locked="0" layoutInCell="1" allowOverlap="1" wp14:anchorId="2D1B62E1" wp14:editId="31D6F025">
                <wp:simplePos x="0" y="0"/>
                <wp:positionH relativeFrom="column">
                  <wp:posOffset>96656</wp:posOffset>
                </wp:positionH>
                <wp:positionV relativeFrom="paragraph">
                  <wp:posOffset>39302</wp:posOffset>
                </wp:positionV>
                <wp:extent cx="2123372" cy="343667"/>
                <wp:effectExtent l="0" t="0" r="0" b="0"/>
                <wp:wrapNone/>
                <wp:docPr id="1202977240" name="Rectangle 5"/>
                <wp:cNvGraphicFramePr/>
                <a:graphic xmlns:a="http://schemas.openxmlformats.org/drawingml/2006/main">
                  <a:graphicData uri="http://schemas.microsoft.com/office/word/2010/wordprocessingShape">
                    <wps:wsp>
                      <wps:cNvSpPr/>
                      <wps:spPr>
                        <a:xfrm>
                          <a:off x="0" y="0"/>
                          <a:ext cx="2123372" cy="34366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583855" id="Rectangle 5" o:spid="_x0000_s1026" style="position:absolute;margin-left:7.6pt;margin-top:3.1pt;width:167.2pt;height:27.0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" fillcolor="white [3212]" stroked="f" strokeweight="2pt"/>
            </w:pict>
          </mc:Fallback>
        </mc:AlternateContent>
      </w:r>
      <w:r w:rsidR="00DD6BEB">
        <w:br/>
      </w:r>
    </w:p>
    <w:p w14:paraId="302AA36F" w14:textId="77777777" w:rsidR="00DD6BEB" w:rsidRDefault="00DD6BEB" w:rsidP="00DD6BEB"/>
    <w:p w14:paraId="3D284A2D" w14:textId="4F6E74C5" w:rsidR="00D443F6" w:rsidRPr="00411527" w:rsidRDefault="00344BC0" w:rsidP="00D443F6">
      <w:pPr>
        <w:pStyle w:val="Heading3"/>
        <w:rPr>
          <w:rFonts w:eastAsia="Times New Roman"/>
        </w:rPr>
      </w:pPr>
      <w:bookmarkStart w:id="200" w:name="_Toc228800627"/>
      <w:r>
        <w:rPr>
          <w:rFonts w:eastAsia="Times New Roman"/>
        </w:rPr>
        <w:t>6</w:t>
      </w:r>
      <w:r w:rsidR="00D443F6" w:rsidRPr="00411527">
        <w:rPr>
          <w:rFonts w:eastAsia="Times New Roman"/>
        </w:rPr>
        <w:t>.</w:t>
      </w:r>
      <w:r w:rsidR="00464F4E">
        <w:rPr>
          <w:rFonts w:eastAsia="Times New Roman"/>
        </w:rPr>
        <w:t>13</w:t>
      </w:r>
      <w:r w:rsidR="00D443F6" w:rsidRPr="00411527">
        <w:rPr>
          <w:rFonts w:eastAsia="Times New Roman"/>
        </w:rPr>
        <w:t xml:space="preserve"> </w:t>
      </w:r>
      <w:r w:rsidR="00C840DD">
        <w:rPr>
          <w:rFonts w:eastAsia="Times New Roman"/>
        </w:rPr>
        <w:t>UIS</w:t>
      </w:r>
      <w:r w:rsidR="00D443F6">
        <w:rPr>
          <w:rFonts w:eastAsia="Times New Roman"/>
        </w:rPr>
        <w:t>-</w:t>
      </w:r>
      <w:r w:rsidR="00ED0F8F">
        <w:rPr>
          <w:rFonts w:eastAsia="Times New Roman"/>
        </w:rPr>
        <w:t>NOTE-01</w:t>
      </w:r>
      <w:r w:rsidR="00D443F6">
        <w:rPr>
          <w:rFonts w:eastAsia="Times New Roman"/>
        </w:rPr>
        <w:t xml:space="preserve"> Notification List</w:t>
      </w:r>
      <w:bookmarkEnd w:id="200"/>
    </w:p>
    <w:p w14:paraId="7B8D6C20" w14:textId="77777777" w:rsidR="001B0C6F" w:rsidRPr="001B0C6F" w:rsidRDefault="00344BC0" w:rsidP="001B0C6F">
      <w:pPr>
        <w:spacing w:after="160"/>
        <w:ind w:left="360"/>
        <w:rPr>
          <w:rFonts w:eastAsia="Times New Roman"/>
          <w:b/>
          <w:bCs/>
        </w:rPr>
      </w:pPr>
      <w:r>
        <w:rPr>
          <w:rFonts w:ascii="Eras Demi ITC" w:eastAsia="Times New Roman" w:hAnsi="Eras Demi ITC"/>
        </w:rPr>
        <w:t>6</w:t>
      </w:r>
      <w:r w:rsidR="00D443F6" w:rsidRPr="00411527">
        <w:rPr>
          <w:rFonts w:ascii="Eras Demi ITC" w:eastAsia="Times New Roman" w:hAnsi="Eras Demi ITC"/>
        </w:rPr>
        <w:t>.</w:t>
      </w:r>
      <w:r w:rsidR="00464F4E">
        <w:rPr>
          <w:rFonts w:ascii="Eras Demi ITC" w:eastAsia="Times New Roman" w:hAnsi="Eras Demi ITC"/>
        </w:rPr>
        <w:t>13</w:t>
      </w:r>
      <w:r w:rsidR="00D443F6" w:rsidRPr="00411527">
        <w:rPr>
          <w:rFonts w:ascii="Eras Demi ITC" w:eastAsia="Times New Roman" w:hAnsi="Eras Demi ITC"/>
        </w:rPr>
        <w:t>.1 Purpose</w:t>
      </w:r>
      <w:r w:rsidR="008F76B2">
        <w:rPr>
          <w:rFonts w:ascii="Eras Demi ITC" w:eastAsia="Times New Roman" w:hAnsi="Eras Demi ITC"/>
        </w:rPr>
        <w:br/>
      </w:r>
      <w:r w:rsidR="00777122">
        <w:rPr>
          <w:rFonts w:eastAsia="Times New Roman"/>
        </w:rPr>
        <w:t xml:space="preserve">Show a central List of application Notifications for a user. </w:t>
      </w:r>
      <w:r w:rsidR="00D443F6">
        <w:rPr>
          <w:rFonts w:eastAsia="Times New Roman"/>
        </w:rPr>
        <w:t xml:space="preserve"> </w:t>
      </w:r>
      <w:r w:rsidR="00D443F6">
        <w:rPr>
          <w:rFonts w:eastAsia="Times New Roman"/>
        </w:rPr>
        <w:br/>
      </w:r>
      <w:r w:rsidR="001B0C6F">
        <w:rPr>
          <w:rFonts w:eastAsia="Times New Roman"/>
        </w:rPr>
        <w:br/>
      </w:r>
      <w:r w:rsidR="001B0C6F" w:rsidRPr="001B0C6F">
        <w:rPr>
          <w:rFonts w:eastAsia="Times New Roman"/>
          <w:b/>
          <w:bCs/>
        </w:rPr>
        <w:t>6.13.4 Screen Layout — Notification List</w:t>
      </w:r>
    </w:p>
    <w:p w14:paraId="7B7A0AAC" w14:textId="77777777" w:rsidR="001B0C6F" w:rsidRPr="001B0C6F" w:rsidRDefault="001B0C6F" w:rsidP="001B0C6F">
      <w:pPr>
        <w:spacing w:after="160"/>
        <w:ind w:left="360"/>
        <w:rPr>
          <w:rFonts w:eastAsia="Times New Roman"/>
          <w:b/>
          <w:bCs/>
        </w:rPr>
      </w:pPr>
      <w:r w:rsidRPr="001B0C6F">
        <w:rPr>
          <w:rFonts w:eastAsia="Times New Roman"/>
          <w:b/>
          <w:bCs/>
        </w:rPr>
        <w:t>6.13.4.1 Layout Structure</w:t>
      </w:r>
    </w:p>
    <w:p w14:paraId="13F85CDA" w14:textId="77777777" w:rsidR="001B0C6F" w:rsidRPr="001B0C6F" w:rsidRDefault="001B0C6F" w:rsidP="001B0C6F">
      <w:pPr>
        <w:spacing w:after="160"/>
        <w:ind w:left="360"/>
        <w:rPr>
          <w:rFonts w:eastAsia="Times New Roman"/>
          <w:b/>
          <w:bCs/>
        </w:rPr>
      </w:pPr>
      <w:r w:rsidRPr="001B0C6F">
        <w:rPr>
          <w:rFonts w:eastAsia="Times New Roman"/>
          <w:b/>
          <w:bCs/>
        </w:rPr>
        <w:t>Header</w:t>
      </w:r>
    </w:p>
    <w:p w14:paraId="3A0ECE1E" w14:textId="77777777" w:rsidR="001B0C6F" w:rsidRPr="001B0C6F" w:rsidRDefault="001B0C6F">
      <w:pPr>
        <w:pStyle w:val="ListParagraph"/>
        <w:numPr>
          <w:ilvl w:val="0"/>
          <w:numId w:val="142"/>
        </w:numPr>
        <w:spacing w:after="160"/>
        <w:rPr>
          <w:rFonts w:eastAsia="Times New Roman"/>
        </w:rPr>
      </w:pPr>
      <w:r w:rsidRPr="001B0C6F">
        <w:rPr>
          <w:rFonts w:eastAsia="Times New Roman"/>
        </w:rPr>
        <w:t>Standard authenticated header containing:</w:t>
      </w:r>
    </w:p>
    <w:p w14:paraId="65063435" w14:textId="77777777" w:rsidR="001B0C6F" w:rsidRPr="001B0C6F" w:rsidRDefault="001B0C6F">
      <w:pPr>
        <w:pStyle w:val="ListParagraph"/>
        <w:numPr>
          <w:ilvl w:val="1"/>
          <w:numId w:val="142"/>
        </w:numPr>
        <w:spacing w:after="160"/>
        <w:rPr>
          <w:rFonts w:eastAsia="Times New Roman"/>
        </w:rPr>
      </w:pPr>
      <w:r w:rsidRPr="001B0C6F">
        <w:rPr>
          <w:rFonts w:eastAsia="Times New Roman"/>
          <w:b/>
          <w:bCs/>
        </w:rPr>
        <w:t>NeuByte Logo</w:t>
      </w:r>
      <w:r w:rsidRPr="001B0C6F">
        <w:rPr>
          <w:rFonts w:eastAsia="Times New Roman"/>
        </w:rPr>
        <w:t xml:space="preserve"> (left)</w:t>
      </w:r>
    </w:p>
    <w:p w14:paraId="3A0DB0E4" w14:textId="77777777" w:rsidR="001B0C6F" w:rsidRPr="001B0C6F" w:rsidRDefault="001B0C6F">
      <w:pPr>
        <w:pStyle w:val="ListParagraph"/>
        <w:numPr>
          <w:ilvl w:val="1"/>
          <w:numId w:val="142"/>
        </w:numPr>
        <w:spacing w:after="160"/>
        <w:rPr>
          <w:rFonts w:eastAsia="Times New Roman"/>
        </w:rPr>
      </w:pPr>
      <w:r w:rsidRPr="001B0C6F">
        <w:rPr>
          <w:rFonts w:eastAsia="Times New Roman"/>
          <w:b/>
          <w:bCs/>
        </w:rPr>
        <w:t>Notification Icon</w:t>
      </w:r>
      <w:r w:rsidRPr="001B0C6F">
        <w:rPr>
          <w:rFonts w:eastAsia="Times New Roman"/>
        </w:rPr>
        <w:t xml:space="preserve"> (right, with unread badge if </w:t>
      </w:r>
      <w:proofErr w:type="gramStart"/>
      <w:r w:rsidRPr="001B0C6F">
        <w:rPr>
          <w:rFonts w:eastAsia="Times New Roman"/>
        </w:rPr>
        <w:t>applicable)*</w:t>
      </w:r>
      <w:proofErr w:type="gramEnd"/>
      <w:r w:rsidRPr="001B0C6F">
        <w:rPr>
          <w:rFonts w:eastAsia="Times New Roman"/>
        </w:rPr>
        <w:t>*</w:t>
      </w:r>
    </w:p>
    <w:p w14:paraId="3A47FA4A" w14:textId="77777777" w:rsidR="001B0C6F" w:rsidRPr="001B0C6F" w:rsidRDefault="001B0C6F">
      <w:pPr>
        <w:pStyle w:val="ListParagraph"/>
        <w:numPr>
          <w:ilvl w:val="1"/>
          <w:numId w:val="142"/>
        </w:numPr>
        <w:spacing w:after="160"/>
        <w:rPr>
          <w:rFonts w:eastAsia="Times New Roman"/>
        </w:rPr>
      </w:pPr>
      <w:r w:rsidRPr="001B0C6F">
        <w:rPr>
          <w:rFonts w:eastAsia="Times New Roman"/>
          <w:b/>
          <w:bCs/>
        </w:rPr>
        <w:t>Hamburger Menu</w:t>
      </w:r>
      <w:r w:rsidRPr="001B0C6F">
        <w:rPr>
          <w:rFonts w:eastAsia="Times New Roman"/>
        </w:rPr>
        <w:t xml:space="preserve"> (right)</w:t>
      </w:r>
    </w:p>
    <w:p w14:paraId="7659AC17" w14:textId="77777777" w:rsidR="001B0C6F" w:rsidRPr="001B0C6F" w:rsidRDefault="001B0C6F">
      <w:pPr>
        <w:pStyle w:val="ListParagraph"/>
        <w:numPr>
          <w:ilvl w:val="0"/>
          <w:numId w:val="142"/>
        </w:numPr>
        <w:spacing w:after="160"/>
        <w:rPr>
          <w:rFonts w:eastAsia="Times New Roman"/>
        </w:rPr>
      </w:pPr>
      <w:r w:rsidRPr="001B0C6F">
        <w:rPr>
          <w:rFonts w:eastAsia="Times New Roman"/>
        </w:rPr>
        <w:t>Header remains fixed at the top</w:t>
      </w:r>
    </w:p>
    <w:p w14:paraId="692BEBEF" w14:textId="77777777" w:rsidR="001B0C6F" w:rsidRPr="001B0C6F" w:rsidRDefault="001B0C6F">
      <w:pPr>
        <w:pStyle w:val="ListParagraph"/>
        <w:numPr>
          <w:ilvl w:val="0"/>
          <w:numId w:val="142"/>
        </w:numPr>
        <w:spacing w:after="160"/>
        <w:rPr>
          <w:rFonts w:eastAsia="Times New Roman"/>
        </w:rPr>
      </w:pPr>
      <w:r w:rsidRPr="001B0C6F">
        <w:rPr>
          <w:rFonts w:eastAsia="Times New Roman"/>
        </w:rPr>
        <w:t>Back navigation uses OS</w:t>
      </w:r>
      <w:r w:rsidRPr="001B0C6F">
        <w:rPr>
          <w:rFonts w:eastAsia="Times New Roman"/>
        </w:rPr>
        <w:noBreakHyphen/>
        <w:t>native gesture or back button</w:t>
      </w:r>
    </w:p>
    <w:p w14:paraId="55071A26" w14:textId="77777777" w:rsidR="001B0C6F" w:rsidRPr="001B0C6F" w:rsidRDefault="001B0C6F">
      <w:pPr>
        <w:pStyle w:val="ListParagraph"/>
        <w:numPr>
          <w:ilvl w:val="0"/>
          <w:numId w:val="142"/>
        </w:numPr>
        <w:spacing w:after="160"/>
        <w:rPr>
          <w:rFonts w:eastAsia="Times New Roman"/>
        </w:rPr>
      </w:pPr>
      <w:r w:rsidRPr="001B0C6F">
        <w:rPr>
          <w:rFonts w:eastAsia="Times New Roman"/>
        </w:rPr>
        <w:t xml:space="preserve">Opening this screen </w:t>
      </w:r>
      <w:r w:rsidRPr="001B0C6F">
        <w:rPr>
          <w:rFonts w:eastAsia="Times New Roman"/>
          <w:b/>
          <w:bCs/>
        </w:rPr>
        <w:t>clears unread count</w:t>
      </w:r>
      <w:r w:rsidRPr="001B0C6F">
        <w:rPr>
          <w:rFonts w:eastAsia="Times New Roman"/>
        </w:rPr>
        <w:t xml:space="preserve"> (per BR</w:t>
      </w:r>
      <w:r w:rsidRPr="001B0C6F">
        <w:rPr>
          <w:rFonts w:eastAsia="Times New Roman"/>
        </w:rPr>
        <w:noBreakHyphen/>
        <w:t>NOTE</w:t>
      </w:r>
      <w:r w:rsidRPr="001B0C6F">
        <w:rPr>
          <w:rFonts w:eastAsia="Times New Roman"/>
        </w:rPr>
        <w:noBreakHyphen/>
        <w:t>02)</w:t>
      </w:r>
    </w:p>
    <w:p w14:paraId="0C82F3FB" w14:textId="77777777" w:rsidR="001B0C6F" w:rsidRPr="001B0C6F" w:rsidRDefault="001B0C6F" w:rsidP="001B0C6F">
      <w:pPr>
        <w:spacing w:after="160"/>
        <w:ind w:left="360"/>
        <w:rPr>
          <w:rFonts w:eastAsia="Times New Roman"/>
          <w:b/>
          <w:bCs/>
        </w:rPr>
      </w:pPr>
      <w:r w:rsidRPr="001B0C6F">
        <w:rPr>
          <w:rFonts w:eastAsia="Times New Roman"/>
          <w:b/>
          <w:bCs/>
        </w:rPr>
        <w:t>Body</w:t>
      </w:r>
    </w:p>
    <w:p w14:paraId="16D6A54D" w14:textId="77777777" w:rsidR="001B0C6F" w:rsidRPr="001B0C6F" w:rsidRDefault="001B0C6F" w:rsidP="001B0C6F">
      <w:pPr>
        <w:spacing w:after="160"/>
        <w:ind w:left="360"/>
        <w:rPr>
          <w:rFonts w:eastAsia="Times New Roman"/>
        </w:rPr>
      </w:pPr>
      <w:r w:rsidRPr="001B0C6F">
        <w:rPr>
          <w:rFonts w:eastAsia="Times New Roman"/>
        </w:rPr>
        <w:t>A vertically scrolling list of user notifications.</w:t>
      </w:r>
    </w:p>
    <w:p w14:paraId="43902887" w14:textId="77777777" w:rsidR="001B0C6F" w:rsidRPr="001B0C6F" w:rsidRDefault="001B0C6F" w:rsidP="001B0C6F">
      <w:pPr>
        <w:spacing w:after="160"/>
        <w:ind w:left="360"/>
        <w:rPr>
          <w:rFonts w:eastAsia="Times New Roman"/>
        </w:rPr>
      </w:pPr>
      <w:r w:rsidRPr="001B0C6F">
        <w:rPr>
          <w:rFonts w:eastAsia="Times New Roman"/>
          <w:b/>
          <w:bCs/>
        </w:rPr>
        <w:t>Elements:</w:t>
      </w:r>
    </w:p>
    <w:p w14:paraId="0C6FADAB" w14:textId="77777777" w:rsidR="001B0C6F" w:rsidRPr="001B0C6F" w:rsidRDefault="001B0C6F">
      <w:pPr>
        <w:pStyle w:val="ListParagraph"/>
        <w:numPr>
          <w:ilvl w:val="0"/>
          <w:numId w:val="153"/>
        </w:numPr>
        <w:spacing w:after="160"/>
        <w:rPr>
          <w:rFonts w:eastAsia="Times New Roman"/>
        </w:rPr>
      </w:pPr>
      <w:r w:rsidRPr="001B0C6F">
        <w:rPr>
          <w:rFonts w:eastAsia="Times New Roman"/>
          <w:b/>
          <w:bCs/>
        </w:rPr>
        <w:t>Page Title:</w:t>
      </w:r>
      <w:r w:rsidRPr="001B0C6F">
        <w:rPr>
          <w:rFonts w:eastAsia="Times New Roman"/>
        </w:rPr>
        <w:t xml:space="preserve"> “Notifications”</w:t>
      </w:r>
    </w:p>
    <w:p w14:paraId="33663ECE" w14:textId="77777777" w:rsidR="001B0C6F" w:rsidRPr="001B0C6F" w:rsidRDefault="001B0C6F">
      <w:pPr>
        <w:pStyle w:val="ListParagraph"/>
        <w:numPr>
          <w:ilvl w:val="0"/>
          <w:numId w:val="153"/>
        </w:numPr>
        <w:spacing w:after="160"/>
        <w:rPr>
          <w:rFonts w:eastAsia="Times New Roman"/>
        </w:rPr>
      </w:pPr>
      <w:r w:rsidRPr="001B0C6F">
        <w:rPr>
          <w:rFonts w:eastAsia="Times New Roman"/>
          <w:b/>
          <w:bCs/>
        </w:rPr>
        <w:lastRenderedPageBreak/>
        <w:t>Notification List (scrollable)</w:t>
      </w:r>
      <w:r w:rsidRPr="001B0C6F">
        <w:rPr>
          <w:rFonts w:eastAsia="Times New Roman"/>
        </w:rPr>
        <w:t xml:space="preserve"> Each notification includes:</w:t>
      </w:r>
    </w:p>
    <w:p w14:paraId="74843BD3" w14:textId="77777777" w:rsidR="001B0C6F" w:rsidRPr="001B0C6F" w:rsidRDefault="001B0C6F">
      <w:pPr>
        <w:pStyle w:val="ListParagraph"/>
        <w:numPr>
          <w:ilvl w:val="1"/>
          <w:numId w:val="153"/>
        </w:numPr>
        <w:spacing w:after="160"/>
        <w:rPr>
          <w:rFonts w:eastAsia="Times New Roman"/>
        </w:rPr>
      </w:pPr>
      <w:r w:rsidRPr="001B0C6F">
        <w:rPr>
          <w:rFonts w:eastAsia="Times New Roman"/>
        </w:rPr>
        <w:t>Title (bold)</w:t>
      </w:r>
    </w:p>
    <w:p w14:paraId="0FF80970" w14:textId="77777777" w:rsidR="001B0C6F" w:rsidRPr="001B0C6F" w:rsidRDefault="001B0C6F">
      <w:pPr>
        <w:pStyle w:val="ListParagraph"/>
        <w:numPr>
          <w:ilvl w:val="1"/>
          <w:numId w:val="153"/>
        </w:numPr>
        <w:spacing w:after="160"/>
        <w:rPr>
          <w:rFonts w:eastAsia="Times New Roman"/>
        </w:rPr>
      </w:pPr>
      <w:r w:rsidRPr="001B0C6F">
        <w:rPr>
          <w:rFonts w:eastAsia="Times New Roman"/>
        </w:rPr>
        <w:t>Timestamp (e.g., “2 hours ago”)</w:t>
      </w:r>
    </w:p>
    <w:p w14:paraId="398EC3DD" w14:textId="77777777" w:rsidR="001B0C6F" w:rsidRPr="001B0C6F" w:rsidRDefault="001B0C6F">
      <w:pPr>
        <w:pStyle w:val="ListParagraph"/>
        <w:numPr>
          <w:ilvl w:val="1"/>
          <w:numId w:val="153"/>
        </w:numPr>
        <w:spacing w:after="160"/>
        <w:rPr>
          <w:rFonts w:eastAsia="Times New Roman"/>
        </w:rPr>
      </w:pPr>
      <w:r w:rsidRPr="001B0C6F">
        <w:rPr>
          <w:rFonts w:eastAsia="Times New Roman"/>
        </w:rPr>
        <w:t>Short message (1–2 lines)</w:t>
      </w:r>
    </w:p>
    <w:p w14:paraId="34FCB546" w14:textId="77777777" w:rsidR="001B0C6F" w:rsidRPr="001B0C6F" w:rsidRDefault="001B0C6F">
      <w:pPr>
        <w:pStyle w:val="ListParagraph"/>
        <w:numPr>
          <w:ilvl w:val="1"/>
          <w:numId w:val="153"/>
        </w:numPr>
        <w:spacing w:after="160"/>
        <w:rPr>
          <w:rFonts w:eastAsia="Times New Roman"/>
        </w:rPr>
      </w:pPr>
      <w:r w:rsidRPr="001B0C6F">
        <w:rPr>
          <w:rFonts w:eastAsia="Times New Roman"/>
        </w:rPr>
        <w:t>Unread indicator (dot or bold text)</w:t>
      </w:r>
    </w:p>
    <w:p w14:paraId="5DC31CEA" w14:textId="77777777" w:rsidR="001B0C6F" w:rsidRPr="001B0C6F" w:rsidRDefault="001B0C6F">
      <w:pPr>
        <w:pStyle w:val="ListParagraph"/>
        <w:numPr>
          <w:ilvl w:val="0"/>
          <w:numId w:val="153"/>
        </w:numPr>
        <w:spacing w:after="160"/>
        <w:rPr>
          <w:rFonts w:eastAsia="Times New Roman"/>
        </w:rPr>
      </w:pPr>
      <w:r w:rsidRPr="001B0C6F">
        <w:rPr>
          <w:rFonts w:eastAsia="Times New Roman"/>
          <w:b/>
          <w:bCs/>
        </w:rPr>
        <w:t>Optional Filters (future enhancement)</w:t>
      </w:r>
    </w:p>
    <w:p w14:paraId="213918B9" w14:textId="77777777" w:rsidR="001B0C6F" w:rsidRPr="001B0C6F" w:rsidRDefault="001B0C6F">
      <w:pPr>
        <w:pStyle w:val="ListParagraph"/>
        <w:numPr>
          <w:ilvl w:val="1"/>
          <w:numId w:val="153"/>
        </w:numPr>
        <w:spacing w:after="160"/>
        <w:rPr>
          <w:rFonts w:eastAsia="Times New Roman"/>
        </w:rPr>
      </w:pPr>
      <w:r w:rsidRPr="001B0C6F">
        <w:rPr>
          <w:rFonts w:eastAsia="Times New Roman"/>
        </w:rPr>
        <w:t>All</w:t>
      </w:r>
    </w:p>
    <w:p w14:paraId="26763146" w14:textId="77777777" w:rsidR="001B0C6F" w:rsidRPr="001B0C6F" w:rsidRDefault="001B0C6F">
      <w:pPr>
        <w:pStyle w:val="ListParagraph"/>
        <w:numPr>
          <w:ilvl w:val="1"/>
          <w:numId w:val="153"/>
        </w:numPr>
        <w:spacing w:after="160"/>
        <w:rPr>
          <w:rFonts w:eastAsia="Times New Roman"/>
        </w:rPr>
      </w:pPr>
      <w:r w:rsidRPr="001B0C6F">
        <w:rPr>
          <w:rFonts w:eastAsia="Times New Roman"/>
        </w:rPr>
        <w:t>Unread</w:t>
      </w:r>
    </w:p>
    <w:p w14:paraId="1F4D0986" w14:textId="77777777" w:rsidR="001B0C6F" w:rsidRPr="001B0C6F" w:rsidRDefault="001B0C6F">
      <w:pPr>
        <w:pStyle w:val="ListParagraph"/>
        <w:numPr>
          <w:ilvl w:val="1"/>
          <w:numId w:val="153"/>
        </w:numPr>
        <w:spacing w:after="160"/>
        <w:rPr>
          <w:rFonts w:eastAsia="Times New Roman"/>
        </w:rPr>
      </w:pPr>
      <w:r w:rsidRPr="001B0C6F">
        <w:rPr>
          <w:rFonts w:eastAsia="Times New Roman"/>
        </w:rPr>
        <w:t>System</w:t>
      </w:r>
    </w:p>
    <w:p w14:paraId="69730AE8" w14:textId="77777777" w:rsidR="001B0C6F" w:rsidRPr="001B0C6F" w:rsidRDefault="001B0C6F">
      <w:pPr>
        <w:pStyle w:val="ListParagraph"/>
        <w:numPr>
          <w:ilvl w:val="1"/>
          <w:numId w:val="153"/>
        </w:numPr>
        <w:spacing w:after="160"/>
        <w:rPr>
          <w:rFonts w:eastAsia="Times New Roman"/>
        </w:rPr>
      </w:pPr>
      <w:r w:rsidRPr="001B0C6F">
        <w:rPr>
          <w:rFonts w:eastAsia="Times New Roman"/>
        </w:rPr>
        <w:t>Program Updates</w:t>
      </w:r>
    </w:p>
    <w:p w14:paraId="7D764D14" w14:textId="77777777" w:rsidR="001B0C6F" w:rsidRPr="001B0C6F" w:rsidRDefault="001B0C6F">
      <w:pPr>
        <w:pStyle w:val="ListParagraph"/>
        <w:numPr>
          <w:ilvl w:val="0"/>
          <w:numId w:val="153"/>
        </w:numPr>
        <w:spacing w:after="160"/>
        <w:rPr>
          <w:rFonts w:eastAsia="Times New Roman"/>
        </w:rPr>
      </w:pPr>
      <w:r w:rsidRPr="001B0C6F">
        <w:rPr>
          <w:rFonts w:eastAsia="Times New Roman"/>
          <w:b/>
          <w:bCs/>
        </w:rPr>
        <w:t>Empty State</w:t>
      </w:r>
      <w:r w:rsidRPr="001B0C6F">
        <w:rPr>
          <w:rFonts w:eastAsia="Times New Roman"/>
        </w:rPr>
        <w:t xml:space="preserve"> (if no notifications)</w:t>
      </w:r>
    </w:p>
    <w:p w14:paraId="3E780090" w14:textId="77777777" w:rsidR="001B0C6F" w:rsidRPr="001B0C6F" w:rsidRDefault="001B0C6F">
      <w:pPr>
        <w:pStyle w:val="ListParagraph"/>
        <w:numPr>
          <w:ilvl w:val="0"/>
          <w:numId w:val="153"/>
        </w:numPr>
        <w:spacing w:after="160"/>
        <w:rPr>
          <w:rFonts w:eastAsia="Times New Roman"/>
        </w:rPr>
      </w:pPr>
      <w:r w:rsidRPr="001B0C6F">
        <w:rPr>
          <w:rFonts w:eastAsia="Times New Roman"/>
          <w:b/>
          <w:bCs/>
        </w:rPr>
        <w:t>Error State</w:t>
      </w:r>
      <w:r w:rsidRPr="001B0C6F">
        <w:rPr>
          <w:rFonts w:eastAsia="Times New Roman"/>
        </w:rPr>
        <w:t xml:space="preserve"> (if notifications fail to load)</w:t>
      </w:r>
    </w:p>
    <w:p w14:paraId="1CBA5760" w14:textId="77777777" w:rsidR="001B0C6F" w:rsidRPr="001B0C6F" w:rsidRDefault="001B0C6F" w:rsidP="001B0C6F">
      <w:pPr>
        <w:spacing w:after="160"/>
        <w:ind w:left="360"/>
        <w:rPr>
          <w:rFonts w:eastAsia="Times New Roman"/>
          <w:b/>
          <w:bCs/>
        </w:rPr>
      </w:pPr>
      <w:r w:rsidRPr="001B0C6F">
        <w:rPr>
          <w:rFonts w:eastAsia="Times New Roman"/>
          <w:b/>
          <w:bCs/>
        </w:rPr>
        <w:t>Footer</w:t>
      </w:r>
    </w:p>
    <w:p w14:paraId="33B6C728" w14:textId="63A5495F" w:rsidR="001B0C6F" w:rsidRPr="001B0C6F" w:rsidRDefault="0037050A">
      <w:pPr>
        <w:pStyle w:val="ListParagraph"/>
        <w:numPr>
          <w:ilvl w:val="0"/>
          <w:numId w:val="152"/>
        </w:numPr>
        <w:spacing w:after="160"/>
        <w:rPr>
          <w:rFonts w:eastAsia="Times New Roman"/>
        </w:rPr>
      </w:pPr>
      <w:r>
        <w:rPr>
          <w:rFonts w:eastAsia="Times New Roman"/>
        </w:rPr>
        <w:t>App Version</w:t>
      </w:r>
    </w:p>
    <w:p w14:paraId="060315BD" w14:textId="79D6F4D9" w:rsidR="001B0C6F" w:rsidRDefault="001B0C6F">
      <w:pPr>
        <w:pStyle w:val="ListParagraph"/>
        <w:numPr>
          <w:ilvl w:val="0"/>
          <w:numId w:val="152"/>
        </w:numPr>
        <w:spacing w:after="160"/>
        <w:rPr>
          <w:rFonts w:eastAsia="Times New Roman"/>
        </w:rPr>
      </w:pPr>
      <w:r w:rsidRPr="001B0C6F">
        <w:rPr>
          <w:rFonts w:eastAsia="Times New Roman"/>
        </w:rPr>
        <w:t>Privacy Policy / Terms links</w:t>
      </w:r>
    </w:p>
    <w:p w14:paraId="0993CA53" w14:textId="2AF69F0A" w:rsidR="00342C65" w:rsidRPr="00342C65" w:rsidRDefault="00342C65">
      <w:pPr>
        <w:pStyle w:val="ListParagraph"/>
        <w:numPr>
          <w:ilvl w:val="0"/>
          <w:numId w:val="152"/>
        </w:numPr>
        <w:spacing w:after="160"/>
        <w:rPr>
          <w:rFonts w:eastAsia="Times New Roman"/>
        </w:rPr>
      </w:pPr>
      <w:r w:rsidRPr="00264E44">
        <w:rPr>
          <w:rFonts w:eastAsia="Times New Roman"/>
        </w:rPr>
        <w:t>Copyright</w:t>
      </w:r>
    </w:p>
    <w:p w14:paraId="2CB781EF" w14:textId="77777777" w:rsidR="001B0C6F" w:rsidRPr="001B0C6F" w:rsidRDefault="001B0C6F" w:rsidP="001B0C6F">
      <w:pPr>
        <w:spacing w:after="160"/>
        <w:ind w:left="360"/>
        <w:rPr>
          <w:rFonts w:eastAsia="Times New Roman"/>
          <w:b/>
          <w:bCs/>
        </w:rPr>
      </w:pPr>
      <w:r w:rsidRPr="001B0C6F">
        <w:rPr>
          <w:rFonts w:eastAsia="Times New Roman"/>
          <w:b/>
          <w:bCs/>
        </w:rPr>
        <w:t>6.13.4.3 Component Definitions</w:t>
      </w:r>
    </w:p>
    <w:p w14:paraId="17006C18" w14:textId="77777777" w:rsidR="001B0C6F" w:rsidRPr="001B0C6F" w:rsidRDefault="001B0C6F" w:rsidP="001B0C6F">
      <w:pPr>
        <w:spacing w:after="160"/>
        <w:ind w:left="360"/>
        <w:rPr>
          <w:rFonts w:eastAsia="Times New Roman"/>
          <w:b/>
          <w:bCs/>
        </w:rPr>
      </w:pPr>
      <w:r w:rsidRPr="001B0C6F">
        <w:rPr>
          <w:rFonts w:eastAsia="Times New Roman"/>
          <w:b/>
          <w:bCs/>
        </w:rPr>
        <w:t>Notification List Item</w:t>
      </w:r>
    </w:p>
    <w:p w14:paraId="063F8607" w14:textId="77777777" w:rsidR="001B0C6F" w:rsidRPr="001B0C6F" w:rsidRDefault="001B0C6F" w:rsidP="001B0C6F">
      <w:pPr>
        <w:spacing w:after="160"/>
        <w:ind w:left="360"/>
        <w:rPr>
          <w:rFonts w:eastAsia="Times New Roman"/>
        </w:rPr>
      </w:pPr>
      <w:r w:rsidRPr="001B0C6F">
        <w:rPr>
          <w:rFonts w:eastAsia="Times New Roman"/>
        </w:rPr>
        <w:t>Each row contains:</w:t>
      </w:r>
    </w:p>
    <w:p w14:paraId="4E055B96" w14:textId="77777777" w:rsidR="001B0C6F" w:rsidRPr="001B0C6F" w:rsidRDefault="001B0C6F">
      <w:pPr>
        <w:pStyle w:val="ListParagraph"/>
        <w:numPr>
          <w:ilvl w:val="0"/>
          <w:numId w:val="151"/>
        </w:numPr>
        <w:spacing w:after="160"/>
        <w:rPr>
          <w:rFonts w:eastAsia="Times New Roman"/>
        </w:rPr>
      </w:pPr>
      <w:r w:rsidRPr="001B0C6F">
        <w:rPr>
          <w:rFonts w:eastAsia="Times New Roman"/>
          <w:b/>
          <w:bCs/>
        </w:rPr>
        <w:t>Unread Indicator</w:t>
      </w:r>
    </w:p>
    <w:p w14:paraId="3E97674E" w14:textId="77777777" w:rsidR="001B0C6F" w:rsidRPr="001B0C6F" w:rsidRDefault="001B0C6F">
      <w:pPr>
        <w:pStyle w:val="ListParagraph"/>
        <w:numPr>
          <w:ilvl w:val="1"/>
          <w:numId w:val="151"/>
        </w:numPr>
        <w:spacing w:after="160"/>
        <w:rPr>
          <w:rFonts w:eastAsia="Times New Roman"/>
        </w:rPr>
      </w:pPr>
      <w:r w:rsidRPr="001B0C6F">
        <w:rPr>
          <w:rFonts w:eastAsia="Times New Roman"/>
        </w:rPr>
        <w:t>Dot or bold title</w:t>
      </w:r>
    </w:p>
    <w:p w14:paraId="5162DEB2" w14:textId="77777777" w:rsidR="001B0C6F" w:rsidRPr="001B0C6F" w:rsidRDefault="001B0C6F">
      <w:pPr>
        <w:pStyle w:val="ListParagraph"/>
        <w:numPr>
          <w:ilvl w:val="1"/>
          <w:numId w:val="151"/>
        </w:numPr>
        <w:spacing w:after="160"/>
        <w:rPr>
          <w:rFonts w:eastAsia="Times New Roman"/>
        </w:rPr>
      </w:pPr>
      <w:r w:rsidRPr="001B0C6F">
        <w:rPr>
          <w:rFonts w:eastAsia="Times New Roman"/>
        </w:rPr>
        <w:t>Removed once user views the list</w:t>
      </w:r>
    </w:p>
    <w:p w14:paraId="590637D1" w14:textId="77777777" w:rsidR="001B0C6F" w:rsidRPr="001B0C6F" w:rsidRDefault="001B0C6F">
      <w:pPr>
        <w:pStyle w:val="ListParagraph"/>
        <w:numPr>
          <w:ilvl w:val="0"/>
          <w:numId w:val="151"/>
        </w:numPr>
        <w:spacing w:after="160"/>
        <w:rPr>
          <w:rFonts w:eastAsia="Times New Roman"/>
        </w:rPr>
      </w:pPr>
      <w:r w:rsidRPr="001B0C6F">
        <w:rPr>
          <w:rFonts w:eastAsia="Times New Roman"/>
          <w:b/>
          <w:bCs/>
        </w:rPr>
        <w:t>Title</w:t>
      </w:r>
    </w:p>
    <w:p w14:paraId="5E982F01" w14:textId="77777777" w:rsidR="001B0C6F" w:rsidRPr="001B0C6F" w:rsidRDefault="001B0C6F">
      <w:pPr>
        <w:pStyle w:val="ListParagraph"/>
        <w:numPr>
          <w:ilvl w:val="1"/>
          <w:numId w:val="151"/>
        </w:numPr>
        <w:spacing w:after="160"/>
        <w:rPr>
          <w:rFonts w:eastAsia="Times New Roman"/>
        </w:rPr>
      </w:pPr>
      <w:r w:rsidRPr="001B0C6F">
        <w:rPr>
          <w:rFonts w:eastAsia="Times New Roman"/>
        </w:rPr>
        <w:t>Short, bold summary</w:t>
      </w:r>
    </w:p>
    <w:p w14:paraId="0F5030A7" w14:textId="77777777" w:rsidR="001B0C6F" w:rsidRPr="001B0C6F" w:rsidRDefault="001B0C6F">
      <w:pPr>
        <w:pStyle w:val="ListParagraph"/>
        <w:numPr>
          <w:ilvl w:val="0"/>
          <w:numId w:val="151"/>
        </w:numPr>
        <w:spacing w:after="160"/>
        <w:rPr>
          <w:rFonts w:eastAsia="Times New Roman"/>
        </w:rPr>
      </w:pPr>
      <w:r w:rsidRPr="001B0C6F">
        <w:rPr>
          <w:rFonts w:eastAsia="Times New Roman"/>
          <w:b/>
          <w:bCs/>
        </w:rPr>
        <w:t>Message</w:t>
      </w:r>
    </w:p>
    <w:p w14:paraId="126730BE" w14:textId="77777777" w:rsidR="001B0C6F" w:rsidRPr="001B0C6F" w:rsidRDefault="001B0C6F">
      <w:pPr>
        <w:pStyle w:val="ListParagraph"/>
        <w:numPr>
          <w:ilvl w:val="1"/>
          <w:numId w:val="151"/>
        </w:numPr>
        <w:spacing w:after="160"/>
        <w:rPr>
          <w:rFonts w:eastAsia="Times New Roman"/>
        </w:rPr>
      </w:pPr>
      <w:r w:rsidRPr="001B0C6F">
        <w:rPr>
          <w:rFonts w:eastAsia="Times New Roman"/>
        </w:rPr>
        <w:t>1–2 lines of detail</w:t>
      </w:r>
    </w:p>
    <w:p w14:paraId="1BC593BC" w14:textId="77777777" w:rsidR="001B0C6F" w:rsidRPr="001B0C6F" w:rsidRDefault="001B0C6F">
      <w:pPr>
        <w:pStyle w:val="ListParagraph"/>
        <w:numPr>
          <w:ilvl w:val="0"/>
          <w:numId w:val="151"/>
        </w:numPr>
        <w:spacing w:after="160"/>
        <w:rPr>
          <w:rFonts w:eastAsia="Times New Roman"/>
        </w:rPr>
      </w:pPr>
      <w:r w:rsidRPr="001B0C6F">
        <w:rPr>
          <w:rFonts w:eastAsia="Times New Roman"/>
          <w:b/>
          <w:bCs/>
        </w:rPr>
        <w:t>Timestamp</w:t>
      </w:r>
    </w:p>
    <w:p w14:paraId="05C15B4F" w14:textId="77777777" w:rsidR="001B0C6F" w:rsidRPr="001B0C6F" w:rsidRDefault="001B0C6F">
      <w:pPr>
        <w:pStyle w:val="ListParagraph"/>
        <w:numPr>
          <w:ilvl w:val="1"/>
          <w:numId w:val="151"/>
        </w:numPr>
        <w:spacing w:after="160"/>
        <w:rPr>
          <w:rFonts w:eastAsia="Times New Roman"/>
        </w:rPr>
      </w:pPr>
      <w:r w:rsidRPr="001B0C6F">
        <w:rPr>
          <w:rFonts w:eastAsia="Times New Roman"/>
        </w:rPr>
        <w:t>Relative time (e.g., “2 hours ago”)</w:t>
      </w:r>
    </w:p>
    <w:p w14:paraId="65D8882A" w14:textId="77777777" w:rsidR="001B0C6F" w:rsidRPr="001B0C6F" w:rsidRDefault="001B0C6F">
      <w:pPr>
        <w:pStyle w:val="ListParagraph"/>
        <w:numPr>
          <w:ilvl w:val="1"/>
          <w:numId w:val="151"/>
        </w:numPr>
        <w:spacing w:after="160"/>
        <w:rPr>
          <w:rFonts w:eastAsia="Times New Roman"/>
        </w:rPr>
      </w:pPr>
      <w:r w:rsidRPr="001B0C6F">
        <w:rPr>
          <w:rFonts w:eastAsia="Times New Roman"/>
        </w:rPr>
        <w:t>Or absolute date if older</w:t>
      </w:r>
    </w:p>
    <w:p w14:paraId="3EECA260" w14:textId="77777777" w:rsidR="001B0C6F" w:rsidRPr="001B0C6F" w:rsidRDefault="001B0C6F" w:rsidP="001B0C6F">
      <w:pPr>
        <w:spacing w:after="160"/>
        <w:ind w:left="360"/>
        <w:rPr>
          <w:rFonts w:eastAsia="Times New Roman"/>
        </w:rPr>
      </w:pPr>
      <w:r w:rsidRPr="001B0C6F">
        <w:rPr>
          <w:rFonts w:eastAsia="Times New Roman"/>
          <w:b/>
          <w:bCs/>
        </w:rPr>
        <w:t>Behavior:</w:t>
      </w:r>
    </w:p>
    <w:p w14:paraId="171E2507" w14:textId="77777777" w:rsidR="001B0C6F" w:rsidRPr="001B0C6F" w:rsidRDefault="001B0C6F">
      <w:pPr>
        <w:pStyle w:val="ListParagraph"/>
        <w:numPr>
          <w:ilvl w:val="0"/>
          <w:numId w:val="150"/>
        </w:numPr>
        <w:spacing w:after="160"/>
        <w:rPr>
          <w:rFonts w:eastAsia="Times New Roman"/>
        </w:rPr>
      </w:pPr>
      <w:r w:rsidRPr="001B0C6F">
        <w:rPr>
          <w:rFonts w:eastAsia="Times New Roman"/>
        </w:rPr>
        <w:t>Entire row is tappable</w:t>
      </w:r>
    </w:p>
    <w:p w14:paraId="7A7F4373" w14:textId="77777777" w:rsidR="001B0C6F" w:rsidRPr="001B0C6F" w:rsidRDefault="001B0C6F">
      <w:pPr>
        <w:pStyle w:val="ListParagraph"/>
        <w:numPr>
          <w:ilvl w:val="0"/>
          <w:numId w:val="150"/>
        </w:numPr>
        <w:spacing w:after="160"/>
        <w:rPr>
          <w:rFonts w:eastAsia="Times New Roman"/>
        </w:rPr>
      </w:pPr>
      <w:r w:rsidRPr="001B0C6F">
        <w:rPr>
          <w:rFonts w:eastAsia="Times New Roman"/>
        </w:rPr>
        <w:t>Opens Notification Detail (if implemented) or simply marks as read</w:t>
      </w:r>
    </w:p>
    <w:p w14:paraId="7F4B7EAC" w14:textId="77777777" w:rsidR="001B0C6F" w:rsidRPr="001B0C6F" w:rsidRDefault="001B0C6F">
      <w:pPr>
        <w:pStyle w:val="ListParagraph"/>
        <w:numPr>
          <w:ilvl w:val="0"/>
          <w:numId w:val="150"/>
        </w:numPr>
        <w:spacing w:after="160"/>
        <w:rPr>
          <w:rFonts w:eastAsia="Times New Roman"/>
        </w:rPr>
      </w:pPr>
      <w:r w:rsidRPr="001B0C6F">
        <w:rPr>
          <w:rFonts w:eastAsia="Times New Roman"/>
        </w:rPr>
        <w:t>Uses standard list item component</w:t>
      </w:r>
    </w:p>
    <w:p w14:paraId="0E477BE8" w14:textId="77777777" w:rsidR="001B0C6F" w:rsidRPr="001B0C6F" w:rsidRDefault="001B0C6F" w:rsidP="001B0C6F">
      <w:pPr>
        <w:spacing w:after="160"/>
        <w:ind w:left="360"/>
        <w:rPr>
          <w:rFonts w:eastAsia="Times New Roman"/>
          <w:b/>
          <w:bCs/>
        </w:rPr>
      </w:pPr>
      <w:r w:rsidRPr="001B0C6F">
        <w:rPr>
          <w:rFonts w:eastAsia="Times New Roman"/>
          <w:b/>
          <w:bCs/>
        </w:rPr>
        <w:t>List Behavior</w:t>
      </w:r>
    </w:p>
    <w:p w14:paraId="67692AA7" w14:textId="77777777" w:rsidR="001B0C6F" w:rsidRPr="001B0C6F" w:rsidRDefault="001B0C6F">
      <w:pPr>
        <w:pStyle w:val="ListParagraph"/>
        <w:numPr>
          <w:ilvl w:val="0"/>
          <w:numId w:val="149"/>
        </w:numPr>
        <w:spacing w:after="160"/>
        <w:rPr>
          <w:rFonts w:eastAsia="Times New Roman"/>
        </w:rPr>
      </w:pPr>
      <w:r w:rsidRPr="001B0C6F">
        <w:rPr>
          <w:rFonts w:eastAsia="Times New Roman"/>
        </w:rPr>
        <w:t>Scrollable vertical list</w:t>
      </w:r>
    </w:p>
    <w:p w14:paraId="48962B6C" w14:textId="77777777" w:rsidR="001B0C6F" w:rsidRPr="001B0C6F" w:rsidRDefault="001B0C6F">
      <w:pPr>
        <w:pStyle w:val="ListParagraph"/>
        <w:numPr>
          <w:ilvl w:val="0"/>
          <w:numId w:val="149"/>
        </w:numPr>
        <w:spacing w:after="160"/>
        <w:rPr>
          <w:rFonts w:eastAsia="Times New Roman"/>
        </w:rPr>
      </w:pPr>
      <w:r w:rsidRPr="001B0C6F">
        <w:rPr>
          <w:rFonts w:eastAsia="Times New Roman"/>
        </w:rPr>
        <w:t>Lazy</w:t>
      </w:r>
      <w:r w:rsidRPr="001B0C6F">
        <w:rPr>
          <w:rFonts w:eastAsia="Times New Roman"/>
        </w:rPr>
        <w:noBreakHyphen/>
        <w:t>loading if list is long</w:t>
      </w:r>
    </w:p>
    <w:p w14:paraId="440CB782" w14:textId="77777777" w:rsidR="001B0C6F" w:rsidRPr="001B0C6F" w:rsidRDefault="001B0C6F">
      <w:pPr>
        <w:pStyle w:val="ListParagraph"/>
        <w:numPr>
          <w:ilvl w:val="0"/>
          <w:numId w:val="149"/>
        </w:numPr>
        <w:spacing w:after="160"/>
        <w:rPr>
          <w:rFonts w:eastAsia="Times New Roman"/>
        </w:rPr>
      </w:pPr>
      <w:r w:rsidRPr="001B0C6F">
        <w:rPr>
          <w:rFonts w:eastAsia="Times New Roman"/>
        </w:rPr>
        <w:t>Skeleton loaders appear while fetching data</w:t>
      </w:r>
    </w:p>
    <w:p w14:paraId="36E8D7EF" w14:textId="77777777" w:rsidR="001B0C6F" w:rsidRPr="001B0C6F" w:rsidRDefault="001B0C6F" w:rsidP="001B0C6F">
      <w:pPr>
        <w:spacing w:after="160"/>
        <w:ind w:left="360"/>
        <w:rPr>
          <w:rFonts w:eastAsia="Times New Roman"/>
          <w:b/>
          <w:bCs/>
        </w:rPr>
      </w:pPr>
      <w:r w:rsidRPr="001B0C6F">
        <w:rPr>
          <w:rFonts w:eastAsia="Times New Roman"/>
          <w:b/>
          <w:bCs/>
        </w:rPr>
        <w:lastRenderedPageBreak/>
        <w:t>Empty State</w:t>
      </w:r>
    </w:p>
    <w:p w14:paraId="1DB0C045" w14:textId="77777777" w:rsidR="001B0C6F" w:rsidRPr="001B0C6F" w:rsidRDefault="001B0C6F" w:rsidP="001B0C6F">
      <w:pPr>
        <w:spacing w:after="160"/>
        <w:ind w:left="360"/>
        <w:rPr>
          <w:rFonts w:eastAsia="Times New Roman"/>
        </w:rPr>
      </w:pPr>
      <w:r w:rsidRPr="001B0C6F">
        <w:rPr>
          <w:rFonts w:eastAsia="Times New Roman"/>
        </w:rPr>
        <w:t>If no notifications exist:</w:t>
      </w:r>
    </w:p>
    <w:p w14:paraId="20CCE5BE" w14:textId="77777777" w:rsidR="001B0C6F" w:rsidRPr="001B0C6F" w:rsidRDefault="001B0C6F" w:rsidP="001B0C6F">
      <w:pPr>
        <w:spacing w:after="160"/>
        <w:ind w:left="360"/>
        <w:rPr>
          <w:rFonts w:eastAsia="Times New Roman"/>
        </w:rPr>
      </w:pPr>
      <w:r w:rsidRPr="001B0C6F">
        <w:rPr>
          <w:rFonts w:eastAsia="Times New Roman"/>
        </w:rPr>
        <w:t>Code</w:t>
      </w:r>
    </w:p>
    <w:p w14:paraId="6F967938" w14:textId="77777777" w:rsidR="001B0C6F" w:rsidRPr="001B0C6F" w:rsidRDefault="001B0C6F" w:rsidP="001B0C6F">
      <w:pPr>
        <w:spacing w:after="160"/>
        <w:ind w:left="360"/>
        <w:rPr>
          <w:rFonts w:eastAsia="Times New Roman"/>
        </w:rPr>
      </w:pPr>
      <w:r w:rsidRPr="001B0C6F">
        <w:rPr>
          <w:rFonts w:eastAsia="Times New Roman"/>
        </w:rPr>
        <w:t>No notifications yet.</w:t>
      </w:r>
    </w:p>
    <w:p w14:paraId="7AB55951" w14:textId="77777777" w:rsidR="001B0C6F" w:rsidRPr="001B0C6F" w:rsidRDefault="001B0C6F" w:rsidP="001B0C6F">
      <w:pPr>
        <w:spacing w:after="160"/>
        <w:ind w:left="360"/>
        <w:rPr>
          <w:rFonts w:eastAsia="Times New Roman"/>
        </w:rPr>
      </w:pPr>
      <w:r w:rsidRPr="001B0C6F">
        <w:rPr>
          <w:rFonts w:eastAsia="Times New Roman"/>
        </w:rPr>
        <w:t>You’ll see updates about your workouts and progress here.</w:t>
      </w:r>
    </w:p>
    <w:p w14:paraId="1A3081EC" w14:textId="77777777" w:rsidR="001B0C6F" w:rsidRPr="001B0C6F" w:rsidRDefault="001B0C6F" w:rsidP="001B0C6F">
      <w:pPr>
        <w:spacing w:after="160"/>
        <w:ind w:left="360"/>
        <w:rPr>
          <w:rFonts w:eastAsia="Times New Roman"/>
        </w:rPr>
      </w:pPr>
      <w:r w:rsidRPr="001B0C6F">
        <w:rPr>
          <w:rFonts w:eastAsia="Times New Roman"/>
        </w:rPr>
        <w:t>Uses global empty state pattern.</w:t>
      </w:r>
    </w:p>
    <w:p w14:paraId="51F4FA33" w14:textId="77777777" w:rsidR="001B0C6F" w:rsidRPr="001B0C6F" w:rsidRDefault="001B0C6F" w:rsidP="001B0C6F">
      <w:pPr>
        <w:spacing w:after="160"/>
        <w:ind w:left="360"/>
        <w:rPr>
          <w:rFonts w:eastAsia="Times New Roman"/>
          <w:b/>
          <w:bCs/>
        </w:rPr>
      </w:pPr>
      <w:r w:rsidRPr="001B0C6F">
        <w:rPr>
          <w:rFonts w:eastAsia="Times New Roman"/>
          <w:b/>
          <w:bCs/>
        </w:rPr>
        <w:t>Error State</w:t>
      </w:r>
    </w:p>
    <w:p w14:paraId="3E2F4A99" w14:textId="77777777" w:rsidR="001B0C6F" w:rsidRPr="001B0C6F" w:rsidRDefault="001B0C6F" w:rsidP="001B0C6F">
      <w:pPr>
        <w:spacing w:after="160"/>
        <w:ind w:left="360"/>
        <w:rPr>
          <w:rFonts w:eastAsia="Times New Roman"/>
        </w:rPr>
      </w:pPr>
      <w:r w:rsidRPr="001B0C6F">
        <w:rPr>
          <w:rFonts w:eastAsia="Times New Roman"/>
        </w:rPr>
        <w:t>If notifications fail to load:</w:t>
      </w:r>
    </w:p>
    <w:p w14:paraId="374DA1C7" w14:textId="77777777" w:rsidR="001B0C6F" w:rsidRPr="001B0C6F" w:rsidRDefault="001B0C6F">
      <w:pPr>
        <w:pStyle w:val="ListParagraph"/>
        <w:numPr>
          <w:ilvl w:val="0"/>
          <w:numId w:val="148"/>
        </w:numPr>
        <w:spacing w:after="160"/>
        <w:rPr>
          <w:rFonts w:eastAsia="Times New Roman"/>
        </w:rPr>
      </w:pPr>
      <w:r w:rsidRPr="001B0C6F">
        <w:rPr>
          <w:rFonts w:eastAsia="Times New Roman"/>
        </w:rPr>
        <w:t>Show UIS</w:t>
      </w:r>
      <w:r w:rsidRPr="001B0C6F">
        <w:rPr>
          <w:rFonts w:eastAsia="Times New Roman"/>
        </w:rPr>
        <w:noBreakHyphen/>
        <w:t>ERR</w:t>
      </w:r>
      <w:r w:rsidRPr="001B0C6F">
        <w:rPr>
          <w:rFonts w:eastAsia="Times New Roman"/>
        </w:rPr>
        <w:noBreakHyphen/>
        <w:t>01 error banner</w:t>
      </w:r>
    </w:p>
    <w:p w14:paraId="38443319" w14:textId="77777777" w:rsidR="001B0C6F" w:rsidRPr="001B0C6F" w:rsidRDefault="001B0C6F">
      <w:pPr>
        <w:pStyle w:val="ListParagraph"/>
        <w:numPr>
          <w:ilvl w:val="0"/>
          <w:numId w:val="148"/>
        </w:numPr>
        <w:spacing w:after="160"/>
        <w:rPr>
          <w:rFonts w:eastAsia="Times New Roman"/>
        </w:rPr>
      </w:pPr>
      <w:r w:rsidRPr="001B0C6F">
        <w:rPr>
          <w:rFonts w:eastAsia="Times New Roman"/>
        </w:rPr>
        <w:t>Provide “Retry” action</w:t>
      </w:r>
    </w:p>
    <w:p w14:paraId="2B691DD3" w14:textId="77777777" w:rsidR="001B0C6F" w:rsidRPr="001B0C6F" w:rsidRDefault="001B0C6F" w:rsidP="001B0C6F">
      <w:pPr>
        <w:spacing w:after="160"/>
        <w:ind w:left="360"/>
        <w:rPr>
          <w:rFonts w:eastAsia="Times New Roman"/>
          <w:b/>
          <w:bCs/>
        </w:rPr>
      </w:pPr>
      <w:r w:rsidRPr="001B0C6F">
        <w:rPr>
          <w:rFonts w:eastAsia="Times New Roman"/>
          <w:b/>
          <w:bCs/>
        </w:rPr>
        <w:t>6.13.4.4 Interaction Rules &amp; Behaviors</w:t>
      </w:r>
    </w:p>
    <w:p w14:paraId="7AA9F606" w14:textId="77777777" w:rsidR="001B0C6F" w:rsidRPr="001B0C6F" w:rsidRDefault="001B0C6F" w:rsidP="001B0C6F">
      <w:pPr>
        <w:spacing w:after="160"/>
        <w:ind w:left="360"/>
        <w:rPr>
          <w:rFonts w:eastAsia="Times New Roman"/>
          <w:b/>
          <w:bCs/>
        </w:rPr>
      </w:pPr>
      <w:r w:rsidRPr="001B0C6F">
        <w:rPr>
          <w:rFonts w:eastAsia="Times New Roman"/>
          <w:b/>
          <w:bCs/>
        </w:rPr>
        <w:t>Initial Load</w:t>
      </w:r>
    </w:p>
    <w:p w14:paraId="6550443B" w14:textId="77777777" w:rsidR="001B0C6F" w:rsidRPr="001B0C6F" w:rsidRDefault="001B0C6F">
      <w:pPr>
        <w:pStyle w:val="ListParagraph"/>
        <w:numPr>
          <w:ilvl w:val="0"/>
          <w:numId w:val="147"/>
        </w:numPr>
        <w:spacing w:after="160"/>
        <w:rPr>
          <w:rFonts w:eastAsia="Times New Roman"/>
        </w:rPr>
      </w:pPr>
      <w:r w:rsidRPr="001B0C6F">
        <w:rPr>
          <w:rFonts w:eastAsia="Times New Roman"/>
        </w:rPr>
        <w:t>Fetch notifications</w:t>
      </w:r>
    </w:p>
    <w:p w14:paraId="5356759B" w14:textId="77777777" w:rsidR="001B0C6F" w:rsidRPr="001B0C6F" w:rsidRDefault="001B0C6F">
      <w:pPr>
        <w:pStyle w:val="ListParagraph"/>
        <w:numPr>
          <w:ilvl w:val="0"/>
          <w:numId w:val="147"/>
        </w:numPr>
        <w:spacing w:after="160"/>
        <w:rPr>
          <w:rFonts w:eastAsia="Times New Roman"/>
        </w:rPr>
      </w:pPr>
      <w:r w:rsidRPr="001B0C6F">
        <w:rPr>
          <w:rFonts w:eastAsia="Times New Roman"/>
        </w:rPr>
        <w:t>Display skeleton loaders until data is returned</w:t>
      </w:r>
    </w:p>
    <w:p w14:paraId="36EAA3E9" w14:textId="77777777" w:rsidR="001B0C6F" w:rsidRPr="001B0C6F" w:rsidRDefault="001B0C6F">
      <w:pPr>
        <w:pStyle w:val="ListParagraph"/>
        <w:numPr>
          <w:ilvl w:val="0"/>
          <w:numId w:val="147"/>
        </w:numPr>
        <w:spacing w:after="160"/>
        <w:rPr>
          <w:rFonts w:eastAsia="Times New Roman"/>
        </w:rPr>
      </w:pPr>
      <w:r w:rsidRPr="001B0C6F">
        <w:rPr>
          <w:rFonts w:eastAsia="Times New Roman"/>
        </w:rPr>
        <w:t>Clear unread count when screen is opened</w:t>
      </w:r>
    </w:p>
    <w:p w14:paraId="629EEAFF" w14:textId="77777777" w:rsidR="001B0C6F" w:rsidRPr="001B0C6F" w:rsidRDefault="001B0C6F" w:rsidP="001B0C6F">
      <w:pPr>
        <w:spacing w:after="160"/>
        <w:ind w:left="360"/>
        <w:rPr>
          <w:rFonts w:eastAsia="Times New Roman"/>
          <w:b/>
          <w:bCs/>
        </w:rPr>
      </w:pPr>
      <w:r w:rsidRPr="001B0C6F">
        <w:rPr>
          <w:rFonts w:eastAsia="Times New Roman"/>
          <w:b/>
          <w:bCs/>
        </w:rPr>
        <w:t>Selecting a Notification</w:t>
      </w:r>
    </w:p>
    <w:p w14:paraId="05AA322D" w14:textId="254DB2E7" w:rsidR="001B0C6F" w:rsidRPr="001B0C6F" w:rsidRDefault="001B0C6F">
      <w:pPr>
        <w:pStyle w:val="ListParagraph"/>
        <w:numPr>
          <w:ilvl w:val="0"/>
          <w:numId w:val="146"/>
        </w:numPr>
        <w:spacing w:after="160"/>
        <w:rPr>
          <w:rFonts w:eastAsia="Times New Roman"/>
        </w:rPr>
      </w:pPr>
      <w:r w:rsidRPr="001B0C6F">
        <w:rPr>
          <w:rFonts w:eastAsia="Times New Roman"/>
        </w:rPr>
        <w:t xml:space="preserve">Tap row </w:t>
      </w:r>
      <w:r w:rsidRPr="001B0C6F">
        <w:rPr>
          <w:rFonts w:ascii="Arial" w:eastAsia="Times New Roman" w:hAnsi="Arial" w:cs="Arial"/>
        </w:rPr>
        <w:t>→</w:t>
      </w:r>
    </w:p>
    <w:p w14:paraId="6D538D49" w14:textId="77777777" w:rsidR="001B0C6F" w:rsidRPr="001B0C6F" w:rsidRDefault="001B0C6F">
      <w:pPr>
        <w:pStyle w:val="ListParagraph"/>
        <w:numPr>
          <w:ilvl w:val="1"/>
          <w:numId w:val="146"/>
        </w:numPr>
        <w:spacing w:after="160"/>
        <w:rPr>
          <w:rFonts w:eastAsia="Times New Roman"/>
        </w:rPr>
      </w:pPr>
      <w:r w:rsidRPr="001B0C6F">
        <w:rPr>
          <w:rFonts w:eastAsia="Times New Roman"/>
        </w:rPr>
        <w:t xml:space="preserve">If Notification Detail exists </w:t>
      </w:r>
      <w:r w:rsidRPr="001B0C6F">
        <w:rPr>
          <w:rFonts w:ascii="Arial" w:eastAsia="Times New Roman" w:hAnsi="Arial" w:cs="Arial"/>
        </w:rPr>
        <w:t>→</w:t>
      </w:r>
      <w:r w:rsidRPr="001B0C6F">
        <w:rPr>
          <w:rFonts w:eastAsia="Times New Roman"/>
        </w:rPr>
        <w:t xml:space="preserve"> navigate</w:t>
      </w:r>
    </w:p>
    <w:p w14:paraId="3960186A" w14:textId="3C285B01" w:rsidR="001B0C6F" w:rsidRPr="001B0C6F" w:rsidRDefault="001B0C6F">
      <w:pPr>
        <w:pStyle w:val="ListParagraph"/>
        <w:numPr>
          <w:ilvl w:val="1"/>
          <w:numId w:val="146"/>
        </w:numPr>
        <w:spacing w:after="160"/>
        <w:rPr>
          <w:rFonts w:eastAsia="Times New Roman"/>
        </w:rPr>
      </w:pPr>
      <w:r w:rsidRPr="001B0C6F">
        <w:rPr>
          <w:rFonts w:eastAsia="Times New Roman"/>
        </w:rPr>
        <w:t xml:space="preserve">If not </w:t>
      </w:r>
      <w:r w:rsidRPr="001B0C6F">
        <w:rPr>
          <w:rFonts w:ascii="Arial" w:eastAsia="Times New Roman" w:hAnsi="Arial" w:cs="Arial"/>
        </w:rPr>
        <w:t>→</w:t>
      </w:r>
      <w:r w:rsidRPr="001B0C6F">
        <w:rPr>
          <w:rFonts w:eastAsia="Times New Roman"/>
        </w:rPr>
        <w:t xml:space="preserve"> mark as read only</w:t>
      </w:r>
    </w:p>
    <w:p w14:paraId="36956DC1" w14:textId="683E2A78" w:rsidR="001B0C6F" w:rsidRPr="001B0C6F" w:rsidRDefault="001B0C6F">
      <w:pPr>
        <w:pStyle w:val="ListParagraph"/>
        <w:numPr>
          <w:ilvl w:val="0"/>
          <w:numId w:val="146"/>
        </w:numPr>
        <w:spacing w:after="160"/>
        <w:rPr>
          <w:rFonts w:eastAsia="Times New Roman"/>
        </w:rPr>
      </w:pPr>
      <w:r w:rsidRPr="001B0C6F">
        <w:rPr>
          <w:rFonts w:eastAsia="Times New Roman"/>
        </w:rPr>
        <w:t>Unread indicator removed immediately</w:t>
      </w:r>
    </w:p>
    <w:p w14:paraId="1DA05763" w14:textId="2B9EF804" w:rsidR="001B0C6F" w:rsidRPr="001B0C6F" w:rsidRDefault="001B0C6F" w:rsidP="001B0C6F">
      <w:pPr>
        <w:spacing w:after="160"/>
        <w:ind w:left="360"/>
        <w:rPr>
          <w:rFonts w:eastAsia="Times New Roman"/>
          <w:b/>
          <w:bCs/>
        </w:rPr>
      </w:pPr>
      <w:r w:rsidRPr="001B0C6F">
        <w:rPr>
          <w:rFonts w:eastAsia="Times New Roman"/>
          <w:b/>
          <w:bCs/>
        </w:rPr>
        <w:t>Back Navigation</w:t>
      </w:r>
    </w:p>
    <w:p w14:paraId="2B453560" w14:textId="3FF97A66" w:rsidR="001B0C6F" w:rsidRPr="001B0C6F" w:rsidRDefault="001B0C6F">
      <w:pPr>
        <w:pStyle w:val="ListParagraph"/>
        <w:numPr>
          <w:ilvl w:val="0"/>
          <w:numId w:val="145"/>
        </w:numPr>
        <w:spacing w:after="160"/>
        <w:rPr>
          <w:rFonts w:eastAsia="Times New Roman"/>
        </w:rPr>
      </w:pPr>
      <w:r w:rsidRPr="001B0C6F">
        <w:rPr>
          <w:rFonts w:eastAsia="Times New Roman"/>
        </w:rPr>
        <w:t>Uses OS</w:t>
      </w:r>
      <w:r w:rsidRPr="001B0C6F">
        <w:rPr>
          <w:rFonts w:eastAsia="Times New Roman"/>
        </w:rPr>
        <w:noBreakHyphen/>
        <w:t>native back gesture or button</w:t>
      </w:r>
    </w:p>
    <w:p w14:paraId="191D777F" w14:textId="7BE75CB6" w:rsidR="001B0C6F" w:rsidRPr="001B0C6F" w:rsidRDefault="001B0C6F">
      <w:pPr>
        <w:pStyle w:val="ListParagraph"/>
        <w:numPr>
          <w:ilvl w:val="0"/>
          <w:numId w:val="145"/>
        </w:numPr>
        <w:spacing w:after="160"/>
        <w:rPr>
          <w:rFonts w:eastAsia="Times New Roman"/>
        </w:rPr>
      </w:pPr>
      <w:r w:rsidRPr="001B0C6F">
        <w:rPr>
          <w:rFonts w:eastAsia="Times New Roman"/>
        </w:rPr>
        <w:t>Returns to previous screen</w:t>
      </w:r>
    </w:p>
    <w:p w14:paraId="1A7E11E4" w14:textId="2BABD127" w:rsidR="001B0C6F" w:rsidRPr="001B0C6F" w:rsidRDefault="001B0C6F" w:rsidP="001B0C6F">
      <w:pPr>
        <w:spacing w:after="160"/>
        <w:ind w:left="360"/>
        <w:rPr>
          <w:rFonts w:eastAsia="Times New Roman"/>
          <w:b/>
          <w:bCs/>
        </w:rPr>
      </w:pPr>
      <w:r w:rsidRPr="001B0C6F">
        <w:rPr>
          <w:rFonts w:eastAsia="Times New Roman"/>
          <w:b/>
          <w:bCs/>
        </w:rPr>
        <w:t>Error Handling</w:t>
      </w:r>
    </w:p>
    <w:p w14:paraId="718107A1" w14:textId="2133CDC6" w:rsidR="001B0C6F" w:rsidRPr="001B0C6F" w:rsidRDefault="001B0C6F">
      <w:pPr>
        <w:pStyle w:val="ListParagraph"/>
        <w:numPr>
          <w:ilvl w:val="0"/>
          <w:numId w:val="144"/>
        </w:numPr>
        <w:spacing w:after="160"/>
        <w:rPr>
          <w:rFonts w:eastAsia="Times New Roman"/>
        </w:rPr>
      </w:pPr>
      <w:r w:rsidRPr="001B0C6F">
        <w:rPr>
          <w:rFonts w:eastAsia="Times New Roman"/>
        </w:rPr>
        <w:t>Inline error banner for load failures</w:t>
      </w:r>
    </w:p>
    <w:p w14:paraId="7E0EA757" w14:textId="54F682D9" w:rsidR="001B0C6F" w:rsidRPr="001B0C6F" w:rsidRDefault="001B0C6F">
      <w:pPr>
        <w:pStyle w:val="ListParagraph"/>
        <w:numPr>
          <w:ilvl w:val="0"/>
          <w:numId w:val="144"/>
        </w:numPr>
        <w:spacing w:after="160"/>
        <w:rPr>
          <w:rFonts w:eastAsia="Times New Roman"/>
        </w:rPr>
      </w:pPr>
      <w:r w:rsidRPr="001B0C6F">
        <w:rPr>
          <w:rFonts w:eastAsia="Times New Roman"/>
        </w:rPr>
        <w:t xml:space="preserve">Retry </w:t>
      </w:r>
      <w:proofErr w:type="gramStart"/>
      <w:r w:rsidRPr="001B0C6F">
        <w:rPr>
          <w:rFonts w:eastAsia="Times New Roman"/>
        </w:rPr>
        <w:t>reloads</w:t>
      </w:r>
      <w:proofErr w:type="gramEnd"/>
      <w:r w:rsidRPr="001B0C6F">
        <w:rPr>
          <w:rFonts w:eastAsia="Times New Roman"/>
        </w:rPr>
        <w:t xml:space="preserve"> the list</w:t>
      </w:r>
    </w:p>
    <w:p w14:paraId="1336BE8D" w14:textId="1082C2AE" w:rsidR="001B0C6F" w:rsidRPr="001B0C6F" w:rsidRDefault="001B0C6F" w:rsidP="001B0C6F">
      <w:pPr>
        <w:spacing w:after="160"/>
        <w:ind w:left="360"/>
        <w:rPr>
          <w:rFonts w:eastAsia="Times New Roman"/>
          <w:b/>
          <w:bCs/>
        </w:rPr>
      </w:pPr>
      <w:r w:rsidRPr="001B0C6F">
        <w:rPr>
          <w:rFonts w:eastAsia="Times New Roman"/>
          <w:b/>
          <w:bCs/>
        </w:rPr>
        <w:t>6.13.4.5 Accessibility Requirements</w:t>
      </w:r>
    </w:p>
    <w:p w14:paraId="3638EA22" w14:textId="1E44763C" w:rsidR="001B0C6F" w:rsidRPr="001B0C6F" w:rsidRDefault="001B0C6F">
      <w:pPr>
        <w:pStyle w:val="ListParagraph"/>
        <w:numPr>
          <w:ilvl w:val="0"/>
          <w:numId w:val="143"/>
        </w:numPr>
        <w:spacing w:after="160"/>
        <w:rPr>
          <w:rFonts w:eastAsia="Times New Roman"/>
        </w:rPr>
      </w:pPr>
      <w:r w:rsidRPr="001B0C6F">
        <w:rPr>
          <w:rFonts w:eastAsia="Times New Roman"/>
        </w:rPr>
        <w:t>All list items keyboard</w:t>
      </w:r>
      <w:r w:rsidRPr="001B0C6F">
        <w:rPr>
          <w:rFonts w:eastAsia="Times New Roman"/>
        </w:rPr>
        <w:noBreakHyphen/>
        <w:t>navigable</w:t>
      </w:r>
    </w:p>
    <w:p w14:paraId="407AFC0F" w14:textId="7F940BDB" w:rsidR="001B0C6F" w:rsidRPr="001B0C6F" w:rsidRDefault="001B0C6F">
      <w:pPr>
        <w:pStyle w:val="ListParagraph"/>
        <w:numPr>
          <w:ilvl w:val="0"/>
          <w:numId w:val="143"/>
        </w:numPr>
        <w:spacing w:after="160"/>
        <w:rPr>
          <w:rFonts w:eastAsia="Times New Roman"/>
        </w:rPr>
      </w:pPr>
      <w:r w:rsidRPr="001B0C6F">
        <w:rPr>
          <w:rFonts w:eastAsia="Times New Roman"/>
        </w:rPr>
        <w:t>Unread indicator announced via ARIA label (“Unread notification”)</w:t>
      </w:r>
    </w:p>
    <w:p w14:paraId="49249FE5" w14:textId="41F14740" w:rsidR="001B0C6F" w:rsidRPr="001B0C6F" w:rsidRDefault="001B0C6F">
      <w:pPr>
        <w:pStyle w:val="ListParagraph"/>
        <w:numPr>
          <w:ilvl w:val="0"/>
          <w:numId w:val="143"/>
        </w:numPr>
        <w:spacing w:after="160"/>
        <w:rPr>
          <w:rFonts w:eastAsia="Times New Roman"/>
        </w:rPr>
      </w:pPr>
      <w:r w:rsidRPr="001B0C6F">
        <w:rPr>
          <w:rFonts w:eastAsia="Times New Roman"/>
        </w:rPr>
        <w:t>Timestamp announced as secondary text</w:t>
      </w:r>
    </w:p>
    <w:p w14:paraId="1D16E2DE" w14:textId="1B18DCF1" w:rsidR="001B0C6F" w:rsidRPr="001B0C6F" w:rsidRDefault="001B0C6F">
      <w:pPr>
        <w:pStyle w:val="ListParagraph"/>
        <w:numPr>
          <w:ilvl w:val="0"/>
          <w:numId w:val="143"/>
        </w:numPr>
        <w:spacing w:after="160"/>
        <w:rPr>
          <w:rFonts w:eastAsia="Times New Roman"/>
        </w:rPr>
      </w:pPr>
      <w:r w:rsidRPr="001B0C6F">
        <w:rPr>
          <w:rFonts w:eastAsia="Times New Roman"/>
        </w:rPr>
        <w:t>Inline errors announced via ARIA live region</w:t>
      </w:r>
    </w:p>
    <w:p w14:paraId="120A2DDA" w14:textId="7ED8ECD7" w:rsidR="001B0C6F" w:rsidRPr="001B0C6F" w:rsidRDefault="001B0C6F">
      <w:pPr>
        <w:pStyle w:val="ListParagraph"/>
        <w:numPr>
          <w:ilvl w:val="0"/>
          <w:numId w:val="143"/>
        </w:numPr>
        <w:spacing w:after="160"/>
        <w:rPr>
          <w:rFonts w:eastAsia="Times New Roman"/>
        </w:rPr>
      </w:pPr>
      <w:r w:rsidRPr="001B0C6F">
        <w:rPr>
          <w:rFonts w:eastAsia="Times New Roman"/>
        </w:rPr>
        <w:t>Minimum tap targets (44–48px)</w:t>
      </w:r>
    </w:p>
    <w:p w14:paraId="2B8DB773" w14:textId="2530806F" w:rsidR="001B0C6F" w:rsidRPr="001B0C6F" w:rsidRDefault="001B0C6F">
      <w:pPr>
        <w:pStyle w:val="ListParagraph"/>
        <w:numPr>
          <w:ilvl w:val="0"/>
          <w:numId w:val="143"/>
        </w:numPr>
        <w:spacing w:after="160"/>
        <w:rPr>
          <w:rFonts w:eastAsia="Times New Roman"/>
        </w:rPr>
      </w:pPr>
      <w:r w:rsidRPr="001B0C6F">
        <w:rPr>
          <w:rFonts w:eastAsia="Times New Roman"/>
        </w:rPr>
        <w:lastRenderedPageBreak/>
        <w:t>Screen reader announces: “Notification List screen” on load</w:t>
      </w:r>
    </w:p>
    <w:p w14:paraId="53DB0B8A" w14:textId="64FDB227" w:rsidR="00D443F6" w:rsidRPr="008F76B2" w:rsidRDefault="00D443F6" w:rsidP="008F76B2">
      <w:pPr>
        <w:spacing w:after="160"/>
        <w:ind w:left="360"/>
        <w:rPr>
          <w:rFonts w:ascii="Eras Demi ITC" w:eastAsia="Times New Roman" w:hAnsi="Eras Demi ITC"/>
        </w:rPr>
      </w:pPr>
      <w:r>
        <w:rPr>
          <w:rFonts w:eastAsia="Times New Roman"/>
        </w:rPr>
        <w:br/>
      </w:r>
      <w:r w:rsidR="00344BC0">
        <w:rPr>
          <w:rFonts w:ascii="Eras Demi ITC" w:eastAsia="Times New Roman" w:hAnsi="Eras Demi ITC"/>
        </w:rPr>
        <w:t>6</w:t>
      </w:r>
      <w:r w:rsidRPr="00CB5BCA">
        <w:rPr>
          <w:rFonts w:ascii="Eras Demi ITC" w:eastAsia="Times New Roman" w:hAnsi="Eras Demi ITC"/>
        </w:rPr>
        <w:t>.</w:t>
      </w:r>
      <w:r w:rsidR="00464F4E">
        <w:rPr>
          <w:rFonts w:ascii="Eras Demi ITC" w:eastAsia="Times New Roman" w:hAnsi="Eras Demi ITC"/>
        </w:rPr>
        <w:t>13</w:t>
      </w:r>
      <w:r w:rsidRPr="00CB5BCA">
        <w:rPr>
          <w:rFonts w:ascii="Eras Demi ITC" w:eastAsia="Times New Roman" w:hAnsi="Eras Demi ITC"/>
        </w:rPr>
        <w:t>.2 Related Requirements</w:t>
      </w:r>
      <w:r>
        <w:rPr>
          <w:rFonts w:ascii="Eras Demi ITC" w:eastAsia="Times New Roman" w:hAnsi="Eras Demi ITC"/>
        </w:rPr>
        <w:br/>
      </w:r>
      <w:r w:rsidR="001B0C6F" w:rsidRPr="001B0C6F">
        <w:t>BR</w:t>
      </w:r>
      <w:r w:rsidR="001B0C6F" w:rsidRPr="001B0C6F">
        <w:noBreakHyphen/>
        <w:t>NOTE</w:t>
      </w:r>
      <w:r w:rsidR="001B0C6F" w:rsidRPr="001B0C6F">
        <w:noBreakHyphen/>
        <w:t>01, BR</w:t>
      </w:r>
      <w:r w:rsidR="001B0C6F" w:rsidRPr="001B0C6F">
        <w:noBreakHyphen/>
        <w:t>NOTE</w:t>
      </w:r>
      <w:r w:rsidR="001B0C6F" w:rsidRPr="001B0C6F">
        <w:noBreakHyphen/>
        <w:t>02, BR</w:t>
      </w:r>
      <w:r w:rsidR="001B0C6F" w:rsidRPr="001B0C6F">
        <w:noBreakHyphen/>
        <w:t>NOTE</w:t>
      </w:r>
      <w:r w:rsidR="001B0C6F" w:rsidRPr="001B0C6F">
        <w:noBreakHyphen/>
        <w:t>03, BR</w:t>
      </w:r>
      <w:r w:rsidR="001B0C6F" w:rsidRPr="001B0C6F">
        <w:noBreakHyphen/>
        <w:t>NOTE</w:t>
      </w:r>
      <w:r w:rsidR="001B0C6F" w:rsidRPr="001B0C6F">
        <w:noBreakHyphen/>
        <w:t>04, BR</w:t>
      </w:r>
      <w:r w:rsidR="001B0C6F" w:rsidRPr="001B0C6F">
        <w:noBreakHyphen/>
        <w:t>NOTE</w:t>
      </w:r>
      <w:r w:rsidR="001B0C6F" w:rsidRPr="001B0C6F">
        <w:noBreakHyphen/>
        <w:t>05 FS</w:t>
      </w:r>
      <w:r w:rsidR="001B0C6F" w:rsidRPr="001B0C6F">
        <w:noBreakHyphen/>
        <w:t>NOTE</w:t>
      </w:r>
      <w:r w:rsidR="001B0C6F" w:rsidRPr="001B0C6F">
        <w:noBreakHyphen/>
        <w:t>04, FS</w:t>
      </w:r>
      <w:r w:rsidR="001B0C6F" w:rsidRPr="001B0C6F">
        <w:noBreakHyphen/>
        <w:t>NOTE</w:t>
      </w:r>
      <w:r w:rsidR="001B0C6F" w:rsidRPr="001B0C6F">
        <w:noBreakHyphen/>
        <w:t>05, FS</w:t>
      </w:r>
      <w:r w:rsidR="001B0C6F" w:rsidRPr="001B0C6F">
        <w:noBreakHyphen/>
        <w:t>NOTE</w:t>
      </w:r>
      <w:r w:rsidR="001B0C6F" w:rsidRPr="001B0C6F">
        <w:noBreakHyphen/>
        <w:t>11 BR</w:t>
      </w:r>
      <w:r w:rsidR="001B0C6F" w:rsidRPr="001B0C6F">
        <w:noBreakHyphen/>
        <w:t>MENU</w:t>
      </w:r>
      <w:r w:rsidR="001B0C6F" w:rsidRPr="001B0C6F">
        <w:noBreakHyphen/>
        <w:t>xx (header behavior)</w:t>
      </w:r>
    </w:p>
    <w:p w14:paraId="5DE6249C" w14:textId="5124AAFE" w:rsidR="00B10AA9" w:rsidRDefault="00B10AA9" w:rsidP="00D443F6">
      <w:pPr>
        <w:spacing w:after="160"/>
        <w:ind w:left="360"/>
      </w:pPr>
      <w:r>
        <w:rPr>
          <w:rFonts w:ascii="Eras Demi ITC" w:eastAsia="Times New Roman" w:hAnsi="Eras Demi ITC"/>
        </w:rPr>
        <w:t>6</w:t>
      </w:r>
      <w:r w:rsidRPr="00CB5BCA">
        <w:rPr>
          <w:rFonts w:ascii="Eras Demi ITC" w:eastAsia="Times New Roman" w:hAnsi="Eras Demi ITC"/>
        </w:rPr>
        <w:t>.</w:t>
      </w:r>
      <w:r w:rsidR="00464F4E">
        <w:rPr>
          <w:rFonts w:ascii="Eras Demi ITC" w:eastAsia="Times New Roman" w:hAnsi="Eras Demi ITC"/>
        </w:rPr>
        <w:t>13</w:t>
      </w:r>
      <w:r w:rsidRPr="00CB5BCA">
        <w:rPr>
          <w:rFonts w:ascii="Eras Demi ITC" w:eastAsia="Times New Roman" w:hAnsi="Eras Demi ITC"/>
        </w:rPr>
        <w:t>.</w:t>
      </w:r>
      <w:r>
        <w:rPr>
          <w:rFonts w:ascii="Eras Demi ITC" w:eastAsia="Times New Roman" w:hAnsi="Eras Demi ITC"/>
        </w:rPr>
        <w:t>3 Wire Frame Reference</w:t>
      </w:r>
      <w:r>
        <w:rPr>
          <w:rFonts w:ascii="Eras Demi ITC" w:eastAsia="Times New Roman" w:hAnsi="Eras Demi ITC"/>
        </w:rPr>
        <w:br/>
      </w:r>
      <w:r w:rsidR="00227620">
        <w:t>UIS-</w:t>
      </w:r>
      <w:r>
        <w:t>NOTE-01</w:t>
      </w:r>
    </w:p>
    <w:p w14:paraId="3A72D574" w14:textId="77777777" w:rsidR="00D54C49" w:rsidRDefault="00D54C49" w:rsidP="00D443F6">
      <w:pPr>
        <w:spacing w:after="160"/>
        <w:ind w:left="360"/>
      </w:pPr>
    </w:p>
    <w:p w14:paraId="6B7E2174" w14:textId="77777777" w:rsidR="00D54C49" w:rsidRDefault="00D54C49" w:rsidP="00D443F6">
      <w:pPr>
        <w:spacing w:after="160"/>
        <w:ind w:left="360"/>
      </w:pPr>
    </w:p>
    <w:p w14:paraId="17689A79" w14:textId="77777777" w:rsidR="00D54C49" w:rsidRDefault="00D54C49" w:rsidP="00D443F6">
      <w:pPr>
        <w:spacing w:after="160"/>
        <w:ind w:left="360"/>
      </w:pPr>
    </w:p>
    <w:p w14:paraId="0A43192E" w14:textId="77777777" w:rsidR="00D54C49" w:rsidRDefault="00D54C49" w:rsidP="00D443F6">
      <w:pPr>
        <w:spacing w:after="160"/>
        <w:ind w:left="360"/>
      </w:pPr>
    </w:p>
    <w:p w14:paraId="19C8F1E5" w14:textId="77777777" w:rsidR="00D54C49" w:rsidRDefault="00D54C49" w:rsidP="00D443F6">
      <w:pPr>
        <w:spacing w:after="160"/>
        <w:ind w:left="360"/>
      </w:pPr>
    </w:p>
    <w:p w14:paraId="6067DD8E" w14:textId="77777777" w:rsidR="00D54C49" w:rsidRDefault="00D54C49" w:rsidP="00D443F6">
      <w:pPr>
        <w:spacing w:after="160"/>
        <w:ind w:left="360"/>
      </w:pPr>
    </w:p>
    <w:p w14:paraId="4C4F300D" w14:textId="77777777" w:rsidR="00D54C49" w:rsidRDefault="00D54C49" w:rsidP="00D443F6">
      <w:pPr>
        <w:spacing w:after="160"/>
        <w:ind w:left="360"/>
      </w:pPr>
    </w:p>
    <w:p w14:paraId="52A38F45" w14:textId="77777777" w:rsidR="00D54C49" w:rsidRDefault="00D54C49" w:rsidP="00D443F6">
      <w:pPr>
        <w:spacing w:after="160"/>
        <w:ind w:left="360"/>
      </w:pPr>
    </w:p>
    <w:p w14:paraId="36307EAC" w14:textId="77777777" w:rsidR="00D54C49" w:rsidRDefault="00D54C49" w:rsidP="00D443F6">
      <w:pPr>
        <w:spacing w:after="160"/>
        <w:ind w:left="360"/>
      </w:pPr>
    </w:p>
    <w:p w14:paraId="0D48435B" w14:textId="77777777" w:rsidR="00D54C49" w:rsidRDefault="00D54C49" w:rsidP="00D443F6">
      <w:pPr>
        <w:spacing w:after="160"/>
        <w:ind w:left="360"/>
      </w:pPr>
    </w:p>
    <w:p w14:paraId="21E0A47A" w14:textId="77777777" w:rsidR="00D54C49" w:rsidRDefault="00D54C49" w:rsidP="00D443F6">
      <w:pPr>
        <w:spacing w:after="160"/>
        <w:ind w:left="360"/>
        <w:rPr>
          <w:rFonts w:ascii="Eras Demi ITC" w:eastAsia="Times New Roman" w:hAnsi="Eras Demi ITC"/>
        </w:rPr>
      </w:pPr>
    </w:p>
    <w:p w14:paraId="15568879" w14:textId="284CB5A1" w:rsidR="00D443F6" w:rsidRPr="00912F9A" w:rsidRDefault="00344BC0" w:rsidP="00D443F6">
      <w:pPr>
        <w:spacing w:after="160"/>
        <w:ind w:left="360"/>
        <w:rPr>
          <w:rFonts w:ascii="Eras Demi ITC" w:eastAsia="Times New Roman" w:hAnsi="Eras Demi ITC"/>
        </w:rPr>
      </w:pPr>
      <w:r>
        <w:rPr>
          <w:rFonts w:ascii="Eras Demi ITC" w:eastAsia="Times New Roman" w:hAnsi="Eras Demi ITC"/>
        </w:rPr>
        <w:t>6</w:t>
      </w:r>
      <w:r w:rsidR="00D443F6" w:rsidRPr="00CB5BCA">
        <w:rPr>
          <w:rFonts w:ascii="Eras Demi ITC" w:eastAsia="Times New Roman" w:hAnsi="Eras Demi ITC"/>
        </w:rPr>
        <w:t>.</w:t>
      </w:r>
      <w:r w:rsidR="00464F4E">
        <w:rPr>
          <w:rFonts w:ascii="Eras Demi ITC" w:eastAsia="Times New Roman" w:hAnsi="Eras Demi ITC"/>
        </w:rPr>
        <w:t>13</w:t>
      </w:r>
      <w:r w:rsidR="00D443F6" w:rsidRPr="00CB5BCA">
        <w:rPr>
          <w:rFonts w:ascii="Eras Demi ITC" w:eastAsia="Times New Roman" w:hAnsi="Eras Demi ITC"/>
        </w:rPr>
        <w:t>.</w:t>
      </w:r>
      <w:r w:rsidR="00DB1E47">
        <w:rPr>
          <w:rFonts w:ascii="Eras Demi ITC" w:eastAsia="Times New Roman" w:hAnsi="Eras Demi ITC"/>
        </w:rPr>
        <w:t>4</w:t>
      </w:r>
      <w:r w:rsidR="00D443F6">
        <w:rPr>
          <w:rFonts w:ascii="Eras Demi ITC" w:eastAsia="Times New Roman" w:hAnsi="Eras Demi ITC"/>
        </w:rPr>
        <w:t xml:space="preserve"> User Interface Design</w:t>
      </w:r>
    </w:p>
    <w:p w14:paraId="33BE4D8B" w14:textId="1DE0CD71" w:rsidR="00D443F6" w:rsidRDefault="00D54C49" w:rsidP="00D443F6">
      <w:pPr>
        <w:ind w:firstLine="720"/>
        <w:rPr>
          <w:rFonts w:ascii="Eras Demi ITC" w:eastAsia="Times New Roman" w:hAnsi="Eras Demi ITC"/>
        </w:rPr>
      </w:pPr>
      <w:r w:rsidRPr="00D54C49">
        <w:rPr>
          <w:noProof/>
        </w:rPr>
        <w:lastRenderedPageBreak/>
        <w:drawing>
          <wp:anchor distT="0" distB="0" distL="114300" distR="114300" simplePos="0" relativeHeight="251719680" behindDoc="1" locked="0" layoutInCell="1" allowOverlap="1" wp14:anchorId="0CD4B763" wp14:editId="1D4B4FA9">
            <wp:simplePos x="0" y="0"/>
            <wp:positionH relativeFrom="column">
              <wp:posOffset>101766</wp:posOffset>
            </wp:positionH>
            <wp:positionV relativeFrom="paragraph">
              <wp:posOffset>237264</wp:posOffset>
            </wp:positionV>
            <wp:extent cx="2779395" cy="3145155"/>
            <wp:effectExtent l="0" t="0" r="1905" b="0"/>
            <wp:wrapTight wrapText="bothSides">
              <wp:wrapPolygon edited="0">
                <wp:start x="0" y="0"/>
                <wp:lineTo x="0" y="21456"/>
                <wp:lineTo x="21467" y="21456"/>
                <wp:lineTo x="21467" y="0"/>
                <wp:lineTo x="0" y="0"/>
              </wp:wrapPolygon>
            </wp:wrapTight>
            <wp:docPr id="177352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21439" name=""/>
                    <pic:cNvPicPr/>
                  </pic:nvPicPr>
                  <pic:blipFill>
                    <a:blip r:embed="rId22">
                      <a:extLst>
                        <a:ext uri="{28A0092B-C50C-407E-A947-70E740481C1C}">
                          <a14:useLocalDpi xmlns:a14="http://schemas.microsoft.com/office/drawing/2010/main" val="0"/>
                        </a:ext>
                      </a:extLst>
                    </a:blip>
                    <a:stretch>
                      <a:fillRect/>
                    </a:stretch>
                  </pic:blipFill>
                  <pic:spPr>
                    <a:xfrm>
                      <a:off x="0" y="0"/>
                      <a:ext cx="2779395" cy="3145155"/>
                    </a:xfrm>
                    <a:prstGeom prst="rect">
                      <a:avLst/>
                    </a:prstGeom>
                  </pic:spPr>
                </pic:pic>
              </a:graphicData>
            </a:graphic>
            <wp14:sizeRelH relativeFrom="page">
              <wp14:pctWidth>0</wp14:pctWidth>
            </wp14:sizeRelH>
            <wp14:sizeRelV relativeFrom="page">
              <wp14:pctHeight>0</wp14:pctHeight>
            </wp14:sizeRelV>
          </wp:anchor>
        </w:drawing>
      </w:r>
      <w:r w:rsidR="00344BC0">
        <w:rPr>
          <w:rFonts w:ascii="Eras Demi ITC" w:eastAsia="Times New Roman" w:hAnsi="Eras Demi ITC"/>
        </w:rPr>
        <w:t>6</w:t>
      </w:r>
      <w:r w:rsidR="00D443F6" w:rsidRPr="00CB5BCA">
        <w:rPr>
          <w:rFonts w:ascii="Eras Demi ITC" w:eastAsia="Times New Roman" w:hAnsi="Eras Demi ITC"/>
        </w:rPr>
        <w:t>.</w:t>
      </w:r>
      <w:r w:rsidR="00464F4E">
        <w:rPr>
          <w:rFonts w:ascii="Eras Demi ITC" w:eastAsia="Times New Roman" w:hAnsi="Eras Demi ITC"/>
        </w:rPr>
        <w:t>13</w:t>
      </w:r>
      <w:r w:rsidR="00D443F6" w:rsidRPr="00CB5BCA">
        <w:rPr>
          <w:rFonts w:ascii="Eras Demi ITC" w:eastAsia="Times New Roman" w:hAnsi="Eras Demi ITC"/>
        </w:rPr>
        <w:t>.</w:t>
      </w:r>
      <w:r w:rsidR="00DB1E47">
        <w:rPr>
          <w:rFonts w:ascii="Eras Demi ITC" w:eastAsia="Times New Roman" w:hAnsi="Eras Demi ITC"/>
        </w:rPr>
        <w:t>4</w:t>
      </w:r>
      <w:r w:rsidR="00D443F6">
        <w:rPr>
          <w:rFonts w:ascii="Eras Demi ITC" w:eastAsia="Times New Roman" w:hAnsi="Eras Demi ITC"/>
        </w:rPr>
        <w:t>.1</w:t>
      </w:r>
      <w:r w:rsidR="00D443F6" w:rsidRPr="00CB5BCA">
        <w:rPr>
          <w:rFonts w:ascii="Eras Demi ITC" w:eastAsia="Times New Roman" w:hAnsi="Eras Demi ITC"/>
        </w:rPr>
        <w:t xml:space="preserve"> </w:t>
      </w:r>
      <w:r w:rsidR="00777122">
        <w:rPr>
          <w:rFonts w:ascii="Eras Demi ITC" w:eastAsia="Times New Roman" w:hAnsi="Eras Demi ITC"/>
        </w:rPr>
        <w:t>Notification List</w:t>
      </w:r>
    </w:p>
    <w:p w14:paraId="2A0EA49F" w14:textId="226CAFF1" w:rsidR="00D54C49" w:rsidRPr="00544D13" w:rsidRDefault="00D54C49" w:rsidP="00D443F6">
      <w:pPr>
        <w:ind w:firstLine="720"/>
      </w:pPr>
    </w:p>
    <w:p w14:paraId="157BEC4C" w14:textId="3940AC34" w:rsidR="00C546A8" w:rsidRDefault="00C546A8" w:rsidP="00C546A8"/>
    <w:p w14:paraId="772FD43D" w14:textId="5DD258E0" w:rsidR="00C546A8" w:rsidRDefault="00C546A8" w:rsidP="00C546A8"/>
    <w:p w14:paraId="47CC54C8" w14:textId="33194FF5" w:rsidR="00C546A8" w:rsidRDefault="00C546A8" w:rsidP="00C546A8"/>
    <w:p w14:paraId="3BD90F8F" w14:textId="049129DC" w:rsidR="00D54C49" w:rsidRDefault="00D54C49" w:rsidP="00C546A8">
      <w:r>
        <w:br/>
      </w:r>
    </w:p>
    <w:p w14:paraId="3A26C4F4" w14:textId="1FD66CBA" w:rsidR="00C546A8" w:rsidRDefault="00C546A8" w:rsidP="00C546A8"/>
    <w:p w14:paraId="26856AFC" w14:textId="45349843" w:rsidR="000D78AE" w:rsidRDefault="00777122" w:rsidP="00C546A8">
      <w:r>
        <w:br/>
      </w:r>
    </w:p>
    <w:p w14:paraId="4560D768" w14:textId="22FC1431" w:rsidR="00C546A8" w:rsidRDefault="00C546A8" w:rsidP="00C546A8"/>
    <w:p w14:paraId="0D9448FD" w14:textId="44DE43EE" w:rsidR="00C546A8" w:rsidRDefault="00C546A8" w:rsidP="00C546A8"/>
    <w:p w14:paraId="11DBD69C" w14:textId="572B04A3" w:rsidR="00C546A8" w:rsidRDefault="00C546A8" w:rsidP="00C546A8"/>
    <w:p w14:paraId="1E4464CB" w14:textId="40F854D9" w:rsidR="000D78AE" w:rsidRDefault="000D78AE" w:rsidP="00777122">
      <w:pPr>
        <w:pStyle w:val="Heading3"/>
        <w:rPr>
          <w:rFonts w:eastAsia="Times New Roman"/>
        </w:rPr>
      </w:pPr>
      <w:bookmarkStart w:id="201" w:name="_Toc228800628"/>
      <w:r>
        <w:rPr>
          <w:rFonts w:eastAsia="Times New Roman"/>
        </w:rPr>
        <w:t>6</w:t>
      </w:r>
      <w:r w:rsidRPr="00411527">
        <w:rPr>
          <w:rFonts w:eastAsia="Times New Roman"/>
        </w:rPr>
        <w:t>.</w:t>
      </w:r>
      <w:r w:rsidR="00464F4E">
        <w:rPr>
          <w:rFonts w:eastAsia="Times New Roman"/>
        </w:rPr>
        <w:t>14</w:t>
      </w:r>
      <w:r w:rsidRPr="00411527">
        <w:rPr>
          <w:rFonts w:eastAsia="Times New Roman"/>
        </w:rPr>
        <w:t xml:space="preserve"> </w:t>
      </w:r>
      <w:r>
        <w:rPr>
          <w:rFonts w:eastAsia="Times New Roman"/>
        </w:rPr>
        <w:t>UIS-NOTE-PREF-01 Notification Preference</w:t>
      </w:r>
      <w:bookmarkEnd w:id="201"/>
    </w:p>
    <w:p w14:paraId="7E6172B1" w14:textId="472103E9" w:rsidR="000D78AE" w:rsidRPr="000D78AE" w:rsidRDefault="000D78AE" w:rsidP="000D78AE">
      <w:pPr>
        <w:rPr>
          <w:b/>
          <w:bCs/>
        </w:rPr>
      </w:pPr>
      <w:r w:rsidRPr="000D78AE">
        <w:rPr>
          <w:b/>
          <w:bCs/>
        </w:rPr>
        <w:t>6.</w:t>
      </w:r>
      <w:r w:rsidR="00464F4E">
        <w:rPr>
          <w:b/>
          <w:bCs/>
        </w:rPr>
        <w:t>14</w:t>
      </w:r>
      <w:r w:rsidRPr="000D78AE">
        <w:rPr>
          <w:b/>
          <w:bCs/>
        </w:rPr>
        <w:t>.1 Purpose</w:t>
      </w:r>
    </w:p>
    <w:p w14:paraId="7B79E303" w14:textId="77777777" w:rsidR="000D78AE" w:rsidRPr="000D78AE" w:rsidRDefault="000D78AE" w:rsidP="000D78AE">
      <w:r w:rsidRPr="000D78AE">
        <w:t>This screen allows the user to configure which system notifications they want to receive and through which delivery channels (Email and In</w:t>
      </w:r>
      <w:r w:rsidRPr="000D78AE">
        <w:rPr>
          <w:rFonts w:ascii="Cambria Math" w:hAnsi="Cambria Math" w:cs="Cambria Math"/>
        </w:rPr>
        <w:t>‑</w:t>
      </w:r>
      <w:r w:rsidRPr="000D78AE">
        <w:t>App). SMS is intentionally excluded from the portfolio scope due to cost and infrastructure requirements.</w:t>
      </w:r>
    </w:p>
    <w:p w14:paraId="3AE10AC9" w14:textId="5683A05E" w:rsidR="000D78AE" w:rsidRPr="000D78AE" w:rsidRDefault="000D78AE" w:rsidP="000D78AE">
      <w:pPr>
        <w:rPr>
          <w:b/>
          <w:bCs/>
        </w:rPr>
      </w:pPr>
      <w:r w:rsidRPr="000D78AE">
        <w:rPr>
          <w:b/>
          <w:bCs/>
        </w:rPr>
        <w:t>6.</w:t>
      </w:r>
      <w:r w:rsidR="00464F4E">
        <w:rPr>
          <w:b/>
          <w:bCs/>
        </w:rPr>
        <w:t>14</w:t>
      </w:r>
      <w:r w:rsidRPr="000D78AE">
        <w:rPr>
          <w:b/>
          <w:bCs/>
        </w:rPr>
        <w:t>.2 Screen Layout</w:t>
      </w:r>
    </w:p>
    <w:p w14:paraId="66679B62" w14:textId="65F72731" w:rsidR="000D78AE" w:rsidRPr="000D78AE" w:rsidRDefault="000D78AE" w:rsidP="000D78AE">
      <w:pPr>
        <w:pStyle w:val="ListParagraph"/>
        <w:numPr>
          <w:ilvl w:val="0"/>
          <w:numId w:val="36"/>
        </w:numPr>
      </w:pPr>
      <w:r w:rsidRPr="000D78AE">
        <w:t>Header</w:t>
      </w:r>
    </w:p>
    <w:p w14:paraId="2FC0DAB1" w14:textId="121EAE09" w:rsidR="000D78AE" w:rsidRPr="000D78AE" w:rsidRDefault="000D78AE" w:rsidP="000D78AE">
      <w:pPr>
        <w:pStyle w:val="ListParagraph"/>
        <w:numPr>
          <w:ilvl w:val="0"/>
          <w:numId w:val="36"/>
        </w:numPr>
      </w:pPr>
      <w:r w:rsidRPr="000D78AE">
        <w:t>Title: “Notification Preferences”</w:t>
      </w:r>
    </w:p>
    <w:p w14:paraId="149274D9" w14:textId="77A13C00" w:rsidR="000D78AE" w:rsidRPr="000D78AE" w:rsidRDefault="000D78AE" w:rsidP="000D78AE">
      <w:pPr>
        <w:pStyle w:val="ListParagraph"/>
        <w:numPr>
          <w:ilvl w:val="0"/>
          <w:numId w:val="36"/>
        </w:numPr>
      </w:pPr>
      <w:r w:rsidRPr="000D78AE">
        <w:t>Back navigation to Profile or Settings</w:t>
      </w:r>
    </w:p>
    <w:p w14:paraId="51995351" w14:textId="6FBCB86D" w:rsidR="000D78AE" w:rsidRPr="000D78AE" w:rsidRDefault="000D78AE" w:rsidP="000D78AE">
      <w:pPr>
        <w:pStyle w:val="ListParagraph"/>
        <w:numPr>
          <w:ilvl w:val="0"/>
          <w:numId w:val="36"/>
        </w:numPr>
      </w:pPr>
      <w:r w:rsidRPr="000D78AE">
        <w:t>Intro Text</w:t>
      </w:r>
    </w:p>
    <w:p w14:paraId="021E23E5" w14:textId="27EE4291" w:rsidR="000D78AE" w:rsidRPr="000D78AE" w:rsidRDefault="000D78AE" w:rsidP="000D78AE">
      <w:pPr>
        <w:pStyle w:val="ListParagraph"/>
        <w:numPr>
          <w:ilvl w:val="0"/>
          <w:numId w:val="36"/>
        </w:numPr>
      </w:pPr>
      <w:r w:rsidRPr="000D78AE">
        <w:t>“Choose how you want to receive notifications.”</w:t>
      </w:r>
    </w:p>
    <w:p w14:paraId="5953B705" w14:textId="4BCA9A18" w:rsidR="000D78AE" w:rsidRPr="000D78AE" w:rsidRDefault="000D78AE" w:rsidP="000D78AE">
      <w:pPr>
        <w:pStyle w:val="ListParagraph"/>
        <w:numPr>
          <w:ilvl w:val="0"/>
          <w:numId w:val="36"/>
        </w:numPr>
      </w:pPr>
      <w:r w:rsidRPr="000D78AE">
        <w:t>Notification Category List</w:t>
      </w:r>
    </w:p>
    <w:p w14:paraId="7BA128CF" w14:textId="767960A4" w:rsidR="000D78AE" w:rsidRPr="000D78AE" w:rsidRDefault="00A701E9" w:rsidP="000D78AE">
      <w:r>
        <w:br/>
      </w:r>
      <w:r w:rsidR="000D78AE" w:rsidRPr="000D78AE">
        <w:t>Each category is displayed as a card or row with:</w:t>
      </w:r>
    </w:p>
    <w:p w14:paraId="685589D0" w14:textId="36867A4A" w:rsidR="000D78AE" w:rsidRPr="000D78AE" w:rsidRDefault="000D78AE" w:rsidP="00B20FE5">
      <w:pPr>
        <w:pStyle w:val="ListParagraph"/>
        <w:numPr>
          <w:ilvl w:val="0"/>
          <w:numId w:val="36"/>
        </w:numPr>
      </w:pPr>
      <w:r w:rsidRPr="000D78AE">
        <w:t>Category name</w:t>
      </w:r>
    </w:p>
    <w:p w14:paraId="3494E5AD" w14:textId="75E4DD5E" w:rsidR="000D78AE" w:rsidRPr="000D78AE" w:rsidRDefault="000D78AE" w:rsidP="000D78AE">
      <w:pPr>
        <w:pStyle w:val="ListParagraph"/>
        <w:numPr>
          <w:ilvl w:val="0"/>
          <w:numId w:val="36"/>
        </w:numPr>
      </w:pPr>
      <w:r w:rsidRPr="000D78AE">
        <w:t>Channel toggles:</w:t>
      </w:r>
    </w:p>
    <w:p w14:paraId="4F3BF404" w14:textId="06C49944" w:rsidR="000D78AE" w:rsidRPr="000D78AE" w:rsidRDefault="000D78AE" w:rsidP="000D78AE">
      <w:pPr>
        <w:pStyle w:val="ListParagraph"/>
        <w:numPr>
          <w:ilvl w:val="0"/>
          <w:numId w:val="36"/>
        </w:numPr>
      </w:pPr>
      <w:r w:rsidRPr="000D78AE">
        <w:t>Email</w:t>
      </w:r>
    </w:p>
    <w:p w14:paraId="4A0D12F2" w14:textId="0972AF20" w:rsidR="000D78AE" w:rsidRPr="000D78AE" w:rsidRDefault="000D78AE" w:rsidP="000D78AE">
      <w:pPr>
        <w:pStyle w:val="ListParagraph"/>
        <w:numPr>
          <w:ilvl w:val="0"/>
          <w:numId w:val="36"/>
        </w:numPr>
      </w:pPr>
      <w:r w:rsidRPr="000D78AE">
        <w:t>In</w:t>
      </w:r>
      <w:r w:rsidRPr="000D78AE">
        <w:rPr>
          <w:rFonts w:ascii="Cambria Math" w:hAnsi="Cambria Math" w:cs="Cambria Math"/>
        </w:rPr>
        <w:t>‑</w:t>
      </w:r>
      <w:r w:rsidRPr="000D78AE">
        <w:t>App</w:t>
      </w:r>
    </w:p>
    <w:p w14:paraId="729CB16B" w14:textId="54CB9F07" w:rsidR="000D78AE" w:rsidRPr="000D78AE" w:rsidRDefault="000D78AE" w:rsidP="000D78AE">
      <w:pPr>
        <w:pStyle w:val="ListParagraph"/>
        <w:numPr>
          <w:ilvl w:val="0"/>
          <w:numId w:val="36"/>
        </w:numPr>
      </w:pPr>
      <w:r w:rsidRPr="000D78AE">
        <w:t>State reflects user’s saved preferences</w:t>
      </w:r>
    </w:p>
    <w:p w14:paraId="004F381B" w14:textId="30E0EC72" w:rsidR="000D78AE" w:rsidRPr="000D78AE" w:rsidRDefault="000D78AE" w:rsidP="000D78AE">
      <w:pPr>
        <w:pStyle w:val="ListParagraph"/>
        <w:numPr>
          <w:ilvl w:val="0"/>
          <w:numId w:val="36"/>
        </w:numPr>
      </w:pPr>
      <w:r w:rsidRPr="000D78AE">
        <w:t>Save Button</w:t>
      </w:r>
    </w:p>
    <w:p w14:paraId="7A281C60" w14:textId="25AA94B0" w:rsidR="000D78AE" w:rsidRPr="000D78AE" w:rsidRDefault="000D78AE" w:rsidP="000D78AE">
      <w:pPr>
        <w:pStyle w:val="ListParagraph"/>
        <w:numPr>
          <w:ilvl w:val="0"/>
          <w:numId w:val="36"/>
        </w:numPr>
      </w:pPr>
      <w:r w:rsidRPr="000D78AE">
        <w:lastRenderedPageBreak/>
        <w:t>Primary action</w:t>
      </w:r>
    </w:p>
    <w:p w14:paraId="6FD59465" w14:textId="7770DD77" w:rsidR="000D78AE" w:rsidRPr="000D78AE" w:rsidRDefault="000D78AE" w:rsidP="000D78AE">
      <w:pPr>
        <w:pStyle w:val="ListParagraph"/>
        <w:numPr>
          <w:ilvl w:val="0"/>
          <w:numId w:val="36"/>
        </w:numPr>
      </w:pPr>
      <w:r w:rsidRPr="000D78AE">
        <w:t>Disabled until a change is detected</w:t>
      </w:r>
    </w:p>
    <w:p w14:paraId="6FAAE924" w14:textId="7C1FBEB4" w:rsidR="000D78AE" w:rsidRPr="000D78AE" w:rsidRDefault="000D78AE" w:rsidP="000D78AE">
      <w:pPr>
        <w:pStyle w:val="ListParagraph"/>
        <w:numPr>
          <w:ilvl w:val="0"/>
          <w:numId w:val="36"/>
        </w:numPr>
      </w:pPr>
      <w:r w:rsidRPr="000D78AE">
        <w:t>Footer</w:t>
      </w:r>
    </w:p>
    <w:p w14:paraId="0ABEED10" w14:textId="00E17527" w:rsidR="000D78AE" w:rsidRPr="000D78AE" w:rsidRDefault="000D78AE" w:rsidP="000D78AE">
      <w:pPr>
        <w:pStyle w:val="ListParagraph"/>
        <w:numPr>
          <w:ilvl w:val="0"/>
          <w:numId w:val="36"/>
        </w:numPr>
      </w:pPr>
      <w:r w:rsidRPr="000D78AE">
        <w:t>“Learn more about notifications” link</w:t>
      </w:r>
    </w:p>
    <w:p w14:paraId="64E055EA" w14:textId="2246361B" w:rsidR="000D78AE" w:rsidRPr="000D78AE" w:rsidRDefault="000D78AE" w:rsidP="000D78AE">
      <w:pPr>
        <w:rPr>
          <w:b/>
          <w:bCs/>
        </w:rPr>
      </w:pPr>
      <w:r w:rsidRPr="000D78AE">
        <w:rPr>
          <w:b/>
          <w:bCs/>
        </w:rPr>
        <w:t>6.</w:t>
      </w:r>
      <w:r w:rsidR="00464F4E">
        <w:rPr>
          <w:b/>
          <w:bCs/>
        </w:rPr>
        <w:t>14</w:t>
      </w:r>
      <w:r w:rsidRPr="000D78AE">
        <w:rPr>
          <w:b/>
          <w:bCs/>
        </w:rPr>
        <w:t>.3 Component Definitions</w:t>
      </w:r>
    </w:p>
    <w:p w14:paraId="0D4CE9D2" w14:textId="4C406449" w:rsidR="000D78AE" w:rsidRPr="000D78AE" w:rsidRDefault="000D78AE" w:rsidP="000D78AE">
      <w:pPr>
        <w:pStyle w:val="ListParagraph"/>
        <w:numPr>
          <w:ilvl w:val="0"/>
          <w:numId w:val="36"/>
        </w:numPr>
      </w:pPr>
      <w:r w:rsidRPr="000D78AE">
        <w:t>Category Row</w:t>
      </w:r>
    </w:p>
    <w:p w14:paraId="1B8C4385" w14:textId="600E2E1D" w:rsidR="000D78AE" w:rsidRPr="000D78AE" w:rsidRDefault="000D78AE" w:rsidP="00B20FE5">
      <w:pPr>
        <w:pStyle w:val="ListParagraph"/>
        <w:numPr>
          <w:ilvl w:val="0"/>
          <w:numId w:val="36"/>
        </w:numPr>
      </w:pPr>
      <w:r w:rsidRPr="000D78AE">
        <w:t>Label: Notification category (e.g., “Account Alerts”, “Program Updates”)</w:t>
      </w:r>
    </w:p>
    <w:p w14:paraId="6F070FF1" w14:textId="25736182" w:rsidR="000D78AE" w:rsidRPr="000D78AE" w:rsidRDefault="000D78AE" w:rsidP="000D78AE">
      <w:pPr>
        <w:pStyle w:val="ListParagraph"/>
        <w:numPr>
          <w:ilvl w:val="0"/>
          <w:numId w:val="36"/>
        </w:numPr>
      </w:pPr>
      <w:r w:rsidRPr="000D78AE">
        <w:t>Channel Toggles:</w:t>
      </w:r>
    </w:p>
    <w:p w14:paraId="7CFB8D74" w14:textId="74277DF2" w:rsidR="000D78AE" w:rsidRPr="000D78AE" w:rsidRDefault="000D78AE" w:rsidP="000D78AE">
      <w:pPr>
        <w:pStyle w:val="ListParagraph"/>
        <w:numPr>
          <w:ilvl w:val="0"/>
          <w:numId w:val="36"/>
        </w:numPr>
      </w:pPr>
      <w:r w:rsidRPr="000D78AE">
        <w:t>Email (on/off)</w:t>
      </w:r>
    </w:p>
    <w:p w14:paraId="596E938D" w14:textId="71F68523" w:rsidR="000D78AE" w:rsidRPr="000D78AE" w:rsidRDefault="000D78AE" w:rsidP="000D78AE">
      <w:pPr>
        <w:pStyle w:val="ListParagraph"/>
        <w:numPr>
          <w:ilvl w:val="0"/>
          <w:numId w:val="36"/>
        </w:numPr>
      </w:pPr>
      <w:r w:rsidRPr="000D78AE">
        <w:t>In</w:t>
      </w:r>
      <w:r w:rsidRPr="000D78AE">
        <w:rPr>
          <w:rFonts w:ascii="Cambria Math" w:hAnsi="Cambria Math" w:cs="Cambria Math"/>
        </w:rPr>
        <w:t>‑</w:t>
      </w:r>
      <w:r w:rsidRPr="000D78AE">
        <w:t>App (on/off)</w:t>
      </w:r>
    </w:p>
    <w:p w14:paraId="021F5E2B" w14:textId="45F3BF55" w:rsidR="000D78AE" w:rsidRPr="000D78AE" w:rsidRDefault="000D78AE" w:rsidP="000D78AE">
      <w:pPr>
        <w:pStyle w:val="ListParagraph"/>
        <w:numPr>
          <w:ilvl w:val="0"/>
          <w:numId w:val="36"/>
        </w:numPr>
      </w:pPr>
      <w:r w:rsidRPr="000D78AE">
        <w:t>Toggles reflect current stored preferences</w:t>
      </w:r>
    </w:p>
    <w:p w14:paraId="086C5837" w14:textId="237E6368" w:rsidR="000D78AE" w:rsidRPr="000D78AE" w:rsidRDefault="000D78AE" w:rsidP="000D78AE">
      <w:pPr>
        <w:pStyle w:val="ListParagraph"/>
        <w:numPr>
          <w:ilvl w:val="0"/>
          <w:numId w:val="36"/>
        </w:numPr>
      </w:pPr>
      <w:r w:rsidRPr="000D78AE">
        <w:t>Save Button</w:t>
      </w:r>
    </w:p>
    <w:p w14:paraId="3F80D920" w14:textId="77E31D79" w:rsidR="000D78AE" w:rsidRPr="000D78AE" w:rsidRDefault="000D78AE" w:rsidP="000D78AE">
      <w:pPr>
        <w:pStyle w:val="ListParagraph"/>
        <w:numPr>
          <w:ilvl w:val="0"/>
          <w:numId w:val="36"/>
        </w:numPr>
      </w:pPr>
      <w:r w:rsidRPr="000D78AE">
        <w:t>Enabled only when unsaved changes exist</w:t>
      </w:r>
    </w:p>
    <w:p w14:paraId="4D16725D" w14:textId="2A276191" w:rsidR="000D78AE" w:rsidRPr="000D78AE" w:rsidRDefault="000D78AE" w:rsidP="000D78AE">
      <w:pPr>
        <w:pStyle w:val="ListParagraph"/>
        <w:numPr>
          <w:ilvl w:val="0"/>
          <w:numId w:val="36"/>
        </w:numPr>
      </w:pPr>
      <w:r w:rsidRPr="000D78AE">
        <w:t xml:space="preserve">On click </w:t>
      </w:r>
      <w:r w:rsidRPr="000D78AE">
        <w:rPr>
          <w:rFonts w:ascii="Arial" w:hAnsi="Arial" w:cs="Arial"/>
        </w:rPr>
        <w:t>→</w:t>
      </w:r>
      <w:r w:rsidRPr="000D78AE">
        <w:t xml:space="preserve"> submit updated preferences</w:t>
      </w:r>
    </w:p>
    <w:p w14:paraId="132F01EE" w14:textId="5A3A3BF7" w:rsidR="000D78AE" w:rsidRPr="000D78AE" w:rsidRDefault="000D78AE" w:rsidP="000D78AE">
      <w:pPr>
        <w:rPr>
          <w:b/>
          <w:bCs/>
        </w:rPr>
      </w:pPr>
      <w:r w:rsidRPr="000D78AE">
        <w:rPr>
          <w:b/>
          <w:bCs/>
        </w:rPr>
        <w:t>6.</w:t>
      </w:r>
      <w:r w:rsidR="00464F4E">
        <w:rPr>
          <w:b/>
          <w:bCs/>
        </w:rPr>
        <w:t>14</w:t>
      </w:r>
      <w:r w:rsidRPr="000D78AE">
        <w:rPr>
          <w:b/>
          <w:bCs/>
        </w:rPr>
        <w:t>.4 Interaction Rules &amp; Behaviors</w:t>
      </w:r>
    </w:p>
    <w:p w14:paraId="0D69D05F" w14:textId="608DAB41" w:rsidR="000D78AE" w:rsidRPr="000D78AE" w:rsidRDefault="000D78AE" w:rsidP="000D78AE">
      <w:pPr>
        <w:pStyle w:val="ListParagraph"/>
        <w:numPr>
          <w:ilvl w:val="0"/>
          <w:numId w:val="36"/>
        </w:numPr>
      </w:pPr>
      <w:r w:rsidRPr="000D78AE">
        <w:t>Initial Load</w:t>
      </w:r>
    </w:p>
    <w:p w14:paraId="2F6B75E0" w14:textId="698B2FBA" w:rsidR="000D78AE" w:rsidRPr="000D78AE" w:rsidRDefault="000D78AE" w:rsidP="000D78AE">
      <w:pPr>
        <w:pStyle w:val="ListParagraph"/>
        <w:numPr>
          <w:ilvl w:val="0"/>
          <w:numId w:val="36"/>
        </w:numPr>
      </w:pPr>
      <w:r w:rsidRPr="000D78AE">
        <w:t>Fetch user’s current notification preferences</w:t>
      </w:r>
    </w:p>
    <w:p w14:paraId="4895D00A" w14:textId="108F87A5" w:rsidR="000D78AE" w:rsidRPr="000D78AE" w:rsidRDefault="000D78AE" w:rsidP="000D78AE">
      <w:pPr>
        <w:pStyle w:val="ListParagraph"/>
        <w:numPr>
          <w:ilvl w:val="0"/>
          <w:numId w:val="36"/>
        </w:numPr>
      </w:pPr>
      <w:r w:rsidRPr="000D78AE">
        <w:t>Render categories dynamically based on BR list</w:t>
      </w:r>
    </w:p>
    <w:p w14:paraId="365AFC48" w14:textId="1C3EAF09" w:rsidR="000D78AE" w:rsidRPr="000D78AE" w:rsidRDefault="000D78AE" w:rsidP="000D78AE">
      <w:pPr>
        <w:pStyle w:val="ListParagraph"/>
        <w:numPr>
          <w:ilvl w:val="0"/>
          <w:numId w:val="36"/>
        </w:numPr>
      </w:pPr>
      <w:r w:rsidRPr="000D78AE">
        <w:t>Toggle Behavior</w:t>
      </w:r>
    </w:p>
    <w:p w14:paraId="5B8D182B" w14:textId="48745033" w:rsidR="000D78AE" w:rsidRPr="000D78AE" w:rsidRDefault="000D78AE" w:rsidP="000D78AE">
      <w:pPr>
        <w:pStyle w:val="ListParagraph"/>
        <w:numPr>
          <w:ilvl w:val="0"/>
          <w:numId w:val="36"/>
        </w:numPr>
      </w:pPr>
      <w:r w:rsidRPr="000D78AE">
        <w:t>Changing any toggle marks screen as “dirty”</w:t>
      </w:r>
    </w:p>
    <w:p w14:paraId="4EE5046F" w14:textId="7FA706F3" w:rsidR="000D78AE" w:rsidRPr="000D78AE" w:rsidRDefault="000D78AE" w:rsidP="000D78AE">
      <w:pPr>
        <w:pStyle w:val="ListParagraph"/>
        <w:numPr>
          <w:ilvl w:val="0"/>
          <w:numId w:val="36"/>
        </w:numPr>
      </w:pPr>
      <w:r w:rsidRPr="000D78AE">
        <w:t>Save button becomes active</w:t>
      </w:r>
    </w:p>
    <w:p w14:paraId="42E7F5DC" w14:textId="1E93437D" w:rsidR="000D78AE" w:rsidRPr="000D78AE" w:rsidRDefault="000D78AE" w:rsidP="000D78AE">
      <w:pPr>
        <w:pStyle w:val="ListParagraph"/>
        <w:numPr>
          <w:ilvl w:val="0"/>
          <w:numId w:val="36"/>
        </w:numPr>
      </w:pPr>
      <w:r w:rsidRPr="000D78AE">
        <w:t>Save Action</w:t>
      </w:r>
    </w:p>
    <w:p w14:paraId="57CFC31A" w14:textId="2B5BEA5A" w:rsidR="000D78AE" w:rsidRPr="000D78AE" w:rsidRDefault="000D78AE" w:rsidP="000D78AE">
      <w:pPr>
        <w:pStyle w:val="ListParagraph"/>
        <w:numPr>
          <w:ilvl w:val="0"/>
          <w:numId w:val="36"/>
        </w:numPr>
      </w:pPr>
      <w:r w:rsidRPr="000D78AE">
        <w:t>Submit updated preferences</w:t>
      </w:r>
    </w:p>
    <w:p w14:paraId="587C8F8A" w14:textId="65DEC318" w:rsidR="000D78AE" w:rsidRPr="000D78AE" w:rsidRDefault="000D78AE" w:rsidP="000D78AE">
      <w:pPr>
        <w:pStyle w:val="ListParagraph"/>
        <w:numPr>
          <w:ilvl w:val="0"/>
          <w:numId w:val="36"/>
        </w:numPr>
      </w:pPr>
      <w:r w:rsidRPr="000D78AE">
        <w:t xml:space="preserve">On success </w:t>
      </w:r>
      <w:r w:rsidRPr="000D78AE">
        <w:rPr>
          <w:rFonts w:ascii="Arial" w:hAnsi="Arial" w:cs="Arial"/>
        </w:rPr>
        <w:t>→</w:t>
      </w:r>
      <w:r w:rsidRPr="000D78AE">
        <w:t xml:space="preserve"> confirmation toast: </w:t>
      </w:r>
      <w:r w:rsidRPr="000D78AE">
        <w:rPr>
          <w:rFonts w:ascii="Gill Sans MT" w:hAnsi="Gill Sans MT" w:cs="Gill Sans MT"/>
        </w:rPr>
        <w:t>“</w:t>
      </w:r>
      <w:r w:rsidRPr="000D78AE">
        <w:t>Preferences saved.</w:t>
      </w:r>
      <w:r w:rsidRPr="000D78AE">
        <w:rPr>
          <w:rFonts w:ascii="Gill Sans MT" w:hAnsi="Gill Sans MT" w:cs="Gill Sans MT"/>
        </w:rPr>
        <w:t>”</w:t>
      </w:r>
    </w:p>
    <w:p w14:paraId="3D9B8BD5" w14:textId="4AFF93F9" w:rsidR="000D78AE" w:rsidRPr="000D78AE" w:rsidRDefault="000D78AE" w:rsidP="000D78AE">
      <w:pPr>
        <w:pStyle w:val="ListParagraph"/>
        <w:numPr>
          <w:ilvl w:val="0"/>
          <w:numId w:val="36"/>
        </w:numPr>
      </w:pPr>
      <w:r w:rsidRPr="000D78AE">
        <w:t xml:space="preserve">On failure </w:t>
      </w:r>
      <w:r w:rsidRPr="000D78AE">
        <w:rPr>
          <w:rFonts w:ascii="Arial" w:hAnsi="Arial" w:cs="Arial"/>
        </w:rPr>
        <w:t>→</w:t>
      </w:r>
      <w:r w:rsidRPr="000D78AE">
        <w:t xml:space="preserve"> inline error</w:t>
      </w:r>
    </w:p>
    <w:p w14:paraId="13503709" w14:textId="099114C8" w:rsidR="000D78AE" w:rsidRPr="000D78AE" w:rsidRDefault="000D78AE" w:rsidP="000D78AE">
      <w:pPr>
        <w:pStyle w:val="ListParagraph"/>
        <w:numPr>
          <w:ilvl w:val="0"/>
          <w:numId w:val="36"/>
        </w:numPr>
      </w:pPr>
      <w:r w:rsidRPr="000D78AE">
        <w:t>Channel Availability Rules</w:t>
      </w:r>
    </w:p>
    <w:p w14:paraId="075C00C8" w14:textId="0DFBB3D5" w:rsidR="000D78AE" w:rsidRPr="000D78AE" w:rsidRDefault="000D78AE" w:rsidP="000D78AE">
      <w:pPr>
        <w:pStyle w:val="ListParagraph"/>
        <w:numPr>
          <w:ilvl w:val="0"/>
          <w:numId w:val="36"/>
        </w:numPr>
      </w:pPr>
      <w:r w:rsidRPr="000D78AE">
        <w:t>Email toggle disabled if user’s email is unverified</w:t>
      </w:r>
    </w:p>
    <w:p w14:paraId="6F96A815" w14:textId="6489E372" w:rsidR="000D78AE" w:rsidRPr="000D78AE" w:rsidRDefault="000D78AE" w:rsidP="000D78AE">
      <w:pPr>
        <w:pStyle w:val="ListParagraph"/>
        <w:numPr>
          <w:ilvl w:val="0"/>
          <w:numId w:val="36"/>
        </w:numPr>
      </w:pPr>
      <w:r w:rsidRPr="000D78AE">
        <w:t>In</w:t>
      </w:r>
      <w:r w:rsidRPr="000D78AE">
        <w:rPr>
          <w:rFonts w:ascii="Cambria Math" w:hAnsi="Cambria Math" w:cs="Cambria Math"/>
        </w:rPr>
        <w:t>‑</w:t>
      </w:r>
      <w:r w:rsidRPr="000D78AE">
        <w:t>App is always available</w:t>
      </w:r>
    </w:p>
    <w:p w14:paraId="04BA777A" w14:textId="18E78307" w:rsidR="000D78AE" w:rsidRDefault="000D78AE" w:rsidP="000D78AE">
      <w:pPr>
        <w:rPr>
          <w:b/>
          <w:bCs/>
        </w:rPr>
      </w:pPr>
      <w:r w:rsidRPr="000D78AE">
        <w:rPr>
          <w:b/>
          <w:bCs/>
        </w:rPr>
        <w:t>6.</w:t>
      </w:r>
      <w:r w:rsidR="00464F4E">
        <w:rPr>
          <w:b/>
          <w:bCs/>
        </w:rPr>
        <w:t>14</w:t>
      </w:r>
      <w:r w:rsidRPr="000D78AE">
        <w:rPr>
          <w:b/>
          <w:bCs/>
        </w:rPr>
        <w:t>.5 Error States</w:t>
      </w:r>
    </w:p>
    <w:p w14:paraId="360ADD08" w14:textId="7C650ECB" w:rsidR="000D78AE" w:rsidRDefault="000D78AE">
      <w:pPr>
        <w:pStyle w:val="ListParagraph"/>
        <w:numPr>
          <w:ilvl w:val="0"/>
          <w:numId w:val="53"/>
        </w:numPr>
      </w:pPr>
      <w:r w:rsidRPr="000D78AE">
        <w:t>Unable to Load Preferences</w:t>
      </w:r>
    </w:p>
    <w:p w14:paraId="3EBB7BEE" w14:textId="6D416AF1" w:rsidR="00EC241D" w:rsidRDefault="00EC241D">
      <w:pPr>
        <w:pStyle w:val="ListParagraph"/>
        <w:numPr>
          <w:ilvl w:val="1"/>
          <w:numId w:val="53"/>
        </w:numPr>
      </w:pPr>
      <w:r>
        <w:t>API failure on initial fetch</w:t>
      </w:r>
    </w:p>
    <w:p w14:paraId="2114A0A8" w14:textId="387D7581" w:rsidR="000D78AE" w:rsidRDefault="000D78AE">
      <w:pPr>
        <w:pStyle w:val="ListParagraph"/>
        <w:numPr>
          <w:ilvl w:val="0"/>
          <w:numId w:val="53"/>
        </w:numPr>
      </w:pPr>
      <w:r>
        <w:t>Unable to save changes</w:t>
      </w:r>
    </w:p>
    <w:p w14:paraId="7CBD16B3" w14:textId="05F3CD00" w:rsidR="00EC241D" w:rsidRDefault="00EC241D">
      <w:pPr>
        <w:pStyle w:val="ListParagraph"/>
        <w:numPr>
          <w:ilvl w:val="1"/>
          <w:numId w:val="53"/>
        </w:numPr>
      </w:pPr>
      <w:r>
        <w:t>API failure on save</w:t>
      </w:r>
    </w:p>
    <w:p w14:paraId="6C6CA935" w14:textId="7EF1F7DF" w:rsidR="00EC241D" w:rsidRDefault="00EC241D">
      <w:pPr>
        <w:pStyle w:val="ListParagraph"/>
        <w:numPr>
          <w:ilvl w:val="0"/>
          <w:numId w:val="53"/>
        </w:numPr>
      </w:pPr>
      <w:r>
        <w:t>Email Unavailable</w:t>
      </w:r>
    </w:p>
    <w:p w14:paraId="7851F07A" w14:textId="24841792" w:rsidR="00EC241D" w:rsidRPr="000D78AE" w:rsidRDefault="00EC241D">
      <w:pPr>
        <w:pStyle w:val="ListParagraph"/>
        <w:numPr>
          <w:ilvl w:val="1"/>
          <w:numId w:val="53"/>
        </w:numPr>
      </w:pPr>
      <w:r>
        <w:t>User has no valid email</w:t>
      </w:r>
    </w:p>
    <w:p w14:paraId="3D5729E5" w14:textId="37C5B277" w:rsidR="000D78AE" w:rsidRPr="000D78AE" w:rsidRDefault="000D78AE" w:rsidP="000D78AE">
      <w:pPr>
        <w:rPr>
          <w:b/>
          <w:bCs/>
        </w:rPr>
      </w:pPr>
      <w:r w:rsidRPr="000D78AE">
        <w:rPr>
          <w:b/>
          <w:bCs/>
        </w:rPr>
        <w:t>6.</w:t>
      </w:r>
      <w:r w:rsidR="00464F4E">
        <w:rPr>
          <w:b/>
          <w:bCs/>
        </w:rPr>
        <w:t>14</w:t>
      </w:r>
      <w:r w:rsidRPr="000D78AE">
        <w:rPr>
          <w:b/>
          <w:bCs/>
        </w:rPr>
        <w:t>.6. Accessibility Requirements</w:t>
      </w:r>
    </w:p>
    <w:p w14:paraId="53EF1CC4" w14:textId="4066BF36" w:rsidR="000D78AE" w:rsidRPr="000D78AE" w:rsidRDefault="000D78AE" w:rsidP="000D78AE">
      <w:pPr>
        <w:pStyle w:val="ListParagraph"/>
        <w:numPr>
          <w:ilvl w:val="0"/>
          <w:numId w:val="36"/>
        </w:numPr>
      </w:pPr>
      <w:r w:rsidRPr="000D78AE">
        <w:t>All toggles must be keyboard</w:t>
      </w:r>
      <w:r w:rsidRPr="000D78AE">
        <w:rPr>
          <w:rFonts w:ascii="Cambria Math" w:hAnsi="Cambria Math" w:cs="Cambria Math"/>
        </w:rPr>
        <w:t>‑</w:t>
      </w:r>
      <w:r w:rsidRPr="000D78AE">
        <w:t>navigable</w:t>
      </w:r>
    </w:p>
    <w:p w14:paraId="172F7E98" w14:textId="779B24D7" w:rsidR="000D78AE" w:rsidRPr="000D78AE" w:rsidRDefault="000D78AE" w:rsidP="000D78AE">
      <w:pPr>
        <w:pStyle w:val="ListParagraph"/>
        <w:numPr>
          <w:ilvl w:val="0"/>
          <w:numId w:val="36"/>
        </w:numPr>
      </w:pPr>
      <w:r w:rsidRPr="000D78AE">
        <w:t>ARIA labels for each toggle: “Email notifications for [Category]”</w:t>
      </w:r>
    </w:p>
    <w:p w14:paraId="14185C92" w14:textId="7E756015" w:rsidR="000D78AE" w:rsidRPr="000D78AE" w:rsidRDefault="000D78AE" w:rsidP="000D78AE">
      <w:pPr>
        <w:pStyle w:val="ListParagraph"/>
        <w:numPr>
          <w:ilvl w:val="0"/>
          <w:numId w:val="36"/>
        </w:numPr>
      </w:pPr>
      <w:r w:rsidRPr="000D78AE">
        <w:lastRenderedPageBreak/>
        <w:t>Error messages announced via ARIA live region</w:t>
      </w:r>
    </w:p>
    <w:p w14:paraId="05A40E3B" w14:textId="4EC9D064" w:rsidR="000D78AE" w:rsidRPr="000D78AE" w:rsidRDefault="000D78AE" w:rsidP="000D78AE">
      <w:pPr>
        <w:pStyle w:val="ListParagraph"/>
        <w:numPr>
          <w:ilvl w:val="0"/>
          <w:numId w:val="36"/>
        </w:numPr>
      </w:pPr>
      <w:r w:rsidRPr="000D78AE">
        <w:t>Minimum contrast for toggle states</w:t>
      </w:r>
    </w:p>
    <w:p w14:paraId="22CC1A82" w14:textId="2C503120" w:rsidR="000D78AE" w:rsidRPr="000D78AE" w:rsidRDefault="000D78AE" w:rsidP="000D78AE">
      <w:pPr>
        <w:rPr>
          <w:b/>
          <w:bCs/>
        </w:rPr>
      </w:pPr>
      <w:r w:rsidRPr="000D78AE">
        <w:rPr>
          <w:b/>
          <w:bCs/>
        </w:rPr>
        <w:t>6.</w:t>
      </w:r>
      <w:r w:rsidR="00464F4E">
        <w:rPr>
          <w:b/>
          <w:bCs/>
        </w:rPr>
        <w:t>14</w:t>
      </w:r>
      <w:r w:rsidRPr="000D78AE">
        <w:rPr>
          <w:b/>
          <w:bCs/>
        </w:rPr>
        <w:t>.7 Analytics &amp; Logging</w:t>
      </w:r>
    </w:p>
    <w:p w14:paraId="0B21B34A" w14:textId="0FCA02EF" w:rsidR="000D78AE" w:rsidRPr="000D78AE" w:rsidRDefault="000D78AE" w:rsidP="000D78AE">
      <w:pPr>
        <w:pStyle w:val="ListParagraph"/>
        <w:numPr>
          <w:ilvl w:val="0"/>
          <w:numId w:val="36"/>
        </w:numPr>
      </w:pPr>
      <w:r w:rsidRPr="000D78AE">
        <w:t>Screen viewed event</w:t>
      </w:r>
    </w:p>
    <w:p w14:paraId="26E7E1FF" w14:textId="613BDE1C" w:rsidR="000D78AE" w:rsidRPr="000D78AE" w:rsidRDefault="000D78AE" w:rsidP="000D78AE">
      <w:pPr>
        <w:pStyle w:val="ListParagraph"/>
        <w:numPr>
          <w:ilvl w:val="0"/>
          <w:numId w:val="36"/>
        </w:numPr>
      </w:pPr>
      <w:r w:rsidRPr="000D78AE">
        <w:t>Toggle changes (per category, per channel)</w:t>
      </w:r>
    </w:p>
    <w:p w14:paraId="28D5AB63" w14:textId="232F58E2" w:rsidR="000D78AE" w:rsidRPr="000D78AE" w:rsidRDefault="000D78AE" w:rsidP="000D78AE">
      <w:pPr>
        <w:pStyle w:val="ListParagraph"/>
        <w:numPr>
          <w:ilvl w:val="0"/>
          <w:numId w:val="36"/>
        </w:numPr>
      </w:pPr>
      <w:r w:rsidRPr="000D78AE">
        <w:t>Save success/failure</w:t>
      </w:r>
    </w:p>
    <w:p w14:paraId="12CECEB6" w14:textId="552815E2" w:rsidR="000D78AE" w:rsidRDefault="000D78AE" w:rsidP="000D78AE">
      <w:pPr>
        <w:pStyle w:val="ListParagraph"/>
        <w:numPr>
          <w:ilvl w:val="0"/>
          <w:numId w:val="36"/>
        </w:numPr>
      </w:pPr>
      <w:r w:rsidRPr="000D78AE">
        <w:t>Email</w:t>
      </w:r>
      <w:r w:rsidRPr="000D78AE">
        <w:rPr>
          <w:rFonts w:ascii="Cambria Math" w:hAnsi="Cambria Math" w:cs="Cambria Math"/>
        </w:rPr>
        <w:t>‑</w:t>
      </w:r>
      <w:r w:rsidRPr="000D78AE">
        <w:t>unverified state detection</w:t>
      </w:r>
    </w:p>
    <w:p w14:paraId="7DD32054" w14:textId="7B6ED1DE" w:rsidR="000D78AE" w:rsidRDefault="000D78AE" w:rsidP="000D78AE">
      <w:pPr>
        <w:rPr>
          <w:rFonts w:ascii="Aptos Narrow" w:eastAsia="Times New Roman" w:hAnsi="Aptos Narrow" w:cs="Times New Roman"/>
          <w:color w:val="000000"/>
        </w:rPr>
      </w:pPr>
      <w:r w:rsidRPr="000D78AE">
        <w:rPr>
          <w:b/>
          <w:bCs/>
        </w:rPr>
        <w:t>6.</w:t>
      </w:r>
      <w:r w:rsidR="00464F4E">
        <w:rPr>
          <w:b/>
          <w:bCs/>
        </w:rPr>
        <w:t>14</w:t>
      </w:r>
      <w:r w:rsidRPr="000D78AE">
        <w:rPr>
          <w:b/>
          <w:bCs/>
        </w:rPr>
        <w:t>.</w:t>
      </w:r>
      <w:r>
        <w:rPr>
          <w:b/>
          <w:bCs/>
        </w:rPr>
        <w:t>8</w:t>
      </w:r>
      <w:r w:rsidRPr="000D78AE">
        <w:rPr>
          <w:b/>
          <w:bCs/>
        </w:rPr>
        <w:t xml:space="preserve"> Analytics &amp; Logging</w:t>
      </w:r>
      <w:r>
        <w:rPr>
          <w:b/>
          <w:bCs/>
        </w:rPr>
        <w:br/>
      </w:r>
      <w:r w:rsidRPr="000D78AE">
        <w:rPr>
          <w:rFonts w:ascii="Aptos Narrow" w:eastAsia="Times New Roman" w:hAnsi="Aptos Narrow" w:cs="Times New Roman"/>
          <w:color w:val="000000"/>
        </w:rPr>
        <w:t>UIS-NOTE-PREF-01</w:t>
      </w:r>
    </w:p>
    <w:p w14:paraId="51A84FD4" w14:textId="148C3AC2" w:rsidR="00C15CF6" w:rsidRDefault="00C15CF6" w:rsidP="00C15CF6">
      <w:r w:rsidRPr="000D78AE">
        <w:rPr>
          <w:b/>
          <w:bCs/>
        </w:rPr>
        <w:t>6.</w:t>
      </w:r>
      <w:r w:rsidR="00464F4E">
        <w:rPr>
          <w:b/>
          <w:bCs/>
        </w:rPr>
        <w:t>14</w:t>
      </w:r>
      <w:r w:rsidRPr="000D78AE">
        <w:rPr>
          <w:b/>
          <w:bCs/>
        </w:rPr>
        <w:t>.</w:t>
      </w:r>
      <w:r>
        <w:rPr>
          <w:b/>
          <w:bCs/>
        </w:rPr>
        <w:t>9 Related Requirements</w:t>
      </w:r>
      <w:r>
        <w:br/>
        <w:t>BR-NOTE-17, BR-NOTE-18, BR-NOTE-20, BR-NOTE-21, BR-NOTE-22, BR-NOTE-23, BR-NOTE-29</w:t>
      </w:r>
    </w:p>
    <w:p w14:paraId="22248CF1" w14:textId="75641F10" w:rsidR="00885CE4" w:rsidRPr="00885CE4" w:rsidRDefault="009B20EB" w:rsidP="00C15CF6">
      <w:r w:rsidRPr="00885CE4">
        <w:rPr>
          <w:b/>
          <w:bCs/>
        </w:rPr>
        <w:t>6.14.10 Wire Frame Reference</w:t>
      </w:r>
      <w:r w:rsidR="00885CE4">
        <w:rPr>
          <w:b/>
          <w:bCs/>
        </w:rPr>
        <w:br/>
      </w:r>
      <w:r w:rsidR="00885CE4">
        <w:t>NOTE-PREF-01</w:t>
      </w:r>
    </w:p>
    <w:p w14:paraId="2BDF7CD0" w14:textId="19100943" w:rsidR="009B20EB" w:rsidRPr="00885CE4" w:rsidRDefault="009B20EB" w:rsidP="00C15CF6">
      <w:pPr>
        <w:rPr>
          <w:b/>
          <w:bCs/>
        </w:rPr>
      </w:pPr>
      <w:r w:rsidRPr="00885CE4">
        <w:rPr>
          <w:b/>
          <w:bCs/>
        </w:rPr>
        <w:t>6.14.11 User Interface Design</w:t>
      </w:r>
    </w:p>
    <w:p w14:paraId="107EDDA8" w14:textId="25068351" w:rsidR="009B20EB" w:rsidRDefault="008A2F59" w:rsidP="00C15CF6">
      <w:pPr>
        <w:rPr>
          <w:b/>
          <w:bCs/>
        </w:rPr>
      </w:pPr>
      <w:r w:rsidRPr="008A2F59">
        <w:rPr>
          <w:b/>
          <w:bCs/>
          <w:noProof/>
        </w:rPr>
        <w:drawing>
          <wp:anchor distT="0" distB="0" distL="114300" distR="114300" simplePos="0" relativeHeight="251721728" behindDoc="1" locked="0" layoutInCell="1" allowOverlap="1" wp14:anchorId="6751D07C" wp14:editId="4C845E3F">
            <wp:simplePos x="0" y="0"/>
            <wp:positionH relativeFrom="column">
              <wp:posOffset>-44228</wp:posOffset>
            </wp:positionH>
            <wp:positionV relativeFrom="paragraph">
              <wp:posOffset>209294</wp:posOffset>
            </wp:positionV>
            <wp:extent cx="2368296" cy="1929384"/>
            <wp:effectExtent l="0" t="0" r="0" b="0"/>
            <wp:wrapTight wrapText="bothSides">
              <wp:wrapPolygon edited="0">
                <wp:start x="0" y="0"/>
                <wp:lineTo x="0" y="21330"/>
                <wp:lineTo x="21374" y="21330"/>
                <wp:lineTo x="21374" y="0"/>
                <wp:lineTo x="0" y="0"/>
              </wp:wrapPolygon>
            </wp:wrapTight>
            <wp:docPr id="106844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44361" name=""/>
                    <pic:cNvPicPr/>
                  </pic:nvPicPr>
                  <pic:blipFill>
                    <a:blip r:embed="rId23">
                      <a:extLst>
                        <a:ext uri="{28A0092B-C50C-407E-A947-70E740481C1C}">
                          <a14:useLocalDpi xmlns:a14="http://schemas.microsoft.com/office/drawing/2010/main" val="0"/>
                        </a:ext>
                      </a:extLst>
                    </a:blip>
                    <a:stretch>
                      <a:fillRect/>
                    </a:stretch>
                  </pic:blipFill>
                  <pic:spPr>
                    <a:xfrm>
                      <a:off x="0" y="0"/>
                      <a:ext cx="2368296" cy="1929384"/>
                    </a:xfrm>
                    <a:prstGeom prst="rect">
                      <a:avLst/>
                    </a:prstGeom>
                  </pic:spPr>
                </pic:pic>
              </a:graphicData>
            </a:graphic>
          </wp:anchor>
        </w:drawing>
      </w:r>
      <w:r w:rsidR="009B20EB" w:rsidRPr="00885CE4">
        <w:rPr>
          <w:b/>
          <w:bCs/>
        </w:rPr>
        <w:t>6.14.11.1 Notification Preference</w:t>
      </w:r>
    </w:p>
    <w:p w14:paraId="0E84A3BD" w14:textId="54018B53" w:rsidR="008A2F59" w:rsidRDefault="008A2F59" w:rsidP="00C15CF6">
      <w:pPr>
        <w:rPr>
          <w:b/>
          <w:bCs/>
        </w:rPr>
      </w:pPr>
    </w:p>
    <w:p w14:paraId="00C548F7" w14:textId="671BEFF8" w:rsidR="008A2F59" w:rsidRDefault="008A2F59" w:rsidP="00C15CF6">
      <w:pPr>
        <w:rPr>
          <w:b/>
          <w:bCs/>
        </w:rPr>
      </w:pPr>
    </w:p>
    <w:p w14:paraId="44ACBBF9" w14:textId="77777777" w:rsidR="008A2F59" w:rsidRDefault="008A2F59" w:rsidP="00C15CF6">
      <w:pPr>
        <w:rPr>
          <w:b/>
          <w:bCs/>
        </w:rPr>
      </w:pPr>
    </w:p>
    <w:p w14:paraId="263E371C" w14:textId="77777777" w:rsidR="008A2F59" w:rsidRDefault="008A2F59" w:rsidP="00C15CF6">
      <w:pPr>
        <w:rPr>
          <w:b/>
          <w:bCs/>
        </w:rPr>
      </w:pPr>
    </w:p>
    <w:p w14:paraId="73057797" w14:textId="77777777" w:rsidR="008A2F59" w:rsidRDefault="008A2F59" w:rsidP="00C15CF6">
      <w:pPr>
        <w:rPr>
          <w:b/>
          <w:bCs/>
        </w:rPr>
      </w:pPr>
    </w:p>
    <w:p w14:paraId="119641AB" w14:textId="5F70FF5E" w:rsidR="00F718F3" w:rsidRPr="00885CE4" w:rsidRDefault="008A2F59" w:rsidP="00C15CF6">
      <w:pPr>
        <w:rPr>
          <w:b/>
          <w:bCs/>
        </w:rPr>
      </w:pPr>
      <w:r>
        <w:rPr>
          <w:b/>
          <w:bCs/>
        </w:rPr>
        <w:br/>
      </w:r>
    </w:p>
    <w:p w14:paraId="78763445" w14:textId="1DD171F0" w:rsidR="00777122" w:rsidRPr="00411527" w:rsidRDefault="00344BC0" w:rsidP="00C15CF6">
      <w:pPr>
        <w:pStyle w:val="Heading3"/>
        <w:rPr>
          <w:rFonts w:eastAsia="Times New Roman"/>
        </w:rPr>
      </w:pPr>
      <w:bookmarkStart w:id="202" w:name="_Toc228800629"/>
      <w:r>
        <w:rPr>
          <w:rFonts w:eastAsia="Times New Roman"/>
        </w:rPr>
        <w:t>6</w:t>
      </w:r>
      <w:r w:rsidR="00777122" w:rsidRPr="00411527">
        <w:rPr>
          <w:rFonts w:eastAsia="Times New Roman"/>
        </w:rPr>
        <w:t>.</w:t>
      </w:r>
      <w:r w:rsidR="00464F4E">
        <w:rPr>
          <w:rFonts w:eastAsia="Times New Roman"/>
        </w:rPr>
        <w:t>15</w:t>
      </w:r>
      <w:r w:rsidR="00777122" w:rsidRPr="00411527">
        <w:rPr>
          <w:rFonts w:eastAsia="Times New Roman"/>
        </w:rPr>
        <w:t xml:space="preserve"> </w:t>
      </w:r>
      <w:r w:rsidR="00C840DD">
        <w:rPr>
          <w:rFonts w:eastAsia="Times New Roman"/>
        </w:rPr>
        <w:t>UIS</w:t>
      </w:r>
      <w:r w:rsidR="00777122">
        <w:rPr>
          <w:rFonts w:eastAsia="Times New Roman"/>
        </w:rPr>
        <w:t>-</w:t>
      </w:r>
      <w:r w:rsidR="00ED0F8F">
        <w:rPr>
          <w:rFonts w:eastAsia="Times New Roman"/>
        </w:rPr>
        <w:t>RPT-01</w:t>
      </w:r>
      <w:r w:rsidR="00777122">
        <w:rPr>
          <w:rFonts w:eastAsia="Times New Roman"/>
        </w:rPr>
        <w:t xml:space="preserve"> Reports</w:t>
      </w:r>
      <w:bookmarkEnd w:id="202"/>
    </w:p>
    <w:p w14:paraId="57E85C42" w14:textId="2A60DF0F" w:rsidR="00B57C31" w:rsidRPr="00B57C31" w:rsidRDefault="00344BC0" w:rsidP="00B57C31">
      <w:pPr>
        <w:spacing w:after="160"/>
        <w:ind w:left="360"/>
        <w:rPr>
          <w:rFonts w:eastAsia="Times New Roman"/>
          <w:b/>
          <w:bCs/>
        </w:rPr>
      </w:pPr>
      <w:r w:rsidRPr="000D78AE">
        <w:rPr>
          <w:rFonts w:ascii="Eras Demi ITC" w:eastAsia="Times New Roman" w:hAnsi="Eras Demi ITC"/>
        </w:rPr>
        <w:t>6</w:t>
      </w:r>
      <w:r w:rsidR="00777122" w:rsidRPr="000D78AE">
        <w:rPr>
          <w:rFonts w:ascii="Eras Demi ITC" w:eastAsia="Times New Roman" w:hAnsi="Eras Demi ITC"/>
        </w:rPr>
        <w:t>.</w:t>
      </w:r>
      <w:r w:rsidR="00464F4E">
        <w:rPr>
          <w:rFonts w:ascii="Eras Demi ITC" w:eastAsia="Times New Roman" w:hAnsi="Eras Demi ITC"/>
        </w:rPr>
        <w:t>15</w:t>
      </w:r>
      <w:r w:rsidR="00777122" w:rsidRPr="000D78AE">
        <w:rPr>
          <w:rFonts w:ascii="Eras Demi ITC" w:eastAsia="Times New Roman" w:hAnsi="Eras Demi ITC"/>
        </w:rPr>
        <w:t>.1 Purpose</w:t>
      </w:r>
      <w:r w:rsidR="00B57C31">
        <w:rPr>
          <w:rFonts w:ascii="Eras Demi ITC" w:eastAsia="Times New Roman" w:hAnsi="Eras Demi ITC"/>
        </w:rPr>
        <w:br/>
      </w:r>
      <w:r w:rsidR="00B57C31" w:rsidRPr="00B57C31">
        <w:rPr>
          <w:rFonts w:eastAsia="Times New Roman"/>
        </w:rPr>
        <w:t>Display the list of available reports in a clean, enterprise</w:t>
      </w:r>
      <w:r w:rsidR="00B57C31" w:rsidRPr="00B57C31">
        <w:rPr>
          <w:rFonts w:eastAsia="Times New Roman"/>
        </w:rPr>
        <w:noBreakHyphen/>
        <w:t xml:space="preserve">style </w:t>
      </w:r>
      <w:r w:rsidR="00B57C31" w:rsidRPr="00B57C31">
        <w:rPr>
          <w:rFonts w:eastAsia="Times New Roman"/>
          <w:b/>
          <w:bCs/>
        </w:rPr>
        <w:t>table/grid</w:t>
      </w:r>
      <w:r w:rsidR="00B57C31" w:rsidRPr="00B57C31">
        <w:rPr>
          <w:rFonts w:eastAsia="Times New Roman"/>
        </w:rPr>
        <w:t>, allowing the user to browse, understand, and select a report to view. This screen replaces the earlier “card list” concept and aligns with the portfolio’s established table</w:t>
      </w:r>
      <w:r w:rsidR="00B57C31" w:rsidRPr="00B57C31">
        <w:rPr>
          <w:rFonts w:eastAsia="Times New Roman"/>
        </w:rPr>
        <w:noBreakHyphen/>
        <w:t>based list patterns</w:t>
      </w:r>
      <w:r w:rsidR="00777122">
        <w:rPr>
          <w:rFonts w:eastAsia="Times New Roman"/>
        </w:rPr>
        <w:t xml:space="preserve">. </w:t>
      </w:r>
      <w:r w:rsidR="00B57C31">
        <w:rPr>
          <w:rFonts w:eastAsia="Times New Roman"/>
        </w:rPr>
        <w:br/>
      </w:r>
      <w:r w:rsidR="00B57C31">
        <w:rPr>
          <w:rFonts w:eastAsia="Times New Roman"/>
          <w:b/>
          <w:bCs/>
        </w:rPr>
        <w:br/>
        <w:t>6.15.</w:t>
      </w:r>
      <w:r w:rsidR="00B57C31" w:rsidRPr="00B57C31">
        <w:rPr>
          <w:rFonts w:eastAsia="Times New Roman"/>
          <w:b/>
          <w:bCs/>
        </w:rPr>
        <w:t>2 Screen Overview</w:t>
      </w:r>
    </w:p>
    <w:p w14:paraId="08284086" w14:textId="4B2C8036" w:rsidR="00B57C31" w:rsidRPr="00B57C31" w:rsidRDefault="00BF10FF" w:rsidP="00B57C31">
      <w:pPr>
        <w:spacing w:after="160"/>
        <w:ind w:left="360"/>
        <w:rPr>
          <w:rFonts w:eastAsia="Times New Roman"/>
        </w:rPr>
      </w:pPr>
      <w:r>
        <w:rPr>
          <w:rFonts w:eastAsia="Times New Roman"/>
        </w:rPr>
        <w:t>As a design decision to keep things minimal there is no need to have an Actions column.</w:t>
      </w:r>
      <w:r>
        <w:rPr>
          <w:rFonts w:eastAsia="Times New Roman"/>
        </w:rPr>
        <w:br/>
        <w:t xml:space="preserve">As such, </w:t>
      </w:r>
      <w:r w:rsidR="0065706A">
        <w:rPr>
          <w:rFonts w:eastAsia="Times New Roman"/>
        </w:rPr>
        <w:t>the design will use a</w:t>
      </w:r>
      <w:r w:rsidR="00B57C31" w:rsidRPr="00B57C31">
        <w:rPr>
          <w:rFonts w:eastAsia="Times New Roman"/>
        </w:rPr>
        <w:t xml:space="preserve"> simple, minimal, table</w:t>
      </w:r>
      <w:r w:rsidR="00B57C31" w:rsidRPr="00B57C31">
        <w:rPr>
          <w:rFonts w:eastAsia="Times New Roman"/>
        </w:rPr>
        <w:noBreakHyphen/>
        <w:t>driven layout with:</w:t>
      </w:r>
    </w:p>
    <w:p w14:paraId="0B40016A" w14:textId="77777777" w:rsidR="00B57C31" w:rsidRPr="00B57C31" w:rsidRDefault="00B57C31">
      <w:pPr>
        <w:pStyle w:val="ListParagraph"/>
        <w:numPr>
          <w:ilvl w:val="0"/>
          <w:numId w:val="61"/>
        </w:numPr>
        <w:spacing w:after="160"/>
        <w:rPr>
          <w:rFonts w:eastAsia="Times New Roman"/>
        </w:rPr>
      </w:pPr>
      <w:r w:rsidRPr="00B57C31">
        <w:rPr>
          <w:rFonts w:eastAsia="Times New Roman"/>
        </w:rPr>
        <w:t xml:space="preserve">Page title: </w:t>
      </w:r>
      <w:r w:rsidRPr="00B57C31">
        <w:rPr>
          <w:rFonts w:eastAsia="Times New Roman"/>
          <w:b/>
          <w:bCs/>
        </w:rPr>
        <w:t>Reports</w:t>
      </w:r>
    </w:p>
    <w:p w14:paraId="318303D8" w14:textId="77777777" w:rsidR="00B57C31" w:rsidRPr="00B57C31" w:rsidRDefault="00B57C31">
      <w:pPr>
        <w:pStyle w:val="ListParagraph"/>
        <w:numPr>
          <w:ilvl w:val="0"/>
          <w:numId w:val="61"/>
        </w:numPr>
        <w:spacing w:after="160"/>
        <w:rPr>
          <w:rFonts w:eastAsia="Times New Roman"/>
        </w:rPr>
      </w:pPr>
      <w:r w:rsidRPr="00B57C31">
        <w:rPr>
          <w:rFonts w:eastAsia="Times New Roman"/>
        </w:rPr>
        <w:t>Optional description text (one line)</w:t>
      </w:r>
    </w:p>
    <w:p w14:paraId="0A374220" w14:textId="77777777" w:rsidR="00B57C31" w:rsidRPr="00B57C31" w:rsidRDefault="00B57C31">
      <w:pPr>
        <w:pStyle w:val="ListParagraph"/>
        <w:numPr>
          <w:ilvl w:val="0"/>
          <w:numId w:val="61"/>
        </w:numPr>
        <w:spacing w:after="160"/>
        <w:rPr>
          <w:rFonts w:eastAsia="Times New Roman"/>
        </w:rPr>
      </w:pPr>
      <w:r w:rsidRPr="00B57C31">
        <w:rPr>
          <w:rFonts w:eastAsia="Times New Roman"/>
        </w:rPr>
        <w:lastRenderedPageBreak/>
        <w:t xml:space="preserve">A </w:t>
      </w:r>
      <w:r w:rsidRPr="00B57C31">
        <w:rPr>
          <w:rFonts w:eastAsia="Times New Roman"/>
          <w:b/>
          <w:bCs/>
        </w:rPr>
        <w:t>table/grid</w:t>
      </w:r>
      <w:r w:rsidRPr="00B57C31">
        <w:rPr>
          <w:rFonts w:eastAsia="Times New Roman"/>
        </w:rPr>
        <w:t xml:space="preserve"> with alternating row background colors</w:t>
      </w:r>
    </w:p>
    <w:p w14:paraId="04F07223" w14:textId="77777777" w:rsidR="00B57C31" w:rsidRPr="00B57C31" w:rsidRDefault="00B57C31">
      <w:pPr>
        <w:pStyle w:val="ListParagraph"/>
        <w:numPr>
          <w:ilvl w:val="1"/>
          <w:numId w:val="61"/>
        </w:numPr>
        <w:spacing w:after="160"/>
        <w:rPr>
          <w:rFonts w:eastAsia="Times New Roman"/>
        </w:rPr>
      </w:pPr>
      <w:r w:rsidRPr="00B57C31">
        <w:rPr>
          <w:rFonts w:eastAsia="Times New Roman"/>
        </w:rPr>
        <w:t>Row 1: white</w:t>
      </w:r>
    </w:p>
    <w:p w14:paraId="17575826" w14:textId="06DCF203" w:rsidR="00B57C31" w:rsidRPr="00B57C31" w:rsidRDefault="00B57C31">
      <w:pPr>
        <w:pStyle w:val="ListParagraph"/>
        <w:numPr>
          <w:ilvl w:val="1"/>
          <w:numId w:val="61"/>
        </w:numPr>
        <w:spacing w:after="160"/>
        <w:rPr>
          <w:rFonts w:eastAsia="Times New Roman"/>
        </w:rPr>
      </w:pPr>
      <w:r w:rsidRPr="00B57C31">
        <w:rPr>
          <w:rFonts w:eastAsia="Times New Roman"/>
        </w:rPr>
        <w:t xml:space="preserve">Row </w:t>
      </w:r>
      <w:r w:rsidR="00C96E31" w:rsidRPr="00B57C31">
        <w:rPr>
          <w:rFonts w:eastAsia="Times New Roman"/>
        </w:rPr>
        <w:t xml:space="preserve">2: </w:t>
      </w:r>
      <w:r w:rsidR="00C96E31">
        <w:rPr>
          <w:rFonts w:eastAsia="Times New Roman"/>
        </w:rPr>
        <w:t>“#</w:t>
      </w:r>
      <w:r w:rsidRPr="00B57C31">
        <w:rPr>
          <w:rFonts w:eastAsia="Times New Roman"/>
        </w:rPr>
        <w:t>F7F7F7</w:t>
      </w:r>
      <w:r w:rsidR="00C96E31">
        <w:rPr>
          <w:rFonts w:eastAsia="Times New Roman"/>
        </w:rPr>
        <w:t>”</w:t>
      </w:r>
    </w:p>
    <w:p w14:paraId="0CDD5C76" w14:textId="653D05B3" w:rsidR="00B57C31" w:rsidRPr="00B57C31" w:rsidRDefault="00B57C31">
      <w:pPr>
        <w:pStyle w:val="ListParagraph"/>
        <w:numPr>
          <w:ilvl w:val="1"/>
          <w:numId w:val="61"/>
        </w:numPr>
        <w:spacing w:after="160"/>
        <w:rPr>
          <w:rFonts w:eastAsia="Times New Roman"/>
        </w:rPr>
      </w:pPr>
      <w:r w:rsidRPr="00B57C31">
        <w:rPr>
          <w:rFonts w:eastAsia="Times New Roman"/>
        </w:rPr>
        <w:t>Repeat pattern</w:t>
      </w:r>
      <w:r w:rsidR="00C96E31">
        <w:rPr>
          <w:rFonts w:eastAsia="Times New Roman"/>
        </w:rPr>
        <w:br/>
      </w:r>
    </w:p>
    <w:p w14:paraId="0A5F2F93" w14:textId="77777777" w:rsidR="00C96E31" w:rsidRDefault="00C96E31" w:rsidP="00C96E31">
      <w:pPr>
        <w:pStyle w:val="ListParagraph"/>
        <w:spacing w:after="160"/>
        <w:rPr>
          <w:rFonts w:eastAsia="Times New Roman"/>
        </w:rPr>
      </w:pPr>
    </w:p>
    <w:p w14:paraId="2330C641" w14:textId="1A996909" w:rsidR="00B57C31" w:rsidRPr="00B57C31" w:rsidRDefault="00B57C31">
      <w:pPr>
        <w:pStyle w:val="ListParagraph"/>
        <w:numPr>
          <w:ilvl w:val="0"/>
          <w:numId w:val="61"/>
        </w:numPr>
        <w:spacing w:after="160"/>
        <w:rPr>
          <w:rFonts w:eastAsia="Times New Roman"/>
        </w:rPr>
      </w:pPr>
      <w:r w:rsidRPr="00B57C31">
        <w:rPr>
          <w:rFonts w:eastAsia="Times New Roman"/>
        </w:rPr>
        <w:t>No icons, no thumbnails, no card UI</w:t>
      </w:r>
    </w:p>
    <w:p w14:paraId="2132659C" w14:textId="77777777" w:rsidR="00B57C31" w:rsidRPr="00B57C31" w:rsidRDefault="00B57C31">
      <w:pPr>
        <w:pStyle w:val="ListParagraph"/>
        <w:numPr>
          <w:ilvl w:val="0"/>
          <w:numId w:val="61"/>
        </w:numPr>
        <w:spacing w:after="160"/>
        <w:rPr>
          <w:rFonts w:eastAsia="Times New Roman"/>
        </w:rPr>
      </w:pPr>
      <w:r w:rsidRPr="00B57C31">
        <w:rPr>
          <w:rFonts w:eastAsia="Times New Roman"/>
        </w:rPr>
        <w:t xml:space="preserve">Each report name is a </w:t>
      </w:r>
      <w:r w:rsidRPr="00B57C31">
        <w:rPr>
          <w:rFonts w:eastAsia="Times New Roman"/>
          <w:b/>
          <w:bCs/>
        </w:rPr>
        <w:t>text link</w:t>
      </w:r>
      <w:r w:rsidRPr="00B57C31">
        <w:rPr>
          <w:rFonts w:eastAsia="Times New Roman"/>
        </w:rPr>
        <w:t xml:space="preserve"> that navigates to </w:t>
      </w:r>
      <w:r w:rsidRPr="00B57C31">
        <w:rPr>
          <w:rFonts w:eastAsia="Times New Roman"/>
          <w:b/>
          <w:bCs/>
        </w:rPr>
        <w:t>UIS</w:t>
      </w:r>
      <w:r w:rsidRPr="00B57C31">
        <w:rPr>
          <w:rFonts w:eastAsia="Times New Roman"/>
          <w:b/>
          <w:bCs/>
        </w:rPr>
        <w:noBreakHyphen/>
        <w:t>RPT</w:t>
      </w:r>
      <w:r w:rsidRPr="00B57C31">
        <w:rPr>
          <w:rFonts w:eastAsia="Times New Roman"/>
          <w:b/>
          <w:bCs/>
        </w:rPr>
        <w:noBreakHyphen/>
        <w:t>02 (Report Viewer)</w:t>
      </w:r>
    </w:p>
    <w:p w14:paraId="2570DBC7" w14:textId="77777777" w:rsidR="00B57C31" w:rsidRPr="00B57C31" w:rsidRDefault="00B57C31" w:rsidP="00B57C31">
      <w:pPr>
        <w:spacing w:after="160"/>
        <w:ind w:left="360"/>
        <w:rPr>
          <w:rFonts w:eastAsia="Times New Roman"/>
          <w:b/>
          <w:bCs/>
        </w:rPr>
      </w:pPr>
      <w:r w:rsidRPr="00B57C31">
        <w:rPr>
          <w:rFonts w:eastAsia="Times New Roman"/>
          <w:b/>
          <w:bCs/>
        </w:rPr>
        <w:t>3. Layout Structure</w:t>
      </w:r>
    </w:p>
    <w:p w14:paraId="75AC2D6B" w14:textId="77777777" w:rsidR="00B57C31" w:rsidRPr="00B57C31" w:rsidRDefault="00B57C31" w:rsidP="00B57C31">
      <w:pPr>
        <w:spacing w:after="160"/>
        <w:ind w:left="360"/>
        <w:rPr>
          <w:rFonts w:eastAsia="Times New Roman"/>
          <w:b/>
          <w:bCs/>
        </w:rPr>
      </w:pPr>
      <w:r w:rsidRPr="00B57C31">
        <w:rPr>
          <w:rFonts w:eastAsia="Times New Roman"/>
          <w:b/>
          <w:bCs/>
        </w:rPr>
        <w:t>Header</w:t>
      </w:r>
    </w:p>
    <w:p w14:paraId="695750B0" w14:textId="77777777" w:rsidR="00B57C31" w:rsidRPr="00B57C31" w:rsidRDefault="00B57C31">
      <w:pPr>
        <w:numPr>
          <w:ilvl w:val="0"/>
          <w:numId w:val="56"/>
        </w:numPr>
        <w:spacing w:after="160"/>
        <w:rPr>
          <w:rFonts w:eastAsia="Times New Roman"/>
        </w:rPr>
      </w:pPr>
      <w:r w:rsidRPr="00B57C31">
        <w:rPr>
          <w:rFonts w:eastAsia="Times New Roman"/>
          <w:b/>
          <w:bCs/>
        </w:rPr>
        <w:t>Title:</w:t>
      </w:r>
      <w:r w:rsidRPr="00B57C31">
        <w:rPr>
          <w:rFonts w:eastAsia="Times New Roman"/>
        </w:rPr>
        <w:t xml:space="preserve"> Reports</w:t>
      </w:r>
    </w:p>
    <w:p w14:paraId="2A387E08" w14:textId="0F6F8FFA" w:rsidR="00B57C31" w:rsidRPr="00B57C31" w:rsidRDefault="00505C05" w:rsidP="00505C05">
      <w:pPr>
        <w:spacing w:after="160"/>
        <w:rPr>
          <w:rFonts w:eastAsia="Times New Roman"/>
          <w:b/>
          <w:bCs/>
        </w:rPr>
      </w:pPr>
      <w:r>
        <w:rPr>
          <w:rFonts w:eastAsia="Times New Roman"/>
          <w:b/>
          <w:bCs/>
        </w:rPr>
        <w:t xml:space="preserve">      </w:t>
      </w:r>
      <w:r w:rsidR="00B57C31" w:rsidRPr="00B57C31">
        <w:rPr>
          <w:rFonts w:eastAsia="Times New Roman"/>
          <w:b/>
          <w:bCs/>
        </w:rPr>
        <w:t>Table Columns</w:t>
      </w:r>
    </w:p>
    <w:p w14:paraId="7525E9AB" w14:textId="0A61E060" w:rsidR="00B57C31" w:rsidRPr="00B57C31" w:rsidRDefault="00B57C31">
      <w:pPr>
        <w:numPr>
          <w:ilvl w:val="0"/>
          <w:numId w:val="57"/>
        </w:numPr>
        <w:spacing w:after="160"/>
        <w:rPr>
          <w:rFonts w:eastAsia="Times New Roman"/>
        </w:rPr>
      </w:pPr>
      <w:r w:rsidRPr="00B57C31">
        <w:rPr>
          <w:rFonts w:eastAsia="Times New Roman"/>
          <w:b/>
          <w:bCs/>
        </w:rPr>
        <w:t>Report Name</w:t>
      </w:r>
      <w:r w:rsidRPr="00B57C31">
        <w:rPr>
          <w:rFonts w:eastAsia="Times New Roman"/>
        </w:rPr>
        <w:t xml:space="preserve"> — clickable text link</w:t>
      </w:r>
    </w:p>
    <w:p w14:paraId="053FA5F2" w14:textId="7180B611" w:rsidR="00B57C31" w:rsidRPr="00B57C31" w:rsidRDefault="00B57C31">
      <w:pPr>
        <w:numPr>
          <w:ilvl w:val="0"/>
          <w:numId w:val="57"/>
        </w:numPr>
        <w:spacing w:after="160"/>
        <w:rPr>
          <w:rFonts w:eastAsia="Times New Roman"/>
          <w:b/>
          <w:bCs/>
        </w:rPr>
      </w:pPr>
      <w:r w:rsidRPr="00B57C31">
        <w:rPr>
          <w:rFonts w:eastAsia="Times New Roman"/>
          <w:b/>
          <w:bCs/>
        </w:rPr>
        <w:t>Updated</w:t>
      </w:r>
      <w:r w:rsidRPr="00B57C31">
        <w:rPr>
          <w:rFonts w:eastAsia="Times New Roman"/>
        </w:rPr>
        <w:t xml:space="preserve"> — date (MM/DD/YYYY)</w:t>
      </w:r>
    </w:p>
    <w:p w14:paraId="75CDEB62" w14:textId="77777777" w:rsidR="00B57C31" w:rsidRPr="00B57C31" w:rsidRDefault="00B57C31">
      <w:pPr>
        <w:numPr>
          <w:ilvl w:val="0"/>
          <w:numId w:val="58"/>
        </w:numPr>
        <w:spacing w:after="160"/>
        <w:rPr>
          <w:rFonts w:eastAsia="Times New Roman"/>
        </w:rPr>
      </w:pPr>
      <w:r w:rsidRPr="00B57C31">
        <w:rPr>
          <w:rFonts w:eastAsia="Times New Roman"/>
        </w:rPr>
        <w:t>Alternating background colors</w:t>
      </w:r>
    </w:p>
    <w:p w14:paraId="77CC10D3" w14:textId="41A53D92" w:rsidR="00B57C31" w:rsidRDefault="00B57C31">
      <w:pPr>
        <w:numPr>
          <w:ilvl w:val="0"/>
          <w:numId w:val="58"/>
        </w:numPr>
        <w:spacing w:after="160"/>
        <w:rPr>
          <w:rFonts w:eastAsia="Times New Roman"/>
        </w:rPr>
      </w:pPr>
      <w:r w:rsidRPr="00B57C31">
        <w:rPr>
          <w:rFonts w:eastAsia="Times New Roman"/>
        </w:rPr>
        <w:t>Hover state: light highlight (</w:t>
      </w:r>
      <w:r w:rsidR="00C96E31">
        <w:rPr>
          <w:rFonts w:eastAsia="Times New Roman"/>
        </w:rPr>
        <w:t>“</w:t>
      </w:r>
      <w:r w:rsidRPr="00B57C31">
        <w:rPr>
          <w:rFonts w:eastAsia="Times New Roman"/>
        </w:rPr>
        <w:t>#EFEFEF</w:t>
      </w:r>
      <w:r w:rsidR="00C96E31">
        <w:rPr>
          <w:rFonts w:eastAsia="Times New Roman"/>
        </w:rPr>
        <w:t>”</w:t>
      </w:r>
      <w:r w:rsidRPr="00B57C31">
        <w:rPr>
          <w:rFonts w:eastAsia="Times New Roman"/>
        </w:rPr>
        <w:t>)</w:t>
      </w:r>
    </w:p>
    <w:p w14:paraId="05310973" w14:textId="74960F27" w:rsidR="00505C05" w:rsidRPr="00B57C31" w:rsidRDefault="00505C05">
      <w:pPr>
        <w:numPr>
          <w:ilvl w:val="0"/>
          <w:numId w:val="58"/>
        </w:numPr>
        <w:spacing w:after="160"/>
        <w:rPr>
          <w:rFonts w:eastAsia="Times New Roman"/>
        </w:rPr>
      </w:pPr>
      <w:r>
        <w:rPr>
          <w:rFonts w:eastAsia="Times New Roman"/>
        </w:rPr>
        <w:t>Hover text: The Report Description</w:t>
      </w:r>
    </w:p>
    <w:p w14:paraId="6AAE632A" w14:textId="77777777" w:rsidR="00B57C31" w:rsidRPr="00B57C31" w:rsidRDefault="00B57C31">
      <w:pPr>
        <w:numPr>
          <w:ilvl w:val="0"/>
          <w:numId w:val="58"/>
        </w:numPr>
        <w:spacing w:after="160"/>
        <w:rPr>
          <w:rFonts w:eastAsia="Times New Roman"/>
        </w:rPr>
      </w:pPr>
      <w:r w:rsidRPr="00B57C31">
        <w:rPr>
          <w:rFonts w:eastAsia="Times New Roman"/>
        </w:rPr>
        <w:t xml:space="preserve">Click on Report Name </w:t>
      </w:r>
      <w:r w:rsidRPr="00B57C31">
        <w:rPr>
          <w:rFonts w:ascii="Arial" w:eastAsia="Times New Roman" w:hAnsi="Arial" w:cs="Arial"/>
        </w:rPr>
        <w:t>→</w:t>
      </w:r>
      <w:r w:rsidRPr="00B57C31">
        <w:rPr>
          <w:rFonts w:eastAsia="Times New Roman"/>
        </w:rPr>
        <w:t xml:space="preserve"> navigates to UIS</w:t>
      </w:r>
      <w:r w:rsidRPr="00B57C31">
        <w:rPr>
          <w:rFonts w:eastAsia="Times New Roman"/>
        </w:rPr>
        <w:noBreakHyphen/>
        <w:t>RPT</w:t>
      </w:r>
      <w:r w:rsidRPr="00B57C31">
        <w:rPr>
          <w:rFonts w:eastAsia="Times New Roman"/>
        </w:rPr>
        <w:noBreakHyphen/>
        <w:t>02</w:t>
      </w:r>
    </w:p>
    <w:p w14:paraId="2A209EC0" w14:textId="77777777" w:rsidR="00B57C31" w:rsidRPr="00B57C31" w:rsidRDefault="00B57C31" w:rsidP="00B57C31">
      <w:pPr>
        <w:spacing w:after="160"/>
        <w:ind w:left="360"/>
        <w:rPr>
          <w:rFonts w:eastAsia="Times New Roman"/>
          <w:b/>
          <w:bCs/>
        </w:rPr>
      </w:pPr>
      <w:r w:rsidRPr="00B57C31">
        <w:rPr>
          <w:rFonts w:eastAsia="Times New Roman"/>
          <w:b/>
          <w:bCs/>
        </w:rPr>
        <w:t>4. Interaction Rules</w:t>
      </w:r>
    </w:p>
    <w:p w14:paraId="40770823" w14:textId="77777777" w:rsidR="00B57C31" w:rsidRPr="00B57C31" w:rsidRDefault="00B57C31" w:rsidP="00B57C31">
      <w:pPr>
        <w:spacing w:after="160"/>
        <w:ind w:left="360"/>
        <w:rPr>
          <w:rFonts w:eastAsia="Times New Roman"/>
          <w:b/>
          <w:bCs/>
        </w:rPr>
      </w:pPr>
      <w:r w:rsidRPr="00B57C31">
        <w:rPr>
          <w:rFonts w:eastAsia="Times New Roman"/>
          <w:b/>
          <w:bCs/>
        </w:rPr>
        <w:t>Sorting</w:t>
      </w:r>
    </w:p>
    <w:p w14:paraId="317FFF22" w14:textId="77777777" w:rsidR="00B57C31" w:rsidRPr="00B57C31" w:rsidRDefault="00B57C31">
      <w:pPr>
        <w:numPr>
          <w:ilvl w:val="0"/>
          <w:numId w:val="59"/>
        </w:numPr>
        <w:spacing w:after="160"/>
        <w:rPr>
          <w:rFonts w:eastAsia="Times New Roman"/>
        </w:rPr>
      </w:pPr>
      <w:r w:rsidRPr="00B57C31">
        <w:rPr>
          <w:rFonts w:eastAsia="Times New Roman"/>
        </w:rPr>
        <w:t xml:space="preserve">Default sort: </w:t>
      </w:r>
      <w:r w:rsidRPr="00B57C31">
        <w:rPr>
          <w:rFonts w:eastAsia="Times New Roman"/>
          <w:b/>
          <w:bCs/>
        </w:rPr>
        <w:t>Report Name (A–Z)</w:t>
      </w:r>
    </w:p>
    <w:p w14:paraId="166B7BB8" w14:textId="1A536720" w:rsidR="00B57C31" w:rsidRPr="00B57C31" w:rsidRDefault="00C96E31">
      <w:pPr>
        <w:numPr>
          <w:ilvl w:val="0"/>
          <w:numId w:val="59"/>
        </w:numPr>
        <w:spacing w:after="160"/>
        <w:rPr>
          <w:rFonts w:eastAsia="Times New Roman"/>
        </w:rPr>
      </w:pPr>
      <w:r w:rsidRPr="00B57C31">
        <w:rPr>
          <w:rFonts w:eastAsia="Times New Roman"/>
        </w:rPr>
        <w:t>Users</w:t>
      </w:r>
      <w:r w:rsidR="00B57C31" w:rsidRPr="00B57C31">
        <w:rPr>
          <w:rFonts w:eastAsia="Times New Roman"/>
        </w:rPr>
        <w:t xml:space="preserve"> may click column headers to sort:</w:t>
      </w:r>
    </w:p>
    <w:p w14:paraId="2C7C3A86" w14:textId="74E499AA" w:rsidR="00B57C31" w:rsidRPr="00B57C31" w:rsidRDefault="00B57C31">
      <w:pPr>
        <w:numPr>
          <w:ilvl w:val="1"/>
          <w:numId w:val="59"/>
        </w:numPr>
        <w:spacing w:after="160"/>
        <w:rPr>
          <w:rFonts w:eastAsia="Times New Roman"/>
        </w:rPr>
      </w:pPr>
      <w:r w:rsidRPr="00B57C31">
        <w:rPr>
          <w:rFonts w:eastAsia="Times New Roman"/>
        </w:rPr>
        <w:t>Report Name</w:t>
      </w:r>
    </w:p>
    <w:p w14:paraId="34DDE89E" w14:textId="6D40FEED" w:rsidR="00B57C31" w:rsidRPr="00B57C31" w:rsidRDefault="00B57C31">
      <w:pPr>
        <w:numPr>
          <w:ilvl w:val="1"/>
          <w:numId w:val="59"/>
        </w:numPr>
        <w:spacing w:after="160"/>
        <w:rPr>
          <w:rFonts w:eastAsia="Times New Roman"/>
        </w:rPr>
      </w:pPr>
      <w:r w:rsidRPr="00B57C31">
        <w:rPr>
          <w:rFonts w:eastAsia="Times New Roman"/>
        </w:rPr>
        <w:t>Updated</w:t>
      </w:r>
    </w:p>
    <w:p w14:paraId="182AB3F7" w14:textId="77777777" w:rsidR="00B57C31" w:rsidRPr="00B57C31" w:rsidRDefault="00B57C31" w:rsidP="00B57C31">
      <w:pPr>
        <w:spacing w:after="160"/>
        <w:ind w:left="360"/>
        <w:rPr>
          <w:rFonts w:eastAsia="Times New Roman"/>
          <w:b/>
          <w:bCs/>
        </w:rPr>
      </w:pPr>
      <w:r w:rsidRPr="00B57C31">
        <w:rPr>
          <w:rFonts w:eastAsia="Times New Roman"/>
          <w:b/>
          <w:bCs/>
        </w:rPr>
        <w:t>5. Empty State</w:t>
      </w:r>
    </w:p>
    <w:p w14:paraId="3946C8D9" w14:textId="77777777" w:rsidR="00B57C31" w:rsidRPr="00B57C31" w:rsidRDefault="00B57C31" w:rsidP="00B57C31">
      <w:pPr>
        <w:spacing w:after="160"/>
        <w:ind w:left="360"/>
        <w:rPr>
          <w:rFonts w:eastAsia="Times New Roman"/>
        </w:rPr>
      </w:pPr>
      <w:r w:rsidRPr="00B57C31">
        <w:rPr>
          <w:rFonts w:eastAsia="Times New Roman"/>
        </w:rPr>
        <w:t>If no reports are available:</w:t>
      </w:r>
    </w:p>
    <w:p w14:paraId="6B93F68F" w14:textId="77777777" w:rsidR="00B57C31" w:rsidRPr="00B57C31" w:rsidRDefault="00B57C31" w:rsidP="00B57C31">
      <w:pPr>
        <w:spacing w:after="160"/>
        <w:ind w:left="360"/>
        <w:rPr>
          <w:rFonts w:eastAsia="Times New Roman"/>
        </w:rPr>
      </w:pPr>
      <w:r w:rsidRPr="00B57C31">
        <w:rPr>
          <w:rFonts w:eastAsia="Times New Roman"/>
          <w:b/>
          <w:bCs/>
        </w:rPr>
        <w:t>Message:</w:t>
      </w:r>
      <w:r w:rsidRPr="00B57C31">
        <w:rPr>
          <w:rFonts w:eastAsia="Times New Roman"/>
        </w:rPr>
        <w:t xml:space="preserve"> “No reports are currently available.”</w:t>
      </w:r>
    </w:p>
    <w:p w14:paraId="2666C1F7" w14:textId="77777777" w:rsidR="00B57C31" w:rsidRPr="00B57C31" w:rsidRDefault="00B57C31" w:rsidP="00B57C31">
      <w:pPr>
        <w:spacing w:after="160"/>
        <w:ind w:left="360"/>
        <w:rPr>
          <w:rFonts w:eastAsia="Times New Roman"/>
        </w:rPr>
      </w:pPr>
      <w:r w:rsidRPr="00B57C31">
        <w:rPr>
          <w:rFonts w:eastAsia="Times New Roman"/>
        </w:rPr>
        <w:t>No buttons, no icons, no illustrations.</w:t>
      </w:r>
    </w:p>
    <w:p w14:paraId="4F2BD781" w14:textId="23032314" w:rsidR="00B57C31" w:rsidRPr="00B57C31" w:rsidRDefault="00B57C31" w:rsidP="00B57C31">
      <w:pPr>
        <w:spacing w:after="160"/>
        <w:ind w:left="360"/>
        <w:rPr>
          <w:rFonts w:eastAsia="Times New Roman"/>
          <w:b/>
          <w:bCs/>
        </w:rPr>
      </w:pPr>
      <w:r w:rsidRPr="00B57C31">
        <w:rPr>
          <w:rFonts w:eastAsia="Times New Roman"/>
          <w:b/>
          <w:bCs/>
        </w:rPr>
        <w:t>6. Error State</w:t>
      </w:r>
    </w:p>
    <w:p w14:paraId="5FF7413C" w14:textId="77777777" w:rsidR="00B57C31" w:rsidRPr="00B57C31" w:rsidRDefault="00B57C31" w:rsidP="00B57C31">
      <w:pPr>
        <w:spacing w:after="160"/>
        <w:ind w:left="360"/>
        <w:rPr>
          <w:rFonts w:eastAsia="Times New Roman"/>
        </w:rPr>
      </w:pPr>
      <w:r w:rsidRPr="00B57C31">
        <w:rPr>
          <w:rFonts w:eastAsia="Times New Roman"/>
        </w:rPr>
        <w:t>If the report list fails to load:</w:t>
      </w:r>
    </w:p>
    <w:p w14:paraId="2B8E7EAE" w14:textId="77777777" w:rsidR="00B57C31" w:rsidRPr="00B57C31" w:rsidRDefault="00B57C31" w:rsidP="00B57C31">
      <w:pPr>
        <w:spacing w:after="160"/>
        <w:ind w:left="360"/>
        <w:rPr>
          <w:rFonts w:eastAsia="Times New Roman"/>
        </w:rPr>
      </w:pPr>
      <w:r w:rsidRPr="00B57C31">
        <w:rPr>
          <w:rFonts w:eastAsia="Times New Roman"/>
          <w:b/>
          <w:bCs/>
        </w:rPr>
        <w:t>Banner (UIS</w:t>
      </w:r>
      <w:r w:rsidRPr="00B57C31">
        <w:rPr>
          <w:rFonts w:eastAsia="Times New Roman"/>
          <w:b/>
          <w:bCs/>
        </w:rPr>
        <w:noBreakHyphen/>
        <w:t>ERR</w:t>
      </w:r>
      <w:r w:rsidRPr="00B57C31">
        <w:rPr>
          <w:rFonts w:eastAsia="Times New Roman"/>
          <w:b/>
          <w:bCs/>
        </w:rPr>
        <w:noBreakHyphen/>
        <w:t>01):</w:t>
      </w:r>
      <w:r w:rsidRPr="00B57C31">
        <w:rPr>
          <w:rFonts w:eastAsia="Times New Roman"/>
        </w:rPr>
        <w:t xml:space="preserve"> “Unable to load reports. Please try again.”</w:t>
      </w:r>
    </w:p>
    <w:p w14:paraId="149E918F" w14:textId="77777777" w:rsidR="00B57C31" w:rsidRPr="00B57C31" w:rsidRDefault="00B57C31" w:rsidP="00B57C31">
      <w:pPr>
        <w:spacing w:after="160"/>
        <w:ind w:left="360"/>
        <w:rPr>
          <w:rFonts w:eastAsia="Times New Roman"/>
          <w:b/>
          <w:bCs/>
        </w:rPr>
      </w:pPr>
      <w:r w:rsidRPr="00B57C31">
        <w:rPr>
          <w:rFonts w:eastAsia="Times New Roman"/>
          <w:b/>
          <w:bCs/>
        </w:rPr>
        <w:lastRenderedPageBreak/>
        <w:t>7. Navigation</w:t>
      </w:r>
    </w:p>
    <w:p w14:paraId="2242E535" w14:textId="55C6CEE3" w:rsidR="00B57C31" w:rsidRPr="00B57C31" w:rsidRDefault="00B57C31">
      <w:pPr>
        <w:numPr>
          <w:ilvl w:val="0"/>
          <w:numId w:val="60"/>
        </w:numPr>
        <w:spacing w:after="160"/>
        <w:rPr>
          <w:rFonts w:eastAsia="Times New Roman"/>
        </w:rPr>
      </w:pPr>
      <w:r w:rsidRPr="00B57C31">
        <w:rPr>
          <w:rFonts w:eastAsia="Times New Roman"/>
        </w:rPr>
        <w:t xml:space="preserve">Clicking a report </w:t>
      </w:r>
      <w:proofErr w:type="gramStart"/>
      <w:r w:rsidRPr="00B57C31">
        <w:rPr>
          <w:rFonts w:eastAsia="Times New Roman"/>
        </w:rPr>
        <w:t>name</w:t>
      </w:r>
      <w:r w:rsidR="00FA1CC6">
        <w:rPr>
          <w:rFonts w:eastAsia="Times New Roman"/>
        </w:rPr>
        <w:t xml:space="preserve"> </w:t>
      </w:r>
      <w:r w:rsidRPr="00B57C31">
        <w:rPr>
          <w:rFonts w:eastAsia="Times New Roman"/>
        </w:rPr>
        <w:t xml:space="preserve"> </w:t>
      </w:r>
      <w:r w:rsidRPr="00B57C31">
        <w:rPr>
          <w:rFonts w:ascii="Arial" w:eastAsia="Times New Roman" w:hAnsi="Arial" w:cs="Arial"/>
        </w:rPr>
        <w:t>→</w:t>
      </w:r>
      <w:proofErr w:type="gramEnd"/>
      <w:r w:rsidRPr="00B57C31">
        <w:rPr>
          <w:rFonts w:eastAsia="Times New Roman"/>
        </w:rPr>
        <w:t xml:space="preserve"> </w:t>
      </w:r>
      <w:r w:rsidRPr="00B57C31">
        <w:rPr>
          <w:rFonts w:eastAsia="Times New Roman"/>
          <w:b/>
          <w:bCs/>
        </w:rPr>
        <w:t>UIS</w:t>
      </w:r>
      <w:r w:rsidRPr="00B57C31">
        <w:rPr>
          <w:rFonts w:eastAsia="Times New Roman"/>
          <w:b/>
          <w:bCs/>
        </w:rPr>
        <w:noBreakHyphen/>
        <w:t>RPT</w:t>
      </w:r>
      <w:r w:rsidRPr="00B57C31">
        <w:rPr>
          <w:rFonts w:eastAsia="Times New Roman"/>
          <w:b/>
          <w:bCs/>
        </w:rPr>
        <w:noBreakHyphen/>
        <w:t>02 (Report Viewer)</w:t>
      </w:r>
    </w:p>
    <w:p w14:paraId="7B5FD5F3" w14:textId="77777777" w:rsidR="00B57C31" w:rsidRPr="00B57C31" w:rsidRDefault="00B57C31">
      <w:pPr>
        <w:numPr>
          <w:ilvl w:val="0"/>
          <w:numId w:val="60"/>
        </w:numPr>
        <w:spacing w:after="160"/>
        <w:rPr>
          <w:rFonts w:eastAsia="Times New Roman"/>
        </w:rPr>
      </w:pPr>
      <w:r w:rsidRPr="00B57C31">
        <w:rPr>
          <w:rFonts w:eastAsia="Times New Roman"/>
        </w:rPr>
        <w:t>Back navigation handled by browser or app shell</w:t>
      </w:r>
    </w:p>
    <w:p w14:paraId="38934074" w14:textId="5203E10B" w:rsidR="00B10AA9" w:rsidRPr="00B57C31" w:rsidRDefault="00344BC0" w:rsidP="00B57C31">
      <w:pPr>
        <w:spacing w:after="160"/>
        <w:ind w:left="360"/>
        <w:rPr>
          <w:rFonts w:eastAsia="Times New Roman"/>
        </w:rPr>
      </w:pPr>
      <w:r>
        <w:rPr>
          <w:rFonts w:ascii="Eras Demi ITC" w:eastAsia="Times New Roman" w:hAnsi="Eras Demi ITC"/>
        </w:rPr>
        <w:t>6</w:t>
      </w:r>
      <w:r w:rsidR="00777122" w:rsidRPr="00CB5BCA">
        <w:rPr>
          <w:rFonts w:ascii="Eras Demi ITC" w:eastAsia="Times New Roman" w:hAnsi="Eras Demi ITC"/>
        </w:rPr>
        <w:t>.</w:t>
      </w:r>
      <w:r w:rsidR="00464F4E">
        <w:rPr>
          <w:rFonts w:ascii="Eras Demi ITC" w:eastAsia="Times New Roman" w:hAnsi="Eras Demi ITC"/>
        </w:rPr>
        <w:t>15</w:t>
      </w:r>
      <w:r w:rsidR="00777122" w:rsidRPr="00CB5BCA">
        <w:rPr>
          <w:rFonts w:ascii="Eras Demi ITC" w:eastAsia="Times New Roman" w:hAnsi="Eras Demi ITC"/>
        </w:rPr>
        <w:t>.2 Related Requirements</w:t>
      </w:r>
      <w:r w:rsidR="00777122">
        <w:rPr>
          <w:rFonts w:ascii="Eras Demi ITC" w:eastAsia="Times New Roman" w:hAnsi="Eras Demi ITC"/>
        </w:rPr>
        <w:br/>
      </w:r>
      <w:r w:rsidR="00B10AA9" w:rsidRPr="00B10AA9">
        <w:t>BR-RPT-01, BR-RPT-02, BR-RPT-03,</w:t>
      </w:r>
      <w:r w:rsidR="00B10AA9">
        <w:t xml:space="preserve"> </w:t>
      </w:r>
      <w:r w:rsidR="00B10AA9" w:rsidRPr="00B10AA9">
        <w:t>BR-RPT-04,</w:t>
      </w:r>
      <w:r w:rsidR="00B10AA9">
        <w:t xml:space="preserve"> </w:t>
      </w:r>
      <w:r w:rsidR="00B10AA9" w:rsidRPr="00B10AA9">
        <w:t>BR-RPT-05,</w:t>
      </w:r>
      <w:r w:rsidR="00B10AA9">
        <w:t xml:space="preserve"> </w:t>
      </w:r>
      <w:r w:rsidR="00B10AA9" w:rsidRPr="00B10AA9">
        <w:t>BR-RPT-06, BR-RPT-07,</w:t>
      </w:r>
      <w:r w:rsidR="00B10AA9">
        <w:t xml:space="preserve"> </w:t>
      </w:r>
      <w:r w:rsidR="00B10AA9" w:rsidRPr="00B10AA9">
        <w:t>BR-RPT-08,</w:t>
      </w:r>
      <w:r w:rsidR="00B10AA9">
        <w:t xml:space="preserve"> </w:t>
      </w:r>
      <w:r w:rsidR="00B10AA9" w:rsidRPr="00B10AA9">
        <w:t>BR-RPT-09, BR-RPT-10,  BR-RPT-11, BR-RPT-12,</w:t>
      </w:r>
      <w:r w:rsidR="00B10AA9">
        <w:t xml:space="preserve"> </w:t>
      </w:r>
      <w:r w:rsidR="00B10AA9" w:rsidRPr="00B10AA9">
        <w:t>BR-RPT-13, BR-RPT-14, BR-RPT-15,</w:t>
      </w:r>
      <w:r w:rsidR="00B10AA9">
        <w:t xml:space="preserve"> </w:t>
      </w:r>
      <w:r w:rsidR="00B10AA9" w:rsidRPr="00B10AA9">
        <w:t>BR</w:t>
      </w:r>
      <w:r w:rsidR="00B10AA9" w:rsidRPr="00B10AA9">
        <w:rPr>
          <w:rFonts w:ascii="Cambria Math" w:hAnsi="Cambria Math" w:cs="Cambria Math"/>
        </w:rPr>
        <w:t>‑</w:t>
      </w:r>
      <w:r w:rsidR="00B10AA9" w:rsidRPr="00B10AA9">
        <w:t>RPT</w:t>
      </w:r>
      <w:r w:rsidR="00B10AA9" w:rsidRPr="00B10AA9">
        <w:rPr>
          <w:rFonts w:ascii="Cambria Math" w:hAnsi="Cambria Math" w:cs="Cambria Math"/>
        </w:rPr>
        <w:t>‑</w:t>
      </w:r>
      <w:r w:rsidR="00B10AA9" w:rsidRPr="00B10AA9">
        <w:t>16, BR</w:t>
      </w:r>
      <w:r w:rsidR="00B10AA9" w:rsidRPr="00B10AA9">
        <w:rPr>
          <w:rFonts w:ascii="Cambria Math" w:hAnsi="Cambria Math" w:cs="Cambria Math"/>
        </w:rPr>
        <w:t>‑</w:t>
      </w:r>
      <w:r w:rsidR="00B10AA9" w:rsidRPr="00B10AA9">
        <w:t>RPT</w:t>
      </w:r>
      <w:r w:rsidR="00B10AA9" w:rsidRPr="00B10AA9">
        <w:rPr>
          <w:rFonts w:ascii="Cambria Math" w:hAnsi="Cambria Math" w:cs="Cambria Math"/>
        </w:rPr>
        <w:t>‑</w:t>
      </w:r>
      <w:r w:rsidR="00B10AA9" w:rsidRPr="00B10AA9">
        <w:t>17, BR</w:t>
      </w:r>
      <w:r w:rsidR="00B10AA9" w:rsidRPr="00B10AA9">
        <w:rPr>
          <w:rFonts w:ascii="Cambria Math" w:hAnsi="Cambria Math" w:cs="Cambria Math"/>
        </w:rPr>
        <w:t>‑</w:t>
      </w:r>
      <w:r w:rsidR="00B10AA9" w:rsidRPr="00B10AA9">
        <w:t>RPT</w:t>
      </w:r>
      <w:r w:rsidR="00B10AA9" w:rsidRPr="00B10AA9">
        <w:rPr>
          <w:rFonts w:ascii="Cambria Math" w:hAnsi="Cambria Math" w:cs="Cambria Math"/>
        </w:rPr>
        <w:t>‑</w:t>
      </w:r>
      <w:r w:rsidR="00B10AA9" w:rsidRPr="00B10AA9">
        <w:t>18, BR</w:t>
      </w:r>
      <w:r w:rsidR="00B10AA9" w:rsidRPr="00B10AA9">
        <w:rPr>
          <w:rFonts w:ascii="Cambria Math" w:hAnsi="Cambria Math" w:cs="Cambria Math"/>
        </w:rPr>
        <w:t>‑</w:t>
      </w:r>
      <w:r w:rsidR="00B10AA9" w:rsidRPr="00B10AA9">
        <w:t>RPT</w:t>
      </w:r>
      <w:r w:rsidR="00B10AA9" w:rsidRPr="00B10AA9">
        <w:rPr>
          <w:rFonts w:ascii="Cambria Math" w:hAnsi="Cambria Math" w:cs="Cambria Math"/>
        </w:rPr>
        <w:t>‑</w:t>
      </w:r>
      <w:r w:rsidR="00B10AA9" w:rsidRPr="00B10AA9">
        <w:t>19,</w:t>
      </w:r>
      <w:r w:rsidR="00B10AA9">
        <w:t xml:space="preserve"> </w:t>
      </w:r>
      <w:r w:rsidR="00B10AA9" w:rsidRPr="00B10AA9">
        <w:t>BR</w:t>
      </w:r>
      <w:r w:rsidR="00B10AA9" w:rsidRPr="00B10AA9">
        <w:rPr>
          <w:rFonts w:ascii="Cambria Math" w:hAnsi="Cambria Math" w:cs="Cambria Math"/>
        </w:rPr>
        <w:t>‑</w:t>
      </w:r>
      <w:r w:rsidR="00B10AA9" w:rsidRPr="00B10AA9">
        <w:t>RPT</w:t>
      </w:r>
      <w:r w:rsidR="00B10AA9" w:rsidRPr="00B10AA9">
        <w:rPr>
          <w:rFonts w:ascii="Cambria Math" w:hAnsi="Cambria Math" w:cs="Cambria Math"/>
        </w:rPr>
        <w:t>‑</w:t>
      </w:r>
      <w:r w:rsidR="00B10AA9" w:rsidRPr="00B10AA9">
        <w:t>20, BR</w:t>
      </w:r>
      <w:r w:rsidR="00B10AA9" w:rsidRPr="00B10AA9">
        <w:rPr>
          <w:rFonts w:ascii="Cambria Math" w:hAnsi="Cambria Math" w:cs="Cambria Math"/>
        </w:rPr>
        <w:t>‑</w:t>
      </w:r>
      <w:r w:rsidR="00B10AA9" w:rsidRPr="00B10AA9">
        <w:t>RPT</w:t>
      </w:r>
      <w:r w:rsidR="00B10AA9" w:rsidRPr="00B10AA9">
        <w:rPr>
          <w:rFonts w:ascii="Cambria Math" w:hAnsi="Cambria Math" w:cs="Cambria Math"/>
        </w:rPr>
        <w:t>‑</w:t>
      </w:r>
      <w:r w:rsidR="00B10AA9" w:rsidRPr="00B10AA9">
        <w:t>21, BR</w:t>
      </w:r>
      <w:r w:rsidR="00B10AA9" w:rsidRPr="00B10AA9">
        <w:rPr>
          <w:rFonts w:ascii="Cambria Math" w:hAnsi="Cambria Math" w:cs="Cambria Math"/>
        </w:rPr>
        <w:t>‑</w:t>
      </w:r>
      <w:r w:rsidR="00B10AA9" w:rsidRPr="00B10AA9">
        <w:t>RPT</w:t>
      </w:r>
      <w:r w:rsidR="00B10AA9" w:rsidRPr="00B10AA9">
        <w:rPr>
          <w:rFonts w:ascii="Cambria Math" w:hAnsi="Cambria Math" w:cs="Cambria Math"/>
        </w:rPr>
        <w:t>‑</w:t>
      </w:r>
      <w:r w:rsidR="00B10AA9" w:rsidRPr="00B10AA9">
        <w:t>22, BR</w:t>
      </w:r>
      <w:r w:rsidR="00B10AA9" w:rsidRPr="00B10AA9">
        <w:rPr>
          <w:rFonts w:ascii="Cambria Math" w:hAnsi="Cambria Math" w:cs="Cambria Math"/>
        </w:rPr>
        <w:t>‑</w:t>
      </w:r>
      <w:r w:rsidR="00B10AA9" w:rsidRPr="00B10AA9">
        <w:t>RPT</w:t>
      </w:r>
      <w:r w:rsidR="00B10AA9" w:rsidRPr="00B10AA9">
        <w:rPr>
          <w:rFonts w:ascii="Cambria Math" w:hAnsi="Cambria Math" w:cs="Cambria Math"/>
        </w:rPr>
        <w:t>‑</w:t>
      </w:r>
      <w:r w:rsidR="00B10AA9" w:rsidRPr="00B10AA9">
        <w:t>23, BR</w:t>
      </w:r>
      <w:r w:rsidR="00B10AA9" w:rsidRPr="00B10AA9">
        <w:rPr>
          <w:rFonts w:ascii="Cambria Math" w:hAnsi="Cambria Math" w:cs="Cambria Math"/>
        </w:rPr>
        <w:t>‑</w:t>
      </w:r>
      <w:r w:rsidR="00B10AA9" w:rsidRPr="00B10AA9">
        <w:t>RPT</w:t>
      </w:r>
      <w:r w:rsidR="00B10AA9" w:rsidRPr="00B10AA9">
        <w:rPr>
          <w:rFonts w:ascii="Cambria Math" w:hAnsi="Cambria Math" w:cs="Cambria Math"/>
        </w:rPr>
        <w:t>‑</w:t>
      </w:r>
      <w:r w:rsidR="00B10AA9" w:rsidRPr="00B10AA9">
        <w:t>24, BR</w:t>
      </w:r>
      <w:r w:rsidR="00B10AA9" w:rsidRPr="00B10AA9">
        <w:rPr>
          <w:rFonts w:ascii="Cambria Math" w:hAnsi="Cambria Math" w:cs="Cambria Math"/>
        </w:rPr>
        <w:t>‑</w:t>
      </w:r>
      <w:r w:rsidR="00B10AA9" w:rsidRPr="00B10AA9">
        <w:t>RPT</w:t>
      </w:r>
      <w:r w:rsidR="00B10AA9" w:rsidRPr="00B10AA9">
        <w:rPr>
          <w:rFonts w:ascii="Cambria Math" w:hAnsi="Cambria Math" w:cs="Cambria Math"/>
        </w:rPr>
        <w:t>‑</w:t>
      </w:r>
      <w:r w:rsidR="00B10AA9" w:rsidRPr="00B10AA9">
        <w:t>25, BR</w:t>
      </w:r>
      <w:r w:rsidR="00B10AA9" w:rsidRPr="00B10AA9">
        <w:rPr>
          <w:rFonts w:ascii="Cambria Math" w:hAnsi="Cambria Math" w:cs="Cambria Math"/>
        </w:rPr>
        <w:t>‑</w:t>
      </w:r>
      <w:r w:rsidR="00B10AA9" w:rsidRPr="00B10AA9">
        <w:t>RPT</w:t>
      </w:r>
      <w:r w:rsidR="00B10AA9" w:rsidRPr="00B10AA9">
        <w:rPr>
          <w:rFonts w:ascii="Cambria Math" w:hAnsi="Cambria Math" w:cs="Cambria Math"/>
        </w:rPr>
        <w:t>‑</w:t>
      </w:r>
      <w:r w:rsidR="00B10AA9" w:rsidRPr="00B10AA9">
        <w:t>26, BR</w:t>
      </w:r>
      <w:r w:rsidR="00B10AA9" w:rsidRPr="00B10AA9">
        <w:rPr>
          <w:rFonts w:ascii="Cambria Math" w:hAnsi="Cambria Math" w:cs="Cambria Math"/>
        </w:rPr>
        <w:t>‑</w:t>
      </w:r>
      <w:r w:rsidR="00B10AA9" w:rsidRPr="00B10AA9">
        <w:t>RPT</w:t>
      </w:r>
      <w:r w:rsidR="00B10AA9" w:rsidRPr="00B10AA9">
        <w:rPr>
          <w:rFonts w:ascii="Cambria Math" w:hAnsi="Cambria Math" w:cs="Cambria Math"/>
        </w:rPr>
        <w:t>‑</w:t>
      </w:r>
      <w:r w:rsidR="00B10AA9" w:rsidRPr="00B10AA9">
        <w:t>27, BR</w:t>
      </w:r>
      <w:r w:rsidR="00B10AA9" w:rsidRPr="00B10AA9">
        <w:rPr>
          <w:rFonts w:ascii="Cambria Math" w:hAnsi="Cambria Math" w:cs="Cambria Math"/>
        </w:rPr>
        <w:t>‑</w:t>
      </w:r>
      <w:r w:rsidR="00B10AA9" w:rsidRPr="00B10AA9">
        <w:t>RPT</w:t>
      </w:r>
      <w:r w:rsidR="00B10AA9" w:rsidRPr="00B10AA9">
        <w:rPr>
          <w:rFonts w:ascii="Cambria Math" w:hAnsi="Cambria Math" w:cs="Cambria Math"/>
        </w:rPr>
        <w:t>‑</w:t>
      </w:r>
      <w:r w:rsidR="00B10AA9" w:rsidRPr="00B10AA9">
        <w:t>28</w:t>
      </w:r>
      <w:r>
        <w:br/>
      </w:r>
      <w:r w:rsidR="00A701E9">
        <w:rPr>
          <w:rFonts w:ascii="Eras Demi ITC" w:eastAsia="Times New Roman" w:hAnsi="Eras Demi ITC"/>
        </w:rPr>
        <w:br/>
      </w:r>
      <w:r w:rsidR="00B10AA9">
        <w:rPr>
          <w:rFonts w:ascii="Eras Demi ITC" w:eastAsia="Times New Roman" w:hAnsi="Eras Demi ITC"/>
        </w:rPr>
        <w:t>6</w:t>
      </w:r>
      <w:r w:rsidR="00B10AA9" w:rsidRPr="00CB5BCA">
        <w:rPr>
          <w:rFonts w:ascii="Eras Demi ITC" w:eastAsia="Times New Roman" w:hAnsi="Eras Demi ITC"/>
        </w:rPr>
        <w:t>.</w:t>
      </w:r>
      <w:r w:rsidR="00464F4E">
        <w:rPr>
          <w:rFonts w:ascii="Eras Demi ITC" w:eastAsia="Times New Roman" w:hAnsi="Eras Demi ITC"/>
        </w:rPr>
        <w:t>15</w:t>
      </w:r>
      <w:r w:rsidR="00B10AA9" w:rsidRPr="00CB5BCA">
        <w:rPr>
          <w:rFonts w:ascii="Eras Demi ITC" w:eastAsia="Times New Roman" w:hAnsi="Eras Demi ITC"/>
        </w:rPr>
        <w:t>.</w:t>
      </w:r>
      <w:r w:rsidR="00B10AA9">
        <w:rPr>
          <w:rFonts w:ascii="Eras Demi ITC" w:eastAsia="Times New Roman" w:hAnsi="Eras Demi ITC"/>
        </w:rPr>
        <w:t>3 Wire Frame Reference</w:t>
      </w:r>
      <w:r w:rsidR="00B10AA9">
        <w:rPr>
          <w:rFonts w:ascii="Eras Demi ITC" w:eastAsia="Times New Roman" w:hAnsi="Eras Demi ITC"/>
        </w:rPr>
        <w:br/>
      </w:r>
      <w:r w:rsidR="00227620">
        <w:t>UIS-</w:t>
      </w:r>
      <w:r w:rsidR="00B10AA9">
        <w:t>RPT-01</w:t>
      </w:r>
    </w:p>
    <w:p w14:paraId="64F78EA4" w14:textId="2555A103" w:rsidR="00777122" w:rsidRPr="00BF10FF" w:rsidRDefault="0005157D" w:rsidP="00BF10FF">
      <w:pPr>
        <w:spacing w:after="160"/>
        <w:ind w:left="360"/>
        <w:rPr>
          <w:rFonts w:ascii="Eras Demi ITC" w:eastAsia="Times New Roman" w:hAnsi="Eras Demi ITC"/>
        </w:rPr>
      </w:pPr>
      <w:r w:rsidRPr="0005157D">
        <w:rPr>
          <w:noProof/>
        </w:rPr>
        <w:drawing>
          <wp:anchor distT="0" distB="0" distL="114300" distR="114300" simplePos="0" relativeHeight="251720704" behindDoc="1" locked="0" layoutInCell="1" allowOverlap="1" wp14:anchorId="33DE0EBE" wp14:editId="6C768613">
            <wp:simplePos x="0" y="0"/>
            <wp:positionH relativeFrom="column">
              <wp:posOffset>219024</wp:posOffset>
            </wp:positionH>
            <wp:positionV relativeFrom="paragraph">
              <wp:posOffset>597548</wp:posOffset>
            </wp:positionV>
            <wp:extent cx="2798064" cy="3182112"/>
            <wp:effectExtent l="0" t="0" r="2540" b="0"/>
            <wp:wrapTight wrapText="bothSides">
              <wp:wrapPolygon edited="0">
                <wp:start x="0" y="0"/>
                <wp:lineTo x="0" y="21466"/>
                <wp:lineTo x="21473" y="21466"/>
                <wp:lineTo x="21473" y="0"/>
                <wp:lineTo x="0" y="0"/>
              </wp:wrapPolygon>
            </wp:wrapTight>
            <wp:docPr id="4858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8566" name=""/>
                    <pic:cNvPicPr/>
                  </pic:nvPicPr>
                  <pic:blipFill>
                    <a:blip r:embed="rId24">
                      <a:extLst>
                        <a:ext uri="{28A0092B-C50C-407E-A947-70E740481C1C}">
                          <a14:useLocalDpi xmlns:a14="http://schemas.microsoft.com/office/drawing/2010/main" val="0"/>
                        </a:ext>
                      </a:extLst>
                    </a:blip>
                    <a:stretch>
                      <a:fillRect/>
                    </a:stretch>
                  </pic:blipFill>
                  <pic:spPr>
                    <a:xfrm>
                      <a:off x="0" y="0"/>
                      <a:ext cx="2798064" cy="3182112"/>
                    </a:xfrm>
                    <a:prstGeom prst="rect">
                      <a:avLst/>
                    </a:prstGeom>
                  </pic:spPr>
                </pic:pic>
              </a:graphicData>
            </a:graphic>
          </wp:anchor>
        </w:drawing>
      </w:r>
      <w:r w:rsidR="00344BC0">
        <w:rPr>
          <w:rFonts w:ascii="Eras Demi ITC" w:eastAsia="Times New Roman" w:hAnsi="Eras Demi ITC"/>
        </w:rPr>
        <w:t>6</w:t>
      </w:r>
      <w:r w:rsidR="00777122" w:rsidRPr="00CB5BCA">
        <w:rPr>
          <w:rFonts w:ascii="Eras Demi ITC" w:eastAsia="Times New Roman" w:hAnsi="Eras Demi ITC"/>
        </w:rPr>
        <w:t>.</w:t>
      </w:r>
      <w:r w:rsidR="00464F4E">
        <w:rPr>
          <w:rFonts w:ascii="Eras Demi ITC" w:eastAsia="Times New Roman" w:hAnsi="Eras Demi ITC"/>
        </w:rPr>
        <w:t>15</w:t>
      </w:r>
      <w:r w:rsidR="00777122" w:rsidRPr="00CB5BCA">
        <w:rPr>
          <w:rFonts w:ascii="Eras Demi ITC" w:eastAsia="Times New Roman" w:hAnsi="Eras Demi ITC"/>
        </w:rPr>
        <w:t>.</w:t>
      </w:r>
      <w:r w:rsidR="00DB1E47">
        <w:rPr>
          <w:rFonts w:ascii="Eras Demi ITC" w:eastAsia="Times New Roman" w:hAnsi="Eras Demi ITC"/>
        </w:rPr>
        <w:t>4</w:t>
      </w:r>
      <w:r w:rsidR="00777122">
        <w:rPr>
          <w:rFonts w:ascii="Eras Demi ITC" w:eastAsia="Times New Roman" w:hAnsi="Eras Demi ITC"/>
        </w:rPr>
        <w:t xml:space="preserve"> User Interface Design</w:t>
      </w:r>
      <w:r w:rsidR="00BF10FF">
        <w:rPr>
          <w:rFonts w:ascii="Eras Demi ITC" w:eastAsia="Times New Roman" w:hAnsi="Eras Demi ITC"/>
        </w:rPr>
        <w:br/>
      </w:r>
      <w:r w:rsidR="003F0B64">
        <w:rPr>
          <w:rFonts w:ascii="Eras Demi ITC" w:eastAsia="Times New Roman" w:hAnsi="Eras Demi ITC"/>
        </w:rPr>
        <w:br/>
      </w:r>
      <w:r w:rsidR="00344BC0">
        <w:rPr>
          <w:rFonts w:ascii="Eras Demi ITC" w:eastAsia="Times New Roman" w:hAnsi="Eras Demi ITC"/>
        </w:rPr>
        <w:t>6</w:t>
      </w:r>
      <w:r w:rsidR="00777122" w:rsidRPr="00CB5BCA">
        <w:rPr>
          <w:rFonts w:ascii="Eras Demi ITC" w:eastAsia="Times New Roman" w:hAnsi="Eras Demi ITC"/>
        </w:rPr>
        <w:t>.</w:t>
      </w:r>
      <w:r w:rsidR="00464F4E">
        <w:rPr>
          <w:rFonts w:ascii="Eras Demi ITC" w:eastAsia="Times New Roman" w:hAnsi="Eras Demi ITC"/>
        </w:rPr>
        <w:t>15</w:t>
      </w:r>
      <w:r w:rsidR="00777122" w:rsidRPr="00CB5BCA">
        <w:rPr>
          <w:rFonts w:ascii="Eras Demi ITC" w:eastAsia="Times New Roman" w:hAnsi="Eras Demi ITC"/>
        </w:rPr>
        <w:t>.</w:t>
      </w:r>
      <w:r w:rsidR="00DB1E47">
        <w:rPr>
          <w:rFonts w:ascii="Eras Demi ITC" w:eastAsia="Times New Roman" w:hAnsi="Eras Demi ITC"/>
        </w:rPr>
        <w:t>4</w:t>
      </w:r>
      <w:r w:rsidR="00777122">
        <w:rPr>
          <w:rFonts w:ascii="Eras Demi ITC" w:eastAsia="Times New Roman" w:hAnsi="Eras Demi ITC"/>
        </w:rPr>
        <w:t>.1</w:t>
      </w:r>
      <w:r w:rsidR="00777122" w:rsidRPr="00CB5BCA">
        <w:rPr>
          <w:rFonts w:ascii="Eras Demi ITC" w:eastAsia="Times New Roman" w:hAnsi="Eras Demi ITC"/>
        </w:rPr>
        <w:t xml:space="preserve"> </w:t>
      </w:r>
      <w:r w:rsidR="00777122">
        <w:rPr>
          <w:rFonts w:ascii="Eras Demi ITC" w:eastAsia="Times New Roman" w:hAnsi="Eras Demi ITC"/>
        </w:rPr>
        <w:t>Report List</w:t>
      </w:r>
    </w:p>
    <w:p w14:paraId="5D8E08B9" w14:textId="29044EF4" w:rsidR="00BF10FF" w:rsidRDefault="00BF10FF" w:rsidP="003F0B64">
      <w:bookmarkStart w:id="203" w:name="_Toc228019101"/>
      <w:bookmarkStart w:id="204" w:name="_Toc228042385"/>
      <w:bookmarkStart w:id="205" w:name="_Toc228366977"/>
    </w:p>
    <w:p w14:paraId="49579285" w14:textId="77777777" w:rsidR="00BF10FF" w:rsidRDefault="00BF10FF" w:rsidP="003F0B64"/>
    <w:p w14:paraId="7E063C66" w14:textId="77777777" w:rsidR="00BF10FF" w:rsidRDefault="00BF10FF" w:rsidP="003F0B64"/>
    <w:p w14:paraId="0C82C25F" w14:textId="77777777" w:rsidR="0005157D" w:rsidRDefault="0005157D" w:rsidP="003F0B64"/>
    <w:p w14:paraId="6224ACE0" w14:textId="77777777" w:rsidR="0005157D" w:rsidRDefault="0005157D" w:rsidP="003F0B64"/>
    <w:p w14:paraId="58834DA5" w14:textId="77777777" w:rsidR="0005157D" w:rsidRDefault="0005157D" w:rsidP="003F0B64"/>
    <w:p w14:paraId="710EBE3C" w14:textId="77777777" w:rsidR="0005157D" w:rsidRDefault="0005157D" w:rsidP="003F0B64"/>
    <w:p w14:paraId="1CCB5A71" w14:textId="77777777" w:rsidR="0005157D" w:rsidRDefault="0005157D" w:rsidP="003F0B64"/>
    <w:p w14:paraId="775342EE" w14:textId="77777777" w:rsidR="00BF10FF" w:rsidRDefault="00BF10FF" w:rsidP="003F0B64"/>
    <w:p w14:paraId="5F4CC46A" w14:textId="503BAC15" w:rsidR="00276042" w:rsidRDefault="00BF10FF" w:rsidP="003F0B64">
      <w:r>
        <w:br/>
      </w:r>
      <w:r w:rsidR="00BF1E0B">
        <w:br/>
      </w:r>
      <w:r w:rsidR="00BF1E0B">
        <w:br/>
      </w:r>
      <w:bookmarkStart w:id="206" w:name="_Toc228800630"/>
      <w:r w:rsidR="00276042" w:rsidRPr="009B5F75">
        <w:rPr>
          <w:rStyle w:val="Heading3Char"/>
        </w:rPr>
        <w:t>6.</w:t>
      </w:r>
      <w:r w:rsidR="00464F4E" w:rsidRPr="009B5F75">
        <w:rPr>
          <w:rStyle w:val="Heading3Char"/>
        </w:rPr>
        <w:t>16</w:t>
      </w:r>
      <w:r w:rsidR="00276042" w:rsidRPr="009B5F75">
        <w:rPr>
          <w:rStyle w:val="Heading3Char"/>
        </w:rPr>
        <w:t xml:space="preserve"> UIS-</w:t>
      </w:r>
      <w:r w:rsidR="0007419A" w:rsidRPr="009B5F75">
        <w:rPr>
          <w:rStyle w:val="Heading3Char"/>
        </w:rPr>
        <w:t>RPT</w:t>
      </w:r>
      <w:r w:rsidR="00276042" w:rsidRPr="009B5F75">
        <w:rPr>
          <w:rStyle w:val="Heading3Char"/>
        </w:rPr>
        <w:t>-0</w:t>
      </w:r>
      <w:r w:rsidR="0007419A" w:rsidRPr="009B5F75">
        <w:rPr>
          <w:rStyle w:val="Heading3Char"/>
        </w:rPr>
        <w:t>2</w:t>
      </w:r>
      <w:r w:rsidR="00276042" w:rsidRPr="009B5F75">
        <w:rPr>
          <w:rStyle w:val="Heading3Char"/>
        </w:rPr>
        <w:t xml:space="preserve"> Power BI Embedded Report Viewer</w:t>
      </w:r>
      <w:bookmarkEnd w:id="206"/>
    </w:p>
    <w:p w14:paraId="3C7FE971" w14:textId="21409DC5" w:rsidR="00276042" w:rsidRPr="00276042" w:rsidRDefault="00276042" w:rsidP="00276042">
      <w:pPr>
        <w:rPr>
          <w:b/>
          <w:bCs/>
        </w:rPr>
      </w:pPr>
      <w:r>
        <w:rPr>
          <w:b/>
          <w:bCs/>
        </w:rPr>
        <w:t>6.</w:t>
      </w:r>
      <w:r w:rsidR="00464F4E">
        <w:rPr>
          <w:b/>
          <w:bCs/>
        </w:rPr>
        <w:t>16</w:t>
      </w:r>
      <w:r>
        <w:rPr>
          <w:b/>
          <w:bCs/>
        </w:rPr>
        <w:t>.</w:t>
      </w:r>
      <w:r w:rsidRPr="00276042">
        <w:rPr>
          <w:b/>
          <w:bCs/>
        </w:rPr>
        <w:t>1. Purpose</w:t>
      </w:r>
    </w:p>
    <w:p w14:paraId="122B5577" w14:textId="77777777" w:rsidR="00276042" w:rsidRPr="00276042" w:rsidRDefault="00276042" w:rsidP="00276042">
      <w:r w:rsidRPr="00276042">
        <w:t>This screen displays a selected Power BI report inside the application using the Power BI Embedded Viewer. It provides navigation, loading states, and error handling while delegating all report interactions (filtering, exporting, drill</w:t>
      </w:r>
      <w:r w:rsidRPr="00276042">
        <w:rPr>
          <w:rFonts w:ascii="Cambria Math" w:hAnsi="Cambria Math" w:cs="Cambria Math"/>
        </w:rPr>
        <w:t>‑</w:t>
      </w:r>
      <w:r w:rsidRPr="00276042">
        <w:t>down, refresh) to Power BI itself.</w:t>
      </w:r>
    </w:p>
    <w:p w14:paraId="237A7FAA" w14:textId="77777777" w:rsidR="00276042" w:rsidRPr="00276042" w:rsidRDefault="00276042" w:rsidP="00276042">
      <w:r w:rsidRPr="00276042">
        <w:t>This screen is required because the viewer container is part of your UI, even though the report content is not.</w:t>
      </w:r>
    </w:p>
    <w:p w14:paraId="2E9E5EF4" w14:textId="1830C299" w:rsidR="00276042" w:rsidRPr="00276042" w:rsidRDefault="00276042" w:rsidP="00276042">
      <w:pPr>
        <w:rPr>
          <w:b/>
          <w:bCs/>
        </w:rPr>
      </w:pPr>
      <w:r w:rsidRPr="00276042">
        <w:rPr>
          <w:b/>
          <w:bCs/>
        </w:rPr>
        <w:t>6.</w:t>
      </w:r>
      <w:r w:rsidR="00464F4E">
        <w:rPr>
          <w:b/>
          <w:bCs/>
        </w:rPr>
        <w:t>16</w:t>
      </w:r>
      <w:r w:rsidRPr="00276042">
        <w:rPr>
          <w:b/>
          <w:bCs/>
        </w:rPr>
        <w:t>.2. Screen Layout</w:t>
      </w:r>
    </w:p>
    <w:p w14:paraId="3C64E692" w14:textId="7AC63F8F" w:rsidR="00276042" w:rsidRPr="00276042" w:rsidRDefault="005F7F07" w:rsidP="00276042">
      <w:pPr>
        <w:pStyle w:val="ListParagraph"/>
        <w:numPr>
          <w:ilvl w:val="0"/>
          <w:numId w:val="36"/>
        </w:numPr>
      </w:pPr>
      <w:r w:rsidRPr="005F7F07">
        <w:lastRenderedPageBreak/>
        <w:t xml:space="preserve"> </w:t>
      </w:r>
      <w:r w:rsidR="00276042" w:rsidRPr="00276042">
        <w:t>Header</w:t>
      </w:r>
    </w:p>
    <w:p w14:paraId="7702ED94" w14:textId="63F8C195" w:rsidR="00276042" w:rsidRPr="00276042" w:rsidRDefault="00276042" w:rsidP="00276042">
      <w:pPr>
        <w:pStyle w:val="ListParagraph"/>
        <w:numPr>
          <w:ilvl w:val="0"/>
          <w:numId w:val="36"/>
        </w:numPr>
      </w:pPr>
      <w:r w:rsidRPr="00276042">
        <w:t>Title: dynamic, based on selected report name</w:t>
      </w:r>
    </w:p>
    <w:p w14:paraId="46615128" w14:textId="569E6956" w:rsidR="00276042" w:rsidRPr="00276042" w:rsidRDefault="00276042" w:rsidP="00276042">
      <w:pPr>
        <w:pStyle w:val="ListParagraph"/>
        <w:numPr>
          <w:ilvl w:val="0"/>
          <w:numId w:val="36"/>
        </w:numPr>
      </w:pPr>
      <w:r w:rsidRPr="00276042">
        <w:t>Back navigation: “Back to Reports List”</w:t>
      </w:r>
    </w:p>
    <w:p w14:paraId="1E735841" w14:textId="7994D1EB" w:rsidR="00276042" w:rsidRPr="00276042" w:rsidRDefault="00276042" w:rsidP="00276042">
      <w:pPr>
        <w:pStyle w:val="ListParagraph"/>
        <w:numPr>
          <w:ilvl w:val="0"/>
          <w:numId w:val="36"/>
        </w:numPr>
      </w:pPr>
      <w:r w:rsidRPr="00276042">
        <w:t>Loading State</w:t>
      </w:r>
    </w:p>
    <w:p w14:paraId="4A0D7E98" w14:textId="16F1A9A2" w:rsidR="00276042" w:rsidRPr="00276042" w:rsidRDefault="00276042" w:rsidP="00276042">
      <w:pPr>
        <w:pStyle w:val="ListParagraph"/>
        <w:numPr>
          <w:ilvl w:val="0"/>
          <w:numId w:val="36"/>
        </w:numPr>
      </w:pPr>
      <w:r w:rsidRPr="00276042">
        <w:t>Spinner or progress indicator</w:t>
      </w:r>
    </w:p>
    <w:p w14:paraId="02BE63EA" w14:textId="7D15888C" w:rsidR="00276042" w:rsidRPr="00276042" w:rsidRDefault="00276042" w:rsidP="00276042">
      <w:pPr>
        <w:pStyle w:val="ListParagraph"/>
        <w:numPr>
          <w:ilvl w:val="0"/>
          <w:numId w:val="36"/>
        </w:numPr>
      </w:pPr>
      <w:r w:rsidRPr="00276042">
        <w:t>Text: “Loading report…”</w:t>
      </w:r>
    </w:p>
    <w:p w14:paraId="5D0BC18D" w14:textId="2F5A8E06" w:rsidR="00276042" w:rsidRPr="00276042" w:rsidRDefault="00276042" w:rsidP="00276042">
      <w:pPr>
        <w:pStyle w:val="ListParagraph"/>
        <w:numPr>
          <w:ilvl w:val="0"/>
          <w:numId w:val="36"/>
        </w:numPr>
      </w:pPr>
      <w:r w:rsidRPr="00276042">
        <w:t>Embedded Viewer Container</w:t>
      </w:r>
    </w:p>
    <w:p w14:paraId="270D2B3F" w14:textId="0B439D4F" w:rsidR="00276042" w:rsidRPr="00276042" w:rsidRDefault="00276042" w:rsidP="00276042">
      <w:pPr>
        <w:pStyle w:val="ListParagraph"/>
        <w:numPr>
          <w:ilvl w:val="0"/>
          <w:numId w:val="36"/>
        </w:numPr>
      </w:pPr>
      <w:r w:rsidRPr="00276042">
        <w:t>Full</w:t>
      </w:r>
      <w:r w:rsidRPr="00276042">
        <w:rPr>
          <w:rFonts w:ascii="Cambria Math" w:hAnsi="Cambria Math" w:cs="Cambria Math"/>
        </w:rPr>
        <w:t>‑</w:t>
      </w:r>
      <w:r w:rsidRPr="00276042">
        <w:t>width, scrollable container</w:t>
      </w:r>
    </w:p>
    <w:p w14:paraId="3F40E561" w14:textId="014D8823" w:rsidR="00276042" w:rsidRPr="00276042" w:rsidRDefault="00276042" w:rsidP="00276042">
      <w:pPr>
        <w:pStyle w:val="ListParagraph"/>
        <w:numPr>
          <w:ilvl w:val="0"/>
          <w:numId w:val="36"/>
        </w:numPr>
      </w:pPr>
      <w:r w:rsidRPr="00276042">
        <w:t>Hosts the Power BI iframe</w:t>
      </w:r>
    </w:p>
    <w:p w14:paraId="37AC9DBE" w14:textId="120D5E04" w:rsidR="00276042" w:rsidRPr="00276042" w:rsidRDefault="00276042" w:rsidP="00276042">
      <w:pPr>
        <w:pStyle w:val="ListParagraph"/>
        <w:numPr>
          <w:ilvl w:val="0"/>
          <w:numId w:val="36"/>
        </w:numPr>
      </w:pPr>
      <w:r w:rsidRPr="00276042">
        <w:t>No custom controls inside the container</w:t>
      </w:r>
    </w:p>
    <w:p w14:paraId="742C6440" w14:textId="5F148680" w:rsidR="00276042" w:rsidRPr="00276042" w:rsidRDefault="00276042" w:rsidP="00276042">
      <w:pPr>
        <w:pStyle w:val="ListParagraph"/>
        <w:numPr>
          <w:ilvl w:val="0"/>
          <w:numId w:val="36"/>
        </w:numPr>
      </w:pPr>
      <w:r w:rsidRPr="00276042">
        <w:t>Error State (Conditional)</w:t>
      </w:r>
    </w:p>
    <w:p w14:paraId="660EF078" w14:textId="51EAC7B6" w:rsidR="00276042" w:rsidRPr="00276042" w:rsidRDefault="00276042" w:rsidP="00276042">
      <w:pPr>
        <w:pStyle w:val="ListParagraph"/>
        <w:numPr>
          <w:ilvl w:val="0"/>
          <w:numId w:val="36"/>
        </w:numPr>
      </w:pPr>
      <w:r w:rsidRPr="00276042">
        <w:t>Inline error message</w:t>
      </w:r>
    </w:p>
    <w:p w14:paraId="662C2A4C" w14:textId="574E0E4A" w:rsidR="00276042" w:rsidRPr="00276042" w:rsidRDefault="00276042" w:rsidP="00276042">
      <w:pPr>
        <w:pStyle w:val="ListParagraph"/>
        <w:numPr>
          <w:ilvl w:val="0"/>
          <w:numId w:val="36"/>
        </w:numPr>
      </w:pPr>
      <w:r w:rsidRPr="00276042">
        <w:t>Retry button</w:t>
      </w:r>
    </w:p>
    <w:p w14:paraId="368C463C" w14:textId="06A8BA9E" w:rsidR="00276042" w:rsidRPr="00276042" w:rsidRDefault="00276042" w:rsidP="00276042">
      <w:pPr>
        <w:rPr>
          <w:b/>
          <w:bCs/>
        </w:rPr>
      </w:pPr>
      <w:r w:rsidRPr="00276042">
        <w:rPr>
          <w:b/>
          <w:bCs/>
        </w:rPr>
        <w:t>6.</w:t>
      </w:r>
      <w:r w:rsidR="00464F4E">
        <w:rPr>
          <w:b/>
          <w:bCs/>
        </w:rPr>
        <w:t>16</w:t>
      </w:r>
      <w:r w:rsidRPr="00276042">
        <w:rPr>
          <w:b/>
          <w:bCs/>
        </w:rPr>
        <w:t>.3. Component Definitions</w:t>
      </w:r>
    </w:p>
    <w:p w14:paraId="3E6F3288" w14:textId="75E143F2" w:rsidR="00276042" w:rsidRPr="00276042" w:rsidRDefault="00276042" w:rsidP="00276042">
      <w:pPr>
        <w:pStyle w:val="ListParagraph"/>
        <w:numPr>
          <w:ilvl w:val="0"/>
          <w:numId w:val="36"/>
        </w:numPr>
      </w:pPr>
      <w:r w:rsidRPr="00276042">
        <w:t>Header Title</w:t>
      </w:r>
    </w:p>
    <w:p w14:paraId="4AF250DD" w14:textId="36D4B239" w:rsidR="00276042" w:rsidRPr="00276042" w:rsidRDefault="00276042" w:rsidP="00276042">
      <w:pPr>
        <w:pStyle w:val="ListParagraph"/>
        <w:numPr>
          <w:ilvl w:val="0"/>
          <w:numId w:val="36"/>
        </w:numPr>
      </w:pPr>
      <w:r w:rsidRPr="00276042">
        <w:t>Displays the report name passed from UIS</w:t>
      </w:r>
      <w:r w:rsidRPr="00276042">
        <w:rPr>
          <w:rFonts w:ascii="Cambria Math" w:hAnsi="Cambria Math" w:cs="Cambria Math"/>
        </w:rPr>
        <w:t>‑</w:t>
      </w:r>
      <w:r w:rsidRPr="00276042">
        <w:t>RPT</w:t>
      </w:r>
      <w:r w:rsidRPr="00276042">
        <w:rPr>
          <w:rFonts w:ascii="Cambria Math" w:hAnsi="Cambria Math" w:cs="Cambria Math"/>
        </w:rPr>
        <w:t>‑</w:t>
      </w:r>
      <w:r w:rsidRPr="00276042">
        <w:t>01</w:t>
      </w:r>
    </w:p>
    <w:p w14:paraId="4D1516BC" w14:textId="3CBD8E62" w:rsidR="00276042" w:rsidRPr="00276042" w:rsidRDefault="00276042" w:rsidP="00276042">
      <w:pPr>
        <w:pStyle w:val="ListParagraph"/>
        <w:numPr>
          <w:ilvl w:val="0"/>
          <w:numId w:val="36"/>
        </w:numPr>
      </w:pPr>
      <w:r w:rsidRPr="00276042">
        <w:t>Truncated if long</w:t>
      </w:r>
    </w:p>
    <w:p w14:paraId="3D160C14" w14:textId="021D1332" w:rsidR="00276042" w:rsidRPr="00276042" w:rsidRDefault="00276042" w:rsidP="00276042">
      <w:pPr>
        <w:pStyle w:val="ListParagraph"/>
        <w:numPr>
          <w:ilvl w:val="0"/>
          <w:numId w:val="36"/>
        </w:numPr>
      </w:pPr>
      <w:r w:rsidRPr="00276042">
        <w:t>Back Button</w:t>
      </w:r>
    </w:p>
    <w:p w14:paraId="11DA36AE" w14:textId="41C66D5E" w:rsidR="00276042" w:rsidRPr="00276042" w:rsidRDefault="00276042" w:rsidP="00276042">
      <w:pPr>
        <w:pStyle w:val="ListParagraph"/>
        <w:numPr>
          <w:ilvl w:val="0"/>
          <w:numId w:val="36"/>
        </w:numPr>
      </w:pPr>
      <w:r w:rsidRPr="00276042">
        <w:t>Returns to UIS</w:t>
      </w:r>
      <w:r w:rsidRPr="00276042">
        <w:rPr>
          <w:rFonts w:ascii="Cambria Math" w:hAnsi="Cambria Math" w:cs="Cambria Math"/>
        </w:rPr>
        <w:t>‑</w:t>
      </w:r>
      <w:r w:rsidRPr="00276042">
        <w:t>RPT</w:t>
      </w:r>
      <w:r w:rsidRPr="00276042">
        <w:rPr>
          <w:rFonts w:ascii="Cambria Math" w:hAnsi="Cambria Math" w:cs="Cambria Math"/>
        </w:rPr>
        <w:t>‑</w:t>
      </w:r>
      <w:r w:rsidRPr="00276042">
        <w:t>01 (Report List)</w:t>
      </w:r>
    </w:p>
    <w:p w14:paraId="7B707BC3" w14:textId="437D725D" w:rsidR="00276042" w:rsidRPr="00276042" w:rsidRDefault="00276042" w:rsidP="00276042">
      <w:pPr>
        <w:pStyle w:val="ListParagraph"/>
        <w:numPr>
          <w:ilvl w:val="0"/>
          <w:numId w:val="36"/>
        </w:numPr>
      </w:pPr>
      <w:r w:rsidRPr="00276042">
        <w:t>Viewer Container</w:t>
      </w:r>
    </w:p>
    <w:p w14:paraId="2548DDC7" w14:textId="5B25CDF7" w:rsidR="00276042" w:rsidRPr="00276042" w:rsidRDefault="00276042" w:rsidP="00276042">
      <w:pPr>
        <w:pStyle w:val="ListParagraph"/>
        <w:numPr>
          <w:ilvl w:val="0"/>
          <w:numId w:val="36"/>
        </w:numPr>
      </w:pPr>
      <w:r w:rsidRPr="00276042">
        <w:t>Fixed region on the screen</w:t>
      </w:r>
    </w:p>
    <w:p w14:paraId="7770F188" w14:textId="466ABAC0" w:rsidR="00276042" w:rsidRPr="00276042" w:rsidRDefault="00276042" w:rsidP="00276042">
      <w:pPr>
        <w:pStyle w:val="ListParagraph"/>
        <w:numPr>
          <w:ilvl w:val="0"/>
          <w:numId w:val="36"/>
        </w:numPr>
      </w:pPr>
      <w:r w:rsidRPr="00276042">
        <w:t>Embeds Power BI via iframe or JavaScript SDK</w:t>
      </w:r>
    </w:p>
    <w:p w14:paraId="42EEF13B" w14:textId="1C4EB6DA" w:rsidR="00276042" w:rsidRPr="00276042" w:rsidRDefault="00276042" w:rsidP="00276042">
      <w:pPr>
        <w:pStyle w:val="ListParagraph"/>
        <w:numPr>
          <w:ilvl w:val="0"/>
          <w:numId w:val="36"/>
        </w:numPr>
      </w:pPr>
      <w:r w:rsidRPr="00276042">
        <w:t>No styling of internal Power BI UI</w:t>
      </w:r>
    </w:p>
    <w:p w14:paraId="63A943F7" w14:textId="5B761A3C" w:rsidR="00276042" w:rsidRPr="00276042" w:rsidRDefault="00276042" w:rsidP="00276042">
      <w:pPr>
        <w:pStyle w:val="ListParagraph"/>
        <w:numPr>
          <w:ilvl w:val="0"/>
          <w:numId w:val="36"/>
        </w:numPr>
      </w:pPr>
      <w:r w:rsidRPr="00276042">
        <w:t>Loading Indicator</w:t>
      </w:r>
    </w:p>
    <w:p w14:paraId="6FA14B45" w14:textId="4367EF30" w:rsidR="00276042" w:rsidRPr="00276042" w:rsidRDefault="00276042" w:rsidP="00276042">
      <w:pPr>
        <w:pStyle w:val="ListParagraph"/>
        <w:numPr>
          <w:ilvl w:val="0"/>
          <w:numId w:val="36"/>
        </w:numPr>
      </w:pPr>
      <w:r w:rsidRPr="00276042">
        <w:t>Visible until Power BI signals “loaded”</w:t>
      </w:r>
    </w:p>
    <w:p w14:paraId="19D18F87" w14:textId="27D56C91" w:rsidR="00276042" w:rsidRPr="00276042" w:rsidRDefault="00276042" w:rsidP="00276042">
      <w:pPr>
        <w:pStyle w:val="ListParagraph"/>
        <w:numPr>
          <w:ilvl w:val="0"/>
          <w:numId w:val="36"/>
        </w:numPr>
      </w:pPr>
      <w:r w:rsidRPr="00276042">
        <w:t>Error Message Block</w:t>
      </w:r>
    </w:p>
    <w:p w14:paraId="177BF275" w14:textId="65DD3AF0" w:rsidR="00276042" w:rsidRPr="00276042" w:rsidRDefault="00276042" w:rsidP="00276042">
      <w:pPr>
        <w:pStyle w:val="ListParagraph"/>
        <w:numPr>
          <w:ilvl w:val="0"/>
          <w:numId w:val="36"/>
        </w:numPr>
      </w:pPr>
      <w:r w:rsidRPr="00276042">
        <w:t>Shown if embed token fails, report ID invalid, or network error</w:t>
      </w:r>
    </w:p>
    <w:p w14:paraId="09111FC4" w14:textId="0F3A337B" w:rsidR="00276042" w:rsidRPr="00276042" w:rsidRDefault="00276042" w:rsidP="00276042">
      <w:pPr>
        <w:pStyle w:val="ListParagraph"/>
        <w:numPr>
          <w:ilvl w:val="0"/>
          <w:numId w:val="36"/>
        </w:numPr>
      </w:pPr>
      <w:r w:rsidRPr="00276042">
        <w:t>“Unable to load report. Please try again.”</w:t>
      </w:r>
    </w:p>
    <w:p w14:paraId="19C65907" w14:textId="27D149D3" w:rsidR="00276042" w:rsidRPr="00276042" w:rsidRDefault="00276042" w:rsidP="00276042">
      <w:pPr>
        <w:rPr>
          <w:b/>
          <w:bCs/>
        </w:rPr>
      </w:pPr>
      <w:r w:rsidRPr="00276042">
        <w:rPr>
          <w:b/>
          <w:bCs/>
        </w:rPr>
        <w:t>6.</w:t>
      </w:r>
      <w:r w:rsidR="00464F4E">
        <w:rPr>
          <w:b/>
          <w:bCs/>
        </w:rPr>
        <w:t>16</w:t>
      </w:r>
      <w:r w:rsidRPr="00276042">
        <w:rPr>
          <w:b/>
          <w:bCs/>
        </w:rPr>
        <w:t>.4. Interaction Rules &amp; Behaviors</w:t>
      </w:r>
    </w:p>
    <w:p w14:paraId="695210D2" w14:textId="4275C2F3" w:rsidR="00276042" w:rsidRPr="00276042" w:rsidRDefault="00276042" w:rsidP="00276042">
      <w:pPr>
        <w:pStyle w:val="ListParagraph"/>
        <w:numPr>
          <w:ilvl w:val="0"/>
          <w:numId w:val="36"/>
        </w:numPr>
      </w:pPr>
      <w:r w:rsidRPr="00276042">
        <w:t>On Navigation to Screen</w:t>
      </w:r>
    </w:p>
    <w:p w14:paraId="0C5C39BC" w14:textId="6DA7A544" w:rsidR="00276042" w:rsidRPr="00276042" w:rsidRDefault="00276042" w:rsidP="00276042">
      <w:pPr>
        <w:pStyle w:val="ListParagraph"/>
        <w:numPr>
          <w:ilvl w:val="0"/>
          <w:numId w:val="36"/>
        </w:numPr>
      </w:pPr>
      <w:r w:rsidRPr="00276042">
        <w:t xml:space="preserve">App receives </w:t>
      </w:r>
    </w:p>
    <w:p w14:paraId="491F94EC" w14:textId="4667B971" w:rsidR="00276042" w:rsidRPr="00276042" w:rsidRDefault="00276042" w:rsidP="00276042">
      <w:pPr>
        <w:pStyle w:val="ListParagraph"/>
        <w:numPr>
          <w:ilvl w:val="0"/>
          <w:numId w:val="36"/>
        </w:numPr>
      </w:pPr>
      <w:r w:rsidRPr="00276042">
        <w:t>App requests embed token from backend</w:t>
      </w:r>
    </w:p>
    <w:p w14:paraId="5BA10157" w14:textId="1639632A" w:rsidR="00276042" w:rsidRPr="00276042" w:rsidRDefault="00276042" w:rsidP="00276042">
      <w:pPr>
        <w:pStyle w:val="ListParagraph"/>
        <w:numPr>
          <w:ilvl w:val="0"/>
          <w:numId w:val="36"/>
        </w:numPr>
      </w:pPr>
      <w:r w:rsidRPr="00276042">
        <w:t>App initializes Power BI Embedded Viewer</w:t>
      </w:r>
    </w:p>
    <w:p w14:paraId="4ABD5E1E" w14:textId="3CDC97F1" w:rsidR="00276042" w:rsidRPr="00276042" w:rsidRDefault="00276042" w:rsidP="00276042">
      <w:pPr>
        <w:pStyle w:val="ListParagraph"/>
        <w:numPr>
          <w:ilvl w:val="0"/>
          <w:numId w:val="36"/>
        </w:numPr>
      </w:pPr>
      <w:r w:rsidRPr="00276042">
        <w:t>Loading Behavior</w:t>
      </w:r>
    </w:p>
    <w:p w14:paraId="5DD073DF" w14:textId="0C367F6E" w:rsidR="00276042" w:rsidRPr="00276042" w:rsidRDefault="00276042" w:rsidP="00276042">
      <w:pPr>
        <w:pStyle w:val="ListParagraph"/>
        <w:numPr>
          <w:ilvl w:val="0"/>
          <w:numId w:val="36"/>
        </w:numPr>
      </w:pPr>
      <w:r w:rsidRPr="00276042">
        <w:t>Show loading indicator until Power BI viewer fires “loaded” event</w:t>
      </w:r>
    </w:p>
    <w:p w14:paraId="20FA1D16" w14:textId="46BC4EF8" w:rsidR="00276042" w:rsidRPr="00276042" w:rsidRDefault="00276042" w:rsidP="00276042">
      <w:pPr>
        <w:pStyle w:val="ListParagraph"/>
        <w:numPr>
          <w:ilvl w:val="0"/>
          <w:numId w:val="36"/>
        </w:numPr>
      </w:pPr>
      <w:r w:rsidRPr="00276042">
        <w:t>Error Handling</w:t>
      </w:r>
    </w:p>
    <w:p w14:paraId="363A9E20" w14:textId="689BC09D" w:rsidR="00276042" w:rsidRPr="00276042" w:rsidRDefault="00276042" w:rsidP="00276042">
      <w:pPr>
        <w:pStyle w:val="ListParagraph"/>
        <w:numPr>
          <w:ilvl w:val="0"/>
          <w:numId w:val="36"/>
        </w:numPr>
      </w:pPr>
      <w:r w:rsidRPr="00276042">
        <w:t xml:space="preserve">If token request fails </w:t>
      </w:r>
      <w:r w:rsidRPr="00276042">
        <w:rPr>
          <w:rFonts w:ascii="Arial" w:hAnsi="Arial" w:cs="Arial"/>
        </w:rPr>
        <w:t>→</w:t>
      </w:r>
      <w:r w:rsidRPr="00276042">
        <w:t xml:space="preserve"> show error block</w:t>
      </w:r>
    </w:p>
    <w:p w14:paraId="01D0EFE5" w14:textId="384A1150" w:rsidR="00276042" w:rsidRPr="00276042" w:rsidRDefault="00276042" w:rsidP="00276042">
      <w:pPr>
        <w:pStyle w:val="ListParagraph"/>
        <w:numPr>
          <w:ilvl w:val="0"/>
          <w:numId w:val="36"/>
        </w:numPr>
      </w:pPr>
      <w:r w:rsidRPr="00276042">
        <w:t xml:space="preserve">If Power BI viewer fails to load </w:t>
      </w:r>
      <w:r w:rsidRPr="00276042">
        <w:rPr>
          <w:rFonts w:ascii="Arial" w:hAnsi="Arial" w:cs="Arial"/>
        </w:rPr>
        <w:t>→</w:t>
      </w:r>
      <w:r w:rsidRPr="00276042">
        <w:t xml:space="preserve"> show error block</w:t>
      </w:r>
    </w:p>
    <w:p w14:paraId="478FD57E" w14:textId="0960155C" w:rsidR="00276042" w:rsidRPr="00276042" w:rsidRDefault="00276042" w:rsidP="00276042">
      <w:pPr>
        <w:pStyle w:val="ListParagraph"/>
        <w:numPr>
          <w:ilvl w:val="0"/>
          <w:numId w:val="36"/>
        </w:numPr>
      </w:pPr>
      <w:r w:rsidRPr="00276042">
        <w:t>Retry button re</w:t>
      </w:r>
      <w:r w:rsidRPr="00276042">
        <w:rPr>
          <w:rFonts w:ascii="Cambria Math" w:hAnsi="Cambria Math" w:cs="Cambria Math"/>
        </w:rPr>
        <w:t>‑</w:t>
      </w:r>
      <w:r w:rsidRPr="00276042">
        <w:t>attempts initialization</w:t>
      </w:r>
    </w:p>
    <w:p w14:paraId="73FE308B" w14:textId="22F48682" w:rsidR="00276042" w:rsidRPr="00276042" w:rsidRDefault="00276042" w:rsidP="00276042">
      <w:pPr>
        <w:pStyle w:val="ListParagraph"/>
        <w:numPr>
          <w:ilvl w:val="0"/>
          <w:numId w:val="36"/>
        </w:numPr>
      </w:pPr>
      <w:r w:rsidRPr="00276042">
        <w:t>Back Navigation</w:t>
      </w:r>
    </w:p>
    <w:p w14:paraId="7999394E" w14:textId="7B45322B" w:rsidR="00276042" w:rsidRPr="00276042" w:rsidRDefault="00276042" w:rsidP="00276042">
      <w:pPr>
        <w:pStyle w:val="ListParagraph"/>
        <w:numPr>
          <w:ilvl w:val="0"/>
          <w:numId w:val="36"/>
        </w:numPr>
      </w:pPr>
      <w:r w:rsidRPr="00276042">
        <w:lastRenderedPageBreak/>
        <w:t>Always returns to UIS</w:t>
      </w:r>
      <w:r w:rsidRPr="00276042">
        <w:rPr>
          <w:rFonts w:ascii="Cambria Math" w:hAnsi="Cambria Math" w:cs="Cambria Math"/>
        </w:rPr>
        <w:t>‑</w:t>
      </w:r>
      <w:r w:rsidRPr="00276042">
        <w:t>RPT</w:t>
      </w:r>
      <w:r w:rsidRPr="00276042">
        <w:rPr>
          <w:rFonts w:ascii="Cambria Math" w:hAnsi="Cambria Math" w:cs="Cambria Math"/>
        </w:rPr>
        <w:t>‑</w:t>
      </w:r>
      <w:r w:rsidRPr="00276042">
        <w:t>01</w:t>
      </w:r>
    </w:p>
    <w:p w14:paraId="06386C6F" w14:textId="6C379683" w:rsidR="00276042" w:rsidRPr="00276042" w:rsidRDefault="00276042" w:rsidP="00276042">
      <w:pPr>
        <w:pStyle w:val="ListParagraph"/>
        <w:numPr>
          <w:ilvl w:val="0"/>
          <w:numId w:val="36"/>
        </w:numPr>
      </w:pPr>
      <w:r w:rsidRPr="00276042">
        <w:t>Does not preserve Power BI state (Power BI handles its own state)</w:t>
      </w:r>
    </w:p>
    <w:p w14:paraId="3DA4A4FB" w14:textId="64082B64" w:rsidR="00276042" w:rsidRPr="00276042" w:rsidRDefault="00276042" w:rsidP="00276042">
      <w:pPr>
        <w:pStyle w:val="ListParagraph"/>
        <w:numPr>
          <w:ilvl w:val="0"/>
          <w:numId w:val="36"/>
        </w:numPr>
      </w:pPr>
      <w:r w:rsidRPr="00276042">
        <w:t>User Interactions Inside Report</w:t>
      </w:r>
    </w:p>
    <w:p w14:paraId="705A1609" w14:textId="1DE5779C" w:rsidR="00276042" w:rsidRPr="00276042" w:rsidRDefault="00276042" w:rsidP="00276042">
      <w:pPr>
        <w:pStyle w:val="ListParagraph"/>
        <w:numPr>
          <w:ilvl w:val="0"/>
          <w:numId w:val="36"/>
        </w:numPr>
      </w:pPr>
      <w:r w:rsidRPr="00276042">
        <w:t>Filtering</w:t>
      </w:r>
    </w:p>
    <w:p w14:paraId="4B0C43D7" w14:textId="0B9CBCBA" w:rsidR="00276042" w:rsidRPr="00276042" w:rsidRDefault="00276042" w:rsidP="00276042">
      <w:pPr>
        <w:pStyle w:val="ListParagraph"/>
        <w:numPr>
          <w:ilvl w:val="0"/>
          <w:numId w:val="36"/>
        </w:numPr>
      </w:pPr>
      <w:r w:rsidRPr="00276042">
        <w:t>Drill</w:t>
      </w:r>
      <w:r w:rsidRPr="00276042">
        <w:rPr>
          <w:rFonts w:ascii="Cambria Math" w:hAnsi="Cambria Math" w:cs="Cambria Math"/>
        </w:rPr>
        <w:t>‑</w:t>
      </w:r>
      <w:r w:rsidRPr="00276042">
        <w:t>down</w:t>
      </w:r>
    </w:p>
    <w:p w14:paraId="30937097" w14:textId="44F54B6D" w:rsidR="00276042" w:rsidRPr="00276042" w:rsidRDefault="00276042" w:rsidP="00276042">
      <w:pPr>
        <w:pStyle w:val="ListParagraph"/>
        <w:numPr>
          <w:ilvl w:val="0"/>
          <w:numId w:val="36"/>
        </w:numPr>
      </w:pPr>
      <w:r w:rsidRPr="00276042">
        <w:t>Export</w:t>
      </w:r>
    </w:p>
    <w:p w14:paraId="23531066" w14:textId="163301F1" w:rsidR="00276042" w:rsidRPr="00276042" w:rsidRDefault="00276042" w:rsidP="00276042">
      <w:pPr>
        <w:pStyle w:val="ListParagraph"/>
        <w:numPr>
          <w:ilvl w:val="0"/>
          <w:numId w:val="36"/>
        </w:numPr>
      </w:pPr>
      <w:r w:rsidRPr="00276042">
        <w:t>Refresh</w:t>
      </w:r>
    </w:p>
    <w:p w14:paraId="44A8CDBB" w14:textId="2E4070B2" w:rsidR="00276042" w:rsidRPr="00276042" w:rsidRDefault="00276042" w:rsidP="00276042">
      <w:pPr>
        <w:pStyle w:val="ListParagraph"/>
        <w:numPr>
          <w:ilvl w:val="0"/>
          <w:numId w:val="36"/>
        </w:numPr>
      </w:pPr>
      <w:r w:rsidRPr="00276042">
        <w:t>Page navigation</w:t>
      </w:r>
    </w:p>
    <w:p w14:paraId="1AE94D03" w14:textId="41B2C1C0" w:rsidR="00276042" w:rsidRPr="00276042" w:rsidRDefault="00276042" w:rsidP="00276042">
      <w:pPr>
        <w:pStyle w:val="ListParagraph"/>
        <w:numPr>
          <w:ilvl w:val="0"/>
          <w:numId w:val="36"/>
        </w:numPr>
      </w:pPr>
      <w:r w:rsidRPr="00276042">
        <w:t>Bookmarking</w:t>
      </w:r>
    </w:p>
    <w:p w14:paraId="033C29E9" w14:textId="0719F3FC" w:rsidR="00276042" w:rsidRPr="00276042" w:rsidRDefault="00276042" w:rsidP="00276042">
      <w:pPr>
        <w:pStyle w:val="ListParagraph"/>
        <w:numPr>
          <w:ilvl w:val="0"/>
          <w:numId w:val="36"/>
        </w:numPr>
      </w:pPr>
      <w:r w:rsidRPr="00276042">
        <w:t>Slicers</w:t>
      </w:r>
    </w:p>
    <w:p w14:paraId="177B77A3" w14:textId="2081A9D4" w:rsidR="00276042" w:rsidRPr="00276042" w:rsidRDefault="00276042" w:rsidP="00276042">
      <w:r w:rsidRPr="00276042">
        <w:t>All handled by Power BI. Not part of app UI Spec.</w:t>
      </w:r>
    </w:p>
    <w:p w14:paraId="76A9746A" w14:textId="306D70ED" w:rsidR="00276042" w:rsidRPr="00276042" w:rsidRDefault="00276042" w:rsidP="00276042">
      <w:pPr>
        <w:rPr>
          <w:b/>
          <w:bCs/>
        </w:rPr>
      </w:pPr>
      <w:r w:rsidRPr="00276042">
        <w:rPr>
          <w:b/>
          <w:bCs/>
        </w:rPr>
        <w:t>6.</w:t>
      </w:r>
      <w:r w:rsidR="00464F4E">
        <w:rPr>
          <w:b/>
          <w:bCs/>
        </w:rPr>
        <w:t>16</w:t>
      </w:r>
      <w:r w:rsidRPr="00276042">
        <w:rPr>
          <w:b/>
          <w:bCs/>
        </w:rPr>
        <w:t>.5. Error States</w:t>
      </w:r>
    </w:p>
    <w:p w14:paraId="5DE3FC4B" w14:textId="26704959" w:rsidR="00276042" w:rsidRDefault="00276042">
      <w:pPr>
        <w:pStyle w:val="ListParagraph"/>
        <w:numPr>
          <w:ilvl w:val="0"/>
          <w:numId w:val="55"/>
        </w:numPr>
      </w:pPr>
      <w:r w:rsidRPr="00276042">
        <w:t>Unable to load report</w:t>
      </w:r>
    </w:p>
    <w:p w14:paraId="11CD3C08" w14:textId="02712F7E" w:rsidR="00276042" w:rsidRDefault="00276042">
      <w:pPr>
        <w:pStyle w:val="ListParagraph"/>
        <w:numPr>
          <w:ilvl w:val="1"/>
          <w:numId w:val="55"/>
        </w:numPr>
      </w:pPr>
      <w:r>
        <w:t>Token request Failure</w:t>
      </w:r>
    </w:p>
    <w:p w14:paraId="3269637A" w14:textId="02378930" w:rsidR="00276042" w:rsidRDefault="00DB53CB">
      <w:pPr>
        <w:pStyle w:val="ListParagraph"/>
        <w:numPr>
          <w:ilvl w:val="0"/>
          <w:numId w:val="55"/>
        </w:numPr>
      </w:pPr>
      <w:r>
        <w:t>Report Not Found</w:t>
      </w:r>
    </w:p>
    <w:p w14:paraId="5A0CC72A" w14:textId="616EB3E0" w:rsidR="00DB53CB" w:rsidRDefault="00DB53CB">
      <w:pPr>
        <w:pStyle w:val="ListParagraph"/>
        <w:numPr>
          <w:ilvl w:val="1"/>
          <w:numId w:val="55"/>
        </w:numPr>
      </w:pPr>
      <w:r>
        <w:t>Invalid Report ID</w:t>
      </w:r>
    </w:p>
    <w:p w14:paraId="365B9C4E" w14:textId="46EF326F" w:rsidR="00DB53CB" w:rsidRDefault="00DB53CB">
      <w:pPr>
        <w:pStyle w:val="ListParagraph"/>
        <w:numPr>
          <w:ilvl w:val="0"/>
          <w:numId w:val="55"/>
        </w:numPr>
      </w:pPr>
      <w:r>
        <w:t>Viewer Initialization Failed</w:t>
      </w:r>
    </w:p>
    <w:p w14:paraId="3C994717" w14:textId="06DCBFD7" w:rsidR="00A701E9" w:rsidRDefault="00DB53CB">
      <w:pPr>
        <w:pStyle w:val="ListParagraph"/>
        <w:numPr>
          <w:ilvl w:val="1"/>
          <w:numId w:val="55"/>
        </w:numPr>
      </w:pPr>
      <w:r>
        <w:t>Power BI Embedded Error</w:t>
      </w:r>
    </w:p>
    <w:p w14:paraId="241C5669" w14:textId="5A0CEAD1" w:rsidR="00DB53CB" w:rsidRDefault="00DB53CB">
      <w:pPr>
        <w:pStyle w:val="ListParagraph"/>
        <w:numPr>
          <w:ilvl w:val="0"/>
          <w:numId w:val="55"/>
        </w:numPr>
      </w:pPr>
      <w:r>
        <w:t>Network Error</w:t>
      </w:r>
    </w:p>
    <w:p w14:paraId="446168A4" w14:textId="6967F040" w:rsidR="00DB53CB" w:rsidRPr="00276042" w:rsidRDefault="00DB53CB">
      <w:pPr>
        <w:pStyle w:val="ListParagraph"/>
        <w:numPr>
          <w:ilvl w:val="1"/>
          <w:numId w:val="55"/>
        </w:numPr>
      </w:pPr>
      <w:r>
        <w:t>Connectivity issue</w:t>
      </w:r>
    </w:p>
    <w:p w14:paraId="1660B0F9" w14:textId="5DB8565F" w:rsidR="00276042" w:rsidRPr="00DB53CB" w:rsidRDefault="00C76A6C" w:rsidP="00276042">
      <w:pPr>
        <w:rPr>
          <w:b/>
          <w:bCs/>
        </w:rPr>
      </w:pPr>
      <w:r>
        <w:rPr>
          <w:b/>
          <w:bCs/>
        </w:rPr>
        <w:br/>
      </w:r>
      <w:r w:rsidR="00DB53CB" w:rsidRPr="00DB53CB">
        <w:rPr>
          <w:b/>
          <w:bCs/>
        </w:rPr>
        <w:t>6.</w:t>
      </w:r>
      <w:r w:rsidR="00464F4E">
        <w:rPr>
          <w:b/>
          <w:bCs/>
        </w:rPr>
        <w:t>16</w:t>
      </w:r>
      <w:r w:rsidR="00DB53CB" w:rsidRPr="00DB53CB">
        <w:rPr>
          <w:b/>
          <w:bCs/>
        </w:rPr>
        <w:t>.</w:t>
      </w:r>
      <w:r w:rsidR="00276042" w:rsidRPr="00DB53CB">
        <w:rPr>
          <w:b/>
          <w:bCs/>
        </w:rPr>
        <w:t>6. Accessibility Requirements</w:t>
      </w:r>
    </w:p>
    <w:p w14:paraId="167200F9" w14:textId="559783E1" w:rsidR="00276042" w:rsidRPr="00276042" w:rsidRDefault="00276042">
      <w:pPr>
        <w:pStyle w:val="ListParagraph"/>
        <w:numPr>
          <w:ilvl w:val="0"/>
          <w:numId w:val="55"/>
        </w:numPr>
      </w:pPr>
      <w:r w:rsidRPr="00276042">
        <w:t>Back button must be keyboard</w:t>
      </w:r>
      <w:r w:rsidRPr="00DB53CB">
        <w:rPr>
          <w:rFonts w:ascii="Cambria Math" w:hAnsi="Cambria Math" w:cs="Cambria Math"/>
        </w:rPr>
        <w:t>‑</w:t>
      </w:r>
      <w:r w:rsidRPr="00276042">
        <w:t>navigable</w:t>
      </w:r>
    </w:p>
    <w:p w14:paraId="2E9C12FF" w14:textId="7D9E2BC5" w:rsidR="00276042" w:rsidRPr="00276042" w:rsidRDefault="00276042">
      <w:pPr>
        <w:pStyle w:val="ListParagraph"/>
        <w:numPr>
          <w:ilvl w:val="0"/>
          <w:numId w:val="55"/>
        </w:numPr>
      </w:pPr>
      <w:r w:rsidRPr="00276042">
        <w:t>Loading indicator must have ARIA role</w:t>
      </w:r>
    </w:p>
    <w:p w14:paraId="34917F81" w14:textId="45A95248" w:rsidR="00276042" w:rsidRPr="00276042" w:rsidRDefault="00276042">
      <w:pPr>
        <w:pStyle w:val="ListParagraph"/>
        <w:numPr>
          <w:ilvl w:val="0"/>
          <w:numId w:val="55"/>
        </w:numPr>
      </w:pPr>
      <w:r w:rsidRPr="00276042">
        <w:t>Error messages announced via ARIA live region</w:t>
      </w:r>
    </w:p>
    <w:p w14:paraId="4CD53A8D" w14:textId="3679909D" w:rsidR="00276042" w:rsidRPr="00276042" w:rsidRDefault="00276042">
      <w:pPr>
        <w:pStyle w:val="ListParagraph"/>
        <w:numPr>
          <w:ilvl w:val="0"/>
          <w:numId w:val="55"/>
        </w:numPr>
      </w:pPr>
      <w:r w:rsidRPr="00276042">
        <w:t>Viewer container labeled as “Embedded Power BI Report”</w:t>
      </w:r>
    </w:p>
    <w:p w14:paraId="04F1C6FE" w14:textId="76FD8C30" w:rsidR="00276042" w:rsidRPr="00DB53CB" w:rsidRDefault="00DB53CB" w:rsidP="00276042">
      <w:pPr>
        <w:rPr>
          <w:b/>
          <w:bCs/>
        </w:rPr>
      </w:pPr>
      <w:r w:rsidRPr="00DB53CB">
        <w:rPr>
          <w:b/>
          <w:bCs/>
        </w:rPr>
        <w:t>6.</w:t>
      </w:r>
      <w:r w:rsidR="00464F4E">
        <w:rPr>
          <w:b/>
          <w:bCs/>
        </w:rPr>
        <w:t>16</w:t>
      </w:r>
      <w:r w:rsidRPr="00DB53CB">
        <w:rPr>
          <w:b/>
          <w:bCs/>
        </w:rPr>
        <w:t>.</w:t>
      </w:r>
      <w:r w:rsidR="00276042" w:rsidRPr="00DB53CB">
        <w:rPr>
          <w:b/>
          <w:bCs/>
        </w:rPr>
        <w:t>7. Analytics &amp; Logging</w:t>
      </w:r>
    </w:p>
    <w:p w14:paraId="4A6BA576" w14:textId="65228807" w:rsidR="00276042" w:rsidRPr="00276042" w:rsidRDefault="00276042">
      <w:pPr>
        <w:pStyle w:val="ListParagraph"/>
        <w:numPr>
          <w:ilvl w:val="0"/>
          <w:numId w:val="55"/>
        </w:numPr>
      </w:pPr>
      <w:r w:rsidRPr="00276042">
        <w:t>Report viewer opened</w:t>
      </w:r>
    </w:p>
    <w:p w14:paraId="1EB779A2" w14:textId="2567126C" w:rsidR="00276042" w:rsidRPr="00276042" w:rsidRDefault="00276042">
      <w:pPr>
        <w:pStyle w:val="ListParagraph"/>
        <w:numPr>
          <w:ilvl w:val="0"/>
          <w:numId w:val="55"/>
        </w:numPr>
      </w:pPr>
      <w:r w:rsidRPr="00276042">
        <w:t>Report load success</w:t>
      </w:r>
    </w:p>
    <w:p w14:paraId="7FC2068D" w14:textId="51A2D363" w:rsidR="00276042" w:rsidRPr="00276042" w:rsidRDefault="00276042">
      <w:pPr>
        <w:pStyle w:val="ListParagraph"/>
        <w:numPr>
          <w:ilvl w:val="0"/>
          <w:numId w:val="55"/>
        </w:numPr>
      </w:pPr>
      <w:r w:rsidRPr="00276042">
        <w:t>Report load failure</w:t>
      </w:r>
    </w:p>
    <w:p w14:paraId="51825318" w14:textId="6BBF2B23" w:rsidR="00276042" w:rsidRPr="00276042" w:rsidRDefault="00276042">
      <w:pPr>
        <w:pStyle w:val="ListParagraph"/>
        <w:numPr>
          <w:ilvl w:val="0"/>
          <w:numId w:val="55"/>
        </w:numPr>
      </w:pPr>
      <w:r w:rsidRPr="00276042">
        <w:t>Retry attempts</w:t>
      </w:r>
    </w:p>
    <w:p w14:paraId="7768F831" w14:textId="4AD6716A" w:rsidR="00276042" w:rsidRDefault="00276042">
      <w:pPr>
        <w:pStyle w:val="ListParagraph"/>
        <w:numPr>
          <w:ilvl w:val="0"/>
          <w:numId w:val="55"/>
        </w:numPr>
      </w:pPr>
      <w:r w:rsidRPr="00276042">
        <w:t>Time</w:t>
      </w:r>
      <w:r w:rsidRPr="00DB53CB">
        <w:rPr>
          <w:rFonts w:ascii="Cambria Math" w:hAnsi="Cambria Math" w:cs="Cambria Math"/>
        </w:rPr>
        <w:t>‑</w:t>
      </w:r>
      <w:r w:rsidRPr="00276042">
        <w:t>to</w:t>
      </w:r>
      <w:r w:rsidRPr="00DB53CB">
        <w:rPr>
          <w:rFonts w:ascii="Cambria Math" w:hAnsi="Cambria Math" w:cs="Cambria Math"/>
        </w:rPr>
        <w:t>‑</w:t>
      </w:r>
      <w:r w:rsidRPr="00276042">
        <w:t>load metrics</w:t>
      </w:r>
    </w:p>
    <w:p w14:paraId="310DD758" w14:textId="4E20C6E5" w:rsidR="00377877" w:rsidRPr="00377877" w:rsidRDefault="00377877" w:rsidP="00377877">
      <w:pPr>
        <w:rPr>
          <w:b/>
          <w:bCs/>
        </w:rPr>
      </w:pPr>
      <w:r w:rsidRPr="00377877">
        <w:rPr>
          <w:b/>
          <w:bCs/>
        </w:rPr>
        <w:t>6.</w:t>
      </w:r>
      <w:r w:rsidR="00464F4E">
        <w:rPr>
          <w:b/>
          <w:bCs/>
        </w:rPr>
        <w:t>16</w:t>
      </w:r>
      <w:r w:rsidRPr="00377877">
        <w:rPr>
          <w:b/>
          <w:bCs/>
        </w:rPr>
        <w:t>.</w:t>
      </w:r>
      <w:r>
        <w:rPr>
          <w:b/>
          <w:bCs/>
        </w:rPr>
        <w:t>8</w:t>
      </w:r>
      <w:r w:rsidRPr="00377877">
        <w:rPr>
          <w:b/>
          <w:bCs/>
        </w:rPr>
        <w:t xml:space="preserve">. </w:t>
      </w:r>
      <w:r>
        <w:rPr>
          <w:b/>
          <w:bCs/>
        </w:rPr>
        <w:t>Related Requirements</w:t>
      </w:r>
      <w:r>
        <w:rPr>
          <w:b/>
          <w:bCs/>
        </w:rPr>
        <w:br/>
      </w:r>
      <w:r w:rsidRPr="00377877">
        <w:t>BR</w:t>
      </w:r>
      <w:r w:rsidRPr="00377877">
        <w:rPr>
          <w:rFonts w:ascii="Cambria Math" w:hAnsi="Cambria Math" w:cs="Cambria Math"/>
        </w:rPr>
        <w:t>‑</w:t>
      </w:r>
      <w:r w:rsidRPr="00377877">
        <w:t>RPT</w:t>
      </w:r>
      <w:r w:rsidRPr="00377877">
        <w:rPr>
          <w:rFonts w:ascii="Cambria Math" w:hAnsi="Cambria Math" w:cs="Cambria Math"/>
        </w:rPr>
        <w:t>‑</w:t>
      </w:r>
      <w:r w:rsidRPr="00377877">
        <w:t>03, BR</w:t>
      </w:r>
      <w:r w:rsidRPr="00377877">
        <w:rPr>
          <w:rFonts w:ascii="Cambria Math" w:hAnsi="Cambria Math" w:cs="Cambria Math"/>
        </w:rPr>
        <w:t>‑</w:t>
      </w:r>
      <w:r w:rsidRPr="00377877">
        <w:t>RPT</w:t>
      </w:r>
      <w:r w:rsidRPr="00377877">
        <w:rPr>
          <w:rFonts w:ascii="Cambria Math" w:hAnsi="Cambria Math" w:cs="Cambria Math"/>
        </w:rPr>
        <w:t>‑</w:t>
      </w:r>
      <w:r w:rsidRPr="00377877">
        <w:t>04, BR</w:t>
      </w:r>
      <w:r w:rsidRPr="00377877">
        <w:rPr>
          <w:rFonts w:ascii="Cambria Math" w:hAnsi="Cambria Math" w:cs="Cambria Math"/>
        </w:rPr>
        <w:t>‑</w:t>
      </w:r>
      <w:r w:rsidRPr="00377877">
        <w:t>RPT</w:t>
      </w:r>
      <w:r w:rsidRPr="00377877">
        <w:rPr>
          <w:rFonts w:ascii="Cambria Math" w:hAnsi="Cambria Math" w:cs="Cambria Math"/>
        </w:rPr>
        <w:t>‑</w:t>
      </w:r>
      <w:r w:rsidRPr="00377877">
        <w:t>05, BR</w:t>
      </w:r>
      <w:r w:rsidRPr="00377877">
        <w:rPr>
          <w:rFonts w:ascii="Cambria Math" w:hAnsi="Cambria Math" w:cs="Cambria Math"/>
        </w:rPr>
        <w:t>‑</w:t>
      </w:r>
      <w:r w:rsidRPr="00377877">
        <w:t>RPT</w:t>
      </w:r>
      <w:r w:rsidRPr="00377877">
        <w:rPr>
          <w:rFonts w:ascii="Cambria Math" w:hAnsi="Cambria Math" w:cs="Cambria Math"/>
        </w:rPr>
        <w:t>‑</w:t>
      </w:r>
      <w:r w:rsidRPr="00377877">
        <w:t>06, BR</w:t>
      </w:r>
      <w:r w:rsidRPr="00377877">
        <w:rPr>
          <w:rFonts w:ascii="Cambria Math" w:hAnsi="Cambria Math" w:cs="Cambria Math"/>
        </w:rPr>
        <w:t>‑</w:t>
      </w:r>
      <w:r w:rsidRPr="00377877">
        <w:t>RPT</w:t>
      </w:r>
      <w:r w:rsidRPr="00377877">
        <w:rPr>
          <w:rFonts w:ascii="Cambria Math" w:hAnsi="Cambria Math" w:cs="Cambria Math"/>
        </w:rPr>
        <w:t>‑</w:t>
      </w:r>
      <w:r w:rsidRPr="00377877">
        <w:t>07</w:t>
      </w:r>
    </w:p>
    <w:p w14:paraId="00A76F3D" w14:textId="77777777" w:rsidR="00F74644" w:rsidRDefault="00377877" w:rsidP="00377877">
      <w:r w:rsidRPr="00377877">
        <w:rPr>
          <w:b/>
          <w:bCs/>
        </w:rPr>
        <w:t>6.</w:t>
      </w:r>
      <w:r w:rsidR="00464F4E">
        <w:rPr>
          <w:b/>
          <w:bCs/>
        </w:rPr>
        <w:t>16</w:t>
      </w:r>
      <w:r w:rsidRPr="00377877">
        <w:rPr>
          <w:b/>
          <w:bCs/>
        </w:rPr>
        <w:t>.</w:t>
      </w:r>
      <w:r>
        <w:rPr>
          <w:b/>
          <w:bCs/>
        </w:rPr>
        <w:t>9</w:t>
      </w:r>
      <w:r w:rsidRPr="00377877">
        <w:rPr>
          <w:b/>
          <w:bCs/>
        </w:rPr>
        <w:t xml:space="preserve"> Wire Frame Reference</w:t>
      </w:r>
      <w:r>
        <w:rPr>
          <w:b/>
          <w:bCs/>
        </w:rPr>
        <w:br/>
      </w:r>
      <w:r w:rsidRPr="00377877">
        <w:t>UIS-RPT-02</w:t>
      </w:r>
    </w:p>
    <w:p w14:paraId="262F4D62" w14:textId="06F2A7CB" w:rsidR="00F74644" w:rsidRDefault="00F74644" w:rsidP="00377877">
      <w:pPr>
        <w:rPr>
          <w:rStyle w:val="Heading3Char"/>
        </w:rPr>
      </w:pPr>
      <w:r w:rsidRPr="005F7F07">
        <w:rPr>
          <w:noProof/>
        </w:rPr>
        <w:lastRenderedPageBreak/>
        <w:drawing>
          <wp:anchor distT="0" distB="0" distL="114300" distR="114300" simplePos="0" relativeHeight="251687936" behindDoc="1" locked="0" layoutInCell="1" allowOverlap="1" wp14:anchorId="48D17975" wp14:editId="40915EC1">
            <wp:simplePos x="0" y="0"/>
            <wp:positionH relativeFrom="column">
              <wp:posOffset>0</wp:posOffset>
            </wp:positionH>
            <wp:positionV relativeFrom="paragraph">
              <wp:posOffset>402924</wp:posOffset>
            </wp:positionV>
            <wp:extent cx="2020570" cy="1280160"/>
            <wp:effectExtent l="0" t="0" r="0" b="0"/>
            <wp:wrapTight wrapText="bothSides">
              <wp:wrapPolygon edited="0">
                <wp:start x="0" y="0"/>
                <wp:lineTo x="0" y="21214"/>
                <wp:lineTo x="21383" y="21214"/>
                <wp:lineTo x="21383" y="0"/>
                <wp:lineTo x="0" y="0"/>
              </wp:wrapPolygon>
            </wp:wrapTight>
            <wp:docPr id="39309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9517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20570" cy="1280160"/>
                    </a:xfrm>
                    <a:prstGeom prst="rect">
                      <a:avLst/>
                    </a:prstGeom>
                  </pic:spPr>
                </pic:pic>
              </a:graphicData>
            </a:graphic>
            <wp14:sizeRelH relativeFrom="page">
              <wp14:pctWidth>0</wp14:pctWidth>
            </wp14:sizeRelH>
            <wp14:sizeRelV relativeFrom="page">
              <wp14:pctHeight>0</wp14:pctHeight>
            </wp14:sizeRelV>
          </wp:anchor>
        </w:drawing>
      </w:r>
      <w:r>
        <w:rPr>
          <w:rFonts w:ascii="Eras Demi ITC" w:eastAsia="Times New Roman" w:hAnsi="Eras Demi ITC"/>
        </w:rPr>
        <w:t>6</w:t>
      </w:r>
      <w:r w:rsidRPr="00CB5BCA">
        <w:rPr>
          <w:rFonts w:ascii="Eras Demi ITC" w:eastAsia="Times New Roman" w:hAnsi="Eras Demi ITC"/>
        </w:rPr>
        <w:t>.</w:t>
      </w:r>
      <w:r>
        <w:rPr>
          <w:rFonts w:ascii="Eras Demi ITC" w:eastAsia="Times New Roman" w:hAnsi="Eras Demi ITC"/>
        </w:rPr>
        <w:t>16</w:t>
      </w:r>
      <w:r w:rsidRPr="00CB5BCA">
        <w:rPr>
          <w:rFonts w:ascii="Eras Demi ITC" w:eastAsia="Times New Roman" w:hAnsi="Eras Demi ITC"/>
        </w:rPr>
        <w:t>.</w:t>
      </w:r>
      <w:r>
        <w:rPr>
          <w:rFonts w:ascii="Eras Demi ITC" w:eastAsia="Times New Roman" w:hAnsi="Eras Demi ITC"/>
        </w:rPr>
        <w:t>9 User Interface Design</w:t>
      </w:r>
      <w:r>
        <w:rPr>
          <w:rFonts w:ascii="Eras Demi ITC" w:eastAsia="Times New Roman" w:hAnsi="Eras Demi ITC"/>
        </w:rPr>
        <w:br/>
        <w:t xml:space="preserve">    6</w:t>
      </w:r>
      <w:r w:rsidRPr="00CB5BCA">
        <w:rPr>
          <w:rFonts w:ascii="Eras Demi ITC" w:eastAsia="Times New Roman" w:hAnsi="Eras Demi ITC"/>
        </w:rPr>
        <w:t>.</w:t>
      </w:r>
      <w:r>
        <w:rPr>
          <w:rFonts w:ascii="Eras Demi ITC" w:eastAsia="Times New Roman" w:hAnsi="Eras Demi ITC"/>
        </w:rPr>
        <w:t>16</w:t>
      </w:r>
      <w:r w:rsidRPr="00CB5BCA">
        <w:rPr>
          <w:rFonts w:ascii="Eras Demi ITC" w:eastAsia="Times New Roman" w:hAnsi="Eras Demi ITC"/>
        </w:rPr>
        <w:t>.</w:t>
      </w:r>
      <w:r>
        <w:rPr>
          <w:rFonts w:ascii="Eras Demi ITC" w:eastAsia="Times New Roman" w:hAnsi="Eras Demi ITC"/>
        </w:rPr>
        <w:t>9.1</w:t>
      </w:r>
      <w:r w:rsidRPr="00CB5BCA">
        <w:rPr>
          <w:rFonts w:ascii="Eras Demi ITC" w:eastAsia="Times New Roman" w:hAnsi="Eras Demi ITC"/>
        </w:rPr>
        <w:t xml:space="preserve"> </w:t>
      </w:r>
      <w:r>
        <w:rPr>
          <w:rFonts w:ascii="Eras Demi ITC" w:eastAsia="Times New Roman" w:hAnsi="Eras Demi ITC"/>
        </w:rPr>
        <w:t>User Profile</w:t>
      </w:r>
      <w:r w:rsidRPr="005F7F07">
        <w:rPr>
          <w:noProof/>
        </w:rPr>
        <w:t xml:space="preserve"> </w:t>
      </w:r>
      <w:r w:rsidR="00377877">
        <w:rPr>
          <w:rFonts w:eastAsia="Times New Roman"/>
        </w:rPr>
        <w:br/>
      </w:r>
      <w:r w:rsidR="006529E9">
        <w:rPr>
          <w:rFonts w:eastAsia="Times New Roman"/>
        </w:rPr>
        <w:br/>
      </w:r>
    </w:p>
    <w:p w14:paraId="62B08EE5" w14:textId="77777777" w:rsidR="00F74644" w:rsidRDefault="00F74644" w:rsidP="00377877">
      <w:pPr>
        <w:rPr>
          <w:rStyle w:val="Heading3Char"/>
        </w:rPr>
      </w:pPr>
    </w:p>
    <w:p w14:paraId="4757EFEB" w14:textId="77777777" w:rsidR="00F74644" w:rsidRDefault="00F74644" w:rsidP="00377877">
      <w:pPr>
        <w:rPr>
          <w:rStyle w:val="Heading3Char"/>
        </w:rPr>
      </w:pPr>
    </w:p>
    <w:bookmarkEnd w:id="203"/>
    <w:bookmarkEnd w:id="204"/>
    <w:bookmarkEnd w:id="205"/>
    <w:p w14:paraId="42B7AB6E" w14:textId="005D1C79" w:rsidR="00672BB1" w:rsidRDefault="009671EE" w:rsidP="00040E5A">
      <w:pPr>
        <w:rPr>
          <w:rFonts w:eastAsia="Times New Roman"/>
        </w:rPr>
      </w:pPr>
      <w:r>
        <w:rPr>
          <w:rStyle w:val="Heading3Char"/>
        </w:rPr>
        <w:br/>
      </w:r>
      <w:r w:rsidR="00B91D4A">
        <w:rPr>
          <w:rFonts w:eastAsia="Times New Roman"/>
        </w:rPr>
        <w:br/>
      </w:r>
      <w:bookmarkStart w:id="207" w:name="_Toc228800631"/>
      <w:r w:rsidR="00672BB1" w:rsidRPr="00E26121">
        <w:rPr>
          <w:rStyle w:val="Heading3Char"/>
        </w:rPr>
        <w:t>6.</w:t>
      </w:r>
      <w:r w:rsidR="00113616">
        <w:rPr>
          <w:rStyle w:val="Heading3Char"/>
        </w:rPr>
        <w:t>17</w:t>
      </w:r>
      <w:r w:rsidR="00672BB1" w:rsidRPr="00E26121">
        <w:rPr>
          <w:rStyle w:val="Heading3Char"/>
        </w:rPr>
        <w:t xml:space="preserve"> UIS-WT-01 Weight Tracking</w:t>
      </w:r>
      <w:bookmarkEnd w:id="207"/>
      <w:r w:rsidR="00672BB1">
        <w:rPr>
          <w:rStyle w:val="Heading3Char"/>
        </w:rPr>
        <w:br/>
      </w:r>
      <w:r w:rsidR="00672BB1">
        <w:rPr>
          <w:rFonts w:ascii="Eras Demi ITC" w:eastAsia="Times New Roman" w:hAnsi="Eras Demi ITC"/>
        </w:rPr>
        <w:t>6</w:t>
      </w:r>
      <w:r w:rsidR="00672BB1" w:rsidRPr="00411527">
        <w:rPr>
          <w:rFonts w:ascii="Eras Demi ITC" w:eastAsia="Times New Roman" w:hAnsi="Eras Demi ITC"/>
        </w:rPr>
        <w:t>.</w:t>
      </w:r>
      <w:r w:rsidR="00113616">
        <w:rPr>
          <w:rFonts w:ascii="Eras Demi ITC" w:eastAsia="Times New Roman" w:hAnsi="Eras Demi ITC"/>
        </w:rPr>
        <w:t>17</w:t>
      </w:r>
      <w:r w:rsidR="00672BB1" w:rsidRPr="00411527">
        <w:rPr>
          <w:rFonts w:ascii="Eras Demi ITC" w:eastAsia="Times New Roman" w:hAnsi="Eras Demi ITC"/>
        </w:rPr>
        <w:t>.1 Purpose</w:t>
      </w:r>
      <w:r w:rsidR="00672BB1">
        <w:rPr>
          <w:rFonts w:ascii="Eras Demi ITC" w:eastAsia="Times New Roman" w:hAnsi="Eras Demi ITC"/>
        </w:rPr>
        <w:br/>
      </w:r>
      <w:r w:rsidR="00672BB1" w:rsidRPr="00672BB1">
        <w:rPr>
          <w:rFonts w:eastAsia="Times New Roman"/>
        </w:rPr>
        <w:t xml:space="preserve">Allow the user to enroll in MFA for the first time or manage an existing MFA configuration. This includes viewing current MFA status, enrolling in MFA, </w:t>
      </w:r>
      <w:r w:rsidR="00EE5E5F" w:rsidRPr="00672BB1">
        <w:rPr>
          <w:rFonts w:eastAsia="Times New Roman"/>
        </w:rPr>
        <w:t>and reenrolling</w:t>
      </w:r>
      <w:r w:rsidR="00672BB1" w:rsidRPr="00672BB1">
        <w:rPr>
          <w:rFonts w:eastAsia="Times New Roman"/>
        </w:rPr>
        <w:t xml:space="preserve"> (regenerating the TOTP secret).</w:t>
      </w:r>
    </w:p>
    <w:p w14:paraId="49AE3F5B" w14:textId="3E61B9FE" w:rsidR="00A70C7B" w:rsidRPr="00A70C7B" w:rsidRDefault="00A70C7B" w:rsidP="00A70C7B">
      <w:pPr>
        <w:rPr>
          <w:rFonts w:ascii="Eras Demi ITC" w:hAnsi="Eras Demi ITC"/>
        </w:rPr>
      </w:pPr>
      <w:r w:rsidRPr="00A70C7B">
        <w:rPr>
          <w:rFonts w:ascii="Eras Demi ITC" w:hAnsi="Eras Demi ITC"/>
        </w:rPr>
        <w:t>6.</w:t>
      </w:r>
      <w:r w:rsidR="00113616">
        <w:rPr>
          <w:rFonts w:ascii="Eras Demi ITC" w:hAnsi="Eras Demi ITC"/>
        </w:rPr>
        <w:t>17</w:t>
      </w:r>
      <w:r w:rsidRPr="00A70C7B">
        <w:rPr>
          <w:rFonts w:ascii="Eras Demi ITC" w:hAnsi="Eras Demi ITC"/>
        </w:rPr>
        <w:t>.4 Screen Layout — Weight Tracking</w:t>
      </w:r>
    </w:p>
    <w:p w14:paraId="3CC153D6" w14:textId="79D4AE15" w:rsidR="00A70C7B" w:rsidRPr="00A70C7B" w:rsidRDefault="00A70C7B" w:rsidP="00A70C7B">
      <w:pPr>
        <w:rPr>
          <w:rFonts w:ascii="Eras Demi ITC" w:hAnsi="Eras Demi ITC"/>
        </w:rPr>
      </w:pPr>
      <w:r w:rsidRPr="00A70C7B">
        <w:rPr>
          <w:rFonts w:ascii="Eras Demi ITC" w:hAnsi="Eras Demi ITC"/>
        </w:rPr>
        <w:t>6.</w:t>
      </w:r>
      <w:r w:rsidR="00113616">
        <w:rPr>
          <w:rFonts w:ascii="Eras Demi ITC" w:hAnsi="Eras Demi ITC"/>
        </w:rPr>
        <w:t>17</w:t>
      </w:r>
      <w:r w:rsidRPr="00A70C7B">
        <w:rPr>
          <w:rFonts w:ascii="Eras Demi ITC" w:hAnsi="Eras Demi ITC"/>
        </w:rPr>
        <w:t>.4.1 Layout Structure</w:t>
      </w:r>
    </w:p>
    <w:p w14:paraId="4F49BF55" w14:textId="77777777" w:rsidR="004E5ABD" w:rsidRPr="004E5ABD" w:rsidRDefault="004E5ABD" w:rsidP="004E5ABD">
      <w:pPr>
        <w:rPr>
          <w:b/>
          <w:bCs/>
        </w:rPr>
      </w:pPr>
      <w:r w:rsidRPr="004E5ABD">
        <w:rPr>
          <w:b/>
          <w:bCs/>
        </w:rPr>
        <w:t>Header</w:t>
      </w:r>
    </w:p>
    <w:p w14:paraId="5B3DEEED" w14:textId="77777777" w:rsidR="004E5ABD" w:rsidRPr="004E5ABD" w:rsidRDefault="004E5ABD">
      <w:pPr>
        <w:pStyle w:val="ListParagraph"/>
        <w:numPr>
          <w:ilvl w:val="0"/>
          <w:numId w:val="172"/>
        </w:numPr>
      </w:pPr>
      <w:r w:rsidRPr="004E5ABD">
        <w:t>Standard authenticated header:</w:t>
      </w:r>
    </w:p>
    <w:p w14:paraId="7203EC23" w14:textId="77777777" w:rsidR="004E5ABD" w:rsidRPr="004E5ABD" w:rsidRDefault="004E5ABD">
      <w:pPr>
        <w:pStyle w:val="ListParagraph"/>
        <w:numPr>
          <w:ilvl w:val="1"/>
          <w:numId w:val="172"/>
        </w:numPr>
      </w:pPr>
      <w:r w:rsidRPr="004E5ABD">
        <w:t>NeuByte Logo (left)</w:t>
      </w:r>
    </w:p>
    <w:p w14:paraId="1B86E617" w14:textId="77777777" w:rsidR="004E5ABD" w:rsidRPr="004E5ABD" w:rsidRDefault="004E5ABD">
      <w:pPr>
        <w:pStyle w:val="ListParagraph"/>
        <w:numPr>
          <w:ilvl w:val="1"/>
          <w:numId w:val="172"/>
        </w:numPr>
      </w:pPr>
      <w:r w:rsidRPr="004E5ABD">
        <w:t>Notification Icon (right)</w:t>
      </w:r>
    </w:p>
    <w:p w14:paraId="2135BF13" w14:textId="77777777" w:rsidR="004E5ABD" w:rsidRPr="004E5ABD" w:rsidRDefault="004E5ABD">
      <w:pPr>
        <w:pStyle w:val="ListParagraph"/>
        <w:numPr>
          <w:ilvl w:val="1"/>
          <w:numId w:val="172"/>
        </w:numPr>
      </w:pPr>
      <w:r w:rsidRPr="004E5ABD">
        <w:t>Hamburger Menu (right)</w:t>
      </w:r>
    </w:p>
    <w:p w14:paraId="25EFF0A7" w14:textId="77777777" w:rsidR="004E5ABD" w:rsidRPr="004E5ABD" w:rsidRDefault="004E5ABD">
      <w:pPr>
        <w:pStyle w:val="ListParagraph"/>
        <w:numPr>
          <w:ilvl w:val="0"/>
          <w:numId w:val="172"/>
        </w:numPr>
      </w:pPr>
      <w:r w:rsidRPr="004E5ABD">
        <w:t>Fixed at top</w:t>
      </w:r>
    </w:p>
    <w:p w14:paraId="00F00BB7" w14:textId="77777777" w:rsidR="004E5ABD" w:rsidRPr="004E5ABD" w:rsidRDefault="004E5ABD">
      <w:pPr>
        <w:pStyle w:val="ListParagraph"/>
        <w:numPr>
          <w:ilvl w:val="0"/>
          <w:numId w:val="172"/>
        </w:numPr>
      </w:pPr>
      <w:r w:rsidRPr="004E5ABD">
        <w:t>Back navigation uses OS</w:t>
      </w:r>
      <w:r w:rsidRPr="004E5ABD">
        <w:noBreakHyphen/>
        <w:t>native gesture or back button</w:t>
      </w:r>
    </w:p>
    <w:p w14:paraId="13FE252E" w14:textId="77777777" w:rsidR="004E5ABD" w:rsidRPr="004E5ABD" w:rsidRDefault="004E5ABD" w:rsidP="004E5ABD">
      <w:pPr>
        <w:rPr>
          <w:b/>
          <w:bCs/>
        </w:rPr>
      </w:pPr>
      <w:r w:rsidRPr="004E5ABD">
        <w:rPr>
          <w:b/>
          <w:bCs/>
        </w:rPr>
        <w:t>Body</w:t>
      </w:r>
    </w:p>
    <w:p w14:paraId="17E503F2" w14:textId="77777777" w:rsidR="004E5ABD" w:rsidRPr="004E5ABD" w:rsidRDefault="004E5ABD" w:rsidP="004E5ABD">
      <w:pPr>
        <w:rPr>
          <w:b/>
          <w:bCs/>
        </w:rPr>
      </w:pPr>
      <w:r w:rsidRPr="004E5ABD">
        <w:rPr>
          <w:b/>
          <w:bCs/>
        </w:rPr>
        <w:t>A vertically scrolling screen that supports:</w:t>
      </w:r>
    </w:p>
    <w:p w14:paraId="47D51CAA" w14:textId="77777777" w:rsidR="004E5ABD" w:rsidRPr="004E5ABD" w:rsidRDefault="004E5ABD">
      <w:pPr>
        <w:pStyle w:val="ListParagraph"/>
        <w:numPr>
          <w:ilvl w:val="0"/>
          <w:numId w:val="171"/>
        </w:numPr>
      </w:pPr>
      <w:r w:rsidRPr="004E5ABD">
        <w:t>Logging new weight</w:t>
      </w:r>
    </w:p>
    <w:p w14:paraId="55B97B5D" w14:textId="77777777" w:rsidR="004E5ABD" w:rsidRPr="004E5ABD" w:rsidRDefault="004E5ABD">
      <w:pPr>
        <w:pStyle w:val="ListParagraph"/>
        <w:numPr>
          <w:ilvl w:val="0"/>
          <w:numId w:val="171"/>
        </w:numPr>
      </w:pPr>
      <w:r w:rsidRPr="004E5ABD">
        <w:t>Viewing current weight</w:t>
      </w:r>
    </w:p>
    <w:p w14:paraId="47BE7999" w14:textId="77777777" w:rsidR="004E5ABD" w:rsidRPr="004E5ABD" w:rsidRDefault="004E5ABD">
      <w:pPr>
        <w:pStyle w:val="ListParagraph"/>
        <w:numPr>
          <w:ilvl w:val="0"/>
          <w:numId w:val="171"/>
        </w:numPr>
      </w:pPr>
      <w:r w:rsidRPr="004E5ABD">
        <w:t>Viewing trend</w:t>
      </w:r>
    </w:p>
    <w:p w14:paraId="714BC21D" w14:textId="77777777" w:rsidR="004E5ABD" w:rsidRPr="004E5ABD" w:rsidRDefault="004E5ABD">
      <w:pPr>
        <w:pStyle w:val="ListParagraph"/>
        <w:numPr>
          <w:ilvl w:val="0"/>
          <w:numId w:val="171"/>
        </w:numPr>
      </w:pPr>
      <w:r w:rsidRPr="004E5ABD">
        <w:t>Viewing recent entries</w:t>
      </w:r>
    </w:p>
    <w:p w14:paraId="0262C315" w14:textId="77777777" w:rsidR="004E5ABD" w:rsidRPr="004E5ABD" w:rsidRDefault="004E5ABD">
      <w:pPr>
        <w:pStyle w:val="ListParagraph"/>
        <w:numPr>
          <w:ilvl w:val="0"/>
          <w:numId w:val="171"/>
        </w:numPr>
      </w:pPr>
      <w:r w:rsidRPr="004E5ABD">
        <w:t>Inline editing of entries</w:t>
      </w:r>
    </w:p>
    <w:p w14:paraId="21E2A983" w14:textId="77777777" w:rsidR="004E5ABD" w:rsidRPr="004E5ABD" w:rsidRDefault="004E5ABD">
      <w:pPr>
        <w:pStyle w:val="ListParagraph"/>
        <w:numPr>
          <w:ilvl w:val="0"/>
          <w:numId w:val="171"/>
        </w:numPr>
      </w:pPr>
      <w:r w:rsidRPr="004E5ABD">
        <w:t>Deleting entries via modal</w:t>
      </w:r>
    </w:p>
    <w:p w14:paraId="0F8DD8DE" w14:textId="4BC05A60" w:rsidR="004E5ABD" w:rsidRPr="004E5ABD" w:rsidRDefault="004E5ABD" w:rsidP="004E5ABD">
      <w:pPr>
        <w:rPr>
          <w:b/>
          <w:bCs/>
        </w:rPr>
      </w:pPr>
      <w:r>
        <w:rPr>
          <w:b/>
          <w:bCs/>
        </w:rPr>
        <w:br/>
      </w:r>
      <w:r w:rsidRPr="004E5ABD">
        <w:rPr>
          <w:b/>
          <w:bCs/>
        </w:rPr>
        <w:t>Sections:</w:t>
      </w:r>
    </w:p>
    <w:p w14:paraId="4FC571B2" w14:textId="77777777" w:rsidR="004E5ABD" w:rsidRPr="004E5ABD" w:rsidRDefault="004E5ABD">
      <w:pPr>
        <w:pStyle w:val="ListParagraph"/>
        <w:numPr>
          <w:ilvl w:val="0"/>
          <w:numId w:val="165"/>
        </w:numPr>
      </w:pPr>
      <w:r w:rsidRPr="004E5ABD">
        <w:t>Current Weight Display</w:t>
      </w:r>
    </w:p>
    <w:p w14:paraId="64A7AA94" w14:textId="77777777" w:rsidR="004E5ABD" w:rsidRPr="004E5ABD" w:rsidRDefault="004E5ABD">
      <w:pPr>
        <w:pStyle w:val="ListParagraph"/>
        <w:numPr>
          <w:ilvl w:val="1"/>
          <w:numId w:val="170"/>
        </w:numPr>
      </w:pPr>
      <w:r w:rsidRPr="004E5ABD">
        <w:t>Latest logged weight</w:t>
      </w:r>
    </w:p>
    <w:p w14:paraId="0F47E5B5" w14:textId="77777777" w:rsidR="004E5ABD" w:rsidRPr="004E5ABD" w:rsidRDefault="004E5ABD">
      <w:pPr>
        <w:pStyle w:val="ListParagraph"/>
        <w:numPr>
          <w:ilvl w:val="1"/>
          <w:numId w:val="170"/>
        </w:numPr>
      </w:pPr>
      <w:r w:rsidRPr="004E5ABD">
        <w:t>Timestamp (“Last logged: Today at 7:42 AM”)</w:t>
      </w:r>
    </w:p>
    <w:p w14:paraId="5444007B" w14:textId="77777777" w:rsidR="004E5ABD" w:rsidRPr="004E5ABD" w:rsidRDefault="004E5ABD">
      <w:pPr>
        <w:pStyle w:val="ListParagraph"/>
        <w:numPr>
          <w:ilvl w:val="0"/>
          <w:numId w:val="165"/>
        </w:numPr>
      </w:pPr>
      <w:r w:rsidRPr="004E5ABD">
        <w:lastRenderedPageBreak/>
        <w:t>Log New Weight</w:t>
      </w:r>
    </w:p>
    <w:p w14:paraId="4FD36392" w14:textId="77777777" w:rsidR="004E5ABD" w:rsidRPr="004E5ABD" w:rsidRDefault="004E5ABD">
      <w:pPr>
        <w:pStyle w:val="ListParagraph"/>
        <w:numPr>
          <w:ilvl w:val="1"/>
          <w:numId w:val="169"/>
        </w:numPr>
      </w:pPr>
      <w:r w:rsidRPr="004E5ABD">
        <w:t>Weight input (numeric)</w:t>
      </w:r>
    </w:p>
    <w:p w14:paraId="7B9FBFA9" w14:textId="77777777" w:rsidR="004E5ABD" w:rsidRPr="004E5ABD" w:rsidRDefault="004E5ABD">
      <w:pPr>
        <w:pStyle w:val="ListParagraph"/>
        <w:numPr>
          <w:ilvl w:val="1"/>
          <w:numId w:val="169"/>
        </w:numPr>
      </w:pPr>
      <w:r w:rsidRPr="004E5ABD">
        <w:t>Date picker (defaults to today)</w:t>
      </w:r>
    </w:p>
    <w:p w14:paraId="3A88BE9D" w14:textId="77777777" w:rsidR="004E5ABD" w:rsidRPr="004E5ABD" w:rsidRDefault="004E5ABD">
      <w:pPr>
        <w:pStyle w:val="ListParagraph"/>
        <w:numPr>
          <w:ilvl w:val="1"/>
          <w:numId w:val="169"/>
        </w:numPr>
      </w:pPr>
      <w:r w:rsidRPr="004E5ABD">
        <w:t>Save Weight button</w:t>
      </w:r>
    </w:p>
    <w:p w14:paraId="2B056F91" w14:textId="77777777" w:rsidR="004E5ABD" w:rsidRPr="004E5ABD" w:rsidRDefault="004E5ABD">
      <w:pPr>
        <w:pStyle w:val="ListParagraph"/>
        <w:numPr>
          <w:ilvl w:val="0"/>
          <w:numId w:val="165"/>
        </w:numPr>
      </w:pPr>
      <w:r w:rsidRPr="004E5ABD">
        <w:t>Trend Indicator</w:t>
      </w:r>
    </w:p>
    <w:p w14:paraId="0A95E20C" w14:textId="77777777" w:rsidR="004E5ABD" w:rsidRPr="004E5ABD" w:rsidRDefault="004E5ABD">
      <w:pPr>
        <w:pStyle w:val="ListParagraph"/>
        <w:numPr>
          <w:ilvl w:val="1"/>
          <w:numId w:val="168"/>
        </w:numPr>
      </w:pPr>
      <w:r w:rsidRPr="004E5ABD">
        <w:t>Arrow (</w:t>
      </w:r>
      <w:r w:rsidRPr="004E5ABD">
        <w:rPr>
          <w:rFonts w:ascii="Arial" w:hAnsi="Arial" w:cs="Arial"/>
        </w:rPr>
        <w:t>↑</w:t>
      </w:r>
      <w:r w:rsidRPr="004E5ABD">
        <w:t xml:space="preserve"> </w:t>
      </w:r>
      <w:r w:rsidRPr="004E5ABD">
        <w:rPr>
          <w:rFonts w:ascii="Arial" w:hAnsi="Arial" w:cs="Arial"/>
        </w:rPr>
        <w:t>↓</w:t>
      </w:r>
      <w:r w:rsidRPr="004E5ABD">
        <w:t xml:space="preserve"> </w:t>
      </w:r>
      <w:r w:rsidRPr="004E5ABD">
        <w:rPr>
          <w:rFonts w:ascii="Arial" w:hAnsi="Arial" w:cs="Arial"/>
        </w:rPr>
        <w:t>→</w:t>
      </w:r>
      <w:r w:rsidRPr="004E5ABD">
        <w:t>)</w:t>
      </w:r>
    </w:p>
    <w:p w14:paraId="330DAE11" w14:textId="77777777" w:rsidR="004E5ABD" w:rsidRPr="004E5ABD" w:rsidRDefault="004E5ABD">
      <w:pPr>
        <w:pStyle w:val="ListParagraph"/>
        <w:numPr>
          <w:ilvl w:val="1"/>
          <w:numId w:val="168"/>
        </w:numPr>
      </w:pPr>
      <w:r w:rsidRPr="004E5ABD">
        <w:t>Color-coded (green/red/gray)</w:t>
      </w:r>
    </w:p>
    <w:p w14:paraId="2EDB957F" w14:textId="77777777" w:rsidR="004E5ABD" w:rsidRPr="004E5ABD" w:rsidRDefault="004E5ABD">
      <w:pPr>
        <w:pStyle w:val="ListParagraph"/>
        <w:numPr>
          <w:ilvl w:val="1"/>
          <w:numId w:val="168"/>
        </w:numPr>
      </w:pPr>
      <w:r w:rsidRPr="004E5ABD">
        <w:t xml:space="preserve">Text summary (“Down 1.8 </w:t>
      </w:r>
      <w:proofErr w:type="spellStart"/>
      <w:r w:rsidRPr="004E5ABD">
        <w:t>lbs</w:t>
      </w:r>
      <w:proofErr w:type="spellEnd"/>
      <w:r w:rsidRPr="004E5ABD">
        <w:t xml:space="preserve"> this week”)</w:t>
      </w:r>
    </w:p>
    <w:p w14:paraId="39030261" w14:textId="77777777" w:rsidR="004E5ABD" w:rsidRPr="004E5ABD" w:rsidRDefault="004E5ABD">
      <w:pPr>
        <w:pStyle w:val="ListParagraph"/>
        <w:numPr>
          <w:ilvl w:val="0"/>
          <w:numId w:val="165"/>
        </w:numPr>
      </w:pPr>
      <w:r w:rsidRPr="004E5ABD">
        <w:t>Recent Entries List Each entry row includes:</w:t>
      </w:r>
    </w:p>
    <w:p w14:paraId="437F0387" w14:textId="77777777" w:rsidR="004E5ABD" w:rsidRPr="004E5ABD" w:rsidRDefault="004E5ABD">
      <w:pPr>
        <w:pStyle w:val="ListParagraph"/>
        <w:numPr>
          <w:ilvl w:val="1"/>
          <w:numId w:val="167"/>
        </w:numPr>
      </w:pPr>
      <w:r w:rsidRPr="004E5ABD">
        <w:t>Date</w:t>
      </w:r>
    </w:p>
    <w:p w14:paraId="7AB72609" w14:textId="77777777" w:rsidR="004E5ABD" w:rsidRPr="004E5ABD" w:rsidRDefault="004E5ABD">
      <w:pPr>
        <w:pStyle w:val="ListParagraph"/>
        <w:numPr>
          <w:ilvl w:val="1"/>
          <w:numId w:val="167"/>
        </w:numPr>
      </w:pPr>
      <w:r w:rsidRPr="004E5ABD">
        <w:t>Weight</w:t>
      </w:r>
    </w:p>
    <w:p w14:paraId="5F3B18DC" w14:textId="77777777" w:rsidR="004E5ABD" w:rsidRPr="004E5ABD" w:rsidRDefault="004E5ABD">
      <w:pPr>
        <w:pStyle w:val="ListParagraph"/>
        <w:numPr>
          <w:ilvl w:val="1"/>
          <w:numId w:val="167"/>
        </w:numPr>
      </w:pPr>
      <w:r w:rsidRPr="004E5ABD">
        <w:t>Change from previous entry</w:t>
      </w:r>
    </w:p>
    <w:p w14:paraId="793597D8" w14:textId="77777777" w:rsidR="004E5ABD" w:rsidRPr="004E5ABD" w:rsidRDefault="004E5ABD">
      <w:pPr>
        <w:pStyle w:val="ListParagraph"/>
        <w:numPr>
          <w:ilvl w:val="1"/>
          <w:numId w:val="167"/>
        </w:numPr>
      </w:pPr>
      <w:r w:rsidRPr="004E5ABD">
        <w:t>Edit button (inline)</w:t>
      </w:r>
    </w:p>
    <w:p w14:paraId="180F3734" w14:textId="77777777" w:rsidR="004E5ABD" w:rsidRPr="004E5ABD" w:rsidRDefault="004E5ABD">
      <w:pPr>
        <w:pStyle w:val="ListParagraph"/>
        <w:numPr>
          <w:ilvl w:val="1"/>
          <w:numId w:val="167"/>
        </w:numPr>
      </w:pPr>
      <w:r w:rsidRPr="004E5ABD">
        <w:t>Delete button (opens modal)</w:t>
      </w:r>
    </w:p>
    <w:p w14:paraId="1AC57194" w14:textId="77777777" w:rsidR="004E5ABD" w:rsidRPr="004E5ABD" w:rsidRDefault="004E5ABD">
      <w:pPr>
        <w:pStyle w:val="ListParagraph"/>
        <w:numPr>
          <w:ilvl w:val="0"/>
          <w:numId w:val="165"/>
        </w:numPr>
      </w:pPr>
      <w:r w:rsidRPr="004E5ABD">
        <w:t>Inline Edit Mode When user taps “Edit”:</w:t>
      </w:r>
    </w:p>
    <w:p w14:paraId="23A2EA46" w14:textId="77777777" w:rsidR="004E5ABD" w:rsidRPr="004E5ABD" w:rsidRDefault="004E5ABD">
      <w:pPr>
        <w:pStyle w:val="ListParagraph"/>
        <w:numPr>
          <w:ilvl w:val="1"/>
          <w:numId w:val="166"/>
        </w:numPr>
      </w:pPr>
      <w:r w:rsidRPr="004E5ABD">
        <w:t>Weight input</w:t>
      </w:r>
    </w:p>
    <w:p w14:paraId="3C02390D" w14:textId="77777777" w:rsidR="004E5ABD" w:rsidRPr="004E5ABD" w:rsidRDefault="004E5ABD">
      <w:pPr>
        <w:pStyle w:val="ListParagraph"/>
        <w:numPr>
          <w:ilvl w:val="1"/>
          <w:numId w:val="166"/>
        </w:numPr>
      </w:pPr>
      <w:r w:rsidRPr="004E5ABD">
        <w:t>Date input</w:t>
      </w:r>
    </w:p>
    <w:p w14:paraId="3C537559" w14:textId="77777777" w:rsidR="004E5ABD" w:rsidRPr="004E5ABD" w:rsidRDefault="004E5ABD">
      <w:pPr>
        <w:pStyle w:val="ListParagraph"/>
        <w:numPr>
          <w:ilvl w:val="1"/>
          <w:numId w:val="166"/>
        </w:numPr>
      </w:pPr>
      <w:r w:rsidRPr="004E5ABD">
        <w:t>Save / Cancel buttons</w:t>
      </w:r>
    </w:p>
    <w:p w14:paraId="68C9B810" w14:textId="77777777" w:rsidR="004E5ABD" w:rsidRPr="004E5ABD" w:rsidRDefault="004E5ABD">
      <w:pPr>
        <w:pStyle w:val="ListParagraph"/>
        <w:numPr>
          <w:ilvl w:val="1"/>
          <w:numId w:val="166"/>
        </w:numPr>
      </w:pPr>
      <w:r w:rsidRPr="004E5ABD">
        <w:t>Row expands inline</w:t>
      </w:r>
    </w:p>
    <w:p w14:paraId="1DA72AC3" w14:textId="77777777" w:rsidR="004E5ABD" w:rsidRPr="004E5ABD" w:rsidRDefault="004E5ABD" w:rsidP="004E5ABD">
      <w:pPr>
        <w:rPr>
          <w:b/>
          <w:bCs/>
        </w:rPr>
      </w:pPr>
      <w:r w:rsidRPr="004E5ABD">
        <w:rPr>
          <w:b/>
          <w:bCs/>
        </w:rPr>
        <w:t>Footer</w:t>
      </w:r>
    </w:p>
    <w:p w14:paraId="3120325D" w14:textId="348A35BD" w:rsidR="004E5ABD" w:rsidRPr="004E5ABD" w:rsidRDefault="0037050A">
      <w:pPr>
        <w:pStyle w:val="ListParagraph"/>
        <w:numPr>
          <w:ilvl w:val="0"/>
          <w:numId w:val="164"/>
        </w:numPr>
      </w:pPr>
      <w:r>
        <w:t>App Version</w:t>
      </w:r>
    </w:p>
    <w:p w14:paraId="3B38E41D" w14:textId="59671055" w:rsidR="004E5ABD" w:rsidRDefault="004E5ABD">
      <w:pPr>
        <w:pStyle w:val="ListParagraph"/>
        <w:numPr>
          <w:ilvl w:val="0"/>
          <w:numId w:val="164"/>
        </w:numPr>
      </w:pPr>
      <w:r w:rsidRPr="004E5ABD">
        <w:t>Privacy Policy / Terms links</w:t>
      </w:r>
    </w:p>
    <w:p w14:paraId="57FA787D" w14:textId="6FBE80EE" w:rsidR="00EF7103" w:rsidRPr="00EF7103" w:rsidRDefault="00EF7103">
      <w:pPr>
        <w:pStyle w:val="ListParagraph"/>
        <w:numPr>
          <w:ilvl w:val="0"/>
          <w:numId w:val="164"/>
        </w:numPr>
        <w:spacing w:after="160"/>
        <w:rPr>
          <w:rFonts w:eastAsia="Times New Roman"/>
        </w:rPr>
      </w:pPr>
      <w:r w:rsidRPr="00264E44">
        <w:rPr>
          <w:rFonts w:eastAsia="Times New Roman"/>
        </w:rPr>
        <w:t>Copyright</w:t>
      </w:r>
    </w:p>
    <w:p w14:paraId="180A8F7F" w14:textId="18857754" w:rsidR="00A70C7B" w:rsidRPr="00A70C7B" w:rsidRDefault="00A70C7B" w:rsidP="00A70C7B">
      <w:pPr>
        <w:rPr>
          <w:b/>
          <w:bCs/>
        </w:rPr>
      </w:pPr>
      <w:r w:rsidRPr="00A70C7B">
        <w:rPr>
          <w:b/>
          <w:bCs/>
        </w:rPr>
        <w:t>6.</w:t>
      </w:r>
      <w:r w:rsidR="00113616">
        <w:rPr>
          <w:b/>
          <w:bCs/>
        </w:rPr>
        <w:t>17</w:t>
      </w:r>
      <w:r w:rsidRPr="00A70C7B">
        <w:rPr>
          <w:b/>
          <w:bCs/>
        </w:rPr>
        <w:t>.4.3 Component Definitions</w:t>
      </w:r>
    </w:p>
    <w:p w14:paraId="682FBB59" w14:textId="77777777" w:rsidR="00A70C7B" w:rsidRPr="00A70C7B" w:rsidRDefault="00A70C7B" w:rsidP="00A70C7B">
      <w:pPr>
        <w:rPr>
          <w:b/>
          <w:bCs/>
        </w:rPr>
      </w:pPr>
      <w:r w:rsidRPr="00A70C7B">
        <w:rPr>
          <w:b/>
          <w:bCs/>
        </w:rPr>
        <w:t>Current Weight Display</w:t>
      </w:r>
    </w:p>
    <w:p w14:paraId="0A3338BA" w14:textId="77777777" w:rsidR="00A70C7B" w:rsidRPr="00A70C7B" w:rsidRDefault="00A70C7B">
      <w:pPr>
        <w:pStyle w:val="ListParagraph"/>
        <w:numPr>
          <w:ilvl w:val="0"/>
          <w:numId w:val="163"/>
        </w:numPr>
      </w:pPr>
      <w:r w:rsidRPr="00A70C7B">
        <w:t>Shows the most recent logged weight</w:t>
      </w:r>
    </w:p>
    <w:p w14:paraId="6A13E08E" w14:textId="77777777" w:rsidR="00A70C7B" w:rsidRPr="00A70C7B" w:rsidRDefault="00A70C7B">
      <w:pPr>
        <w:pStyle w:val="ListParagraph"/>
        <w:numPr>
          <w:ilvl w:val="0"/>
          <w:numId w:val="163"/>
        </w:numPr>
      </w:pPr>
      <w:r w:rsidRPr="00A70C7B">
        <w:t>Includes timestamp</w:t>
      </w:r>
    </w:p>
    <w:p w14:paraId="179A8F24" w14:textId="77777777" w:rsidR="00A70C7B" w:rsidRPr="00A70C7B" w:rsidRDefault="00A70C7B">
      <w:pPr>
        <w:pStyle w:val="ListParagraph"/>
        <w:numPr>
          <w:ilvl w:val="0"/>
          <w:numId w:val="163"/>
        </w:numPr>
      </w:pPr>
      <w:r w:rsidRPr="00A70C7B">
        <w:t>Non</w:t>
      </w:r>
      <w:r w:rsidRPr="00A70C7B">
        <w:noBreakHyphen/>
        <w:t>editable</w:t>
      </w:r>
    </w:p>
    <w:p w14:paraId="1F720C9B" w14:textId="77777777" w:rsidR="00A70C7B" w:rsidRPr="00A70C7B" w:rsidRDefault="00A70C7B" w:rsidP="00A70C7B">
      <w:pPr>
        <w:rPr>
          <w:b/>
          <w:bCs/>
        </w:rPr>
      </w:pPr>
      <w:r w:rsidRPr="00A70C7B">
        <w:rPr>
          <w:b/>
          <w:bCs/>
        </w:rPr>
        <w:t>Weight Entry Section</w:t>
      </w:r>
    </w:p>
    <w:p w14:paraId="755A5672" w14:textId="77777777" w:rsidR="00A70C7B" w:rsidRPr="00A70C7B" w:rsidRDefault="00A70C7B">
      <w:pPr>
        <w:pStyle w:val="ListParagraph"/>
        <w:numPr>
          <w:ilvl w:val="0"/>
          <w:numId w:val="162"/>
        </w:numPr>
      </w:pPr>
      <w:r w:rsidRPr="001870D6">
        <w:rPr>
          <w:b/>
          <w:bCs/>
        </w:rPr>
        <w:t>Weight Input</w:t>
      </w:r>
    </w:p>
    <w:p w14:paraId="25B33FD6" w14:textId="77777777" w:rsidR="00A70C7B" w:rsidRPr="00A70C7B" w:rsidRDefault="00A70C7B">
      <w:pPr>
        <w:pStyle w:val="ListParagraph"/>
        <w:numPr>
          <w:ilvl w:val="1"/>
          <w:numId w:val="162"/>
        </w:numPr>
      </w:pPr>
      <w:r w:rsidRPr="00A70C7B">
        <w:t>Numeric keyboard</w:t>
      </w:r>
    </w:p>
    <w:p w14:paraId="68A4C849" w14:textId="77777777" w:rsidR="00A70C7B" w:rsidRPr="00A70C7B" w:rsidRDefault="00A70C7B">
      <w:pPr>
        <w:pStyle w:val="ListParagraph"/>
        <w:numPr>
          <w:ilvl w:val="1"/>
          <w:numId w:val="162"/>
        </w:numPr>
      </w:pPr>
      <w:r w:rsidRPr="00A70C7B">
        <w:t>Required</w:t>
      </w:r>
    </w:p>
    <w:p w14:paraId="14A486AB" w14:textId="77777777" w:rsidR="00A70C7B" w:rsidRPr="00A70C7B" w:rsidRDefault="00A70C7B">
      <w:pPr>
        <w:pStyle w:val="ListParagraph"/>
        <w:numPr>
          <w:ilvl w:val="1"/>
          <w:numId w:val="162"/>
        </w:numPr>
      </w:pPr>
      <w:r w:rsidRPr="00A70C7B">
        <w:t>Supports decimals</w:t>
      </w:r>
    </w:p>
    <w:p w14:paraId="06CF020D" w14:textId="77777777" w:rsidR="00A70C7B" w:rsidRPr="00A70C7B" w:rsidRDefault="00A70C7B">
      <w:pPr>
        <w:pStyle w:val="ListParagraph"/>
        <w:numPr>
          <w:ilvl w:val="0"/>
          <w:numId w:val="162"/>
        </w:numPr>
      </w:pPr>
      <w:r w:rsidRPr="001870D6">
        <w:rPr>
          <w:b/>
          <w:bCs/>
        </w:rPr>
        <w:t>Date Picker</w:t>
      </w:r>
    </w:p>
    <w:p w14:paraId="4E8E5B7A" w14:textId="77777777" w:rsidR="00A70C7B" w:rsidRPr="00A70C7B" w:rsidRDefault="00A70C7B">
      <w:pPr>
        <w:pStyle w:val="ListParagraph"/>
        <w:numPr>
          <w:ilvl w:val="1"/>
          <w:numId w:val="162"/>
        </w:numPr>
      </w:pPr>
      <w:r w:rsidRPr="00A70C7B">
        <w:t>Defaults to today</w:t>
      </w:r>
    </w:p>
    <w:p w14:paraId="46583E59" w14:textId="77777777" w:rsidR="00A70C7B" w:rsidRPr="00A70C7B" w:rsidRDefault="00A70C7B">
      <w:pPr>
        <w:pStyle w:val="ListParagraph"/>
        <w:numPr>
          <w:ilvl w:val="1"/>
          <w:numId w:val="162"/>
        </w:numPr>
      </w:pPr>
      <w:r w:rsidRPr="00A70C7B">
        <w:t>Allows back</w:t>
      </w:r>
      <w:r w:rsidRPr="00A70C7B">
        <w:noBreakHyphen/>
        <w:t>dating</w:t>
      </w:r>
    </w:p>
    <w:p w14:paraId="425CACCE" w14:textId="77777777" w:rsidR="00A70C7B" w:rsidRPr="00A70C7B" w:rsidRDefault="00A70C7B">
      <w:pPr>
        <w:pStyle w:val="ListParagraph"/>
        <w:numPr>
          <w:ilvl w:val="0"/>
          <w:numId w:val="162"/>
        </w:numPr>
      </w:pPr>
      <w:r w:rsidRPr="001870D6">
        <w:rPr>
          <w:b/>
          <w:bCs/>
        </w:rPr>
        <w:t>Save Weight Button</w:t>
      </w:r>
    </w:p>
    <w:p w14:paraId="785E37D2" w14:textId="77777777" w:rsidR="00A70C7B" w:rsidRPr="00A70C7B" w:rsidRDefault="00A70C7B">
      <w:pPr>
        <w:pStyle w:val="ListParagraph"/>
        <w:numPr>
          <w:ilvl w:val="1"/>
          <w:numId w:val="162"/>
        </w:numPr>
      </w:pPr>
      <w:r w:rsidRPr="00A70C7B">
        <w:t>Primary action</w:t>
      </w:r>
    </w:p>
    <w:p w14:paraId="51905D16" w14:textId="77777777" w:rsidR="00A70C7B" w:rsidRDefault="00A70C7B">
      <w:pPr>
        <w:pStyle w:val="ListParagraph"/>
        <w:numPr>
          <w:ilvl w:val="1"/>
          <w:numId w:val="162"/>
        </w:numPr>
      </w:pPr>
      <w:r w:rsidRPr="00A70C7B">
        <w:lastRenderedPageBreak/>
        <w:t>Disabled until valid input is provided</w:t>
      </w:r>
    </w:p>
    <w:p w14:paraId="2C7A19C7" w14:textId="3ACB0571" w:rsidR="000A6BAC" w:rsidRDefault="000A6BAC">
      <w:pPr>
        <w:pStyle w:val="ListParagraph"/>
        <w:numPr>
          <w:ilvl w:val="0"/>
          <w:numId w:val="162"/>
        </w:numPr>
      </w:pPr>
      <w:r>
        <w:t>Delete Button</w:t>
      </w:r>
    </w:p>
    <w:p w14:paraId="2971FE5D" w14:textId="0CA5993B" w:rsidR="000A6BAC" w:rsidRDefault="000A6BAC">
      <w:pPr>
        <w:pStyle w:val="ListParagraph"/>
        <w:numPr>
          <w:ilvl w:val="1"/>
          <w:numId w:val="162"/>
        </w:numPr>
      </w:pPr>
      <w:r>
        <w:t>Appears when row is clicked</w:t>
      </w:r>
    </w:p>
    <w:p w14:paraId="005E7E67" w14:textId="0540146E" w:rsidR="000A6BAC" w:rsidRPr="00A70C7B" w:rsidRDefault="000A6BAC">
      <w:pPr>
        <w:pStyle w:val="ListParagraph"/>
        <w:numPr>
          <w:ilvl w:val="1"/>
          <w:numId w:val="162"/>
        </w:numPr>
        <w:ind w:left="1080"/>
      </w:pPr>
      <w:r>
        <w:t>Disappears if current date is selected</w:t>
      </w:r>
    </w:p>
    <w:p w14:paraId="2A50011E" w14:textId="77777777" w:rsidR="00A70C7B" w:rsidRPr="00A70C7B" w:rsidRDefault="00A70C7B" w:rsidP="00A70C7B">
      <w:pPr>
        <w:rPr>
          <w:b/>
          <w:bCs/>
        </w:rPr>
      </w:pPr>
      <w:r w:rsidRPr="00A70C7B">
        <w:rPr>
          <w:b/>
          <w:bCs/>
        </w:rPr>
        <w:t>Trend Indicator</w:t>
      </w:r>
    </w:p>
    <w:p w14:paraId="5A47937E" w14:textId="77777777" w:rsidR="00A70C7B" w:rsidRPr="00A70C7B" w:rsidRDefault="00A70C7B">
      <w:pPr>
        <w:pStyle w:val="ListParagraph"/>
        <w:numPr>
          <w:ilvl w:val="0"/>
          <w:numId w:val="161"/>
        </w:numPr>
      </w:pPr>
      <w:r w:rsidRPr="00A70C7B">
        <w:t>Arrow + color</w:t>
      </w:r>
    </w:p>
    <w:p w14:paraId="06F24070" w14:textId="77777777" w:rsidR="00A70C7B" w:rsidRPr="00A70C7B" w:rsidRDefault="00A70C7B">
      <w:pPr>
        <w:pStyle w:val="ListParagraph"/>
        <w:numPr>
          <w:ilvl w:val="1"/>
          <w:numId w:val="161"/>
        </w:numPr>
      </w:pPr>
      <w:r w:rsidRPr="001870D6">
        <w:rPr>
          <w:b/>
          <w:bCs/>
        </w:rPr>
        <w:t xml:space="preserve">Green </w:t>
      </w:r>
      <w:r w:rsidRPr="001870D6">
        <w:rPr>
          <w:rFonts w:ascii="Arial" w:hAnsi="Arial" w:cs="Arial"/>
          <w:b/>
          <w:bCs/>
        </w:rPr>
        <w:t>↑</w:t>
      </w:r>
      <w:r w:rsidRPr="00A70C7B">
        <w:t xml:space="preserve"> = trending up</w:t>
      </w:r>
    </w:p>
    <w:p w14:paraId="169EBF3D" w14:textId="77777777" w:rsidR="00A70C7B" w:rsidRPr="00A70C7B" w:rsidRDefault="00A70C7B">
      <w:pPr>
        <w:pStyle w:val="ListParagraph"/>
        <w:numPr>
          <w:ilvl w:val="1"/>
          <w:numId w:val="161"/>
        </w:numPr>
      </w:pPr>
      <w:r w:rsidRPr="001870D6">
        <w:rPr>
          <w:b/>
          <w:bCs/>
        </w:rPr>
        <w:t xml:space="preserve">Red </w:t>
      </w:r>
      <w:r w:rsidRPr="001870D6">
        <w:rPr>
          <w:rFonts w:ascii="Arial" w:hAnsi="Arial" w:cs="Arial"/>
          <w:b/>
          <w:bCs/>
        </w:rPr>
        <w:t>↓</w:t>
      </w:r>
      <w:r w:rsidRPr="00A70C7B">
        <w:t xml:space="preserve"> = trending down</w:t>
      </w:r>
    </w:p>
    <w:p w14:paraId="631B43A0" w14:textId="77777777" w:rsidR="00A70C7B" w:rsidRPr="00A70C7B" w:rsidRDefault="00A70C7B">
      <w:pPr>
        <w:pStyle w:val="ListParagraph"/>
        <w:numPr>
          <w:ilvl w:val="1"/>
          <w:numId w:val="161"/>
        </w:numPr>
      </w:pPr>
      <w:r w:rsidRPr="001870D6">
        <w:rPr>
          <w:b/>
          <w:bCs/>
        </w:rPr>
        <w:t xml:space="preserve">Gray </w:t>
      </w:r>
      <w:r w:rsidRPr="001870D6">
        <w:rPr>
          <w:rFonts w:ascii="Arial" w:hAnsi="Arial" w:cs="Arial"/>
          <w:b/>
          <w:bCs/>
        </w:rPr>
        <w:t>→</w:t>
      </w:r>
      <w:r w:rsidRPr="00A70C7B">
        <w:t xml:space="preserve"> = stable</w:t>
      </w:r>
    </w:p>
    <w:p w14:paraId="27FE415F" w14:textId="04E7FF50" w:rsidR="00A70C7B" w:rsidRPr="00A70C7B" w:rsidRDefault="00A70C7B">
      <w:pPr>
        <w:pStyle w:val="ListParagraph"/>
        <w:numPr>
          <w:ilvl w:val="0"/>
          <w:numId w:val="161"/>
        </w:numPr>
      </w:pPr>
      <w:r w:rsidRPr="00A70C7B">
        <w:t>Based on last entr</w:t>
      </w:r>
      <w:r w:rsidR="000A6BAC">
        <w:t>y</w:t>
      </w:r>
    </w:p>
    <w:p w14:paraId="601E90BB" w14:textId="77777777" w:rsidR="00A70C7B" w:rsidRPr="00A70C7B" w:rsidRDefault="00A70C7B">
      <w:pPr>
        <w:pStyle w:val="ListParagraph"/>
        <w:numPr>
          <w:ilvl w:val="0"/>
          <w:numId w:val="161"/>
        </w:numPr>
      </w:pPr>
      <w:r w:rsidRPr="00A70C7B">
        <w:t>Text summary included</w:t>
      </w:r>
    </w:p>
    <w:p w14:paraId="0FA3511E" w14:textId="77777777" w:rsidR="00A70C7B" w:rsidRPr="00A70C7B" w:rsidRDefault="00A70C7B" w:rsidP="00A70C7B">
      <w:pPr>
        <w:rPr>
          <w:b/>
          <w:bCs/>
        </w:rPr>
      </w:pPr>
      <w:r w:rsidRPr="00A70C7B">
        <w:rPr>
          <w:b/>
          <w:bCs/>
        </w:rPr>
        <w:t>Recent Entries List</w:t>
      </w:r>
    </w:p>
    <w:p w14:paraId="076BB70E" w14:textId="77777777" w:rsidR="00A70C7B" w:rsidRPr="00A70C7B" w:rsidRDefault="00A70C7B" w:rsidP="00A70C7B">
      <w:r w:rsidRPr="00A70C7B">
        <w:t>Each row includes:</w:t>
      </w:r>
    </w:p>
    <w:p w14:paraId="4A5A4EAE" w14:textId="77777777" w:rsidR="00A70C7B" w:rsidRPr="00A70C7B" w:rsidRDefault="00A70C7B">
      <w:pPr>
        <w:pStyle w:val="ListParagraph"/>
        <w:numPr>
          <w:ilvl w:val="0"/>
          <w:numId w:val="160"/>
        </w:numPr>
      </w:pPr>
      <w:r w:rsidRPr="00A70C7B">
        <w:t>Date</w:t>
      </w:r>
    </w:p>
    <w:p w14:paraId="058944B4" w14:textId="77777777" w:rsidR="00A70C7B" w:rsidRPr="00A70C7B" w:rsidRDefault="00A70C7B">
      <w:pPr>
        <w:pStyle w:val="ListParagraph"/>
        <w:numPr>
          <w:ilvl w:val="0"/>
          <w:numId w:val="160"/>
        </w:numPr>
      </w:pPr>
      <w:r w:rsidRPr="00A70C7B">
        <w:t>Weight</w:t>
      </w:r>
    </w:p>
    <w:p w14:paraId="7E1D588C" w14:textId="38D9A261" w:rsidR="00A70C7B" w:rsidRDefault="000A6BAC">
      <w:pPr>
        <w:pStyle w:val="ListParagraph"/>
        <w:numPr>
          <w:ilvl w:val="0"/>
          <w:numId w:val="160"/>
        </w:numPr>
      </w:pPr>
      <w:r>
        <w:t>Difference</w:t>
      </w:r>
    </w:p>
    <w:p w14:paraId="464EF5C4" w14:textId="77777777" w:rsidR="000A6BAC" w:rsidRPr="00A70C7B" w:rsidRDefault="000A6BAC">
      <w:pPr>
        <w:pStyle w:val="ListParagraph"/>
        <w:numPr>
          <w:ilvl w:val="0"/>
          <w:numId w:val="161"/>
        </w:numPr>
      </w:pPr>
      <w:r>
        <w:t xml:space="preserve">Indicator </w:t>
      </w:r>
      <w:r w:rsidRPr="00A70C7B">
        <w:t>Arrow + color</w:t>
      </w:r>
    </w:p>
    <w:p w14:paraId="5E372E94" w14:textId="77777777" w:rsidR="000A6BAC" w:rsidRPr="00A70C7B" w:rsidRDefault="000A6BAC">
      <w:pPr>
        <w:pStyle w:val="ListParagraph"/>
        <w:numPr>
          <w:ilvl w:val="1"/>
          <w:numId w:val="161"/>
        </w:numPr>
      </w:pPr>
      <w:r w:rsidRPr="001870D6">
        <w:rPr>
          <w:b/>
          <w:bCs/>
        </w:rPr>
        <w:t xml:space="preserve">Green </w:t>
      </w:r>
      <w:r w:rsidRPr="001870D6">
        <w:rPr>
          <w:rFonts w:ascii="Arial" w:hAnsi="Arial" w:cs="Arial"/>
          <w:b/>
          <w:bCs/>
        </w:rPr>
        <w:t>↑</w:t>
      </w:r>
      <w:r w:rsidRPr="00A70C7B">
        <w:t xml:space="preserve"> = trending up</w:t>
      </w:r>
    </w:p>
    <w:p w14:paraId="0602BD75" w14:textId="77777777" w:rsidR="000A6BAC" w:rsidRPr="00A70C7B" w:rsidRDefault="000A6BAC">
      <w:pPr>
        <w:pStyle w:val="ListParagraph"/>
        <w:numPr>
          <w:ilvl w:val="1"/>
          <w:numId w:val="161"/>
        </w:numPr>
      </w:pPr>
      <w:r w:rsidRPr="001870D6">
        <w:rPr>
          <w:b/>
          <w:bCs/>
        </w:rPr>
        <w:t xml:space="preserve">Red </w:t>
      </w:r>
      <w:r w:rsidRPr="001870D6">
        <w:rPr>
          <w:rFonts w:ascii="Arial" w:hAnsi="Arial" w:cs="Arial"/>
          <w:b/>
          <w:bCs/>
        </w:rPr>
        <w:t>↓</w:t>
      </w:r>
      <w:r w:rsidRPr="00A70C7B">
        <w:t xml:space="preserve"> = trending down</w:t>
      </w:r>
    </w:p>
    <w:p w14:paraId="322AF53E" w14:textId="77777777" w:rsidR="000A6BAC" w:rsidRPr="00A70C7B" w:rsidRDefault="000A6BAC">
      <w:pPr>
        <w:pStyle w:val="ListParagraph"/>
        <w:numPr>
          <w:ilvl w:val="1"/>
          <w:numId w:val="161"/>
        </w:numPr>
      </w:pPr>
      <w:r w:rsidRPr="001870D6">
        <w:rPr>
          <w:b/>
          <w:bCs/>
        </w:rPr>
        <w:t xml:space="preserve">Gray </w:t>
      </w:r>
      <w:r w:rsidRPr="001870D6">
        <w:rPr>
          <w:rFonts w:ascii="Arial" w:hAnsi="Arial" w:cs="Arial"/>
          <w:b/>
          <w:bCs/>
        </w:rPr>
        <w:t>→</w:t>
      </w:r>
      <w:r w:rsidRPr="00A70C7B">
        <w:t xml:space="preserve"> = stable</w:t>
      </w:r>
    </w:p>
    <w:p w14:paraId="2FB0D6A6" w14:textId="350F06CB" w:rsidR="000A6BAC" w:rsidRPr="00A70C7B" w:rsidRDefault="000A6BAC">
      <w:pPr>
        <w:pStyle w:val="ListParagraph"/>
        <w:numPr>
          <w:ilvl w:val="0"/>
          <w:numId w:val="160"/>
        </w:numPr>
      </w:pPr>
    </w:p>
    <w:p w14:paraId="46DAE4AD" w14:textId="77777777" w:rsidR="00A70C7B" w:rsidRPr="00A70C7B" w:rsidRDefault="00A70C7B">
      <w:pPr>
        <w:pStyle w:val="ListParagraph"/>
        <w:numPr>
          <w:ilvl w:val="0"/>
          <w:numId w:val="160"/>
        </w:numPr>
      </w:pPr>
      <w:r w:rsidRPr="00A70C7B">
        <w:t>Entire row is tappable</w:t>
      </w:r>
    </w:p>
    <w:p w14:paraId="56839764" w14:textId="0699EF45" w:rsidR="00A70C7B" w:rsidRPr="00A70C7B" w:rsidRDefault="000A6BAC">
      <w:pPr>
        <w:pStyle w:val="ListParagraph"/>
        <w:numPr>
          <w:ilvl w:val="0"/>
          <w:numId w:val="160"/>
        </w:numPr>
      </w:pPr>
      <w:r>
        <w:t>Populates the form with the</w:t>
      </w:r>
      <w:r w:rsidR="00A70C7B" w:rsidRPr="00A70C7B">
        <w:t xml:space="preserve"> Weight Entry </w:t>
      </w:r>
    </w:p>
    <w:p w14:paraId="1153A94E" w14:textId="77777777" w:rsidR="00A70C7B" w:rsidRPr="00A70C7B" w:rsidRDefault="00A70C7B" w:rsidP="00A70C7B">
      <w:pPr>
        <w:rPr>
          <w:b/>
          <w:bCs/>
        </w:rPr>
      </w:pPr>
      <w:r w:rsidRPr="00A70C7B">
        <w:rPr>
          <w:b/>
          <w:bCs/>
        </w:rPr>
        <w:t>Empty State</w:t>
      </w:r>
    </w:p>
    <w:p w14:paraId="7CD7EA0E" w14:textId="5C8D7726" w:rsidR="00A70C7B" w:rsidRPr="00A70C7B" w:rsidRDefault="00A70C7B" w:rsidP="00A70C7B">
      <w:r w:rsidRPr="00A70C7B">
        <w:t>If no weight entries exist:</w:t>
      </w:r>
      <w:r w:rsidR="001870D6">
        <w:br/>
      </w:r>
      <w:r w:rsidRPr="00A70C7B">
        <w:t>No weight entries yet.</w:t>
      </w:r>
      <w:r w:rsidR="001870D6">
        <w:br/>
      </w:r>
      <w:r w:rsidRPr="00A70C7B">
        <w:t>Log your first weight to begin tracking progress.</w:t>
      </w:r>
    </w:p>
    <w:p w14:paraId="023B1CA4" w14:textId="77777777" w:rsidR="00A70C7B" w:rsidRPr="00A70C7B" w:rsidRDefault="00A70C7B" w:rsidP="00A70C7B">
      <w:pPr>
        <w:rPr>
          <w:b/>
          <w:bCs/>
        </w:rPr>
      </w:pPr>
      <w:r w:rsidRPr="00A70C7B">
        <w:rPr>
          <w:b/>
          <w:bCs/>
        </w:rPr>
        <w:t>Error State</w:t>
      </w:r>
    </w:p>
    <w:p w14:paraId="30C6754E" w14:textId="77777777" w:rsidR="00A70C7B" w:rsidRPr="00A70C7B" w:rsidRDefault="00A70C7B" w:rsidP="00A70C7B">
      <w:r w:rsidRPr="00A70C7B">
        <w:t>If weight data fails to load:</w:t>
      </w:r>
    </w:p>
    <w:p w14:paraId="488EEDE1" w14:textId="77777777" w:rsidR="00A70C7B" w:rsidRPr="00A70C7B" w:rsidRDefault="00A70C7B">
      <w:pPr>
        <w:pStyle w:val="ListParagraph"/>
        <w:numPr>
          <w:ilvl w:val="0"/>
          <w:numId w:val="159"/>
        </w:numPr>
      </w:pPr>
      <w:r w:rsidRPr="00A70C7B">
        <w:t>Show UIS</w:t>
      </w:r>
      <w:r w:rsidRPr="00A70C7B">
        <w:noBreakHyphen/>
        <w:t>ERR</w:t>
      </w:r>
      <w:r w:rsidRPr="00A70C7B">
        <w:noBreakHyphen/>
        <w:t>01 error banner</w:t>
      </w:r>
    </w:p>
    <w:p w14:paraId="2E48B897" w14:textId="77777777" w:rsidR="00A70C7B" w:rsidRPr="00A70C7B" w:rsidRDefault="00A70C7B">
      <w:pPr>
        <w:pStyle w:val="ListParagraph"/>
        <w:numPr>
          <w:ilvl w:val="0"/>
          <w:numId w:val="159"/>
        </w:numPr>
      </w:pPr>
      <w:r w:rsidRPr="00A70C7B">
        <w:t>Provide “Retry” action</w:t>
      </w:r>
    </w:p>
    <w:p w14:paraId="36DE4941" w14:textId="64886CCB" w:rsidR="00A70C7B" w:rsidRPr="00A70C7B" w:rsidRDefault="00A70C7B" w:rsidP="00A70C7B">
      <w:pPr>
        <w:rPr>
          <w:b/>
          <w:bCs/>
        </w:rPr>
      </w:pPr>
      <w:r w:rsidRPr="00A70C7B">
        <w:rPr>
          <w:b/>
          <w:bCs/>
        </w:rPr>
        <w:t>6.</w:t>
      </w:r>
      <w:r w:rsidR="00113616">
        <w:rPr>
          <w:b/>
          <w:bCs/>
        </w:rPr>
        <w:t>17</w:t>
      </w:r>
      <w:r w:rsidRPr="00A70C7B">
        <w:rPr>
          <w:b/>
          <w:bCs/>
        </w:rPr>
        <w:t>.4.4 Interaction Rules &amp; Behaviors</w:t>
      </w:r>
    </w:p>
    <w:p w14:paraId="08AD18A2" w14:textId="77777777" w:rsidR="00A70C7B" w:rsidRPr="00A70C7B" w:rsidRDefault="00A70C7B" w:rsidP="00A70C7B">
      <w:pPr>
        <w:rPr>
          <w:b/>
          <w:bCs/>
        </w:rPr>
      </w:pPr>
      <w:r w:rsidRPr="00A70C7B">
        <w:rPr>
          <w:b/>
          <w:bCs/>
        </w:rPr>
        <w:t>Initial Load</w:t>
      </w:r>
    </w:p>
    <w:p w14:paraId="7396C668" w14:textId="77777777" w:rsidR="00A70C7B" w:rsidRPr="00A70C7B" w:rsidRDefault="00A70C7B">
      <w:pPr>
        <w:pStyle w:val="ListParagraph"/>
        <w:numPr>
          <w:ilvl w:val="0"/>
          <w:numId w:val="158"/>
        </w:numPr>
      </w:pPr>
      <w:r w:rsidRPr="00A70C7B">
        <w:t>Fetch weight history</w:t>
      </w:r>
    </w:p>
    <w:p w14:paraId="7A466F86" w14:textId="77777777" w:rsidR="00A70C7B" w:rsidRPr="00A70C7B" w:rsidRDefault="00A70C7B">
      <w:pPr>
        <w:pStyle w:val="ListParagraph"/>
        <w:numPr>
          <w:ilvl w:val="0"/>
          <w:numId w:val="158"/>
        </w:numPr>
      </w:pPr>
      <w:r w:rsidRPr="00A70C7B">
        <w:lastRenderedPageBreak/>
        <w:t>Display skeleton loaders until data is returned</w:t>
      </w:r>
    </w:p>
    <w:p w14:paraId="7B316FAC" w14:textId="313AA756" w:rsidR="00A70C7B" w:rsidRPr="00A70C7B" w:rsidRDefault="00A70C7B" w:rsidP="00A70C7B">
      <w:pPr>
        <w:rPr>
          <w:b/>
          <w:bCs/>
        </w:rPr>
      </w:pPr>
      <w:r>
        <w:rPr>
          <w:b/>
          <w:bCs/>
        </w:rPr>
        <w:br/>
      </w:r>
      <w:r w:rsidRPr="00A70C7B">
        <w:rPr>
          <w:b/>
          <w:bCs/>
        </w:rPr>
        <w:t>Saving Weight</w:t>
      </w:r>
    </w:p>
    <w:p w14:paraId="32960D66" w14:textId="77777777" w:rsidR="00A70C7B" w:rsidRPr="00A70C7B" w:rsidRDefault="00A70C7B">
      <w:pPr>
        <w:pStyle w:val="ListParagraph"/>
        <w:numPr>
          <w:ilvl w:val="0"/>
          <w:numId w:val="157"/>
        </w:numPr>
      </w:pPr>
      <w:r w:rsidRPr="00A70C7B">
        <w:t>Validate numeric input</w:t>
      </w:r>
    </w:p>
    <w:p w14:paraId="418CDBE5" w14:textId="77777777" w:rsidR="00A70C7B" w:rsidRPr="00A70C7B" w:rsidRDefault="00A70C7B">
      <w:pPr>
        <w:pStyle w:val="ListParagraph"/>
        <w:numPr>
          <w:ilvl w:val="0"/>
          <w:numId w:val="157"/>
        </w:numPr>
      </w:pPr>
      <w:r w:rsidRPr="00A70C7B">
        <w:t>Save entry</w:t>
      </w:r>
    </w:p>
    <w:p w14:paraId="53DCB1DD" w14:textId="77777777" w:rsidR="00A70C7B" w:rsidRPr="00A70C7B" w:rsidRDefault="00A70C7B">
      <w:pPr>
        <w:pStyle w:val="ListParagraph"/>
        <w:numPr>
          <w:ilvl w:val="0"/>
          <w:numId w:val="157"/>
        </w:numPr>
      </w:pPr>
      <w:r w:rsidRPr="00A70C7B">
        <w:t>Update:</w:t>
      </w:r>
    </w:p>
    <w:p w14:paraId="54A044AC" w14:textId="77777777" w:rsidR="00A70C7B" w:rsidRPr="00A70C7B" w:rsidRDefault="00A70C7B">
      <w:pPr>
        <w:pStyle w:val="ListParagraph"/>
        <w:numPr>
          <w:ilvl w:val="1"/>
          <w:numId w:val="157"/>
        </w:numPr>
      </w:pPr>
      <w:r w:rsidRPr="00A70C7B">
        <w:t>Current Weight</w:t>
      </w:r>
    </w:p>
    <w:p w14:paraId="23776F13" w14:textId="77777777" w:rsidR="00A70C7B" w:rsidRPr="00A70C7B" w:rsidRDefault="00A70C7B">
      <w:pPr>
        <w:pStyle w:val="ListParagraph"/>
        <w:numPr>
          <w:ilvl w:val="1"/>
          <w:numId w:val="157"/>
        </w:numPr>
      </w:pPr>
      <w:r w:rsidRPr="00A70C7B">
        <w:t>Trend Indicator</w:t>
      </w:r>
    </w:p>
    <w:p w14:paraId="37ECF7A8" w14:textId="77777777" w:rsidR="00A70C7B" w:rsidRPr="00A70C7B" w:rsidRDefault="00A70C7B">
      <w:pPr>
        <w:pStyle w:val="ListParagraph"/>
        <w:numPr>
          <w:ilvl w:val="1"/>
          <w:numId w:val="157"/>
        </w:numPr>
      </w:pPr>
      <w:r w:rsidRPr="00A70C7B">
        <w:t>Recent Entries</w:t>
      </w:r>
    </w:p>
    <w:p w14:paraId="18E5B403" w14:textId="77777777" w:rsidR="00A70C7B" w:rsidRPr="00A70C7B" w:rsidRDefault="00A70C7B">
      <w:pPr>
        <w:pStyle w:val="ListParagraph"/>
        <w:numPr>
          <w:ilvl w:val="0"/>
          <w:numId w:val="157"/>
        </w:numPr>
      </w:pPr>
      <w:r w:rsidRPr="00A70C7B">
        <w:t>Show toast (“Weight saved”)</w:t>
      </w:r>
    </w:p>
    <w:p w14:paraId="3F37919C" w14:textId="77777777" w:rsidR="00A70C7B" w:rsidRPr="00A70C7B" w:rsidRDefault="00A70C7B" w:rsidP="00A70C7B">
      <w:pPr>
        <w:rPr>
          <w:b/>
          <w:bCs/>
        </w:rPr>
      </w:pPr>
      <w:r w:rsidRPr="00A70C7B">
        <w:rPr>
          <w:b/>
          <w:bCs/>
        </w:rPr>
        <w:t>Editing/Deleting Weight</w:t>
      </w:r>
    </w:p>
    <w:p w14:paraId="51D9E231" w14:textId="77777777" w:rsidR="00A70C7B" w:rsidRPr="00A70C7B" w:rsidRDefault="00A70C7B">
      <w:pPr>
        <w:pStyle w:val="ListParagraph"/>
        <w:numPr>
          <w:ilvl w:val="0"/>
          <w:numId w:val="156"/>
        </w:numPr>
      </w:pPr>
      <w:r w:rsidRPr="00A70C7B">
        <w:t xml:space="preserve">Tap entry </w:t>
      </w:r>
      <w:r w:rsidRPr="00A70C7B">
        <w:rPr>
          <w:rFonts w:ascii="Arial" w:hAnsi="Arial" w:cs="Arial"/>
        </w:rPr>
        <w:t>→</w:t>
      </w:r>
      <w:r w:rsidRPr="00A70C7B">
        <w:t xml:space="preserve"> open UIS</w:t>
      </w:r>
      <w:r w:rsidRPr="00A70C7B">
        <w:noBreakHyphen/>
        <w:t>WT</w:t>
      </w:r>
      <w:r w:rsidRPr="00A70C7B">
        <w:noBreakHyphen/>
        <w:t>05 or UIS</w:t>
      </w:r>
      <w:r w:rsidRPr="00A70C7B">
        <w:noBreakHyphen/>
        <w:t>WT</w:t>
      </w:r>
      <w:r w:rsidRPr="00A70C7B">
        <w:noBreakHyphen/>
        <w:t>06</w:t>
      </w:r>
    </w:p>
    <w:p w14:paraId="2EC74772" w14:textId="77777777" w:rsidR="00A70C7B" w:rsidRPr="00A70C7B" w:rsidRDefault="00A70C7B">
      <w:pPr>
        <w:pStyle w:val="ListParagraph"/>
        <w:numPr>
          <w:ilvl w:val="0"/>
          <w:numId w:val="156"/>
        </w:numPr>
      </w:pPr>
      <w:r w:rsidRPr="00A70C7B">
        <w:t xml:space="preserve">After edit/delete </w:t>
      </w:r>
      <w:r w:rsidRPr="00A70C7B">
        <w:rPr>
          <w:rFonts w:ascii="Arial" w:hAnsi="Arial" w:cs="Arial"/>
        </w:rPr>
        <w:t>→</w:t>
      </w:r>
      <w:r w:rsidRPr="00A70C7B">
        <w:t xml:space="preserve"> refresh list and trend</w:t>
      </w:r>
    </w:p>
    <w:p w14:paraId="2E0CAB7E" w14:textId="77777777" w:rsidR="00A70C7B" w:rsidRPr="00A70C7B" w:rsidRDefault="00A70C7B" w:rsidP="00A70C7B">
      <w:pPr>
        <w:rPr>
          <w:b/>
          <w:bCs/>
        </w:rPr>
      </w:pPr>
      <w:r w:rsidRPr="00A70C7B">
        <w:rPr>
          <w:b/>
          <w:bCs/>
        </w:rPr>
        <w:t>Back Navigation</w:t>
      </w:r>
    </w:p>
    <w:p w14:paraId="371BDAC3" w14:textId="77777777" w:rsidR="00A70C7B" w:rsidRPr="00A70C7B" w:rsidRDefault="00A70C7B">
      <w:pPr>
        <w:pStyle w:val="ListParagraph"/>
        <w:numPr>
          <w:ilvl w:val="0"/>
          <w:numId w:val="155"/>
        </w:numPr>
      </w:pPr>
      <w:r w:rsidRPr="00A70C7B">
        <w:t>Uses OS</w:t>
      </w:r>
      <w:r w:rsidRPr="00A70C7B">
        <w:noBreakHyphen/>
        <w:t>native back gesture or button</w:t>
      </w:r>
    </w:p>
    <w:p w14:paraId="42A44A73" w14:textId="77777777" w:rsidR="00A70C7B" w:rsidRPr="00A70C7B" w:rsidRDefault="00A70C7B">
      <w:pPr>
        <w:pStyle w:val="ListParagraph"/>
        <w:numPr>
          <w:ilvl w:val="0"/>
          <w:numId w:val="155"/>
        </w:numPr>
      </w:pPr>
      <w:r w:rsidRPr="00A70C7B">
        <w:t>Returns to previous screen</w:t>
      </w:r>
    </w:p>
    <w:p w14:paraId="33C8EEED" w14:textId="455ACD0A" w:rsidR="00A70C7B" w:rsidRPr="00A70C7B" w:rsidRDefault="00A70C7B" w:rsidP="00A70C7B">
      <w:pPr>
        <w:rPr>
          <w:b/>
          <w:bCs/>
        </w:rPr>
      </w:pPr>
      <w:r w:rsidRPr="00A70C7B">
        <w:rPr>
          <w:b/>
          <w:bCs/>
        </w:rPr>
        <w:t>6.</w:t>
      </w:r>
      <w:r w:rsidR="00113616">
        <w:rPr>
          <w:b/>
          <w:bCs/>
        </w:rPr>
        <w:t>17</w:t>
      </w:r>
      <w:r w:rsidRPr="00A70C7B">
        <w:rPr>
          <w:b/>
          <w:bCs/>
        </w:rPr>
        <w:t>.4.5 Accessibility Requirements</w:t>
      </w:r>
    </w:p>
    <w:p w14:paraId="3E82C913" w14:textId="77777777" w:rsidR="00A70C7B" w:rsidRPr="00A70C7B" w:rsidRDefault="00A70C7B">
      <w:pPr>
        <w:pStyle w:val="ListParagraph"/>
        <w:numPr>
          <w:ilvl w:val="0"/>
          <w:numId w:val="154"/>
        </w:numPr>
      </w:pPr>
      <w:r w:rsidRPr="00A70C7B">
        <w:t>All form fields keyboard</w:t>
      </w:r>
      <w:r w:rsidRPr="00A70C7B">
        <w:noBreakHyphen/>
        <w:t>navigable</w:t>
      </w:r>
    </w:p>
    <w:p w14:paraId="3A68A29D" w14:textId="77777777" w:rsidR="00A70C7B" w:rsidRPr="00A70C7B" w:rsidRDefault="00A70C7B">
      <w:pPr>
        <w:pStyle w:val="ListParagraph"/>
        <w:numPr>
          <w:ilvl w:val="0"/>
          <w:numId w:val="154"/>
        </w:numPr>
      </w:pPr>
      <w:r w:rsidRPr="00A70C7B">
        <w:t>Labels programmatically associated with inputs</w:t>
      </w:r>
    </w:p>
    <w:p w14:paraId="5B332A2A" w14:textId="77777777" w:rsidR="00A70C7B" w:rsidRPr="00A70C7B" w:rsidRDefault="00A70C7B">
      <w:pPr>
        <w:pStyle w:val="ListParagraph"/>
        <w:numPr>
          <w:ilvl w:val="0"/>
          <w:numId w:val="154"/>
        </w:numPr>
      </w:pPr>
      <w:r w:rsidRPr="00A70C7B">
        <w:t>Trend indicator includes ARIA label describing direction</w:t>
      </w:r>
    </w:p>
    <w:p w14:paraId="54E571E3" w14:textId="77777777" w:rsidR="00A70C7B" w:rsidRPr="00A70C7B" w:rsidRDefault="00A70C7B">
      <w:pPr>
        <w:pStyle w:val="ListParagraph"/>
        <w:numPr>
          <w:ilvl w:val="0"/>
          <w:numId w:val="154"/>
        </w:numPr>
      </w:pPr>
      <w:r w:rsidRPr="00A70C7B">
        <w:t>Inline errors announced via ARIA live region</w:t>
      </w:r>
    </w:p>
    <w:p w14:paraId="014EE923" w14:textId="77777777" w:rsidR="00A70C7B" w:rsidRPr="00A70C7B" w:rsidRDefault="00A70C7B">
      <w:pPr>
        <w:pStyle w:val="ListParagraph"/>
        <w:numPr>
          <w:ilvl w:val="0"/>
          <w:numId w:val="154"/>
        </w:numPr>
      </w:pPr>
      <w:r w:rsidRPr="00A70C7B">
        <w:t>Minimum tap targets (44–48px)</w:t>
      </w:r>
    </w:p>
    <w:p w14:paraId="4B5284C2" w14:textId="77777777" w:rsidR="00A70C7B" w:rsidRPr="00A70C7B" w:rsidRDefault="00A70C7B">
      <w:pPr>
        <w:pStyle w:val="ListParagraph"/>
        <w:numPr>
          <w:ilvl w:val="0"/>
          <w:numId w:val="154"/>
        </w:numPr>
      </w:pPr>
      <w:r w:rsidRPr="00A70C7B">
        <w:t>Screen reader announces: “Weight Tracking screen” on load</w:t>
      </w:r>
    </w:p>
    <w:p w14:paraId="0B863854" w14:textId="5586B6B3" w:rsidR="00AB45B7" w:rsidRPr="00AB45B7" w:rsidRDefault="00AB45B7" w:rsidP="00AB45B7">
      <w:pPr>
        <w:rPr>
          <w:b/>
          <w:bCs/>
        </w:rPr>
      </w:pPr>
      <w:r w:rsidRPr="00AB45B7">
        <w:rPr>
          <w:b/>
          <w:bCs/>
        </w:rPr>
        <w:t>6.</w:t>
      </w:r>
      <w:r w:rsidR="00113616">
        <w:rPr>
          <w:b/>
          <w:bCs/>
        </w:rPr>
        <w:t>17</w:t>
      </w:r>
      <w:r w:rsidRPr="00AB45B7">
        <w:rPr>
          <w:b/>
          <w:bCs/>
        </w:rPr>
        <w:t>.5 Component Definitions</w:t>
      </w:r>
    </w:p>
    <w:p w14:paraId="372B9687" w14:textId="77777777" w:rsidR="00AB45B7" w:rsidRPr="00AB45B7" w:rsidRDefault="00AB45B7" w:rsidP="00AB45B7">
      <w:pPr>
        <w:rPr>
          <w:b/>
          <w:bCs/>
        </w:rPr>
      </w:pPr>
      <w:r w:rsidRPr="00AB45B7">
        <w:rPr>
          <w:b/>
          <w:bCs/>
        </w:rPr>
        <w:t>Current Weight Display</w:t>
      </w:r>
    </w:p>
    <w:p w14:paraId="1E3A92BC" w14:textId="77777777" w:rsidR="00AB45B7" w:rsidRPr="00AB45B7" w:rsidRDefault="00AB45B7">
      <w:pPr>
        <w:pStyle w:val="ListParagraph"/>
        <w:numPr>
          <w:ilvl w:val="0"/>
          <w:numId w:val="177"/>
        </w:numPr>
      </w:pPr>
      <w:r w:rsidRPr="00AB45B7">
        <w:t>Shows most recent weight</w:t>
      </w:r>
    </w:p>
    <w:p w14:paraId="481BFA08" w14:textId="77777777" w:rsidR="00AB45B7" w:rsidRPr="00AB45B7" w:rsidRDefault="00AB45B7">
      <w:pPr>
        <w:pStyle w:val="ListParagraph"/>
        <w:numPr>
          <w:ilvl w:val="0"/>
          <w:numId w:val="177"/>
        </w:numPr>
      </w:pPr>
      <w:r w:rsidRPr="00AB45B7">
        <w:t>Includes timestamp</w:t>
      </w:r>
    </w:p>
    <w:p w14:paraId="7453E689" w14:textId="77777777" w:rsidR="00AB45B7" w:rsidRPr="00AB45B7" w:rsidRDefault="00AB45B7">
      <w:pPr>
        <w:pStyle w:val="ListParagraph"/>
        <w:numPr>
          <w:ilvl w:val="0"/>
          <w:numId w:val="177"/>
        </w:numPr>
      </w:pPr>
      <w:r w:rsidRPr="00AB45B7">
        <w:t>Non</w:t>
      </w:r>
      <w:r w:rsidRPr="00AB45B7">
        <w:noBreakHyphen/>
        <w:t>editable</w:t>
      </w:r>
    </w:p>
    <w:p w14:paraId="51C0099C" w14:textId="77777777" w:rsidR="00AB45B7" w:rsidRPr="00AB45B7" w:rsidRDefault="00AB45B7" w:rsidP="00AB45B7">
      <w:pPr>
        <w:rPr>
          <w:b/>
          <w:bCs/>
        </w:rPr>
      </w:pPr>
      <w:r w:rsidRPr="00AB45B7">
        <w:rPr>
          <w:b/>
          <w:bCs/>
        </w:rPr>
        <w:t>Log New Weight Section</w:t>
      </w:r>
    </w:p>
    <w:p w14:paraId="4F3D789E" w14:textId="77777777" w:rsidR="00AB45B7" w:rsidRPr="00AB45B7" w:rsidRDefault="00AB45B7">
      <w:pPr>
        <w:pStyle w:val="ListParagraph"/>
        <w:numPr>
          <w:ilvl w:val="0"/>
          <w:numId w:val="176"/>
        </w:numPr>
      </w:pPr>
      <w:r w:rsidRPr="00AB45B7">
        <w:rPr>
          <w:b/>
          <w:bCs/>
        </w:rPr>
        <w:t>Weight Input</w:t>
      </w:r>
    </w:p>
    <w:p w14:paraId="0449222A" w14:textId="77777777" w:rsidR="00AB45B7" w:rsidRPr="00AB45B7" w:rsidRDefault="00AB45B7">
      <w:pPr>
        <w:pStyle w:val="ListParagraph"/>
        <w:numPr>
          <w:ilvl w:val="1"/>
          <w:numId w:val="176"/>
        </w:numPr>
      </w:pPr>
      <w:r w:rsidRPr="00AB45B7">
        <w:t>Numeric keyboard</w:t>
      </w:r>
    </w:p>
    <w:p w14:paraId="04B053CB" w14:textId="77777777" w:rsidR="00AB45B7" w:rsidRPr="00AB45B7" w:rsidRDefault="00AB45B7">
      <w:pPr>
        <w:pStyle w:val="ListParagraph"/>
        <w:numPr>
          <w:ilvl w:val="1"/>
          <w:numId w:val="176"/>
        </w:numPr>
      </w:pPr>
      <w:r w:rsidRPr="00AB45B7">
        <w:t>Required</w:t>
      </w:r>
    </w:p>
    <w:p w14:paraId="7B8B3E80" w14:textId="77777777" w:rsidR="00AB45B7" w:rsidRPr="00AB45B7" w:rsidRDefault="00AB45B7">
      <w:pPr>
        <w:pStyle w:val="ListParagraph"/>
        <w:numPr>
          <w:ilvl w:val="0"/>
          <w:numId w:val="176"/>
        </w:numPr>
      </w:pPr>
      <w:r w:rsidRPr="00AB45B7">
        <w:rPr>
          <w:b/>
          <w:bCs/>
        </w:rPr>
        <w:t>Date Picker</w:t>
      </w:r>
    </w:p>
    <w:p w14:paraId="27E9B7B4" w14:textId="77777777" w:rsidR="00AB45B7" w:rsidRPr="00AB45B7" w:rsidRDefault="00AB45B7">
      <w:pPr>
        <w:pStyle w:val="ListParagraph"/>
        <w:numPr>
          <w:ilvl w:val="1"/>
          <w:numId w:val="176"/>
        </w:numPr>
      </w:pPr>
      <w:r w:rsidRPr="00AB45B7">
        <w:t>Defaults to today</w:t>
      </w:r>
    </w:p>
    <w:p w14:paraId="4C3929F7" w14:textId="77777777" w:rsidR="00AB45B7" w:rsidRPr="00AB45B7" w:rsidRDefault="00AB45B7">
      <w:pPr>
        <w:pStyle w:val="ListParagraph"/>
        <w:numPr>
          <w:ilvl w:val="1"/>
          <w:numId w:val="176"/>
        </w:numPr>
      </w:pPr>
      <w:r w:rsidRPr="00AB45B7">
        <w:lastRenderedPageBreak/>
        <w:t>Allows back</w:t>
      </w:r>
      <w:r w:rsidRPr="00AB45B7">
        <w:noBreakHyphen/>
        <w:t>dating</w:t>
      </w:r>
    </w:p>
    <w:p w14:paraId="480BBDB3" w14:textId="77777777" w:rsidR="00AB45B7" w:rsidRPr="00AB45B7" w:rsidRDefault="00AB45B7">
      <w:pPr>
        <w:pStyle w:val="ListParagraph"/>
        <w:numPr>
          <w:ilvl w:val="0"/>
          <w:numId w:val="176"/>
        </w:numPr>
      </w:pPr>
      <w:r w:rsidRPr="00AB45B7">
        <w:rPr>
          <w:b/>
          <w:bCs/>
        </w:rPr>
        <w:t>Save Weight Button</w:t>
      </w:r>
    </w:p>
    <w:p w14:paraId="0579551F" w14:textId="77777777" w:rsidR="00AB45B7" w:rsidRPr="00AB45B7" w:rsidRDefault="00AB45B7">
      <w:pPr>
        <w:pStyle w:val="ListParagraph"/>
        <w:numPr>
          <w:ilvl w:val="1"/>
          <w:numId w:val="176"/>
        </w:numPr>
      </w:pPr>
      <w:r w:rsidRPr="00AB45B7">
        <w:t>Primary action</w:t>
      </w:r>
    </w:p>
    <w:p w14:paraId="1AC3389E" w14:textId="77777777" w:rsidR="00AB45B7" w:rsidRPr="00AB45B7" w:rsidRDefault="00AB45B7">
      <w:pPr>
        <w:pStyle w:val="ListParagraph"/>
        <w:numPr>
          <w:ilvl w:val="1"/>
          <w:numId w:val="176"/>
        </w:numPr>
      </w:pPr>
      <w:r w:rsidRPr="00AB45B7">
        <w:t>Disabled until valid input</w:t>
      </w:r>
    </w:p>
    <w:p w14:paraId="4E5FBB45" w14:textId="77777777" w:rsidR="00AB45B7" w:rsidRPr="00AB45B7" w:rsidRDefault="00AB45B7" w:rsidP="00AB45B7">
      <w:pPr>
        <w:rPr>
          <w:b/>
          <w:bCs/>
        </w:rPr>
      </w:pPr>
      <w:r w:rsidRPr="00AB45B7">
        <w:rPr>
          <w:b/>
          <w:bCs/>
        </w:rPr>
        <w:t>Trend Indicator</w:t>
      </w:r>
    </w:p>
    <w:p w14:paraId="49A036E8" w14:textId="77777777" w:rsidR="00AB45B7" w:rsidRPr="00AB45B7" w:rsidRDefault="00AB45B7">
      <w:pPr>
        <w:pStyle w:val="ListParagraph"/>
        <w:numPr>
          <w:ilvl w:val="0"/>
          <w:numId w:val="175"/>
        </w:numPr>
      </w:pPr>
      <w:r w:rsidRPr="00AB45B7">
        <w:t>Arrow + color</w:t>
      </w:r>
    </w:p>
    <w:p w14:paraId="22675141" w14:textId="77777777" w:rsidR="00AB45B7" w:rsidRPr="00AB45B7" w:rsidRDefault="00AB45B7">
      <w:pPr>
        <w:pStyle w:val="ListParagraph"/>
        <w:numPr>
          <w:ilvl w:val="0"/>
          <w:numId w:val="175"/>
        </w:numPr>
      </w:pPr>
      <w:r w:rsidRPr="00AB45B7">
        <w:t>Summary text</w:t>
      </w:r>
    </w:p>
    <w:p w14:paraId="70A4DE76" w14:textId="77777777" w:rsidR="00AB45B7" w:rsidRPr="00AB45B7" w:rsidRDefault="00AB45B7">
      <w:pPr>
        <w:pStyle w:val="ListParagraph"/>
        <w:numPr>
          <w:ilvl w:val="0"/>
          <w:numId w:val="175"/>
        </w:numPr>
      </w:pPr>
      <w:r w:rsidRPr="00AB45B7">
        <w:t>Based on last 7 days or last N entries</w:t>
      </w:r>
    </w:p>
    <w:p w14:paraId="7FF74961" w14:textId="77777777" w:rsidR="00AB45B7" w:rsidRPr="00AB45B7" w:rsidRDefault="00AB45B7" w:rsidP="00AB45B7">
      <w:pPr>
        <w:rPr>
          <w:b/>
          <w:bCs/>
        </w:rPr>
      </w:pPr>
      <w:r w:rsidRPr="00AB45B7">
        <w:rPr>
          <w:b/>
          <w:bCs/>
        </w:rPr>
        <w:t>Recent Entries List</w:t>
      </w:r>
    </w:p>
    <w:p w14:paraId="4CC6F976" w14:textId="77777777" w:rsidR="00AB45B7" w:rsidRPr="00AB45B7" w:rsidRDefault="00AB45B7" w:rsidP="00AB45B7">
      <w:r w:rsidRPr="00AB45B7">
        <w:t>Each row includes:</w:t>
      </w:r>
    </w:p>
    <w:p w14:paraId="085CFB03" w14:textId="77777777" w:rsidR="00AB45B7" w:rsidRPr="00AB45B7" w:rsidRDefault="00AB45B7">
      <w:pPr>
        <w:pStyle w:val="ListParagraph"/>
        <w:numPr>
          <w:ilvl w:val="0"/>
          <w:numId w:val="174"/>
        </w:numPr>
      </w:pPr>
      <w:r w:rsidRPr="00AB45B7">
        <w:t>Date</w:t>
      </w:r>
    </w:p>
    <w:p w14:paraId="72165F14" w14:textId="77777777" w:rsidR="00AB45B7" w:rsidRPr="00AB45B7" w:rsidRDefault="00AB45B7">
      <w:pPr>
        <w:pStyle w:val="ListParagraph"/>
        <w:numPr>
          <w:ilvl w:val="0"/>
          <w:numId w:val="174"/>
        </w:numPr>
      </w:pPr>
      <w:r w:rsidRPr="00AB45B7">
        <w:t>Weight</w:t>
      </w:r>
    </w:p>
    <w:p w14:paraId="5F4A7CEC" w14:textId="77777777" w:rsidR="00AB45B7" w:rsidRPr="00AB45B7" w:rsidRDefault="00AB45B7">
      <w:pPr>
        <w:pStyle w:val="ListParagraph"/>
        <w:numPr>
          <w:ilvl w:val="0"/>
          <w:numId w:val="174"/>
        </w:numPr>
      </w:pPr>
      <w:r w:rsidRPr="00AB45B7">
        <w:t>Change from previous entry</w:t>
      </w:r>
    </w:p>
    <w:p w14:paraId="47A750E9" w14:textId="77777777" w:rsidR="00AB45B7" w:rsidRPr="00AB45B7" w:rsidRDefault="00AB45B7">
      <w:pPr>
        <w:pStyle w:val="ListParagraph"/>
        <w:numPr>
          <w:ilvl w:val="0"/>
          <w:numId w:val="174"/>
        </w:numPr>
      </w:pPr>
      <w:r w:rsidRPr="00AB45B7">
        <w:rPr>
          <w:b/>
          <w:bCs/>
        </w:rPr>
        <w:t>Edit</w:t>
      </w:r>
      <w:r w:rsidRPr="00AB45B7">
        <w:t xml:space="preserve"> button</w:t>
      </w:r>
    </w:p>
    <w:p w14:paraId="78D7D90D" w14:textId="77777777" w:rsidR="00AB45B7" w:rsidRPr="00AB45B7" w:rsidRDefault="00AB45B7">
      <w:pPr>
        <w:pStyle w:val="ListParagraph"/>
        <w:numPr>
          <w:ilvl w:val="0"/>
          <w:numId w:val="174"/>
        </w:numPr>
      </w:pPr>
      <w:r w:rsidRPr="00AB45B7">
        <w:rPr>
          <w:b/>
          <w:bCs/>
        </w:rPr>
        <w:t>Delete</w:t>
      </w:r>
      <w:r w:rsidRPr="00AB45B7">
        <w:t xml:space="preserve"> button</w:t>
      </w:r>
    </w:p>
    <w:p w14:paraId="0BAEC2D5" w14:textId="77777777" w:rsidR="00AB45B7" w:rsidRPr="00AB45B7" w:rsidRDefault="00AB45B7" w:rsidP="00AB45B7">
      <w:pPr>
        <w:rPr>
          <w:b/>
          <w:bCs/>
        </w:rPr>
      </w:pPr>
      <w:r w:rsidRPr="00AB45B7">
        <w:rPr>
          <w:b/>
          <w:bCs/>
        </w:rPr>
        <w:t>Inline Edit Mode</w:t>
      </w:r>
    </w:p>
    <w:p w14:paraId="4A7529A3" w14:textId="77777777" w:rsidR="00AB45B7" w:rsidRPr="00AB45B7" w:rsidRDefault="00AB45B7" w:rsidP="00AB45B7">
      <w:r w:rsidRPr="00AB45B7">
        <w:t xml:space="preserve">When user taps </w:t>
      </w:r>
      <w:r w:rsidRPr="00AB45B7">
        <w:rPr>
          <w:b/>
          <w:bCs/>
        </w:rPr>
        <w:t>Edit</w:t>
      </w:r>
      <w:r w:rsidRPr="00AB45B7">
        <w:t>:</w:t>
      </w:r>
    </w:p>
    <w:p w14:paraId="0BCB3E44" w14:textId="77777777" w:rsidR="00AB45B7" w:rsidRPr="00AB45B7" w:rsidRDefault="00AB45B7" w:rsidP="00AB45B7">
      <w:r w:rsidRPr="00AB45B7">
        <w:t>Row expands to:</w:t>
      </w:r>
    </w:p>
    <w:p w14:paraId="3563883B" w14:textId="57AFBF8A" w:rsidR="00AB45B7" w:rsidRPr="00AB45B7" w:rsidRDefault="00AB45B7" w:rsidP="00AB45B7">
      <w:r w:rsidRPr="00AB45B7">
        <w:t>Weight: [</w:t>
      </w:r>
      <w:proofErr w:type="gramStart"/>
      <w:r w:rsidRPr="00AB45B7">
        <w:t>182.4 ]Date:[</w:t>
      </w:r>
      <w:proofErr w:type="gramEnd"/>
      <w:r w:rsidRPr="00AB45B7">
        <w:t xml:space="preserve">04/30/2026 </w:t>
      </w:r>
      <w:proofErr w:type="gramStart"/>
      <w:r w:rsidRPr="00AB45B7">
        <w:rPr>
          <w:rFonts w:ascii="Arial" w:hAnsi="Arial" w:cs="Arial"/>
        </w:rPr>
        <w:t>▼</w:t>
      </w:r>
      <w:r w:rsidRPr="00AB45B7">
        <w:t>][</w:t>
      </w:r>
      <w:proofErr w:type="gramEnd"/>
      <w:r w:rsidRPr="00AB45B7">
        <w:t>Save][Cancel]</w:t>
      </w:r>
    </w:p>
    <w:p w14:paraId="466E1B25" w14:textId="77777777" w:rsidR="00AB45B7" w:rsidRPr="00AB45B7" w:rsidRDefault="00AB45B7">
      <w:pPr>
        <w:pStyle w:val="ListParagraph"/>
        <w:numPr>
          <w:ilvl w:val="0"/>
          <w:numId w:val="173"/>
        </w:numPr>
      </w:pPr>
      <w:r w:rsidRPr="00AB45B7">
        <w:t>Save updates entry</w:t>
      </w:r>
    </w:p>
    <w:p w14:paraId="3D9ADA20" w14:textId="0597FF6B" w:rsidR="00A70C7B" w:rsidRDefault="00AB45B7">
      <w:pPr>
        <w:pStyle w:val="ListParagraph"/>
        <w:numPr>
          <w:ilvl w:val="0"/>
          <w:numId w:val="173"/>
        </w:numPr>
      </w:pPr>
      <w:r w:rsidRPr="00AB45B7">
        <w:t>Cancel collapses row</w:t>
      </w:r>
    </w:p>
    <w:p w14:paraId="5153C230" w14:textId="77777777" w:rsidR="005B7E47" w:rsidRPr="005B7E47" w:rsidRDefault="005B7E47" w:rsidP="005B7E47">
      <w:pPr>
        <w:rPr>
          <w:b/>
          <w:bCs/>
        </w:rPr>
      </w:pPr>
      <w:r w:rsidRPr="005B7E47">
        <w:rPr>
          <w:b/>
          <w:bCs/>
        </w:rPr>
        <w:t>Delete Confirmation Modal (Modular Component)</w:t>
      </w:r>
    </w:p>
    <w:p w14:paraId="154D7BC3" w14:textId="77777777" w:rsidR="005B7E47" w:rsidRPr="005B7E47" w:rsidRDefault="005B7E47" w:rsidP="005B7E47">
      <w:pPr>
        <w:rPr>
          <w:b/>
          <w:bCs/>
        </w:rPr>
      </w:pPr>
      <w:r w:rsidRPr="005B7E47">
        <w:rPr>
          <w:b/>
          <w:bCs/>
        </w:rPr>
        <w:t>Trigger</w:t>
      </w:r>
    </w:p>
    <w:p w14:paraId="5891B6E3" w14:textId="77777777" w:rsidR="005B7E47" w:rsidRPr="005B7E47" w:rsidRDefault="005B7E47" w:rsidP="005B7E47">
      <w:r w:rsidRPr="005B7E47">
        <w:t xml:space="preserve">User taps </w:t>
      </w:r>
      <w:r w:rsidRPr="005B7E47">
        <w:rPr>
          <w:b/>
          <w:bCs/>
        </w:rPr>
        <w:t>Delete</w:t>
      </w:r>
      <w:r w:rsidRPr="005B7E47">
        <w:t xml:space="preserve"> on an entry.</w:t>
      </w:r>
    </w:p>
    <w:p w14:paraId="69221481" w14:textId="77777777" w:rsidR="005B7E47" w:rsidRPr="005B7E47" w:rsidRDefault="005B7E47" w:rsidP="005B7E47">
      <w:pPr>
        <w:rPr>
          <w:b/>
          <w:bCs/>
        </w:rPr>
      </w:pPr>
      <w:r w:rsidRPr="005B7E47">
        <w:rPr>
          <w:b/>
          <w:bCs/>
        </w:rPr>
        <w:t>Modal Layout</w:t>
      </w:r>
    </w:p>
    <w:p w14:paraId="0DE69C12" w14:textId="7186EBA9" w:rsidR="005B7E47" w:rsidRPr="005B7E47" w:rsidRDefault="005B7E47" w:rsidP="005B7E47">
      <w:r w:rsidRPr="005B7E47">
        <w:t>Delete Weight Entry?</w:t>
      </w:r>
      <w:r>
        <w:br/>
      </w:r>
      <w:r w:rsidRPr="005B7E47">
        <w:t>This action cannot be</w:t>
      </w:r>
      <w:r>
        <w:br/>
      </w:r>
      <w:r w:rsidRPr="005B7E47">
        <w:t>undone. [Delete] [Cancel]</w:t>
      </w:r>
    </w:p>
    <w:p w14:paraId="62FE2485" w14:textId="1B0DF95B" w:rsidR="005B7E47" w:rsidRPr="005B7E47" w:rsidRDefault="005B7E47" w:rsidP="005B7E47">
      <w:pPr>
        <w:rPr>
          <w:b/>
          <w:bCs/>
        </w:rPr>
      </w:pPr>
      <w:r w:rsidRPr="005B7E47">
        <w:rPr>
          <w:b/>
          <w:bCs/>
        </w:rPr>
        <w:t>Behavior</w:t>
      </w:r>
    </w:p>
    <w:p w14:paraId="4ACBF52E" w14:textId="341C8F8F" w:rsidR="005B7E47" w:rsidRPr="005B7E47" w:rsidRDefault="005B7E47">
      <w:pPr>
        <w:pStyle w:val="ListParagraph"/>
        <w:numPr>
          <w:ilvl w:val="0"/>
          <w:numId w:val="178"/>
        </w:numPr>
      </w:pPr>
      <w:r w:rsidRPr="005B7E47">
        <w:t>Delete removes entry</w:t>
      </w:r>
    </w:p>
    <w:p w14:paraId="0D89D103" w14:textId="11CCE34A" w:rsidR="005B7E47" w:rsidRPr="005B7E47" w:rsidRDefault="005B7E47">
      <w:pPr>
        <w:pStyle w:val="ListParagraph"/>
        <w:numPr>
          <w:ilvl w:val="0"/>
          <w:numId w:val="178"/>
        </w:numPr>
      </w:pPr>
      <w:r w:rsidRPr="005B7E47">
        <w:t>Trend + list refresh</w:t>
      </w:r>
    </w:p>
    <w:p w14:paraId="7B2417C2" w14:textId="16216199" w:rsidR="005B7E47" w:rsidRPr="005B7E47" w:rsidRDefault="005B7E47">
      <w:pPr>
        <w:pStyle w:val="ListParagraph"/>
        <w:numPr>
          <w:ilvl w:val="0"/>
          <w:numId w:val="178"/>
        </w:numPr>
      </w:pPr>
      <w:r w:rsidRPr="005B7E47">
        <w:lastRenderedPageBreak/>
        <w:t>Cancel closes modal</w:t>
      </w:r>
    </w:p>
    <w:p w14:paraId="553C38BD" w14:textId="076DFC1B" w:rsidR="00AB45B7" w:rsidRPr="00AB45B7" w:rsidRDefault="00195AC8" w:rsidP="00AB45B7">
      <w:pPr>
        <w:rPr>
          <w:rFonts w:ascii="Eras Demi ITC" w:hAnsi="Eras Demi ITC"/>
          <w:b/>
          <w:bCs/>
        </w:rPr>
      </w:pPr>
      <w:r>
        <w:rPr>
          <w:rStyle w:val="Strong"/>
          <w:rFonts w:ascii="Eras Demi ITC" w:hAnsi="Eras Demi ITC"/>
          <w:b w:val="0"/>
          <w:bCs w:val="0"/>
        </w:rPr>
        <w:br/>
      </w:r>
      <w:r w:rsidR="00AB45B7" w:rsidRPr="00AB45B7">
        <w:rPr>
          <w:rStyle w:val="Strong"/>
          <w:rFonts w:ascii="Eras Demi ITC" w:hAnsi="Eras Demi ITC"/>
          <w:b w:val="0"/>
          <w:bCs w:val="0"/>
        </w:rPr>
        <w:t>6.</w:t>
      </w:r>
      <w:r w:rsidR="00113616">
        <w:rPr>
          <w:rStyle w:val="Strong"/>
          <w:rFonts w:ascii="Eras Demi ITC" w:hAnsi="Eras Demi ITC"/>
          <w:b w:val="0"/>
          <w:bCs w:val="0"/>
        </w:rPr>
        <w:t>17</w:t>
      </w:r>
      <w:r w:rsidR="00AB45B7" w:rsidRPr="00AB45B7">
        <w:rPr>
          <w:rStyle w:val="Strong"/>
          <w:rFonts w:ascii="Eras Demi ITC" w:hAnsi="Eras Demi ITC"/>
          <w:b w:val="0"/>
          <w:bCs w:val="0"/>
        </w:rPr>
        <w:t>.2 Related Requirements</w:t>
      </w:r>
      <w:r w:rsidR="00AB45B7">
        <w:rPr>
          <w:rFonts w:ascii="Eras Demi ITC" w:hAnsi="Eras Demi ITC"/>
          <w:b/>
          <w:bCs/>
        </w:rPr>
        <w:br/>
      </w:r>
      <w:r w:rsidR="00AB45B7">
        <w:t>BR</w:t>
      </w:r>
      <w:r w:rsidR="00AB45B7">
        <w:noBreakHyphen/>
        <w:t>WT</w:t>
      </w:r>
      <w:r w:rsidR="00AB45B7">
        <w:noBreakHyphen/>
        <w:t>01 through BR</w:t>
      </w:r>
      <w:r w:rsidR="00AB45B7">
        <w:noBreakHyphen/>
        <w:t>WT</w:t>
      </w:r>
      <w:r w:rsidR="00AB45B7">
        <w:noBreakHyphen/>
        <w:t>26 BR</w:t>
      </w:r>
      <w:r w:rsidR="00AB45B7">
        <w:noBreakHyphen/>
        <w:t>DASH</w:t>
      </w:r>
      <w:r w:rsidR="00AB45B7">
        <w:noBreakHyphen/>
        <w:t>xx (Dashboard trend integration) FS</w:t>
      </w:r>
      <w:r w:rsidR="00AB45B7">
        <w:noBreakHyphen/>
        <w:t>WT</w:t>
      </w:r>
      <w:r w:rsidR="00AB45B7">
        <w:noBreakHyphen/>
        <w:t>xx (Weight Tracking functional rules)</w:t>
      </w:r>
    </w:p>
    <w:p w14:paraId="41A9D83D" w14:textId="604AFD48" w:rsidR="00AB45B7" w:rsidRDefault="00AB45B7" w:rsidP="00AB45B7">
      <w:r w:rsidRPr="00AB45B7">
        <w:rPr>
          <w:rStyle w:val="Strong"/>
          <w:rFonts w:ascii="Eras Demi ITC" w:hAnsi="Eras Demi ITC"/>
          <w:b w:val="0"/>
          <w:bCs w:val="0"/>
        </w:rPr>
        <w:t>6.</w:t>
      </w:r>
      <w:r w:rsidR="00113616">
        <w:rPr>
          <w:rStyle w:val="Strong"/>
          <w:rFonts w:ascii="Eras Demi ITC" w:hAnsi="Eras Demi ITC"/>
          <w:b w:val="0"/>
          <w:bCs w:val="0"/>
        </w:rPr>
        <w:t>17</w:t>
      </w:r>
      <w:r w:rsidRPr="00AB45B7">
        <w:rPr>
          <w:rStyle w:val="Strong"/>
          <w:rFonts w:ascii="Eras Demi ITC" w:hAnsi="Eras Demi ITC"/>
          <w:b w:val="0"/>
          <w:bCs w:val="0"/>
        </w:rPr>
        <w:t>.3 Wire Frame Reference</w:t>
      </w:r>
      <w:r>
        <w:rPr>
          <w:rStyle w:val="Strong"/>
          <w:rFonts w:ascii="Eras Demi ITC" w:hAnsi="Eras Demi ITC"/>
          <w:b w:val="0"/>
          <w:bCs w:val="0"/>
        </w:rPr>
        <w:br/>
      </w:r>
      <w:r>
        <w:t>UIS</w:t>
      </w:r>
      <w:r>
        <w:noBreakHyphen/>
        <w:t>WT</w:t>
      </w:r>
      <w:r>
        <w:noBreakHyphen/>
        <w:t>01</w:t>
      </w:r>
    </w:p>
    <w:p w14:paraId="01C29C01" w14:textId="6B5F3F1E" w:rsidR="00AB45B7" w:rsidRDefault="00AB45B7" w:rsidP="00AB45B7">
      <w:pPr>
        <w:rPr>
          <w:rStyle w:val="Strong"/>
          <w:rFonts w:ascii="Eras Demi ITC" w:hAnsi="Eras Demi ITC"/>
          <w:b w:val="0"/>
          <w:bCs w:val="0"/>
        </w:rPr>
      </w:pPr>
      <w:r w:rsidRPr="00AB45B7">
        <w:rPr>
          <w:rStyle w:val="Strong"/>
          <w:rFonts w:ascii="Eras Demi ITC" w:hAnsi="Eras Demi ITC"/>
          <w:b w:val="0"/>
          <w:bCs w:val="0"/>
        </w:rPr>
        <w:t>6.</w:t>
      </w:r>
      <w:r w:rsidR="00113616">
        <w:rPr>
          <w:rStyle w:val="Strong"/>
          <w:rFonts w:ascii="Eras Demi ITC" w:hAnsi="Eras Demi ITC"/>
          <w:b w:val="0"/>
          <w:bCs w:val="0"/>
        </w:rPr>
        <w:t>17</w:t>
      </w:r>
      <w:r w:rsidRPr="00AB45B7">
        <w:rPr>
          <w:rStyle w:val="Strong"/>
          <w:rFonts w:ascii="Eras Demi ITC" w:hAnsi="Eras Demi ITC"/>
          <w:b w:val="0"/>
          <w:bCs w:val="0"/>
        </w:rPr>
        <w:t xml:space="preserve">.3 </w:t>
      </w:r>
      <w:r>
        <w:rPr>
          <w:rStyle w:val="Strong"/>
          <w:rFonts w:ascii="Eras Demi ITC" w:hAnsi="Eras Demi ITC"/>
          <w:b w:val="0"/>
          <w:bCs w:val="0"/>
        </w:rPr>
        <w:t>User Interface Design</w:t>
      </w:r>
    </w:p>
    <w:p w14:paraId="5F7676C1" w14:textId="159708D8" w:rsidR="00AB45B7" w:rsidRDefault="00B43138" w:rsidP="00AB45B7">
      <w:pPr>
        <w:rPr>
          <w:rStyle w:val="Strong"/>
          <w:rFonts w:ascii="Eras Demi ITC" w:hAnsi="Eras Demi ITC"/>
          <w:b w:val="0"/>
          <w:bCs w:val="0"/>
        </w:rPr>
      </w:pPr>
      <w:r w:rsidRPr="00B43138">
        <w:rPr>
          <w:rStyle w:val="Strong"/>
          <w:rFonts w:ascii="Eras Demi ITC" w:hAnsi="Eras Demi ITC"/>
          <w:b w:val="0"/>
          <w:bCs w:val="0"/>
          <w:noProof/>
        </w:rPr>
        <w:drawing>
          <wp:anchor distT="0" distB="0" distL="114300" distR="114300" simplePos="0" relativeHeight="251722752" behindDoc="1" locked="0" layoutInCell="1" allowOverlap="1" wp14:anchorId="69106E08" wp14:editId="468AF8D3">
            <wp:simplePos x="0" y="0"/>
            <wp:positionH relativeFrom="column">
              <wp:posOffset>-87822</wp:posOffset>
            </wp:positionH>
            <wp:positionV relativeFrom="paragraph">
              <wp:posOffset>213799</wp:posOffset>
            </wp:positionV>
            <wp:extent cx="1993392" cy="3374136"/>
            <wp:effectExtent l="0" t="0" r="6985" b="0"/>
            <wp:wrapTight wrapText="bothSides">
              <wp:wrapPolygon edited="0">
                <wp:start x="0" y="0"/>
                <wp:lineTo x="0" y="21466"/>
                <wp:lineTo x="21469" y="21466"/>
                <wp:lineTo x="21469" y="0"/>
                <wp:lineTo x="0" y="0"/>
              </wp:wrapPolygon>
            </wp:wrapTight>
            <wp:docPr id="190525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58748" name=""/>
                    <pic:cNvPicPr/>
                  </pic:nvPicPr>
                  <pic:blipFill>
                    <a:blip r:embed="rId26">
                      <a:extLst>
                        <a:ext uri="{28A0092B-C50C-407E-A947-70E740481C1C}">
                          <a14:useLocalDpi xmlns:a14="http://schemas.microsoft.com/office/drawing/2010/main" val="0"/>
                        </a:ext>
                      </a:extLst>
                    </a:blip>
                    <a:stretch>
                      <a:fillRect/>
                    </a:stretch>
                  </pic:blipFill>
                  <pic:spPr>
                    <a:xfrm>
                      <a:off x="0" y="0"/>
                      <a:ext cx="1993392" cy="3374136"/>
                    </a:xfrm>
                    <a:prstGeom prst="rect">
                      <a:avLst/>
                    </a:prstGeom>
                  </pic:spPr>
                </pic:pic>
              </a:graphicData>
            </a:graphic>
            <wp14:sizeRelH relativeFrom="margin">
              <wp14:pctWidth>0</wp14:pctWidth>
            </wp14:sizeRelH>
            <wp14:sizeRelV relativeFrom="margin">
              <wp14:pctHeight>0</wp14:pctHeight>
            </wp14:sizeRelV>
          </wp:anchor>
        </w:drawing>
      </w:r>
      <w:r w:rsidR="00AB45B7" w:rsidRPr="00AB45B7">
        <w:rPr>
          <w:rStyle w:val="Strong"/>
          <w:rFonts w:ascii="Eras Demi ITC" w:hAnsi="Eras Demi ITC"/>
          <w:b w:val="0"/>
          <w:bCs w:val="0"/>
        </w:rPr>
        <w:t>6.</w:t>
      </w:r>
      <w:r w:rsidR="00113616">
        <w:rPr>
          <w:rStyle w:val="Strong"/>
          <w:rFonts w:ascii="Eras Demi ITC" w:hAnsi="Eras Demi ITC"/>
          <w:b w:val="0"/>
          <w:bCs w:val="0"/>
        </w:rPr>
        <w:t>17</w:t>
      </w:r>
      <w:r w:rsidR="00AB45B7" w:rsidRPr="00AB45B7">
        <w:rPr>
          <w:rStyle w:val="Strong"/>
          <w:rFonts w:ascii="Eras Demi ITC" w:hAnsi="Eras Demi ITC"/>
          <w:b w:val="0"/>
          <w:bCs w:val="0"/>
        </w:rPr>
        <w:t>.3</w:t>
      </w:r>
      <w:r w:rsidR="00AB45B7">
        <w:rPr>
          <w:rStyle w:val="Strong"/>
          <w:rFonts w:ascii="Eras Demi ITC" w:hAnsi="Eras Demi ITC"/>
          <w:b w:val="0"/>
          <w:bCs w:val="0"/>
        </w:rPr>
        <w:t>.1</w:t>
      </w:r>
      <w:r w:rsidR="00AB45B7" w:rsidRPr="00AB45B7">
        <w:rPr>
          <w:rStyle w:val="Strong"/>
          <w:rFonts w:ascii="Eras Demi ITC" w:hAnsi="Eras Demi ITC"/>
          <w:b w:val="0"/>
          <w:bCs w:val="0"/>
        </w:rPr>
        <w:t xml:space="preserve"> </w:t>
      </w:r>
      <w:r w:rsidR="00AB45B7">
        <w:rPr>
          <w:rStyle w:val="Strong"/>
          <w:rFonts w:ascii="Eras Demi ITC" w:hAnsi="Eras Demi ITC"/>
          <w:b w:val="0"/>
          <w:bCs w:val="0"/>
        </w:rPr>
        <w:t>Weight Tracking</w:t>
      </w:r>
    </w:p>
    <w:p w14:paraId="47D35DB8" w14:textId="3AEF9E41" w:rsidR="00F77CE1" w:rsidRDefault="00F77CE1" w:rsidP="00AB45B7">
      <w:pPr>
        <w:rPr>
          <w:rStyle w:val="Strong"/>
          <w:rFonts w:ascii="Eras Demi ITC" w:hAnsi="Eras Demi ITC"/>
          <w:b w:val="0"/>
          <w:bCs w:val="0"/>
        </w:rPr>
      </w:pPr>
    </w:p>
    <w:p w14:paraId="4C2DAFBD" w14:textId="3F28ED5A" w:rsidR="00F77CE1" w:rsidRDefault="00F77CE1" w:rsidP="00AB45B7">
      <w:pPr>
        <w:rPr>
          <w:rFonts w:ascii="Eras Demi ITC" w:hAnsi="Eras Demi ITC"/>
        </w:rPr>
      </w:pPr>
    </w:p>
    <w:p w14:paraId="3058919E" w14:textId="77777777" w:rsidR="00F77CE1" w:rsidRDefault="00F77CE1" w:rsidP="00AB45B7">
      <w:pPr>
        <w:rPr>
          <w:rFonts w:ascii="Eras Demi ITC" w:hAnsi="Eras Demi ITC"/>
        </w:rPr>
      </w:pPr>
    </w:p>
    <w:p w14:paraId="3CA572A6" w14:textId="77777777" w:rsidR="00F77CE1" w:rsidRDefault="00F77CE1" w:rsidP="00AB45B7">
      <w:pPr>
        <w:rPr>
          <w:rFonts w:ascii="Eras Demi ITC" w:hAnsi="Eras Demi ITC"/>
        </w:rPr>
      </w:pPr>
    </w:p>
    <w:p w14:paraId="638A4491" w14:textId="77777777" w:rsidR="00F77CE1" w:rsidRDefault="00F77CE1" w:rsidP="00AB45B7">
      <w:pPr>
        <w:rPr>
          <w:rFonts w:ascii="Eras Demi ITC" w:hAnsi="Eras Demi ITC"/>
        </w:rPr>
      </w:pPr>
    </w:p>
    <w:p w14:paraId="13B03BFF" w14:textId="77777777" w:rsidR="00F77CE1" w:rsidRDefault="00F77CE1" w:rsidP="00AB45B7">
      <w:pPr>
        <w:rPr>
          <w:rFonts w:ascii="Eras Demi ITC" w:hAnsi="Eras Demi ITC"/>
        </w:rPr>
      </w:pPr>
    </w:p>
    <w:p w14:paraId="1FA9F130" w14:textId="77777777" w:rsidR="00F77CE1" w:rsidRDefault="00F77CE1" w:rsidP="00AB45B7">
      <w:pPr>
        <w:rPr>
          <w:rFonts w:ascii="Eras Demi ITC" w:hAnsi="Eras Demi ITC"/>
        </w:rPr>
      </w:pPr>
    </w:p>
    <w:p w14:paraId="0729F4DB" w14:textId="77777777" w:rsidR="00F77CE1" w:rsidRDefault="00F77CE1" w:rsidP="00AB45B7">
      <w:pPr>
        <w:rPr>
          <w:rFonts w:ascii="Eras Demi ITC" w:hAnsi="Eras Demi ITC"/>
        </w:rPr>
      </w:pPr>
    </w:p>
    <w:p w14:paraId="630DBD0F" w14:textId="77777777" w:rsidR="00F77CE1" w:rsidRDefault="00F77CE1" w:rsidP="00AB45B7">
      <w:pPr>
        <w:rPr>
          <w:rFonts w:ascii="Eras Demi ITC" w:hAnsi="Eras Demi ITC"/>
        </w:rPr>
      </w:pPr>
    </w:p>
    <w:p w14:paraId="1C5CCE62" w14:textId="77777777" w:rsidR="00F77CE1" w:rsidRDefault="00F77CE1" w:rsidP="00AB45B7">
      <w:pPr>
        <w:rPr>
          <w:rFonts w:ascii="Eras Demi ITC" w:hAnsi="Eras Demi ITC"/>
        </w:rPr>
      </w:pPr>
    </w:p>
    <w:p w14:paraId="3A538DED" w14:textId="77777777" w:rsidR="00F85209" w:rsidRDefault="00F85209" w:rsidP="00AB45B7">
      <w:pPr>
        <w:rPr>
          <w:rFonts w:ascii="Eras Demi ITC" w:hAnsi="Eras Demi ITC"/>
        </w:rPr>
      </w:pPr>
    </w:p>
    <w:p w14:paraId="5668D0B0" w14:textId="77777777" w:rsidR="00F85209" w:rsidRDefault="00F85209" w:rsidP="00AB45B7">
      <w:pPr>
        <w:rPr>
          <w:rFonts w:ascii="Eras Demi ITC" w:hAnsi="Eras Demi ITC"/>
        </w:rPr>
      </w:pPr>
    </w:p>
    <w:p w14:paraId="19DB1056" w14:textId="77777777" w:rsidR="00B43138" w:rsidRPr="00AB45B7" w:rsidRDefault="00B43138" w:rsidP="00AB45B7">
      <w:pPr>
        <w:rPr>
          <w:rFonts w:ascii="Eras Demi ITC" w:hAnsi="Eras Demi ITC"/>
        </w:rPr>
      </w:pPr>
    </w:p>
    <w:p w14:paraId="610DA16C" w14:textId="4F386E85" w:rsidR="00583F23" w:rsidRDefault="00630566" w:rsidP="0019079B">
      <w:pPr>
        <w:pStyle w:val="Heading3"/>
      </w:pPr>
      <w:r>
        <w:br/>
      </w:r>
      <w:bookmarkStart w:id="208" w:name="_Toc228800632"/>
      <w:r w:rsidR="00583F23">
        <w:t>6.</w:t>
      </w:r>
      <w:r w:rsidR="00113616">
        <w:t>18</w:t>
      </w:r>
      <w:r w:rsidR="00583F23">
        <w:t xml:space="preserve"> UIS</w:t>
      </w:r>
      <w:r w:rsidR="00583F23">
        <w:rPr>
          <w:rFonts w:ascii="Cambria Math" w:hAnsi="Cambria Math" w:cs="Cambria Math"/>
        </w:rPr>
        <w:t>‑</w:t>
      </w:r>
      <w:r w:rsidR="00583F23">
        <w:t>ERR</w:t>
      </w:r>
      <w:r w:rsidR="00583F23">
        <w:rPr>
          <w:rFonts w:ascii="Cambria Math" w:hAnsi="Cambria Math" w:cs="Cambria Math"/>
        </w:rPr>
        <w:t>‑</w:t>
      </w:r>
      <w:r w:rsidR="00583F23">
        <w:t xml:space="preserve">01 </w:t>
      </w:r>
      <w:r w:rsidR="00583F23">
        <w:rPr>
          <w:rFonts w:ascii="Gill Sans MT" w:hAnsi="Gill Sans MT" w:cs="Gill Sans MT"/>
        </w:rPr>
        <w:t>—</w:t>
      </w:r>
      <w:r w:rsidR="00583F23">
        <w:t xml:space="preserve"> Error Banner (Global Component)</w:t>
      </w:r>
      <w:bookmarkEnd w:id="208"/>
    </w:p>
    <w:p w14:paraId="62F6949C" w14:textId="78EAD68F" w:rsidR="00583F23" w:rsidRPr="00583F23" w:rsidRDefault="00583F23" w:rsidP="00583F23">
      <w:pPr>
        <w:rPr>
          <w:b/>
          <w:bCs/>
        </w:rPr>
      </w:pPr>
      <w:r w:rsidRPr="00583F23">
        <w:rPr>
          <w:b/>
          <w:bCs/>
        </w:rPr>
        <w:t>6.</w:t>
      </w:r>
      <w:r w:rsidR="00113616">
        <w:rPr>
          <w:b/>
          <w:bCs/>
        </w:rPr>
        <w:t>18</w:t>
      </w:r>
      <w:r w:rsidRPr="00583F23">
        <w:rPr>
          <w:b/>
          <w:bCs/>
        </w:rPr>
        <w:t>.1. Purpose</w:t>
      </w:r>
    </w:p>
    <w:p w14:paraId="01AB75BF" w14:textId="4B4FAFF7" w:rsidR="00583F23" w:rsidRDefault="00583F23" w:rsidP="00583F23">
      <w:r>
        <w:t>The Error Banner provides a standardized, page</w:t>
      </w:r>
      <w:r>
        <w:rPr>
          <w:rFonts w:ascii="Cambria Math" w:hAnsi="Cambria Math" w:cs="Cambria Math"/>
        </w:rPr>
        <w:t>‑</w:t>
      </w:r>
      <w:r>
        <w:t>level mechanism for communicating non</w:t>
      </w:r>
      <w:r>
        <w:rPr>
          <w:rFonts w:ascii="Cambria Math" w:hAnsi="Cambria Math" w:cs="Cambria Math"/>
        </w:rPr>
        <w:t>‑</w:t>
      </w:r>
      <w:r>
        <w:t>field</w:t>
      </w:r>
      <w:r>
        <w:rPr>
          <w:rFonts w:ascii="Cambria Math" w:hAnsi="Cambria Math" w:cs="Cambria Math"/>
        </w:rPr>
        <w:t>‑</w:t>
      </w:r>
      <w:r>
        <w:t>level errors to the user. It ensures consistent placement, behavior, and accessibility across all screens that surface operational, API, or system</w:t>
      </w:r>
      <w:r>
        <w:rPr>
          <w:rFonts w:ascii="Cambria Math" w:hAnsi="Cambria Math" w:cs="Cambria Math"/>
        </w:rPr>
        <w:t>‑</w:t>
      </w:r>
      <w:r>
        <w:t>level failures.</w:t>
      </w:r>
    </w:p>
    <w:p w14:paraId="29D0CD0C" w14:textId="25996658" w:rsidR="00583F23" w:rsidRPr="00583F23" w:rsidRDefault="00583F23" w:rsidP="00583F23">
      <w:pPr>
        <w:rPr>
          <w:b/>
          <w:bCs/>
        </w:rPr>
      </w:pPr>
      <w:r w:rsidRPr="00583F23">
        <w:rPr>
          <w:b/>
          <w:bCs/>
        </w:rPr>
        <w:t>6.</w:t>
      </w:r>
      <w:r w:rsidR="00113616">
        <w:rPr>
          <w:b/>
          <w:bCs/>
        </w:rPr>
        <w:t>18</w:t>
      </w:r>
      <w:r w:rsidRPr="00583F23">
        <w:rPr>
          <w:b/>
          <w:bCs/>
        </w:rPr>
        <w:t>.2. Component Description</w:t>
      </w:r>
    </w:p>
    <w:p w14:paraId="0710815A" w14:textId="0DCD9E6A" w:rsidR="00583F23" w:rsidRPr="00583F23" w:rsidRDefault="00583F23" w:rsidP="00583F23">
      <w:pPr>
        <w:rPr>
          <w:b/>
          <w:bCs/>
        </w:rPr>
      </w:pPr>
      <w:r>
        <w:lastRenderedPageBreak/>
        <w:t>The Error Banner is a global UI component rendered at the top of the primary content area on any screen that needs to display one or more errors.</w:t>
      </w:r>
      <w:r>
        <w:br/>
      </w:r>
      <w:r>
        <w:br/>
      </w:r>
      <w:r w:rsidRPr="00583F23">
        <w:rPr>
          <w:b/>
          <w:bCs/>
        </w:rPr>
        <w:t>Key characteristics:</w:t>
      </w:r>
    </w:p>
    <w:p w14:paraId="1F3EFCC4" w14:textId="653D4ACB" w:rsidR="00583F23" w:rsidRDefault="00583F23">
      <w:pPr>
        <w:pStyle w:val="ListParagraph"/>
        <w:numPr>
          <w:ilvl w:val="0"/>
          <w:numId w:val="36"/>
        </w:numPr>
      </w:pPr>
      <w:r>
        <w:t>High</w:t>
      </w:r>
      <w:r w:rsidRPr="00583F23">
        <w:rPr>
          <w:rFonts w:ascii="Cambria Math" w:hAnsi="Cambria Math" w:cs="Cambria Math"/>
        </w:rPr>
        <w:t>‑</w:t>
      </w:r>
      <w:r>
        <w:t>visibility container for page</w:t>
      </w:r>
      <w:r w:rsidRPr="00583F23">
        <w:rPr>
          <w:rFonts w:ascii="Cambria Math" w:hAnsi="Cambria Math" w:cs="Cambria Math"/>
        </w:rPr>
        <w:t>‑</w:t>
      </w:r>
      <w:r>
        <w:t>level errors</w:t>
      </w:r>
    </w:p>
    <w:p w14:paraId="4E739EFA" w14:textId="12671145" w:rsidR="00583F23" w:rsidRDefault="00583F23">
      <w:pPr>
        <w:pStyle w:val="ListParagraph"/>
        <w:numPr>
          <w:ilvl w:val="0"/>
          <w:numId w:val="36"/>
        </w:numPr>
      </w:pPr>
      <w:r>
        <w:t>Supports single or multiple error messages</w:t>
      </w:r>
    </w:p>
    <w:p w14:paraId="44A6CA5E" w14:textId="5AF2DAD6" w:rsidR="00583F23" w:rsidRDefault="00583F23">
      <w:pPr>
        <w:pStyle w:val="ListParagraph"/>
        <w:numPr>
          <w:ilvl w:val="0"/>
          <w:numId w:val="36"/>
        </w:numPr>
      </w:pPr>
      <w:r>
        <w:t>May include optional action controls (e.g., Retry)</w:t>
      </w:r>
    </w:p>
    <w:p w14:paraId="2468668C" w14:textId="77777777" w:rsidR="00864802" w:rsidRDefault="00864802" w:rsidP="00864802">
      <w:pPr>
        <w:pStyle w:val="ListParagraph"/>
        <w:ind w:left="1080"/>
      </w:pPr>
    </w:p>
    <w:p w14:paraId="3BBD4667" w14:textId="77777777" w:rsidR="00864802" w:rsidRDefault="00864802" w:rsidP="00864802">
      <w:pPr>
        <w:pStyle w:val="ListParagraph"/>
        <w:ind w:left="1080"/>
      </w:pPr>
    </w:p>
    <w:p w14:paraId="6742B5FB" w14:textId="77777777" w:rsidR="00864802" w:rsidRDefault="00864802" w:rsidP="00864802">
      <w:pPr>
        <w:pStyle w:val="ListParagraph"/>
      </w:pPr>
    </w:p>
    <w:p w14:paraId="4DAE410E" w14:textId="5432CBB2" w:rsidR="00583F23" w:rsidRDefault="00583F23">
      <w:pPr>
        <w:pStyle w:val="ListParagraph"/>
        <w:numPr>
          <w:ilvl w:val="0"/>
          <w:numId w:val="36"/>
        </w:numPr>
      </w:pPr>
      <w:r>
        <w:t>Non</w:t>
      </w:r>
      <w:r w:rsidRPr="00583F23">
        <w:rPr>
          <w:rFonts w:ascii="Cambria Math" w:hAnsi="Cambria Math" w:cs="Cambria Math"/>
        </w:rPr>
        <w:t>‑</w:t>
      </w:r>
      <w:r>
        <w:t>modal; does not block interaction unless specified by the calling screen</w:t>
      </w:r>
    </w:p>
    <w:p w14:paraId="310285D0" w14:textId="16AE9B20" w:rsidR="00583F23" w:rsidRDefault="00583F23">
      <w:pPr>
        <w:pStyle w:val="ListParagraph"/>
        <w:numPr>
          <w:ilvl w:val="0"/>
          <w:numId w:val="36"/>
        </w:numPr>
      </w:pPr>
      <w:r>
        <w:t>Consistent styling and behavior across all modules</w:t>
      </w:r>
    </w:p>
    <w:p w14:paraId="10CAAFB8" w14:textId="672B70EA" w:rsidR="00583F23" w:rsidRPr="00583F23" w:rsidRDefault="00583F23" w:rsidP="00583F23">
      <w:pPr>
        <w:rPr>
          <w:b/>
          <w:bCs/>
        </w:rPr>
      </w:pPr>
      <w:r w:rsidRPr="00583F23">
        <w:rPr>
          <w:b/>
          <w:bCs/>
        </w:rPr>
        <w:t>6.</w:t>
      </w:r>
      <w:r w:rsidR="00113616">
        <w:rPr>
          <w:b/>
          <w:bCs/>
        </w:rPr>
        <w:t>18</w:t>
      </w:r>
      <w:r w:rsidRPr="00583F23">
        <w:rPr>
          <w:b/>
          <w:bCs/>
        </w:rPr>
        <w:t>.3. Placement Rules</w:t>
      </w:r>
    </w:p>
    <w:p w14:paraId="4AC3E7DB" w14:textId="47B8809E" w:rsidR="00583F23" w:rsidRDefault="00583F23">
      <w:pPr>
        <w:pStyle w:val="ListParagraph"/>
        <w:numPr>
          <w:ilvl w:val="0"/>
          <w:numId w:val="36"/>
        </w:numPr>
      </w:pPr>
      <w:r>
        <w:t>Appears directly below the page header or screen title area</w:t>
      </w:r>
    </w:p>
    <w:p w14:paraId="58A2975F" w14:textId="45FAA672" w:rsidR="00583F23" w:rsidRDefault="00583F23">
      <w:pPr>
        <w:pStyle w:val="ListParagraph"/>
        <w:numPr>
          <w:ilvl w:val="0"/>
          <w:numId w:val="36"/>
        </w:numPr>
      </w:pPr>
      <w:r>
        <w:t>Always occupies full width of the content column (not full browser width unless the layout is full</w:t>
      </w:r>
      <w:r w:rsidRPr="00583F23">
        <w:rPr>
          <w:rFonts w:ascii="Cambria Math" w:hAnsi="Cambria Math" w:cs="Cambria Math"/>
        </w:rPr>
        <w:t>‑</w:t>
      </w:r>
      <w:r>
        <w:t>bleed)</w:t>
      </w:r>
    </w:p>
    <w:p w14:paraId="7095F70B" w14:textId="14BC7C08" w:rsidR="00583F23" w:rsidRDefault="00583F23">
      <w:pPr>
        <w:pStyle w:val="ListParagraph"/>
        <w:numPr>
          <w:ilvl w:val="0"/>
          <w:numId w:val="36"/>
        </w:numPr>
      </w:pPr>
      <w:r>
        <w:t>Pushes page content downward; never overlays content</w:t>
      </w:r>
    </w:p>
    <w:p w14:paraId="4433518A" w14:textId="5E65B58D" w:rsidR="00583F23" w:rsidRDefault="00583F23">
      <w:pPr>
        <w:pStyle w:val="ListParagraph"/>
        <w:numPr>
          <w:ilvl w:val="0"/>
          <w:numId w:val="36"/>
        </w:numPr>
      </w:pPr>
      <w:r>
        <w:t>Only one Error Banner may be visible at a time per screen</w:t>
      </w:r>
    </w:p>
    <w:p w14:paraId="4D84D182" w14:textId="0B3BFEE2" w:rsidR="00583F23" w:rsidRPr="00583F23" w:rsidRDefault="00583F23" w:rsidP="00583F23">
      <w:pPr>
        <w:rPr>
          <w:b/>
          <w:bCs/>
        </w:rPr>
      </w:pPr>
      <w:r w:rsidRPr="00583F23">
        <w:rPr>
          <w:b/>
          <w:bCs/>
        </w:rPr>
        <w:t>6.</w:t>
      </w:r>
      <w:r w:rsidR="00113616">
        <w:rPr>
          <w:b/>
          <w:bCs/>
        </w:rPr>
        <w:t>18</w:t>
      </w:r>
      <w:r w:rsidRPr="00583F23">
        <w:rPr>
          <w:b/>
          <w:bCs/>
        </w:rPr>
        <w:t>.4. Trigger Conditions</w:t>
      </w:r>
    </w:p>
    <w:p w14:paraId="7B665325" w14:textId="77777777" w:rsidR="00583F23" w:rsidRDefault="00583F23" w:rsidP="00583F23">
      <w:r>
        <w:t>The Error Banner is displayed when:</w:t>
      </w:r>
    </w:p>
    <w:p w14:paraId="1F90BA5D" w14:textId="2ECC9274" w:rsidR="00583F23" w:rsidRDefault="00583F23">
      <w:pPr>
        <w:pStyle w:val="ListParagraph"/>
        <w:numPr>
          <w:ilvl w:val="0"/>
          <w:numId w:val="36"/>
        </w:numPr>
      </w:pPr>
      <w:r>
        <w:t>A page</w:t>
      </w:r>
      <w:r w:rsidRPr="00583F23">
        <w:rPr>
          <w:rFonts w:ascii="Cambria Math" w:hAnsi="Cambria Math" w:cs="Cambria Math"/>
        </w:rPr>
        <w:t>‑</w:t>
      </w:r>
      <w:r>
        <w:t xml:space="preserve">level API call fails </w:t>
      </w:r>
    </w:p>
    <w:p w14:paraId="0E4A4872" w14:textId="1F02923B" w:rsidR="00583F23" w:rsidRDefault="00583F23">
      <w:pPr>
        <w:pStyle w:val="ListParagraph"/>
        <w:numPr>
          <w:ilvl w:val="0"/>
          <w:numId w:val="36"/>
        </w:numPr>
      </w:pPr>
      <w:r>
        <w:t>Required data cannot be loaded</w:t>
      </w:r>
    </w:p>
    <w:p w14:paraId="52C9FBE7" w14:textId="01AC3E73" w:rsidR="00583F23" w:rsidRDefault="00583F23">
      <w:pPr>
        <w:pStyle w:val="ListParagraph"/>
        <w:numPr>
          <w:ilvl w:val="0"/>
          <w:numId w:val="36"/>
        </w:numPr>
      </w:pPr>
      <w:r>
        <w:t>A long</w:t>
      </w:r>
      <w:r w:rsidRPr="00583F23">
        <w:rPr>
          <w:rFonts w:ascii="Cambria Math" w:hAnsi="Cambria Math" w:cs="Cambria Math"/>
        </w:rPr>
        <w:t>‑</w:t>
      </w:r>
      <w:r>
        <w:t xml:space="preserve">running operation time out </w:t>
      </w:r>
    </w:p>
    <w:p w14:paraId="29D1B97E" w14:textId="2BE65EAB" w:rsidR="00583F23" w:rsidRDefault="00583F23">
      <w:pPr>
        <w:pStyle w:val="ListParagraph"/>
        <w:numPr>
          <w:ilvl w:val="0"/>
          <w:numId w:val="36"/>
        </w:numPr>
      </w:pPr>
      <w:r>
        <w:t>The user attempts an action that fails due to server or client error (, BR</w:t>
      </w:r>
      <w:r w:rsidRPr="00583F23">
        <w:rPr>
          <w:rFonts w:ascii="Cambria Math" w:hAnsi="Cambria Math" w:cs="Cambria Math"/>
        </w:rPr>
        <w:t>‑</w:t>
      </w:r>
      <w:r>
        <w:t>ERR</w:t>
      </w:r>
      <w:r w:rsidRPr="00583F23">
        <w:rPr>
          <w:rFonts w:ascii="Cambria Math" w:hAnsi="Cambria Math" w:cs="Cambria Math"/>
        </w:rPr>
        <w:t>‑</w:t>
      </w:r>
      <w:r>
        <w:t>12)</w:t>
      </w:r>
    </w:p>
    <w:p w14:paraId="6DC5D1D1" w14:textId="05B90D46" w:rsidR="00583F23" w:rsidRDefault="00583F23">
      <w:pPr>
        <w:pStyle w:val="ListParagraph"/>
        <w:numPr>
          <w:ilvl w:val="0"/>
          <w:numId w:val="36"/>
        </w:numPr>
      </w:pPr>
      <w:r>
        <w:t>The system detects offline mode, and the page cannot complete its operation</w:t>
      </w:r>
    </w:p>
    <w:p w14:paraId="590F1DDC" w14:textId="24EB73D6" w:rsidR="00583F23" w:rsidRDefault="00583F23">
      <w:pPr>
        <w:pStyle w:val="ListParagraph"/>
        <w:numPr>
          <w:ilvl w:val="0"/>
          <w:numId w:val="36"/>
        </w:numPr>
      </w:pPr>
      <w:r>
        <w:t xml:space="preserve">The user lacks </w:t>
      </w:r>
      <w:r w:rsidR="00D4791A">
        <w:t>permission</w:t>
      </w:r>
      <w:r>
        <w:t xml:space="preserve"> for the requested action</w:t>
      </w:r>
    </w:p>
    <w:p w14:paraId="33F96028" w14:textId="273EE94F" w:rsidR="00583F23" w:rsidRDefault="00583F23" w:rsidP="00583F23">
      <w:r>
        <w:t>Field</w:t>
      </w:r>
      <w:r>
        <w:rPr>
          <w:rFonts w:ascii="Cambria Math" w:hAnsi="Cambria Math" w:cs="Cambria Math"/>
        </w:rPr>
        <w:t>‑</w:t>
      </w:r>
      <w:r>
        <w:t xml:space="preserve">level validation errors do not use this component </w:t>
      </w:r>
    </w:p>
    <w:p w14:paraId="46E98F1B" w14:textId="5DB22212" w:rsidR="00583F23" w:rsidRPr="00583F23" w:rsidRDefault="00583F23" w:rsidP="00583F23">
      <w:pPr>
        <w:rPr>
          <w:b/>
          <w:bCs/>
        </w:rPr>
      </w:pPr>
      <w:r w:rsidRPr="00583F23">
        <w:rPr>
          <w:b/>
          <w:bCs/>
        </w:rPr>
        <w:t>6.</w:t>
      </w:r>
      <w:r w:rsidR="00113616">
        <w:rPr>
          <w:b/>
          <w:bCs/>
        </w:rPr>
        <w:t>18</w:t>
      </w:r>
      <w:r w:rsidRPr="00583F23">
        <w:rPr>
          <w:b/>
          <w:bCs/>
        </w:rPr>
        <w:t>.5. Behavior</w:t>
      </w:r>
    </w:p>
    <w:p w14:paraId="0923E803" w14:textId="5E863D4B" w:rsidR="00583F23" w:rsidRPr="00583F23" w:rsidRDefault="00583F23" w:rsidP="0019079B">
      <w:pPr>
        <w:ind w:firstLine="360"/>
        <w:rPr>
          <w:b/>
          <w:bCs/>
        </w:rPr>
      </w:pPr>
      <w:r>
        <w:rPr>
          <w:b/>
          <w:bCs/>
        </w:rPr>
        <w:t>6.</w:t>
      </w:r>
      <w:r w:rsidR="00113616">
        <w:rPr>
          <w:b/>
          <w:bCs/>
        </w:rPr>
        <w:t>18</w:t>
      </w:r>
      <w:r>
        <w:rPr>
          <w:b/>
          <w:bCs/>
        </w:rPr>
        <w:t>.</w:t>
      </w:r>
      <w:r w:rsidRPr="00583F23">
        <w:rPr>
          <w:b/>
          <w:bCs/>
        </w:rPr>
        <w:t>5.1 Display Behavior</w:t>
      </w:r>
    </w:p>
    <w:p w14:paraId="41887AEE" w14:textId="6DE2387E" w:rsidR="00583F23" w:rsidRDefault="00583F23">
      <w:pPr>
        <w:pStyle w:val="ListParagraph"/>
        <w:numPr>
          <w:ilvl w:val="0"/>
          <w:numId w:val="36"/>
        </w:numPr>
      </w:pPr>
      <w:r>
        <w:t>Banner animates into view (standard fade/slide defined globally)</w:t>
      </w:r>
    </w:p>
    <w:p w14:paraId="2BE0CD03" w14:textId="784B3FBD" w:rsidR="00583F23" w:rsidRDefault="00583F23">
      <w:pPr>
        <w:pStyle w:val="ListParagraph"/>
        <w:numPr>
          <w:ilvl w:val="0"/>
          <w:numId w:val="36"/>
        </w:numPr>
      </w:pPr>
      <w:r>
        <w:t>Remains visible until:</w:t>
      </w:r>
    </w:p>
    <w:p w14:paraId="6A25A9AE" w14:textId="002204B2" w:rsidR="00583F23" w:rsidRDefault="00583F23">
      <w:pPr>
        <w:pStyle w:val="ListParagraph"/>
        <w:numPr>
          <w:ilvl w:val="0"/>
          <w:numId w:val="36"/>
        </w:numPr>
      </w:pPr>
      <w:r>
        <w:t>User dismisses it (if dismissible), or</w:t>
      </w:r>
    </w:p>
    <w:p w14:paraId="41EB5DE4" w14:textId="754F3196" w:rsidR="00583F23" w:rsidRDefault="00583F23">
      <w:pPr>
        <w:pStyle w:val="ListParagraph"/>
        <w:numPr>
          <w:ilvl w:val="0"/>
          <w:numId w:val="36"/>
        </w:numPr>
      </w:pPr>
      <w:r>
        <w:t>The triggering condition is resolved (e.g., successful retry)</w:t>
      </w:r>
    </w:p>
    <w:p w14:paraId="7D7DB9F5" w14:textId="232798AA" w:rsidR="00583F23" w:rsidRPr="00583F23" w:rsidRDefault="00583F23" w:rsidP="00514966">
      <w:pPr>
        <w:ind w:left="360"/>
        <w:rPr>
          <w:b/>
          <w:bCs/>
        </w:rPr>
      </w:pPr>
      <w:r w:rsidRPr="00583F23">
        <w:rPr>
          <w:b/>
          <w:bCs/>
        </w:rPr>
        <w:t>6.</w:t>
      </w:r>
      <w:r w:rsidR="00113616">
        <w:rPr>
          <w:b/>
          <w:bCs/>
        </w:rPr>
        <w:t>18</w:t>
      </w:r>
      <w:r w:rsidRPr="00583F23">
        <w:rPr>
          <w:b/>
          <w:bCs/>
        </w:rPr>
        <w:t>.5.2 Dismissal</w:t>
      </w:r>
    </w:p>
    <w:p w14:paraId="5B53ECCE" w14:textId="12A167C2" w:rsidR="00583F23" w:rsidRDefault="00583F23">
      <w:pPr>
        <w:pStyle w:val="ListParagraph"/>
        <w:numPr>
          <w:ilvl w:val="0"/>
          <w:numId w:val="36"/>
        </w:numPr>
      </w:pPr>
      <w:r>
        <w:t>Dismiss button is optional</w:t>
      </w:r>
    </w:p>
    <w:p w14:paraId="3DB07DF7" w14:textId="3C33992D" w:rsidR="00583F23" w:rsidRDefault="00583F23">
      <w:pPr>
        <w:pStyle w:val="ListParagraph"/>
        <w:numPr>
          <w:ilvl w:val="0"/>
          <w:numId w:val="36"/>
        </w:numPr>
      </w:pPr>
      <w:r>
        <w:t>If dismissible, the banner collapses and removes its content from the DOM</w:t>
      </w:r>
    </w:p>
    <w:p w14:paraId="01FD477F" w14:textId="77777777" w:rsidR="0019079B" w:rsidRDefault="00583F23">
      <w:pPr>
        <w:pStyle w:val="ListParagraph"/>
        <w:numPr>
          <w:ilvl w:val="0"/>
          <w:numId w:val="36"/>
        </w:numPr>
      </w:pPr>
      <w:r>
        <w:lastRenderedPageBreak/>
        <w:t>If non</w:t>
      </w:r>
      <w:r w:rsidRPr="00583F23">
        <w:rPr>
          <w:rFonts w:ascii="Cambria Math" w:hAnsi="Cambria Math" w:cs="Cambria Math"/>
        </w:rPr>
        <w:t>‑</w:t>
      </w:r>
      <w:r>
        <w:t>dismissible, the banner remains until the page state changes</w:t>
      </w:r>
    </w:p>
    <w:p w14:paraId="4482E510" w14:textId="670D6E86" w:rsidR="00583F23" w:rsidRPr="0019079B" w:rsidRDefault="00583F23" w:rsidP="0019079B">
      <w:pPr>
        <w:ind w:left="360"/>
      </w:pPr>
      <w:r w:rsidRPr="0019079B">
        <w:rPr>
          <w:b/>
          <w:bCs/>
        </w:rPr>
        <w:t>6.</w:t>
      </w:r>
      <w:r w:rsidR="00113616">
        <w:rPr>
          <w:b/>
          <w:bCs/>
        </w:rPr>
        <w:t>18</w:t>
      </w:r>
      <w:r w:rsidRPr="0019079B">
        <w:rPr>
          <w:b/>
          <w:bCs/>
        </w:rPr>
        <w:t>.5.3 Multiple Errors</w:t>
      </w:r>
    </w:p>
    <w:p w14:paraId="6C9A6C27" w14:textId="22426896" w:rsidR="00583F23" w:rsidRDefault="00583F23">
      <w:pPr>
        <w:pStyle w:val="ListParagraph"/>
        <w:numPr>
          <w:ilvl w:val="0"/>
          <w:numId w:val="36"/>
        </w:numPr>
      </w:pPr>
      <w:r>
        <w:t>If multiple errors occur simultaneously, they are displayed as a stacked list inside the banner</w:t>
      </w:r>
    </w:p>
    <w:p w14:paraId="7B341019" w14:textId="178FD56B" w:rsidR="00583F23" w:rsidRDefault="00583F23">
      <w:pPr>
        <w:pStyle w:val="ListParagraph"/>
        <w:numPr>
          <w:ilvl w:val="0"/>
          <w:numId w:val="36"/>
        </w:numPr>
      </w:pPr>
      <w:r>
        <w:t>Order is chronological (most recent first)</w:t>
      </w:r>
    </w:p>
    <w:p w14:paraId="175A79B5" w14:textId="496A35D1" w:rsidR="00583F23" w:rsidRDefault="00583F23">
      <w:pPr>
        <w:pStyle w:val="ListParagraph"/>
        <w:numPr>
          <w:ilvl w:val="0"/>
          <w:numId w:val="36"/>
        </w:numPr>
      </w:pPr>
      <w:r>
        <w:t>The banner itself does not scroll; the page scrolls normally</w:t>
      </w:r>
    </w:p>
    <w:p w14:paraId="4CFAB18D" w14:textId="06BCFCEA" w:rsidR="00583F23" w:rsidRPr="00583F23" w:rsidRDefault="00583F23" w:rsidP="00583F23">
      <w:pPr>
        <w:rPr>
          <w:b/>
          <w:bCs/>
        </w:rPr>
      </w:pPr>
      <w:r w:rsidRPr="00583F23">
        <w:rPr>
          <w:b/>
          <w:bCs/>
        </w:rPr>
        <w:t>6.</w:t>
      </w:r>
      <w:r w:rsidR="00113616">
        <w:rPr>
          <w:b/>
          <w:bCs/>
        </w:rPr>
        <w:t>18</w:t>
      </w:r>
      <w:r w:rsidRPr="00583F23">
        <w:rPr>
          <w:b/>
          <w:bCs/>
        </w:rPr>
        <w:t>.6. States</w:t>
      </w:r>
    </w:p>
    <w:p w14:paraId="487A3F85" w14:textId="717A4A3B" w:rsidR="00583F23" w:rsidRPr="00583F23" w:rsidRDefault="00F03ACF" w:rsidP="00F03ACF">
      <w:pPr>
        <w:rPr>
          <w:b/>
          <w:bCs/>
        </w:rPr>
      </w:pPr>
      <w:r>
        <w:rPr>
          <w:b/>
          <w:bCs/>
        </w:rPr>
        <w:t xml:space="preserve">      </w:t>
      </w:r>
      <w:r w:rsidR="00583F23" w:rsidRPr="00583F23">
        <w:rPr>
          <w:b/>
          <w:bCs/>
        </w:rPr>
        <w:t>6.</w:t>
      </w:r>
      <w:r w:rsidR="00113616">
        <w:rPr>
          <w:b/>
          <w:bCs/>
        </w:rPr>
        <w:t>18</w:t>
      </w:r>
      <w:r w:rsidR="00583F23" w:rsidRPr="00583F23">
        <w:rPr>
          <w:b/>
          <w:bCs/>
        </w:rPr>
        <w:t>.6.1 Error (Default)</w:t>
      </w:r>
    </w:p>
    <w:p w14:paraId="7622FAE7" w14:textId="4753EC43" w:rsidR="00F17662" w:rsidRDefault="00F03ACF" w:rsidP="00514966">
      <w:r>
        <w:t xml:space="preserve">      </w:t>
      </w:r>
      <w:r w:rsidR="00583F23">
        <w:t>Used for operational failures, API errors, and system issues.</w:t>
      </w:r>
    </w:p>
    <w:p w14:paraId="7D9FC9E6" w14:textId="1BD5DA43" w:rsidR="00583F23" w:rsidRDefault="00583F23">
      <w:pPr>
        <w:pStyle w:val="ListParagraph"/>
        <w:numPr>
          <w:ilvl w:val="0"/>
          <w:numId w:val="36"/>
        </w:numPr>
      </w:pPr>
      <w:r>
        <w:t>Red accent</w:t>
      </w:r>
    </w:p>
    <w:p w14:paraId="76116CCB" w14:textId="7F06319A" w:rsidR="00583F23" w:rsidRDefault="00583F23">
      <w:pPr>
        <w:pStyle w:val="ListParagraph"/>
        <w:numPr>
          <w:ilvl w:val="0"/>
          <w:numId w:val="36"/>
        </w:numPr>
      </w:pPr>
      <w:r>
        <w:t>Error icon</w:t>
      </w:r>
    </w:p>
    <w:p w14:paraId="48C24E64" w14:textId="32C1BBD8" w:rsidR="00583F23" w:rsidRDefault="00583F23">
      <w:pPr>
        <w:pStyle w:val="ListParagraph"/>
        <w:numPr>
          <w:ilvl w:val="0"/>
          <w:numId w:val="36"/>
        </w:numPr>
      </w:pPr>
      <w:r>
        <w:t>Optional Retry button</w:t>
      </w:r>
    </w:p>
    <w:p w14:paraId="26C3CB40" w14:textId="465C87E0" w:rsidR="002D2145" w:rsidRPr="00B155CB" w:rsidRDefault="00583F23" w:rsidP="00583F23">
      <w:pPr>
        <w:rPr>
          <w:b/>
          <w:bCs/>
        </w:rPr>
      </w:pPr>
      <w:r w:rsidRPr="00B155CB">
        <w:rPr>
          <w:b/>
          <w:bCs/>
        </w:rPr>
        <w:t>6.</w:t>
      </w:r>
      <w:r w:rsidR="00113616">
        <w:rPr>
          <w:b/>
          <w:bCs/>
        </w:rPr>
        <w:t>18</w:t>
      </w:r>
      <w:r w:rsidRPr="00B155CB">
        <w:rPr>
          <w:b/>
          <w:bCs/>
        </w:rPr>
        <w:t>.</w:t>
      </w:r>
      <w:r w:rsidR="00344BC0" w:rsidRPr="00B155CB">
        <w:rPr>
          <w:b/>
          <w:bCs/>
        </w:rPr>
        <w:t>7</w:t>
      </w:r>
      <w:r w:rsidR="002D2145" w:rsidRPr="00B155CB">
        <w:rPr>
          <w:b/>
          <w:bCs/>
        </w:rPr>
        <w:t>. Accessibility Specification</w:t>
      </w:r>
    </w:p>
    <w:p w14:paraId="405915A4" w14:textId="2267ECF7" w:rsidR="002D2145" w:rsidRDefault="002D2145" w:rsidP="002D2145">
      <w:r>
        <w:t>The NeuByte Fitness App adheres to WCAG 2.1 AA accessibility standards and supports inclusive use across all devices. Accessibility behaviors apply globally across all screens, components, and interactive elements.</w:t>
      </w:r>
    </w:p>
    <w:p w14:paraId="58CC0AB6" w14:textId="2F98DDFD" w:rsidR="002D2145" w:rsidRDefault="002D2145" w:rsidP="002D2145">
      <w:r>
        <w:t>This section defines required behaviors for keyboard navigation, screen reader support, focus management, ARIA usage, and reduced</w:t>
      </w:r>
      <w:r>
        <w:rPr>
          <w:rFonts w:ascii="Cambria Math" w:hAnsi="Cambria Math" w:cs="Cambria Math"/>
        </w:rPr>
        <w:t>‑</w:t>
      </w:r>
      <w:r>
        <w:t>motion compliance.</w:t>
      </w:r>
    </w:p>
    <w:p w14:paraId="791B3844" w14:textId="7F2D529C" w:rsidR="00B155CB" w:rsidRPr="00026F2B" w:rsidRDefault="00B155CB" w:rsidP="00B155CB">
      <w:pPr>
        <w:rPr>
          <w:rFonts w:ascii="Eras Demi ITC" w:eastAsia="Times New Roman" w:hAnsi="Eras Demi ITC"/>
        </w:rPr>
      </w:pPr>
      <w:r>
        <w:rPr>
          <w:rFonts w:ascii="Eras Demi ITC" w:eastAsia="Times New Roman" w:hAnsi="Eras Demi ITC"/>
        </w:rPr>
        <w:t>6</w:t>
      </w:r>
      <w:r w:rsidRPr="00CB5BCA">
        <w:rPr>
          <w:rFonts w:ascii="Eras Demi ITC" w:eastAsia="Times New Roman" w:hAnsi="Eras Demi ITC"/>
        </w:rPr>
        <w:t>.</w:t>
      </w:r>
      <w:r w:rsidR="00113616">
        <w:rPr>
          <w:rFonts w:ascii="Eras Demi ITC" w:eastAsia="Times New Roman" w:hAnsi="Eras Demi ITC"/>
        </w:rPr>
        <w:t>18</w:t>
      </w:r>
      <w:r w:rsidRPr="00CB5BCA">
        <w:rPr>
          <w:rFonts w:ascii="Eras Demi ITC" w:eastAsia="Times New Roman" w:hAnsi="Eras Demi ITC"/>
        </w:rPr>
        <w:t>.</w:t>
      </w:r>
      <w:r>
        <w:rPr>
          <w:rFonts w:ascii="Eras Demi ITC" w:eastAsia="Times New Roman" w:hAnsi="Eras Demi ITC"/>
        </w:rPr>
        <w:t>8</w:t>
      </w:r>
      <w:r w:rsidRPr="00CB5BCA">
        <w:rPr>
          <w:rFonts w:ascii="Eras Demi ITC" w:eastAsia="Times New Roman" w:hAnsi="Eras Demi ITC"/>
        </w:rPr>
        <w:t xml:space="preserve"> Related Requirements</w:t>
      </w:r>
      <w:r w:rsidR="00026F2B">
        <w:rPr>
          <w:rFonts w:ascii="Eras Demi ITC" w:eastAsia="Times New Roman" w:hAnsi="Eras Demi ITC"/>
        </w:rPr>
        <w:br/>
      </w:r>
      <w:r w:rsidRPr="00B155CB">
        <w:rPr>
          <w:rFonts w:ascii="Aptos Narrow" w:eastAsia="Times New Roman" w:hAnsi="Aptos Narrow" w:cs="Times New Roman"/>
          <w:color w:val="000000"/>
        </w:rPr>
        <w:t xml:space="preserve">BR-A11Y-06, </w:t>
      </w:r>
      <w:r>
        <w:t>BR</w:t>
      </w:r>
      <w:r w:rsidRPr="00B155CB">
        <w:rPr>
          <w:rFonts w:ascii="Cambria Math" w:hAnsi="Cambria Math" w:cs="Cambria Math"/>
        </w:rPr>
        <w:t>‑</w:t>
      </w:r>
      <w:r>
        <w:t>ERR</w:t>
      </w:r>
      <w:r w:rsidRPr="00B155CB">
        <w:rPr>
          <w:rFonts w:ascii="Cambria Math" w:hAnsi="Cambria Math" w:cs="Cambria Math"/>
        </w:rPr>
        <w:t>‑</w:t>
      </w:r>
      <w:r>
        <w:t>01, BR</w:t>
      </w:r>
      <w:r w:rsidRPr="00583F23">
        <w:rPr>
          <w:rFonts w:ascii="Cambria Math" w:hAnsi="Cambria Math" w:cs="Cambria Math"/>
        </w:rPr>
        <w:t>‑</w:t>
      </w:r>
      <w:r>
        <w:t>ERR</w:t>
      </w:r>
      <w:r w:rsidRPr="00583F23">
        <w:rPr>
          <w:rFonts w:ascii="Cambria Math" w:hAnsi="Cambria Math" w:cs="Cambria Math"/>
        </w:rPr>
        <w:t>‑</w:t>
      </w:r>
      <w:r>
        <w:t xml:space="preserve">03, </w:t>
      </w:r>
      <w:r w:rsidR="00D4791A">
        <w:t>BR</w:t>
      </w:r>
      <w:r w:rsidR="00D4791A" w:rsidRPr="00583F23">
        <w:rPr>
          <w:rFonts w:ascii="Cambria Math" w:hAnsi="Cambria Math" w:cs="Cambria Math"/>
        </w:rPr>
        <w:t>‑</w:t>
      </w:r>
      <w:r w:rsidR="00D4791A">
        <w:t>ERR</w:t>
      </w:r>
      <w:r w:rsidR="00D4791A" w:rsidRPr="00583F23">
        <w:rPr>
          <w:rFonts w:ascii="Cambria Math" w:hAnsi="Cambria Math" w:cs="Cambria Math"/>
        </w:rPr>
        <w:t>‑</w:t>
      </w:r>
      <w:r w:rsidR="00D4791A">
        <w:t>05, BR</w:t>
      </w:r>
      <w:r w:rsidR="00D4791A" w:rsidRPr="00583F23">
        <w:rPr>
          <w:rFonts w:ascii="Cambria Math" w:hAnsi="Cambria Math" w:cs="Cambria Math"/>
        </w:rPr>
        <w:t>‑</w:t>
      </w:r>
      <w:r w:rsidR="00D4791A">
        <w:t>ERR</w:t>
      </w:r>
      <w:r w:rsidR="00D4791A" w:rsidRPr="00583F23">
        <w:rPr>
          <w:rFonts w:ascii="Cambria Math" w:hAnsi="Cambria Math" w:cs="Cambria Math"/>
        </w:rPr>
        <w:t>‑</w:t>
      </w:r>
      <w:r w:rsidR="00D4791A">
        <w:t>07,</w:t>
      </w:r>
      <w:r w:rsidR="00D4791A" w:rsidRPr="00D4791A">
        <w:t xml:space="preserve"> </w:t>
      </w:r>
      <w:r w:rsidR="00D4791A">
        <w:t>BR</w:t>
      </w:r>
      <w:r w:rsidR="00D4791A" w:rsidRPr="00583F23">
        <w:rPr>
          <w:rFonts w:ascii="Cambria Math" w:hAnsi="Cambria Math" w:cs="Cambria Math"/>
        </w:rPr>
        <w:t>‑</w:t>
      </w:r>
      <w:r w:rsidR="00D4791A">
        <w:t>ERR</w:t>
      </w:r>
      <w:r w:rsidR="00D4791A" w:rsidRPr="00583F23">
        <w:rPr>
          <w:rFonts w:ascii="Cambria Math" w:hAnsi="Cambria Math" w:cs="Cambria Math"/>
        </w:rPr>
        <w:t>‑</w:t>
      </w:r>
      <w:r w:rsidR="00D4791A">
        <w:t>10, BR</w:t>
      </w:r>
      <w:r w:rsidR="00D4791A" w:rsidRPr="00583F23">
        <w:rPr>
          <w:rFonts w:ascii="Cambria Math" w:hAnsi="Cambria Math" w:cs="Cambria Math"/>
        </w:rPr>
        <w:t>‑</w:t>
      </w:r>
      <w:r w:rsidR="00D4791A">
        <w:t>ERR</w:t>
      </w:r>
      <w:r w:rsidR="00D4791A" w:rsidRPr="00583F23">
        <w:rPr>
          <w:rFonts w:ascii="Cambria Math" w:hAnsi="Cambria Math" w:cs="Cambria Math"/>
        </w:rPr>
        <w:t>‑</w:t>
      </w:r>
      <w:r w:rsidR="00D4791A">
        <w:t>12</w:t>
      </w:r>
    </w:p>
    <w:p w14:paraId="7F5544A0" w14:textId="06E2894D" w:rsidR="0028318C" w:rsidRDefault="0028318C" w:rsidP="0028318C">
      <w:pPr>
        <w:rPr>
          <w:rFonts w:ascii="Eras Demi ITC" w:eastAsia="Times New Roman" w:hAnsi="Eras Demi ITC"/>
        </w:rPr>
      </w:pPr>
      <w:r>
        <w:rPr>
          <w:rFonts w:ascii="Eras Demi ITC" w:eastAsia="Times New Roman" w:hAnsi="Eras Demi ITC"/>
        </w:rPr>
        <w:t>6</w:t>
      </w:r>
      <w:r w:rsidRPr="00CB5BCA">
        <w:rPr>
          <w:rFonts w:ascii="Eras Demi ITC" w:eastAsia="Times New Roman" w:hAnsi="Eras Demi ITC"/>
        </w:rPr>
        <w:t>.</w:t>
      </w:r>
      <w:r w:rsidR="00113616">
        <w:rPr>
          <w:rFonts w:ascii="Eras Demi ITC" w:eastAsia="Times New Roman" w:hAnsi="Eras Demi ITC"/>
        </w:rPr>
        <w:t>18</w:t>
      </w:r>
      <w:r w:rsidRPr="00CB5BCA">
        <w:rPr>
          <w:rFonts w:ascii="Eras Demi ITC" w:eastAsia="Times New Roman" w:hAnsi="Eras Demi ITC"/>
        </w:rPr>
        <w:t>.</w:t>
      </w:r>
      <w:r>
        <w:rPr>
          <w:rFonts w:ascii="Eras Demi ITC" w:eastAsia="Times New Roman" w:hAnsi="Eras Demi ITC"/>
        </w:rPr>
        <w:t>9 Responsive Behavior</w:t>
      </w:r>
    </w:p>
    <w:p w14:paraId="6473A359" w14:textId="620A5E59" w:rsidR="0028318C" w:rsidRPr="0028318C" w:rsidRDefault="0028318C">
      <w:pPr>
        <w:pStyle w:val="ListParagraph"/>
        <w:numPr>
          <w:ilvl w:val="0"/>
          <w:numId w:val="36"/>
        </w:numPr>
        <w:spacing w:after="0" w:line="240" w:lineRule="auto"/>
        <w:rPr>
          <w:rFonts w:ascii="Aptos Narrow" w:eastAsia="Times New Roman" w:hAnsi="Aptos Narrow" w:cs="Times New Roman"/>
          <w:color w:val="000000"/>
        </w:rPr>
      </w:pPr>
      <w:r w:rsidRPr="0028318C">
        <w:rPr>
          <w:rFonts w:ascii="Aptos Narrow" w:eastAsia="Times New Roman" w:hAnsi="Aptos Narrow" w:cs="Times New Roman"/>
          <w:color w:val="000000"/>
        </w:rPr>
        <w:t>Mobile: Banner spans full width of viewport; content stacks vertically</w:t>
      </w:r>
    </w:p>
    <w:p w14:paraId="434E8C09" w14:textId="79FD1BE7" w:rsidR="0028318C" w:rsidRPr="0028318C" w:rsidRDefault="0028318C">
      <w:pPr>
        <w:pStyle w:val="ListParagraph"/>
        <w:numPr>
          <w:ilvl w:val="0"/>
          <w:numId w:val="36"/>
        </w:numPr>
        <w:spacing w:after="0" w:line="240" w:lineRule="auto"/>
        <w:rPr>
          <w:rFonts w:ascii="Aptos Narrow" w:eastAsia="Times New Roman" w:hAnsi="Aptos Narrow" w:cs="Times New Roman"/>
          <w:color w:val="000000"/>
        </w:rPr>
      </w:pPr>
      <w:r w:rsidRPr="0028318C">
        <w:rPr>
          <w:rFonts w:ascii="Aptos Narrow" w:eastAsia="Times New Roman" w:hAnsi="Aptos Narrow" w:cs="Times New Roman"/>
          <w:color w:val="000000"/>
        </w:rPr>
        <w:t>Tablet/Desktop: Icon, text, and actions align horizontally when space allows</w:t>
      </w:r>
    </w:p>
    <w:p w14:paraId="2BEBD6D8" w14:textId="6AF7735C" w:rsidR="00B155CB" w:rsidRDefault="0028318C">
      <w:pPr>
        <w:pStyle w:val="ListParagraph"/>
        <w:numPr>
          <w:ilvl w:val="0"/>
          <w:numId w:val="36"/>
        </w:numPr>
        <w:spacing w:after="0" w:line="240" w:lineRule="auto"/>
        <w:rPr>
          <w:rFonts w:ascii="Aptos Narrow" w:eastAsia="Times New Roman" w:hAnsi="Aptos Narrow" w:cs="Times New Roman"/>
          <w:color w:val="000000"/>
        </w:rPr>
      </w:pPr>
      <w:r w:rsidRPr="0028318C">
        <w:rPr>
          <w:rFonts w:ascii="Aptos Narrow" w:eastAsia="Times New Roman" w:hAnsi="Aptos Narrow" w:cs="Times New Roman"/>
          <w:color w:val="000000"/>
        </w:rPr>
        <w:t>Long messages wrap; no horizontal scrolling</w:t>
      </w:r>
    </w:p>
    <w:p w14:paraId="636ED87E" w14:textId="4AA43894" w:rsidR="0028318C" w:rsidRPr="0028318C" w:rsidRDefault="0028318C" w:rsidP="0028318C">
      <w:pPr>
        <w:spacing w:after="0" w:line="240" w:lineRule="auto"/>
        <w:rPr>
          <w:rFonts w:ascii="Aptos Narrow" w:eastAsia="Times New Roman" w:hAnsi="Aptos Narrow" w:cs="Times New Roman"/>
          <w:b/>
          <w:bCs/>
          <w:color w:val="000000"/>
        </w:rPr>
      </w:pPr>
      <w:r>
        <w:rPr>
          <w:rFonts w:ascii="Aptos Narrow" w:eastAsia="Times New Roman" w:hAnsi="Aptos Narrow" w:cs="Times New Roman"/>
          <w:color w:val="000000"/>
        </w:rPr>
        <w:br/>
      </w:r>
      <w:r w:rsidRPr="0028318C">
        <w:rPr>
          <w:rFonts w:ascii="Aptos Narrow" w:eastAsia="Times New Roman" w:hAnsi="Aptos Narrow" w:cs="Times New Roman"/>
          <w:b/>
          <w:bCs/>
          <w:color w:val="000000"/>
        </w:rPr>
        <w:t>6.</w:t>
      </w:r>
      <w:r w:rsidR="00113616">
        <w:rPr>
          <w:rFonts w:ascii="Aptos Narrow" w:eastAsia="Times New Roman" w:hAnsi="Aptos Narrow" w:cs="Times New Roman"/>
          <w:b/>
          <w:bCs/>
          <w:color w:val="000000"/>
        </w:rPr>
        <w:t>18</w:t>
      </w:r>
      <w:r w:rsidRPr="0028318C">
        <w:rPr>
          <w:rFonts w:ascii="Aptos Narrow" w:eastAsia="Times New Roman" w:hAnsi="Aptos Narrow" w:cs="Times New Roman"/>
          <w:b/>
          <w:bCs/>
          <w:color w:val="000000"/>
        </w:rPr>
        <w:t>.10 Usage Rules</w:t>
      </w:r>
    </w:p>
    <w:p w14:paraId="2E743470" w14:textId="77777777" w:rsidR="0028318C" w:rsidRPr="0028318C" w:rsidRDefault="0028318C" w:rsidP="0028318C">
      <w:pPr>
        <w:spacing w:after="0" w:line="240" w:lineRule="auto"/>
        <w:rPr>
          <w:rFonts w:ascii="Aptos Narrow" w:eastAsia="Times New Roman" w:hAnsi="Aptos Narrow" w:cs="Times New Roman"/>
          <w:color w:val="000000"/>
        </w:rPr>
      </w:pPr>
      <w:r w:rsidRPr="0028318C">
        <w:rPr>
          <w:rFonts w:ascii="Aptos Narrow" w:eastAsia="Times New Roman" w:hAnsi="Aptos Narrow" w:cs="Times New Roman"/>
          <w:color w:val="000000"/>
        </w:rPr>
        <w:t xml:space="preserve">• </w:t>
      </w:r>
      <w:r w:rsidRPr="0028318C">
        <w:rPr>
          <w:rFonts w:ascii="Aptos Narrow" w:eastAsia="Times New Roman" w:hAnsi="Aptos Narrow" w:cs="Times New Roman"/>
          <w:color w:val="000000"/>
        </w:rPr>
        <w:tab/>
        <w:t>Do not redefine this component in any page</w:t>
      </w:r>
      <w:r w:rsidRPr="0028318C">
        <w:rPr>
          <w:rFonts w:ascii="Cambria Math" w:eastAsia="Times New Roman" w:hAnsi="Cambria Math" w:cs="Cambria Math"/>
          <w:color w:val="000000"/>
        </w:rPr>
        <w:t>‑</w:t>
      </w:r>
      <w:r w:rsidRPr="0028318C">
        <w:rPr>
          <w:rFonts w:ascii="Aptos Narrow" w:eastAsia="Times New Roman" w:hAnsi="Aptos Narrow" w:cs="Times New Roman"/>
          <w:color w:val="000000"/>
        </w:rPr>
        <w:t>specific UI Spec</w:t>
      </w:r>
    </w:p>
    <w:p w14:paraId="695588F0" w14:textId="46B7504C" w:rsidR="0028318C" w:rsidRPr="0028318C" w:rsidRDefault="0028318C" w:rsidP="0028318C">
      <w:pPr>
        <w:spacing w:after="0" w:line="240" w:lineRule="auto"/>
        <w:rPr>
          <w:rFonts w:ascii="Aptos Narrow" w:eastAsia="Times New Roman" w:hAnsi="Aptos Narrow" w:cs="Times New Roman"/>
          <w:color w:val="000000"/>
        </w:rPr>
      </w:pPr>
      <w:r w:rsidRPr="0028318C">
        <w:rPr>
          <w:rFonts w:ascii="Aptos Narrow" w:eastAsia="Times New Roman" w:hAnsi="Aptos Narrow" w:cs="Times New Roman"/>
          <w:color w:val="000000"/>
        </w:rPr>
        <w:t xml:space="preserve">• </w:t>
      </w:r>
      <w:r w:rsidRPr="0028318C">
        <w:rPr>
          <w:rFonts w:ascii="Aptos Narrow" w:eastAsia="Times New Roman" w:hAnsi="Aptos Narrow" w:cs="Times New Roman"/>
          <w:color w:val="000000"/>
        </w:rPr>
        <w:tab/>
        <w:t>Pages must reference it as:</w:t>
      </w:r>
      <w:r>
        <w:rPr>
          <w:rFonts w:ascii="Aptos Narrow" w:eastAsia="Times New Roman" w:hAnsi="Aptos Narrow" w:cs="Times New Roman"/>
          <w:color w:val="000000"/>
        </w:rPr>
        <w:t xml:space="preserve"> </w:t>
      </w:r>
      <w:r w:rsidRPr="0028318C">
        <w:rPr>
          <w:rFonts w:ascii="Aptos Narrow" w:eastAsia="Times New Roman" w:hAnsi="Aptos Narrow" w:cs="Times New Roman"/>
          <w:color w:val="000000"/>
        </w:rPr>
        <w:t>Uses Global Component: UIS</w:t>
      </w:r>
      <w:r w:rsidRPr="0028318C">
        <w:rPr>
          <w:rFonts w:ascii="Cambria Math" w:eastAsia="Times New Roman" w:hAnsi="Cambria Math" w:cs="Cambria Math"/>
          <w:color w:val="000000"/>
        </w:rPr>
        <w:t>‑</w:t>
      </w:r>
      <w:r w:rsidRPr="0028318C">
        <w:rPr>
          <w:rFonts w:ascii="Aptos Narrow" w:eastAsia="Times New Roman" w:hAnsi="Aptos Narrow" w:cs="Times New Roman"/>
          <w:color w:val="000000"/>
        </w:rPr>
        <w:t>ERR</w:t>
      </w:r>
      <w:r w:rsidRPr="0028318C">
        <w:rPr>
          <w:rFonts w:ascii="Cambria Math" w:eastAsia="Times New Roman" w:hAnsi="Cambria Math" w:cs="Cambria Math"/>
          <w:color w:val="000000"/>
        </w:rPr>
        <w:t>‑</w:t>
      </w:r>
      <w:r w:rsidRPr="0028318C">
        <w:rPr>
          <w:rFonts w:ascii="Aptos Narrow" w:eastAsia="Times New Roman" w:hAnsi="Aptos Narrow" w:cs="Times New Roman"/>
          <w:color w:val="000000"/>
        </w:rPr>
        <w:t>01 Error Banner</w:t>
      </w:r>
    </w:p>
    <w:p w14:paraId="117357E6" w14:textId="77777777" w:rsidR="0028318C" w:rsidRPr="0028318C" w:rsidRDefault="0028318C" w:rsidP="0028318C">
      <w:pPr>
        <w:spacing w:after="0" w:line="240" w:lineRule="auto"/>
        <w:rPr>
          <w:rFonts w:ascii="Aptos Narrow" w:eastAsia="Times New Roman" w:hAnsi="Aptos Narrow" w:cs="Times New Roman"/>
          <w:color w:val="000000"/>
        </w:rPr>
      </w:pPr>
      <w:r w:rsidRPr="0028318C">
        <w:rPr>
          <w:rFonts w:ascii="Aptos Narrow" w:eastAsia="Times New Roman" w:hAnsi="Aptos Narrow" w:cs="Times New Roman"/>
          <w:color w:val="000000"/>
        </w:rPr>
        <w:t xml:space="preserve">• </w:t>
      </w:r>
      <w:r w:rsidRPr="0028318C">
        <w:rPr>
          <w:rFonts w:ascii="Aptos Narrow" w:eastAsia="Times New Roman" w:hAnsi="Aptos Narrow" w:cs="Times New Roman"/>
          <w:color w:val="000000"/>
        </w:rPr>
        <w:tab/>
        <w:t>Do not use for field</w:t>
      </w:r>
      <w:r w:rsidRPr="0028318C">
        <w:rPr>
          <w:rFonts w:ascii="Cambria Math" w:eastAsia="Times New Roman" w:hAnsi="Cambria Math" w:cs="Cambria Math"/>
          <w:color w:val="000000"/>
        </w:rPr>
        <w:t>‑</w:t>
      </w:r>
      <w:r w:rsidRPr="0028318C">
        <w:rPr>
          <w:rFonts w:ascii="Aptos Narrow" w:eastAsia="Times New Roman" w:hAnsi="Aptos Narrow" w:cs="Times New Roman"/>
          <w:color w:val="000000"/>
        </w:rPr>
        <w:t>level validation</w:t>
      </w:r>
    </w:p>
    <w:p w14:paraId="10FFDDF0" w14:textId="77777777" w:rsidR="0028318C" w:rsidRPr="0028318C" w:rsidRDefault="0028318C" w:rsidP="0028318C">
      <w:pPr>
        <w:spacing w:after="0" w:line="240" w:lineRule="auto"/>
        <w:rPr>
          <w:rFonts w:ascii="Aptos Narrow" w:eastAsia="Times New Roman" w:hAnsi="Aptos Narrow" w:cs="Times New Roman"/>
          <w:color w:val="000000"/>
        </w:rPr>
      </w:pPr>
      <w:r w:rsidRPr="0028318C">
        <w:rPr>
          <w:rFonts w:ascii="Aptos Narrow" w:eastAsia="Times New Roman" w:hAnsi="Aptos Narrow" w:cs="Times New Roman"/>
          <w:color w:val="000000"/>
        </w:rPr>
        <w:t xml:space="preserve">• </w:t>
      </w:r>
      <w:r w:rsidRPr="0028318C">
        <w:rPr>
          <w:rFonts w:ascii="Aptos Narrow" w:eastAsia="Times New Roman" w:hAnsi="Aptos Narrow" w:cs="Times New Roman"/>
          <w:color w:val="000000"/>
        </w:rPr>
        <w:tab/>
        <w:t>Do not use for catastrophic system failures (use UIS</w:t>
      </w:r>
      <w:r w:rsidRPr="0028318C">
        <w:rPr>
          <w:rFonts w:ascii="Cambria Math" w:eastAsia="Times New Roman" w:hAnsi="Cambria Math" w:cs="Cambria Math"/>
          <w:color w:val="000000"/>
        </w:rPr>
        <w:t>‑</w:t>
      </w:r>
      <w:r w:rsidRPr="0028318C">
        <w:rPr>
          <w:rFonts w:ascii="Aptos Narrow" w:eastAsia="Times New Roman" w:hAnsi="Aptos Narrow" w:cs="Times New Roman"/>
          <w:color w:val="000000"/>
        </w:rPr>
        <w:t>ERR</w:t>
      </w:r>
      <w:r w:rsidRPr="0028318C">
        <w:rPr>
          <w:rFonts w:ascii="Cambria Math" w:eastAsia="Times New Roman" w:hAnsi="Cambria Math" w:cs="Cambria Math"/>
          <w:color w:val="000000"/>
        </w:rPr>
        <w:t>‑</w:t>
      </w:r>
      <w:r w:rsidRPr="0028318C">
        <w:rPr>
          <w:rFonts w:ascii="Aptos Narrow" w:eastAsia="Times New Roman" w:hAnsi="Aptos Narrow" w:cs="Times New Roman"/>
          <w:color w:val="000000"/>
        </w:rPr>
        <w:t>02 Global Error Page)</w:t>
      </w:r>
    </w:p>
    <w:p w14:paraId="656B9C4F" w14:textId="42F1E953" w:rsidR="0028318C" w:rsidRDefault="0028318C" w:rsidP="0028318C">
      <w:pPr>
        <w:spacing w:after="0" w:line="240" w:lineRule="auto"/>
        <w:rPr>
          <w:rFonts w:ascii="Aptos Narrow" w:eastAsia="Times New Roman" w:hAnsi="Aptos Narrow" w:cs="Times New Roman"/>
          <w:color w:val="000000"/>
        </w:rPr>
      </w:pPr>
      <w:r w:rsidRPr="0028318C">
        <w:rPr>
          <w:rFonts w:ascii="Aptos Narrow" w:eastAsia="Times New Roman" w:hAnsi="Aptos Narrow" w:cs="Times New Roman"/>
          <w:color w:val="000000"/>
        </w:rPr>
        <w:t xml:space="preserve">• </w:t>
      </w:r>
      <w:r w:rsidRPr="0028318C">
        <w:rPr>
          <w:rFonts w:ascii="Aptos Narrow" w:eastAsia="Times New Roman" w:hAnsi="Aptos Narrow" w:cs="Times New Roman"/>
          <w:color w:val="000000"/>
        </w:rPr>
        <w:tab/>
        <w:t>Do not use multiple banners on a single screen</w:t>
      </w:r>
    </w:p>
    <w:p w14:paraId="125E2A21" w14:textId="48A8A092" w:rsidR="00F11494" w:rsidRPr="00F11494" w:rsidRDefault="00514966" w:rsidP="00F11494">
      <w:pPr>
        <w:spacing w:after="0" w:line="240" w:lineRule="auto"/>
        <w:rPr>
          <w:rFonts w:ascii="Aptos Narrow" w:eastAsia="Times New Roman" w:hAnsi="Aptos Narrow" w:cs="Times New Roman"/>
          <w:b/>
          <w:bCs/>
          <w:color w:val="000000"/>
        </w:rPr>
      </w:pPr>
      <w:r>
        <w:rPr>
          <w:rFonts w:ascii="Aptos Narrow" w:eastAsia="Times New Roman" w:hAnsi="Aptos Narrow" w:cs="Times New Roman"/>
          <w:b/>
          <w:bCs/>
          <w:color w:val="000000"/>
        </w:rPr>
        <w:br/>
      </w:r>
      <w:r w:rsidR="00F11494" w:rsidRPr="00F11494">
        <w:rPr>
          <w:rFonts w:ascii="Aptos Narrow" w:eastAsia="Times New Roman" w:hAnsi="Aptos Narrow" w:cs="Times New Roman"/>
          <w:b/>
          <w:bCs/>
          <w:color w:val="000000"/>
        </w:rPr>
        <w:t>6.</w:t>
      </w:r>
      <w:r w:rsidR="00464F4E">
        <w:rPr>
          <w:rFonts w:ascii="Aptos Narrow" w:eastAsia="Times New Roman" w:hAnsi="Aptos Narrow" w:cs="Times New Roman"/>
          <w:b/>
          <w:bCs/>
          <w:color w:val="000000"/>
        </w:rPr>
        <w:t>1</w:t>
      </w:r>
      <w:r w:rsidR="00113616">
        <w:rPr>
          <w:rFonts w:ascii="Aptos Narrow" w:eastAsia="Times New Roman" w:hAnsi="Aptos Narrow" w:cs="Times New Roman"/>
          <w:b/>
          <w:bCs/>
          <w:color w:val="000000"/>
        </w:rPr>
        <w:t>8</w:t>
      </w:r>
      <w:r w:rsidR="00F11494" w:rsidRPr="00F11494">
        <w:rPr>
          <w:rFonts w:ascii="Aptos Narrow" w:eastAsia="Times New Roman" w:hAnsi="Aptos Narrow" w:cs="Times New Roman"/>
          <w:b/>
          <w:bCs/>
          <w:color w:val="000000"/>
        </w:rPr>
        <w:t>.</w:t>
      </w:r>
      <w:r w:rsidR="00F11494" w:rsidRPr="00F11494">
        <w:rPr>
          <w:b/>
          <w:bCs/>
        </w:rPr>
        <w:t xml:space="preserve"> </w:t>
      </w:r>
      <w:r w:rsidR="00F11494" w:rsidRPr="00F11494">
        <w:rPr>
          <w:rFonts w:ascii="Aptos Narrow" w:eastAsia="Times New Roman" w:hAnsi="Aptos Narrow" w:cs="Times New Roman"/>
          <w:b/>
          <w:bCs/>
          <w:color w:val="000000"/>
        </w:rPr>
        <w:t>11. Wireframe Reference</w:t>
      </w:r>
    </w:p>
    <w:p w14:paraId="0051A53E" w14:textId="0B781D41" w:rsidR="00F11494" w:rsidRDefault="00F11494" w:rsidP="00F11494">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UIS-ERR-BNR-01</w:t>
      </w:r>
    </w:p>
    <w:p w14:paraId="195BCE87" w14:textId="77777777" w:rsidR="00F11494" w:rsidRDefault="00F11494" w:rsidP="00F11494">
      <w:pPr>
        <w:spacing w:after="0" w:line="240" w:lineRule="auto"/>
        <w:rPr>
          <w:rFonts w:ascii="Aptos Narrow" w:eastAsia="Times New Roman" w:hAnsi="Aptos Narrow" w:cs="Times New Roman"/>
          <w:color w:val="000000"/>
        </w:rPr>
      </w:pPr>
    </w:p>
    <w:p w14:paraId="3BAD7379" w14:textId="66924F0E" w:rsidR="004B79AA" w:rsidRPr="004B79AA" w:rsidRDefault="004B79AA" w:rsidP="0019079B">
      <w:pPr>
        <w:pStyle w:val="Heading3"/>
        <w:rPr>
          <w:rFonts w:eastAsia="Times New Roman"/>
        </w:rPr>
      </w:pPr>
      <w:bookmarkStart w:id="209" w:name="_Toc228800633"/>
      <w:r>
        <w:rPr>
          <w:rFonts w:eastAsia="Times New Roman"/>
        </w:rPr>
        <w:t>6.</w:t>
      </w:r>
      <w:r w:rsidR="00113616">
        <w:rPr>
          <w:rFonts w:eastAsia="Times New Roman"/>
        </w:rPr>
        <w:t>19</w:t>
      </w:r>
      <w:r>
        <w:rPr>
          <w:rFonts w:eastAsia="Times New Roman"/>
        </w:rPr>
        <w:t xml:space="preserve"> </w:t>
      </w:r>
      <w:r w:rsidRPr="004B79AA">
        <w:rPr>
          <w:rFonts w:eastAsia="Times New Roman"/>
        </w:rPr>
        <w:t>UIS</w:t>
      </w:r>
      <w:r w:rsidRPr="004B79AA">
        <w:rPr>
          <w:rFonts w:ascii="Cambria Math" w:eastAsia="Times New Roman" w:hAnsi="Cambria Math" w:cs="Cambria Math"/>
        </w:rPr>
        <w:t>‑</w:t>
      </w:r>
      <w:r w:rsidRPr="004B79AA">
        <w:rPr>
          <w:rFonts w:eastAsia="Times New Roman"/>
        </w:rPr>
        <w:t>ERR</w:t>
      </w:r>
      <w:r w:rsidRPr="004B79AA">
        <w:rPr>
          <w:rFonts w:ascii="Cambria Math" w:eastAsia="Times New Roman" w:hAnsi="Cambria Math" w:cs="Cambria Math"/>
        </w:rPr>
        <w:t>‑</w:t>
      </w:r>
      <w:r w:rsidRPr="004B79AA">
        <w:rPr>
          <w:rFonts w:eastAsia="Times New Roman"/>
        </w:rPr>
        <w:t>02 Global Error Page</w:t>
      </w:r>
      <w:bookmarkEnd w:id="209"/>
    </w:p>
    <w:p w14:paraId="0833BBE8" w14:textId="1BDBFC95" w:rsidR="004B79AA" w:rsidRPr="004B79AA" w:rsidRDefault="004B79AA" w:rsidP="004B79AA">
      <w:pPr>
        <w:spacing w:after="0" w:line="240" w:lineRule="auto"/>
        <w:rPr>
          <w:rFonts w:ascii="Aptos Narrow" w:eastAsia="Times New Roman" w:hAnsi="Aptos Narrow" w:cs="Times New Roman"/>
          <w:b/>
          <w:bCs/>
          <w:color w:val="000000"/>
        </w:rPr>
      </w:pPr>
      <w:r w:rsidRPr="004B79AA">
        <w:rPr>
          <w:rFonts w:ascii="Aptos Narrow" w:eastAsia="Times New Roman" w:hAnsi="Aptos Narrow" w:cs="Times New Roman"/>
          <w:b/>
          <w:bCs/>
          <w:color w:val="000000"/>
        </w:rPr>
        <w:t>6.</w:t>
      </w:r>
      <w:r w:rsidR="00113616">
        <w:rPr>
          <w:rFonts w:ascii="Aptos Narrow" w:eastAsia="Times New Roman" w:hAnsi="Aptos Narrow" w:cs="Times New Roman"/>
          <w:b/>
          <w:bCs/>
          <w:color w:val="000000"/>
        </w:rPr>
        <w:t>19</w:t>
      </w:r>
      <w:r w:rsidRPr="004B79AA">
        <w:rPr>
          <w:rFonts w:ascii="Aptos Narrow" w:eastAsia="Times New Roman" w:hAnsi="Aptos Narrow" w:cs="Times New Roman"/>
          <w:b/>
          <w:bCs/>
          <w:color w:val="000000"/>
        </w:rPr>
        <w:t>.1 Purpose</w:t>
      </w:r>
    </w:p>
    <w:p w14:paraId="43BC69AE" w14:textId="77777777" w:rsidR="004B79AA" w:rsidRPr="004B79AA" w:rsidRDefault="004B79AA" w:rsidP="004B79AA">
      <w:p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lastRenderedPageBreak/>
        <w:t>The Global Error Page provides a full</w:t>
      </w:r>
      <w:r w:rsidRPr="004B79AA">
        <w:rPr>
          <w:rFonts w:ascii="Cambria Math" w:eastAsia="Times New Roman" w:hAnsi="Cambria Math" w:cs="Cambria Math"/>
          <w:color w:val="000000"/>
        </w:rPr>
        <w:t>‑</w:t>
      </w:r>
      <w:r w:rsidRPr="004B79AA">
        <w:rPr>
          <w:rFonts w:ascii="Aptos Narrow" w:eastAsia="Times New Roman" w:hAnsi="Aptos Narrow" w:cs="Times New Roman"/>
          <w:color w:val="000000"/>
        </w:rPr>
        <w:t>screen fallback experience when the application encounters a critical, unrecoverable error that prevents normal operation.</w:t>
      </w:r>
    </w:p>
    <w:p w14:paraId="2E2F0D1B" w14:textId="77777777" w:rsidR="004B79AA" w:rsidRPr="004B79AA" w:rsidRDefault="004B79AA" w:rsidP="004B79AA">
      <w:p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It ensures a consistent, branded, accessible response to catastrophic failures such as server outages, unhandled exceptions, or system</w:t>
      </w:r>
      <w:r w:rsidRPr="004B79AA">
        <w:rPr>
          <w:rFonts w:ascii="Cambria Math" w:eastAsia="Times New Roman" w:hAnsi="Cambria Math" w:cs="Cambria Math"/>
          <w:color w:val="000000"/>
        </w:rPr>
        <w:t>‑</w:t>
      </w:r>
      <w:r w:rsidRPr="004B79AA">
        <w:rPr>
          <w:rFonts w:ascii="Aptos Narrow" w:eastAsia="Times New Roman" w:hAnsi="Aptos Narrow" w:cs="Times New Roman"/>
          <w:color w:val="000000"/>
        </w:rPr>
        <w:t>wide downtime.</w:t>
      </w:r>
    </w:p>
    <w:p w14:paraId="5E1696EE" w14:textId="77777777" w:rsidR="004B79AA" w:rsidRPr="004B79AA" w:rsidRDefault="004B79AA" w:rsidP="004B79AA">
      <w:p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This page replaces the current screen entirely and is not embedded within any module.</w:t>
      </w:r>
    </w:p>
    <w:p w14:paraId="23A9054D" w14:textId="77777777" w:rsidR="004B79AA" w:rsidRPr="004B79AA" w:rsidRDefault="004B79AA" w:rsidP="004B79AA">
      <w:pPr>
        <w:spacing w:after="0" w:line="240" w:lineRule="auto"/>
        <w:rPr>
          <w:rFonts w:ascii="Aptos Narrow" w:eastAsia="Times New Roman" w:hAnsi="Aptos Narrow" w:cs="Times New Roman"/>
          <w:color w:val="000000"/>
        </w:rPr>
      </w:pPr>
    </w:p>
    <w:p w14:paraId="263D1079" w14:textId="625E5993" w:rsidR="004B79AA" w:rsidRPr="004B79AA" w:rsidRDefault="004B79AA" w:rsidP="004B79AA">
      <w:pPr>
        <w:spacing w:after="0" w:line="240" w:lineRule="auto"/>
        <w:rPr>
          <w:rFonts w:ascii="Aptos Narrow" w:eastAsia="Times New Roman" w:hAnsi="Aptos Narrow" w:cs="Times New Roman"/>
          <w:b/>
          <w:bCs/>
          <w:color w:val="000000"/>
        </w:rPr>
      </w:pPr>
      <w:r w:rsidRPr="004B79AA">
        <w:rPr>
          <w:rFonts w:ascii="Aptos Narrow" w:eastAsia="Times New Roman" w:hAnsi="Aptos Narrow" w:cs="Times New Roman"/>
          <w:b/>
          <w:bCs/>
          <w:color w:val="000000"/>
        </w:rPr>
        <w:t>6.</w:t>
      </w:r>
      <w:r w:rsidR="00113616">
        <w:rPr>
          <w:rFonts w:ascii="Aptos Narrow" w:eastAsia="Times New Roman" w:hAnsi="Aptos Narrow" w:cs="Times New Roman"/>
          <w:b/>
          <w:bCs/>
          <w:color w:val="000000"/>
        </w:rPr>
        <w:t>19</w:t>
      </w:r>
      <w:r w:rsidRPr="004B79AA">
        <w:rPr>
          <w:rFonts w:ascii="Aptos Narrow" w:eastAsia="Times New Roman" w:hAnsi="Aptos Narrow" w:cs="Times New Roman"/>
          <w:b/>
          <w:bCs/>
          <w:color w:val="000000"/>
        </w:rPr>
        <w:t>.2 Scope</w:t>
      </w:r>
    </w:p>
    <w:p w14:paraId="0FADBFF6" w14:textId="77777777" w:rsidR="004B79AA" w:rsidRPr="004B79AA" w:rsidRDefault="004B79AA" w:rsidP="004B79AA">
      <w:pPr>
        <w:spacing w:after="0" w:line="240" w:lineRule="auto"/>
        <w:rPr>
          <w:rFonts w:ascii="Aptos Narrow" w:eastAsia="Times New Roman" w:hAnsi="Aptos Narrow" w:cs="Times New Roman"/>
          <w:b/>
          <w:bCs/>
          <w:color w:val="000000"/>
        </w:rPr>
      </w:pPr>
      <w:r w:rsidRPr="004B79AA">
        <w:rPr>
          <w:rFonts w:ascii="Aptos Narrow" w:eastAsia="Times New Roman" w:hAnsi="Aptos Narrow" w:cs="Times New Roman"/>
          <w:b/>
          <w:bCs/>
          <w:color w:val="000000"/>
        </w:rPr>
        <w:t>The Global Error Page is used only when:</w:t>
      </w:r>
    </w:p>
    <w:p w14:paraId="17A9F738" w14:textId="59A5D239" w:rsidR="004B79AA" w:rsidRPr="004B79AA" w:rsidRDefault="004B79AA">
      <w:pPr>
        <w:pStyle w:val="ListParagraph"/>
        <w:numPr>
          <w:ilvl w:val="0"/>
          <w:numId w:val="49"/>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The application cannot render the requested screen</w:t>
      </w:r>
    </w:p>
    <w:p w14:paraId="6E7DD152" w14:textId="13448765" w:rsidR="004B79AA" w:rsidRPr="004B79AA" w:rsidRDefault="004B79AA">
      <w:pPr>
        <w:pStyle w:val="ListParagraph"/>
        <w:numPr>
          <w:ilvl w:val="0"/>
          <w:numId w:val="49"/>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A fatal server error occurs (HTTP 500/503)</w:t>
      </w:r>
    </w:p>
    <w:p w14:paraId="6BD4168C" w14:textId="7154D691" w:rsidR="004B79AA" w:rsidRPr="004B79AA" w:rsidRDefault="004B79AA">
      <w:pPr>
        <w:pStyle w:val="ListParagraph"/>
        <w:numPr>
          <w:ilvl w:val="0"/>
          <w:numId w:val="49"/>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A client</w:t>
      </w:r>
      <w:r w:rsidRPr="004B79AA">
        <w:rPr>
          <w:rFonts w:ascii="Cambria Math" w:eastAsia="Times New Roman" w:hAnsi="Cambria Math" w:cs="Cambria Math"/>
          <w:color w:val="000000"/>
        </w:rPr>
        <w:t>‑</w:t>
      </w:r>
      <w:r w:rsidRPr="004B79AA">
        <w:rPr>
          <w:rFonts w:ascii="Aptos Narrow" w:eastAsia="Times New Roman" w:hAnsi="Aptos Narrow" w:cs="Times New Roman"/>
          <w:color w:val="000000"/>
        </w:rPr>
        <w:t>side exception prevents the UI from loading</w:t>
      </w:r>
    </w:p>
    <w:p w14:paraId="4271D818" w14:textId="5BE0BCF4" w:rsidR="004B79AA" w:rsidRPr="004B79AA" w:rsidRDefault="004B79AA">
      <w:pPr>
        <w:pStyle w:val="ListParagraph"/>
        <w:numPr>
          <w:ilvl w:val="0"/>
          <w:numId w:val="49"/>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The system is in maintenance mode</w:t>
      </w:r>
    </w:p>
    <w:p w14:paraId="247BE577" w14:textId="793D5A3C" w:rsidR="004B79AA" w:rsidRPr="004B79AA" w:rsidRDefault="004B79AA">
      <w:pPr>
        <w:pStyle w:val="ListParagraph"/>
        <w:numPr>
          <w:ilvl w:val="0"/>
          <w:numId w:val="49"/>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The application cannot initialize required global services (auth, config, routing, etc.)</w:t>
      </w:r>
    </w:p>
    <w:p w14:paraId="401ECA6A" w14:textId="5FC666FC" w:rsidR="004B79AA" w:rsidRPr="004B79AA" w:rsidRDefault="00596EBD" w:rsidP="004B79AA">
      <w:pPr>
        <w:spacing w:after="0" w:line="240" w:lineRule="auto"/>
        <w:rPr>
          <w:rFonts w:ascii="Aptos Narrow" w:eastAsia="Times New Roman" w:hAnsi="Aptos Narrow" w:cs="Times New Roman"/>
          <w:b/>
          <w:bCs/>
          <w:color w:val="000000"/>
        </w:rPr>
      </w:pPr>
      <w:r>
        <w:rPr>
          <w:rFonts w:ascii="Aptos Narrow" w:eastAsia="Times New Roman" w:hAnsi="Aptos Narrow" w:cs="Times New Roman"/>
          <w:b/>
          <w:bCs/>
          <w:color w:val="000000"/>
        </w:rPr>
        <w:br/>
      </w:r>
      <w:r w:rsidR="004B79AA" w:rsidRPr="004B79AA">
        <w:rPr>
          <w:rFonts w:ascii="Aptos Narrow" w:eastAsia="Times New Roman" w:hAnsi="Aptos Narrow" w:cs="Times New Roman"/>
          <w:b/>
          <w:bCs/>
          <w:color w:val="000000"/>
        </w:rPr>
        <w:t>It is not used for:</w:t>
      </w:r>
    </w:p>
    <w:p w14:paraId="78482995" w14:textId="3F79A72C" w:rsidR="004B79AA" w:rsidRPr="004B79AA" w:rsidRDefault="004B79AA">
      <w:pPr>
        <w:pStyle w:val="ListParagraph"/>
        <w:numPr>
          <w:ilvl w:val="0"/>
          <w:numId w:val="49"/>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Page</w:t>
      </w:r>
      <w:r w:rsidRPr="004B79AA">
        <w:rPr>
          <w:rFonts w:ascii="Cambria Math" w:eastAsia="Times New Roman" w:hAnsi="Cambria Math" w:cs="Cambria Math"/>
          <w:color w:val="000000"/>
        </w:rPr>
        <w:t>‑</w:t>
      </w:r>
      <w:r w:rsidRPr="004B79AA">
        <w:rPr>
          <w:rFonts w:ascii="Aptos Narrow" w:eastAsia="Times New Roman" w:hAnsi="Aptos Narrow" w:cs="Times New Roman"/>
          <w:color w:val="000000"/>
        </w:rPr>
        <w:t>level API failures (handled by UIS</w:t>
      </w:r>
      <w:r w:rsidRPr="004B79AA">
        <w:rPr>
          <w:rFonts w:ascii="Cambria Math" w:eastAsia="Times New Roman" w:hAnsi="Cambria Math" w:cs="Cambria Math"/>
          <w:color w:val="000000"/>
        </w:rPr>
        <w:t>‑</w:t>
      </w:r>
      <w:r w:rsidRPr="004B79AA">
        <w:rPr>
          <w:rFonts w:ascii="Aptos Narrow" w:eastAsia="Times New Roman" w:hAnsi="Aptos Narrow" w:cs="Times New Roman"/>
          <w:color w:val="000000"/>
        </w:rPr>
        <w:t>ERR</w:t>
      </w:r>
      <w:r w:rsidRPr="004B79AA">
        <w:rPr>
          <w:rFonts w:ascii="Cambria Math" w:eastAsia="Times New Roman" w:hAnsi="Cambria Math" w:cs="Cambria Math"/>
          <w:color w:val="000000"/>
        </w:rPr>
        <w:t>‑</w:t>
      </w:r>
      <w:r w:rsidRPr="004B79AA">
        <w:rPr>
          <w:rFonts w:ascii="Aptos Narrow" w:eastAsia="Times New Roman" w:hAnsi="Aptos Narrow" w:cs="Times New Roman"/>
          <w:color w:val="000000"/>
        </w:rPr>
        <w:t>01)</w:t>
      </w:r>
    </w:p>
    <w:p w14:paraId="03703A9C" w14:textId="125B6B05" w:rsidR="004B79AA" w:rsidRPr="004B79AA" w:rsidRDefault="004B79AA">
      <w:pPr>
        <w:pStyle w:val="ListParagraph"/>
        <w:numPr>
          <w:ilvl w:val="0"/>
          <w:numId w:val="49"/>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Field</w:t>
      </w:r>
      <w:r w:rsidRPr="004B79AA">
        <w:rPr>
          <w:rFonts w:ascii="Cambria Math" w:eastAsia="Times New Roman" w:hAnsi="Cambria Math" w:cs="Cambria Math"/>
          <w:color w:val="000000"/>
        </w:rPr>
        <w:t>‑</w:t>
      </w:r>
      <w:r w:rsidRPr="004B79AA">
        <w:rPr>
          <w:rFonts w:ascii="Aptos Narrow" w:eastAsia="Times New Roman" w:hAnsi="Aptos Narrow" w:cs="Times New Roman"/>
          <w:color w:val="000000"/>
        </w:rPr>
        <w:t>level validation errors (handled by UIS</w:t>
      </w:r>
      <w:r w:rsidRPr="004B79AA">
        <w:rPr>
          <w:rFonts w:ascii="Cambria Math" w:eastAsia="Times New Roman" w:hAnsi="Cambria Math" w:cs="Cambria Math"/>
          <w:color w:val="000000"/>
        </w:rPr>
        <w:t>‑</w:t>
      </w:r>
      <w:r w:rsidRPr="004B79AA">
        <w:rPr>
          <w:rFonts w:ascii="Aptos Narrow" w:eastAsia="Times New Roman" w:hAnsi="Aptos Narrow" w:cs="Times New Roman"/>
          <w:color w:val="000000"/>
        </w:rPr>
        <w:t>ERR</w:t>
      </w:r>
      <w:r w:rsidRPr="004B79AA">
        <w:rPr>
          <w:rFonts w:ascii="Cambria Math" w:eastAsia="Times New Roman" w:hAnsi="Cambria Math" w:cs="Cambria Math"/>
          <w:color w:val="000000"/>
        </w:rPr>
        <w:t>‑</w:t>
      </w:r>
      <w:r w:rsidRPr="004B79AA">
        <w:rPr>
          <w:rFonts w:ascii="Aptos Narrow" w:eastAsia="Times New Roman" w:hAnsi="Aptos Narrow" w:cs="Times New Roman"/>
          <w:color w:val="000000"/>
        </w:rPr>
        <w:t>03)</w:t>
      </w:r>
    </w:p>
    <w:p w14:paraId="0385215B" w14:textId="182ECABC" w:rsidR="004B79AA" w:rsidRPr="004B79AA" w:rsidRDefault="004B79AA">
      <w:pPr>
        <w:pStyle w:val="ListParagraph"/>
        <w:numPr>
          <w:ilvl w:val="0"/>
          <w:numId w:val="49"/>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Permission/authorization failures (403/401 screens defined elsewhere)</w:t>
      </w:r>
    </w:p>
    <w:p w14:paraId="255D59C1" w14:textId="77777777" w:rsidR="004B79AA" w:rsidRPr="004B79AA" w:rsidRDefault="004B79AA" w:rsidP="004B79AA">
      <w:pPr>
        <w:spacing w:after="0" w:line="240" w:lineRule="auto"/>
        <w:rPr>
          <w:rFonts w:ascii="Aptos Narrow" w:eastAsia="Times New Roman" w:hAnsi="Aptos Narrow" w:cs="Times New Roman"/>
          <w:color w:val="000000"/>
        </w:rPr>
      </w:pPr>
    </w:p>
    <w:p w14:paraId="094915B6" w14:textId="25CC9368" w:rsidR="004B79AA" w:rsidRPr="004B79AA" w:rsidRDefault="004B79AA" w:rsidP="004B79AA">
      <w:pPr>
        <w:spacing w:after="0" w:line="240" w:lineRule="auto"/>
        <w:rPr>
          <w:rFonts w:ascii="Aptos Narrow" w:eastAsia="Times New Roman" w:hAnsi="Aptos Narrow" w:cs="Times New Roman"/>
          <w:b/>
          <w:bCs/>
          <w:color w:val="000000"/>
        </w:rPr>
      </w:pPr>
      <w:r w:rsidRPr="004B79AA">
        <w:rPr>
          <w:rFonts w:ascii="Aptos Narrow" w:eastAsia="Times New Roman" w:hAnsi="Aptos Narrow" w:cs="Times New Roman"/>
          <w:b/>
          <w:bCs/>
          <w:color w:val="000000"/>
        </w:rPr>
        <w:t>6.</w:t>
      </w:r>
      <w:r w:rsidR="00113616">
        <w:rPr>
          <w:rFonts w:ascii="Aptos Narrow" w:eastAsia="Times New Roman" w:hAnsi="Aptos Narrow" w:cs="Times New Roman"/>
          <w:b/>
          <w:bCs/>
          <w:color w:val="000000"/>
        </w:rPr>
        <w:t>19</w:t>
      </w:r>
      <w:r w:rsidRPr="004B79AA">
        <w:rPr>
          <w:rFonts w:ascii="Aptos Narrow" w:eastAsia="Times New Roman" w:hAnsi="Aptos Narrow" w:cs="Times New Roman"/>
          <w:b/>
          <w:bCs/>
          <w:color w:val="000000"/>
        </w:rPr>
        <w:t>.3 Page Description</w:t>
      </w:r>
    </w:p>
    <w:p w14:paraId="53D29D5D" w14:textId="77777777" w:rsidR="004B79AA" w:rsidRPr="004B79AA" w:rsidRDefault="004B79AA" w:rsidP="004B79AA">
      <w:p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The Global Error Page is a standalone screen with the following elements:</w:t>
      </w:r>
    </w:p>
    <w:p w14:paraId="51EBE61B" w14:textId="7DF0AA29" w:rsidR="004B79AA" w:rsidRPr="004B79AA" w:rsidRDefault="004B79AA">
      <w:pPr>
        <w:pStyle w:val="ListParagraph"/>
        <w:numPr>
          <w:ilvl w:val="0"/>
          <w:numId w:val="49"/>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Application logo or brand identifier</w:t>
      </w:r>
    </w:p>
    <w:p w14:paraId="61E7742C" w14:textId="0F36EEA0" w:rsidR="004B79AA" w:rsidRPr="004B79AA" w:rsidRDefault="004B79AA">
      <w:pPr>
        <w:pStyle w:val="ListParagraph"/>
        <w:numPr>
          <w:ilvl w:val="0"/>
          <w:numId w:val="49"/>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Large, high</w:t>
      </w:r>
      <w:r w:rsidRPr="004B79AA">
        <w:rPr>
          <w:rFonts w:ascii="Cambria Math" w:eastAsia="Times New Roman" w:hAnsi="Cambria Math" w:cs="Cambria Math"/>
          <w:color w:val="000000"/>
        </w:rPr>
        <w:t>‑</w:t>
      </w:r>
      <w:r w:rsidRPr="004B79AA">
        <w:rPr>
          <w:rFonts w:ascii="Aptos Narrow" w:eastAsia="Times New Roman" w:hAnsi="Aptos Narrow" w:cs="Times New Roman"/>
          <w:color w:val="000000"/>
        </w:rPr>
        <w:t>visibility error title</w:t>
      </w:r>
    </w:p>
    <w:p w14:paraId="07609813" w14:textId="6B906941" w:rsidR="004B79AA" w:rsidRPr="004B79AA" w:rsidRDefault="004B79AA">
      <w:pPr>
        <w:pStyle w:val="ListParagraph"/>
        <w:numPr>
          <w:ilvl w:val="0"/>
          <w:numId w:val="49"/>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Human</w:t>
      </w:r>
      <w:r w:rsidRPr="004B79AA">
        <w:rPr>
          <w:rFonts w:ascii="Cambria Math" w:eastAsia="Times New Roman" w:hAnsi="Cambria Math" w:cs="Cambria Math"/>
          <w:color w:val="000000"/>
        </w:rPr>
        <w:t>‑</w:t>
      </w:r>
      <w:r w:rsidRPr="004B79AA">
        <w:rPr>
          <w:rFonts w:ascii="Aptos Narrow" w:eastAsia="Times New Roman" w:hAnsi="Aptos Narrow" w:cs="Times New Roman"/>
          <w:color w:val="000000"/>
        </w:rPr>
        <w:t>readable error message</w:t>
      </w:r>
    </w:p>
    <w:p w14:paraId="1FB6CD72" w14:textId="1D69053C" w:rsidR="004B79AA" w:rsidRPr="004B79AA" w:rsidRDefault="004B79AA">
      <w:pPr>
        <w:pStyle w:val="ListParagraph"/>
        <w:numPr>
          <w:ilvl w:val="0"/>
          <w:numId w:val="49"/>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Optional error reference code (for support/debugging)</w:t>
      </w:r>
    </w:p>
    <w:p w14:paraId="42F45F43" w14:textId="4741B4A1" w:rsidR="004B79AA" w:rsidRPr="004B79AA" w:rsidRDefault="004B79AA">
      <w:pPr>
        <w:pStyle w:val="ListParagraph"/>
        <w:numPr>
          <w:ilvl w:val="0"/>
          <w:numId w:val="49"/>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Primary action (e.g., “Return to Home”)</w:t>
      </w:r>
    </w:p>
    <w:p w14:paraId="33F766CE" w14:textId="19C5905F" w:rsidR="004B79AA" w:rsidRPr="004B79AA" w:rsidRDefault="004B79AA">
      <w:pPr>
        <w:pStyle w:val="ListParagraph"/>
        <w:numPr>
          <w:ilvl w:val="0"/>
          <w:numId w:val="49"/>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Secondary action (e.g., “Retry”, “Contact Support”)</w:t>
      </w:r>
    </w:p>
    <w:p w14:paraId="352FC208" w14:textId="5E6B6A85" w:rsidR="004B79AA" w:rsidRPr="004B79AA" w:rsidRDefault="004B79AA">
      <w:pPr>
        <w:pStyle w:val="ListParagraph"/>
        <w:numPr>
          <w:ilvl w:val="0"/>
          <w:numId w:val="49"/>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Optional diagnostic details (collapsed by default)</w:t>
      </w:r>
    </w:p>
    <w:p w14:paraId="0433748B" w14:textId="77777777" w:rsidR="004B79AA" w:rsidRPr="004B79AA" w:rsidRDefault="004B79AA" w:rsidP="004B79AA">
      <w:p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The layout is centered vertically and horizontally for maximum clarity.</w:t>
      </w:r>
    </w:p>
    <w:p w14:paraId="450A9E7C" w14:textId="77777777" w:rsidR="004B79AA" w:rsidRPr="004B79AA" w:rsidRDefault="004B79AA" w:rsidP="004B79AA">
      <w:pPr>
        <w:spacing w:after="0" w:line="240" w:lineRule="auto"/>
        <w:rPr>
          <w:rFonts w:ascii="Aptos Narrow" w:eastAsia="Times New Roman" w:hAnsi="Aptos Narrow" w:cs="Times New Roman"/>
          <w:color w:val="000000"/>
        </w:rPr>
      </w:pPr>
    </w:p>
    <w:p w14:paraId="436ED868" w14:textId="515080C3" w:rsidR="004B79AA" w:rsidRPr="004B79AA" w:rsidRDefault="004B79AA" w:rsidP="004B79AA">
      <w:pPr>
        <w:spacing w:after="0" w:line="240" w:lineRule="auto"/>
        <w:rPr>
          <w:rFonts w:ascii="Aptos Narrow" w:eastAsia="Times New Roman" w:hAnsi="Aptos Narrow" w:cs="Times New Roman"/>
          <w:b/>
          <w:bCs/>
          <w:color w:val="000000"/>
        </w:rPr>
      </w:pPr>
      <w:r w:rsidRPr="004B79AA">
        <w:rPr>
          <w:rFonts w:ascii="Aptos Narrow" w:eastAsia="Times New Roman" w:hAnsi="Aptos Narrow" w:cs="Times New Roman"/>
          <w:b/>
          <w:bCs/>
          <w:color w:val="000000"/>
        </w:rPr>
        <w:t>6.</w:t>
      </w:r>
      <w:r w:rsidR="00113616">
        <w:rPr>
          <w:rFonts w:ascii="Aptos Narrow" w:eastAsia="Times New Roman" w:hAnsi="Aptos Narrow" w:cs="Times New Roman"/>
          <w:b/>
          <w:bCs/>
          <w:color w:val="000000"/>
        </w:rPr>
        <w:t>19</w:t>
      </w:r>
      <w:r w:rsidRPr="004B79AA">
        <w:rPr>
          <w:rFonts w:ascii="Aptos Narrow" w:eastAsia="Times New Roman" w:hAnsi="Aptos Narrow" w:cs="Times New Roman"/>
          <w:b/>
          <w:bCs/>
          <w:color w:val="000000"/>
        </w:rPr>
        <w:t>.4 Trigger Conditions</w:t>
      </w:r>
    </w:p>
    <w:p w14:paraId="0E70F410" w14:textId="77777777" w:rsidR="004B79AA" w:rsidRPr="004B79AA" w:rsidRDefault="004B79AA" w:rsidP="004B79AA">
      <w:p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The system navigates to UIS</w:t>
      </w:r>
      <w:r w:rsidRPr="004B79AA">
        <w:rPr>
          <w:rFonts w:ascii="Cambria Math" w:eastAsia="Times New Roman" w:hAnsi="Cambria Math" w:cs="Cambria Math"/>
          <w:color w:val="000000"/>
        </w:rPr>
        <w:t>‑</w:t>
      </w:r>
      <w:r w:rsidRPr="004B79AA">
        <w:rPr>
          <w:rFonts w:ascii="Aptos Narrow" w:eastAsia="Times New Roman" w:hAnsi="Aptos Narrow" w:cs="Times New Roman"/>
          <w:color w:val="000000"/>
        </w:rPr>
        <w:t>ERR</w:t>
      </w:r>
      <w:r w:rsidRPr="004B79AA">
        <w:rPr>
          <w:rFonts w:ascii="Cambria Math" w:eastAsia="Times New Roman" w:hAnsi="Cambria Math" w:cs="Cambria Math"/>
          <w:color w:val="000000"/>
        </w:rPr>
        <w:t>‑</w:t>
      </w:r>
      <w:r w:rsidRPr="004B79AA">
        <w:rPr>
          <w:rFonts w:ascii="Aptos Narrow" w:eastAsia="Times New Roman" w:hAnsi="Aptos Narrow" w:cs="Times New Roman"/>
          <w:color w:val="000000"/>
        </w:rPr>
        <w:t>02 when:</w:t>
      </w:r>
    </w:p>
    <w:p w14:paraId="1E4FBAF8" w14:textId="3C0E2EBB" w:rsidR="004B79AA" w:rsidRPr="004B79AA" w:rsidRDefault="004B79AA">
      <w:pPr>
        <w:pStyle w:val="ListParagraph"/>
        <w:numPr>
          <w:ilvl w:val="0"/>
          <w:numId w:val="49"/>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Unhandled Exception</w:t>
      </w:r>
    </w:p>
    <w:p w14:paraId="73C47590" w14:textId="77777777" w:rsidR="004B79AA" w:rsidRPr="004B79AA" w:rsidRDefault="004B79AA">
      <w:pPr>
        <w:pStyle w:val="ListParagraph"/>
        <w:numPr>
          <w:ilvl w:val="0"/>
          <w:numId w:val="50"/>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A client</w:t>
      </w:r>
      <w:r w:rsidRPr="004B79AA">
        <w:rPr>
          <w:rFonts w:ascii="Cambria Math" w:eastAsia="Times New Roman" w:hAnsi="Cambria Math" w:cs="Cambria Math"/>
          <w:color w:val="000000"/>
        </w:rPr>
        <w:t>‑</w:t>
      </w:r>
      <w:r w:rsidRPr="004B79AA">
        <w:rPr>
          <w:rFonts w:ascii="Aptos Narrow" w:eastAsia="Times New Roman" w:hAnsi="Aptos Narrow" w:cs="Times New Roman"/>
          <w:color w:val="000000"/>
        </w:rPr>
        <w:t>side error is thrown and not caught by the application</w:t>
      </w:r>
      <w:r w:rsidRPr="004B79AA">
        <w:rPr>
          <w:rFonts w:ascii="Aptos Narrow" w:eastAsia="Times New Roman" w:hAnsi="Aptos Narrow" w:cs="Aptos Narrow"/>
          <w:color w:val="000000"/>
        </w:rPr>
        <w:t>’</w:t>
      </w:r>
      <w:r w:rsidRPr="004B79AA">
        <w:rPr>
          <w:rFonts w:ascii="Aptos Narrow" w:eastAsia="Times New Roman" w:hAnsi="Aptos Narrow" w:cs="Times New Roman"/>
          <w:color w:val="000000"/>
        </w:rPr>
        <w:t>s error boundary.</w:t>
      </w:r>
    </w:p>
    <w:p w14:paraId="52DEFB5D" w14:textId="4A4DC53D" w:rsidR="004B79AA" w:rsidRPr="004B79AA" w:rsidRDefault="004B79AA">
      <w:pPr>
        <w:pStyle w:val="ListParagraph"/>
        <w:numPr>
          <w:ilvl w:val="0"/>
          <w:numId w:val="50"/>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Server Failure (500/503)</w:t>
      </w:r>
    </w:p>
    <w:p w14:paraId="4F5E07E9" w14:textId="77777777" w:rsidR="004B79AA" w:rsidRPr="004B79AA" w:rsidRDefault="004B79AA">
      <w:pPr>
        <w:pStyle w:val="ListParagraph"/>
        <w:numPr>
          <w:ilvl w:val="0"/>
          <w:numId w:val="50"/>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The backend returns a fatal error that prevents the page from loading.</w:t>
      </w:r>
    </w:p>
    <w:p w14:paraId="6562496A" w14:textId="4EABC88A" w:rsidR="004B79AA" w:rsidRPr="004B79AA" w:rsidRDefault="004B79AA">
      <w:pPr>
        <w:pStyle w:val="ListParagraph"/>
        <w:numPr>
          <w:ilvl w:val="0"/>
          <w:numId w:val="50"/>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Application Initialization Failure</w:t>
      </w:r>
    </w:p>
    <w:p w14:paraId="06A74433" w14:textId="77777777" w:rsidR="004B79AA" w:rsidRPr="004B79AA" w:rsidRDefault="004B79AA">
      <w:pPr>
        <w:pStyle w:val="ListParagraph"/>
        <w:numPr>
          <w:ilvl w:val="0"/>
          <w:numId w:val="50"/>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Required global configuration or authentication cannot be loaded.</w:t>
      </w:r>
    </w:p>
    <w:p w14:paraId="59F00017" w14:textId="1413D93A" w:rsidR="004B79AA" w:rsidRPr="004B79AA" w:rsidRDefault="004B79AA">
      <w:pPr>
        <w:pStyle w:val="ListParagraph"/>
        <w:numPr>
          <w:ilvl w:val="0"/>
          <w:numId w:val="50"/>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Maintenance Mode</w:t>
      </w:r>
    </w:p>
    <w:p w14:paraId="67404899" w14:textId="77777777" w:rsidR="004B79AA" w:rsidRPr="004B79AA" w:rsidRDefault="004B79AA">
      <w:pPr>
        <w:pStyle w:val="ListParagraph"/>
        <w:numPr>
          <w:ilvl w:val="0"/>
          <w:numId w:val="50"/>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The backend indicates the system is temporarily unavailable.</w:t>
      </w:r>
    </w:p>
    <w:p w14:paraId="282DF20C" w14:textId="16C141A4" w:rsidR="004B79AA" w:rsidRPr="004B79AA" w:rsidRDefault="004B79AA">
      <w:pPr>
        <w:pStyle w:val="ListParagraph"/>
        <w:numPr>
          <w:ilvl w:val="0"/>
          <w:numId w:val="50"/>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Routing Failure</w:t>
      </w:r>
    </w:p>
    <w:p w14:paraId="05AB6F62" w14:textId="77777777" w:rsidR="004B79AA" w:rsidRPr="004B79AA" w:rsidRDefault="004B79AA" w:rsidP="004B79AA">
      <w:p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The application cannot resolve the requested route and no fallback exists.</w:t>
      </w:r>
    </w:p>
    <w:p w14:paraId="5B923FCE" w14:textId="60A6399D" w:rsidR="004B79AA" w:rsidRPr="004B79AA" w:rsidRDefault="004B79AA" w:rsidP="004B79AA">
      <w:pPr>
        <w:spacing w:after="0" w:line="240" w:lineRule="auto"/>
        <w:rPr>
          <w:rFonts w:ascii="Aptos Narrow" w:eastAsia="Times New Roman" w:hAnsi="Aptos Narrow" w:cs="Times New Roman"/>
          <w:b/>
          <w:bCs/>
          <w:color w:val="000000"/>
        </w:rPr>
      </w:pPr>
      <w:r>
        <w:rPr>
          <w:rFonts w:ascii="Aptos Narrow" w:eastAsia="Times New Roman" w:hAnsi="Aptos Narrow" w:cs="Times New Roman"/>
          <w:color w:val="000000"/>
        </w:rPr>
        <w:br/>
      </w:r>
      <w:r w:rsidRPr="004B79AA">
        <w:rPr>
          <w:rFonts w:ascii="Aptos Narrow" w:eastAsia="Times New Roman" w:hAnsi="Aptos Narrow" w:cs="Times New Roman"/>
          <w:b/>
          <w:bCs/>
          <w:color w:val="000000"/>
        </w:rPr>
        <w:t>6.</w:t>
      </w:r>
      <w:r w:rsidR="00946697">
        <w:rPr>
          <w:rFonts w:ascii="Aptos Narrow" w:eastAsia="Times New Roman" w:hAnsi="Aptos Narrow" w:cs="Times New Roman"/>
          <w:b/>
          <w:bCs/>
          <w:color w:val="000000"/>
        </w:rPr>
        <w:t>19</w:t>
      </w:r>
      <w:r w:rsidRPr="004B79AA">
        <w:rPr>
          <w:rFonts w:ascii="Aptos Narrow" w:eastAsia="Times New Roman" w:hAnsi="Aptos Narrow" w:cs="Times New Roman"/>
          <w:b/>
          <w:bCs/>
          <w:color w:val="000000"/>
        </w:rPr>
        <w:t>.5 Behavior</w:t>
      </w:r>
    </w:p>
    <w:p w14:paraId="14A6ABCA" w14:textId="3A427BA2" w:rsidR="004B79AA" w:rsidRPr="004B79AA" w:rsidRDefault="004B79AA" w:rsidP="004B79AA">
      <w:pPr>
        <w:spacing w:after="0" w:line="240" w:lineRule="auto"/>
        <w:rPr>
          <w:rFonts w:ascii="Aptos Narrow" w:eastAsia="Times New Roman" w:hAnsi="Aptos Narrow" w:cs="Times New Roman"/>
          <w:b/>
          <w:bCs/>
          <w:color w:val="000000"/>
        </w:rPr>
      </w:pPr>
      <w:r w:rsidRPr="004B79AA">
        <w:rPr>
          <w:rFonts w:ascii="Aptos Narrow" w:eastAsia="Times New Roman" w:hAnsi="Aptos Narrow" w:cs="Times New Roman"/>
          <w:b/>
          <w:bCs/>
          <w:color w:val="000000"/>
        </w:rPr>
        <w:t>6.</w:t>
      </w:r>
      <w:r w:rsidR="00946697">
        <w:rPr>
          <w:rFonts w:ascii="Aptos Narrow" w:eastAsia="Times New Roman" w:hAnsi="Aptos Narrow" w:cs="Times New Roman"/>
          <w:b/>
          <w:bCs/>
          <w:color w:val="000000"/>
        </w:rPr>
        <w:t>19</w:t>
      </w:r>
      <w:r w:rsidRPr="004B79AA">
        <w:rPr>
          <w:rFonts w:ascii="Aptos Narrow" w:eastAsia="Times New Roman" w:hAnsi="Aptos Narrow" w:cs="Times New Roman"/>
          <w:b/>
          <w:bCs/>
          <w:color w:val="000000"/>
        </w:rPr>
        <w:t>.5.1 Display Behavior</w:t>
      </w:r>
    </w:p>
    <w:p w14:paraId="591911B7" w14:textId="0FB7B613" w:rsidR="004B79AA" w:rsidRPr="004B79AA" w:rsidRDefault="004B79AA">
      <w:pPr>
        <w:pStyle w:val="ListParagraph"/>
        <w:numPr>
          <w:ilvl w:val="0"/>
          <w:numId w:val="50"/>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Page replaces all previous content</w:t>
      </w:r>
    </w:p>
    <w:p w14:paraId="31C96F33" w14:textId="4B6A72E3" w:rsidR="004B79AA" w:rsidRPr="004B79AA" w:rsidRDefault="004B79AA">
      <w:pPr>
        <w:pStyle w:val="ListParagraph"/>
        <w:numPr>
          <w:ilvl w:val="0"/>
          <w:numId w:val="50"/>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No partial UI from the previous screen remains</w:t>
      </w:r>
    </w:p>
    <w:p w14:paraId="17BBC994" w14:textId="56A853BA" w:rsidR="004B79AA" w:rsidRPr="004B79AA" w:rsidRDefault="004B79AA">
      <w:pPr>
        <w:pStyle w:val="ListParagraph"/>
        <w:numPr>
          <w:ilvl w:val="0"/>
          <w:numId w:val="50"/>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lastRenderedPageBreak/>
        <w:t>Page loads instantly without animation (to avoid compounding failure states)</w:t>
      </w:r>
    </w:p>
    <w:p w14:paraId="44AECA5D" w14:textId="61F1E3ED" w:rsidR="004B79AA" w:rsidRPr="004B79AA" w:rsidRDefault="004B79AA" w:rsidP="004B79AA">
      <w:pPr>
        <w:spacing w:after="0" w:line="240" w:lineRule="auto"/>
        <w:rPr>
          <w:rFonts w:ascii="Aptos Narrow" w:eastAsia="Times New Roman" w:hAnsi="Aptos Narrow" w:cs="Times New Roman"/>
          <w:b/>
          <w:bCs/>
          <w:color w:val="000000"/>
        </w:rPr>
      </w:pPr>
      <w:r w:rsidRPr="004B79AA">
        <w:rPr>
          <w:rFonts w:ascii="Aptos Narrow" w:eastAsia="Times New Roman" w:hAnsi="Aptos Narrow" w:cs="Times New Roman"/>
          <w:b/>
          <w:bCs/>
          <w:color w:val="000000"/>
        </w:rPr>
        <w:t>6.</w:t>
      </w:r>
      <w:r w:rsidR="00946697">
        <w:rPr>
          <w:rFonts w:ascii="Aptos Narrow" w:eastAsia="Times New Roman" w:hAnsi="Aptos Narrow" w:cs="Times New Roman"/>
          <w:b/>
          <w:bCs/>
          <w:color w:val="000000"/>
        </w:rPr>
        <w:t>19</w:t>
      </w:r>
      <w:r w:rsidRPr="004B79AA">
        <w:rPr>
          <w:rFonts w:ascii="Aptos Narrow" w:eastAsia="Times New Roman" w:hAnsi="Aptos Narrow" w:cs="Times New Roman"/>
          <w:b/>
          <w:bCs/>
          <w:color w:val="000000"/>
        </w:rPr>
        <w:t>.5.2 Navigation Behavior</w:t>
      </w:r>
    </w:p>
    <w:p w14:paraId="00961C1E" w14:textId="7E1383F7" w:rsidR="004B79AA" w:rsidRPr="004B79AA" w:rsidRDefault="004B79AA">
      <w:pPr>
        <w:pStyle w:val="ListParagraph"/>
        <w:numPr>
          <w:ilvl w:val="0"/>
          <w:numId w:val="50"/>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“Return to Home” always navigates to the application’s root route</w:t>
      </w:r>
    </w:p>
    <w:p w14:paraId="19C16592" w14:textId="4BD091C0" w:rsidR="004B79AA" w:rsidRPr="004B79AA" w:rsidRDefault="004B79AA">
      <w:pPr>
        <w:pStyle w:val="ListParagraph"/>
        <w:numPr>
          <w:ilvl w:val="0"/>
          <w:numId w:val="50"/>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If the user is unauthenticated, the system may redirect to Login instead</w:t>
      </w:r>
    </w:p>
    <w:p w14:paraId="2B624E22" w14:textId="6B38AACB" w:rsidR="004B79AA" w:rsidRPr="004B79AA" w:rsidRDefault="004B79AA" w:rsidP="004B79AA">
      <w:pPr>
        <w:spacing w:after="0" w:line="240" w:lineRule="auto"/>
        <w:rPr>
          <w:rFonts w:ascii="Aptos Narrow" w:eastAsia="Times New Roman" w:hAnsi="Aptos Narrow" w:cs="Times New Roman"/>
          <w:b/>
          <w:bCs/>
          <w:color w:val="000000"/>
        </w:rPr>
      </w:pPr>
      <w:r w:rsidRPr="004B79AA">
        <w:rPr>
          <w:rFonts w:ascii="Aptos Narrow" w:eastAsia="Times New Roman" w:hAnsi="Aptos Narrow" w:cs="Times New Roman"/>
          <w:b/>
          <w:bCs/>
          <w:color w:val="000000"/>
        </w:rPr>
        <w:t>6.</w:t>
      </w:r>
      <w:r w:rsidR="00946697">
        <w:rPr>
          <w:rFonts w:ascii="Aptos Narrow" w:eastAsia="Times New Roman" w:hAnsi="Aptos Narrow" w:cs="Times New Roman"/>
          <w:b/>
          <w:bCs/>
          <w:color w:val="000000"/>
        </w:rPr>
        <w:t>19</w:t>
      </w:r>
      <w:r w:rsidRPr="004B79AA">
        <w:rPr>
          <w:rFonts w:ascii="Aptos Narrow" w:eastAsia="Times New Roman" w:hAnsi="Aptos Narrow" w:cs="Times New Roman"/>
          <w:b/>
          <w:bCs/>
          <w:color w:val="000000"/>
        </w:rPr>
        <w:t>.5.4 Error Reference Code</w:t>
      </w:r>
    </w:p>
    <w:p w14:paraId="755C4740" w14:textId="77777777" w:rsidR="004B79AA" w:rsidRPr="004B79AA" w:rsidRDefault="004B79AA" w:rsidP="004B79AA">
      <w:p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If provided by backend:</w:t>
      </w:r>
    </w:p>
    <w:p w14:paraId="70266316" w14:textId="7E09C774" w:rsidR="004B79AA" w:rsidRPr="004B79AA" w:rsidRDefault="004B79AA">
      <w:pPr>
        <w:pStyle w:val="ListParagraph"/>
        <w:numPr>
          <w:ilvl w:val="0"/>
          <w:numId w:val="50"/>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Displayed as a short alphanumeric code</w:t>
      </w:r>
    </w:p>
    <w:p w14:paraId="0BB43CC1" w14:textId="05CE634B" w:rsidR="004B79AA" w:rsidRPr="004B79AA" w:rsidRDefault="004B79AA">
      <w:pPr>
        <w:pStyle w:val="ListParagraph"/>
        <w:numPr>
          <w:ilvl w:val="0"/>
          <w:numId w:val="50"/>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Helps support teams correlate logs</w:t>
      </w:r>
    </w:p>
    <w:p w14:paraId="1C8B7209" w14:textId="332D40EF" w:rsidR="004B79AA" w:rsidRPr="004B79AA" w:rsidRDefault="004B79AA">
      <w:pPr>
        <w:pStyle w:val="ListParagraph"/>
        <w:numPr>
          <w:ilvl w:val="0"/>
          <w:numId w:val="50"/>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Optional “Copy” icon may be included</w:t>
      </w:r>
    </w:p>
    <w:p w14:paraId="2BD39B0F" w14:textId="77E70134" w:rsidR="004B79AA" w:rsidRDefault="004B79AA" w:rsidP="004B79AA">
      <w:pPr>
        <w:spacing w:after="0" w:line="240" w:lineRule="auto"/>
        <w:rPr>
          <w:rFonts w:ascii="Aptos Narrow" w:eastAsia="Times New Roman" w:hAnsi="Aptos Narrow" w:cs="Times New Roman"/>
          <w:b/>
          <w:bCs/>
          <w:color w:val="000000"/>
        </w:rPr>
      </w:pPr>
      <w:r w:rsidRPr="004B79AA">
        <w:rPr>
          <w:rFonts w:ascii="Aptos Narrow" w:eastAsia="Times New Roman" w:hAnsi="Aptos Narrow" w:cs="Times New Roman"/>
          <w:b/>
          <w:bCs/>
          <w:color w:val="000000"/>
        </w:rPr>
        <w:t>6.</w:t>
      </w:r>
      <w:r w:rsidR="00946697">
        <w:rPr>
          <w:rFonts w:ascii="Aptos Narrow" w:eastAsia="Times New Roman" w:hAnsi="Aptos Narrow" w:cs="Times New Roman"/>
          <w:b/>
          <w:bCs/>
          <w:color w:val="000000"/>
        </w:rPr>
        <w:t>19</w:t>
      </w:r>
      <w:r w:rsidRPr="004B79AA">
        <w:rPr>
          <w:rFonts w:ascii="Aptos Narrow" w:eastAsia="Times New Roman" w:hAnsi="Aptos Narrow" w:cs="Times New Roman"/>
          <w:b/>
          <w:bCs/>
          <w:color w:val="000000"/>
        </w:rPr>
        <w:t>.5 States</w:t>
      </w:r>
    </w:p>
    <w:p w14:paraId="6FF051A8" w14:textId="76C8D34B" w:rsidR="004B79AA" w:rsidRPr="004B79AA" w:rsidRDefault="004B79AA" w:rsidP="004B79AA">
      <w:pPr>
        <w:spacing w:after="0" w:line="240" w:lineRule="auto"/>
        <w:rPr>
          <w:rFonts w:ascii="Aptos Narrow" w:eastAsia="Times New Roman" w:hAnsi="Aptos Narrow" w:cs="Times New Roman"/>
          <w:b/>
          <w:bCs/>
          <w:color w:val="000000"/>
        </w:rPr>
      </w:pPr>
      <w:r w:rsidRPr="004B79AA">
        <w:rPr>
          <w:rFonts w:ascii="Aptos Narrow" w:eastAsia="Times New Roman" w:hAnsi="Aptos Narrow" w:cs="Times New Roman"/>
          <w:b/>
          <w:bCs/>
          <w:color w:val="000000"/>
        </w:rPr>
        <w:t>6.1</w:t>
      </w:r>
      <w:r w:rsidR="00946697">
        <w:rPr>
          <w:rFonts w:ascii="Aptos Narrow" w:eastAsia="Times New Roman" w:hAnsi="Aptos Narrow" w:cs="Times New Roman"/>
          <w:b/>
          <w:bCs/>
          <w:color w:val="000000"/>
        </w:rPr>
        <w:t>9</w:t>
      </w:r>
      <w:r w:rsidRPr="004B79AA">
        <w:rPr>
          <w:rFonts w:ascii="Aptos Narrow" w:eastAsia="Times New Roman" w:hAnsi="Aptos Narrow" w:cs="Times New Roman"/>
          <w:b/>
          <w:bCs/>
          <w:color w:val="000000"/>
        </w:rPr>
        <w:t>.5.1 System Error (Default)</w:t>
      </w:r>
    </w:p>
    <w:p w14:paraId="7179979C" w14:textId="77777777" w:rsidR="004B79AA" w:rsidRPr="004B79AA" w:rsidRDefault="004B79AA" w:rsidP="004B79AA">
      <w:p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Used for 500/503 and unhandled exceptions.</w:t>
      </w:r>
    </w:p>
    <w:p w14:paraId="60BA25FE" w14:textId="79DCD893" w:rsidR="004B79AA" w:rsidRPr="004B79AA" w:rsidRDefault="004B79AA">
      <w:pPr>
        <w:pStyle w:val="ListParagraph"/>
        <w:numPr>
          <w:ilvl w:val="0"/>
          <w:numId w:val="50"/>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Red accent</w:t>
      </w:r>
    </w:p>
    <w:p w14:paraId="605077E2" w14:textId="3A634FD3" w:rsidR="004B79AA" w:rsidRPr="004B79AA" w:rsidRDefault="004B79AA">
      <w:pPr>
        <w:pStyle w:val="ListParagraph"/>
        <w:numPr>
          <w:ilvl w:val="0"/>
          <w:numId w:val="50"/>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Error icon</w:t>
      </w:r>
    </w:p>
    <w:p w14:paraId="0A14078D" w14:textId="5A4B757B" w:rsidR="004B79AA" w:rsidRPr="004B79AA" w:rsidRDefault="004B79AA">
      <w:pPr>
        <w:pStyle w:val="ListParagraph"/>
        <w:numPr>
          <w:ilvl w:val="0"/>
          <w:numId w:val="50"/>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“Something went wrong” title</w:t>
      </w:r>
    </w:p>
    <w:p w14:paraId="3D7255A9" w14:textId="3937991F" w:rsidR="004B79AA" w:rsidRPr="004B79AA" w:rsidRDefault="004B79AA" w:rsidP="004B79AA">
      <w:pPr>
        <w:spacing w:after="0" w:line="240" w:lineRule="auto"/>
        <w:rPr>
          <w:rFonts w:ascii="Aptos Narrow" w:eastAsia="Times New Roman" w:hAnsi="Aptos Narrow" w:cs="Times New Roman"/>
          <w:b/>
          <w:bCs/>
          <w:color w:val="000000"/>
        </w:rPr>
      </w:pPr>
      <w:r w:rsidRPr="004B79AA">
        <w:rPr>
          <w:rFonts w:ascii="Aptos Narrow" w:eastAsia="Times New Roman" w:hAnsi="Aptos Narrow" w:cs="Times New Roman"/>
          <w:b/>
          <w:bCs/>
          <w:color w:val="000000"/>
        </w:rPr>
        <w:t>6.</w:t>
      </w:r>
      <w:r w:rsidR="00946697">
        <w:rPr>
          <w:rFonts w:ascii="Aptos Narrow" w:eastAsia="Times New Roman" w:hAnsi="Aptos Narrow" w:cs="Times New Roman"/>
          <w:b/>
          <w:bCs/>
          <w:color w:val="000000"/>
        </w:rPr>
        <w:t>19</w:t>
      </w:r>
      <w:r w:rsidRPr="004B79AA">
        <w:rPr>
          <w:rFonts w:ascii="Aptos Narrow" w:eastAsia="Times New Roman" w:hAnsi="Aptos Narrow" w:cs="Times New Roman"/>
          <w:b/>
          <w:bCs/>
          <w:color w:val="000000"/>
        </w:rPr>
        <w:t>.6.2 Maintenance Mode</w:t>
      </w:r>
    </w:p>
    <w:p w14:paraId="664CF907" w14:textId="77777777" w:rsidR="004B79AA" w:rsidRPr="004B79AA" w:rsidRDefault="004B79AA" w:rsidP="004B79AA">
      <w:p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Used when backend indicates scheduled downtime.</w:t>
      </w:r>
    </w:p>
    <w:p w14:paraId="31FA6A12" w14:textId="7009D722" w:rsidR="004B79AA" w:rsidRPr="004B79AA" w:rsidRDefault="004B79AA">
      <w:pPr>
        <w:pStyle w:val="ListParagraph"/>
        <w:numPr>
          <w:ilvl w:val="0"/>
          <w:numId w:val="50"/>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Neutral/blue accent</w:t>
      </w:r>
    </w:p>
    <w:p w14:paraId="6EC3F6EC" w14:textId="69FDC295" w:rsidR="004B79AA" w:rsidRPr="004B79AA" w:rsidRDefault="004B79AA">
      <w:pPr>
        <w:pStyle w:val="ListParagraph"/>
        <w:numPr>
          <w:ilvl w:val="0"/>
          <w:numId w:val="50"/>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Wrench or maintenance icon</w:t>
      </w:r>
    </w:p>
    <w:p w14:paraId="6EE4B963" w14:textId="73568298" w:rsidR="004B79AA" w:rsidRPr="004B79AA" w:rsidRDefault="004B79AA">
      <w:pPr>
        <w:pStyle w:val="ListParagraph"/>
        <w:numPr>
          <w:ilvl w:val="0"/>
          <w:numId w:val="50"/>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“We’ll be back soon” title</w:t>
      </w:r>
    </w:p>
    <w:p w14:paraId="57A8FC55" w14:textId="23BF9667" w:rsidR="004B79AA" w:rsidRPr="004B79AA" w:rsidRDefault="004B79AA" w:rsidP="004B79AA">
      <w:pPr>
        <w:spacing w:after="0" w:line="240" w:lineRule="auto"/>
        <w:rPr>
          <w:rFonts w:ascii="Aptos Narrow" w:eastAsia="Times New Roman" w:hAnsi="Aptos Narrow" w:cs="Times New Roman"/>
          <w:b/>
          <w:bCs/>
          <w:color w:val="000000"/>
        </w:rPr>
      </w:pPr>
      <w:r w:rsidRPr="004B79AA">
        <w:rPr>
          <w:rFonts w:ascii="Aptos Narrow" w:eastAsia="Times New Roman" w:hAnsi="Aptos Narrow" w:cs="Times New Roman"/>
          <w:b/>
          <w:bCs/>
          <w:color w:val="000000"/>
        </w:rPr>
        <w:t>6.</w:t>
      </w:r>
      <w:r w:rsidR="00946697">
        <w:rPr>
          <w:rFonts w:ascii="Aptos Narrow" w:eastAsia="Times New Roman" w:hAnsi="Aptos Narrow" w:cs="Times New Roman"/>
          <w:b/>
          <w:bCs/>
          <w:color w:val="000000"/>
        </w:rPr>
        <w:t>19</w:t>
      </w:r>
      <w:r w:rsidRPr="004B79AA">
        <w:rPr>
          <w:rFonts w:ascii="Aptos Narrow" w:eastAsia="Times New Roman" w:hAnsi="Aptos Narrow" w:cs="Times New Roman"/>
          <w:b/>
          <w:bCs/>
          <w:color w:val="000000"/>
        </w:rPr>
        <w:t>.6.3 Offline Mode (Escalated)</w:t>
      </w:r>
    </w:p>
    <w:p w14:paraId="08E51BFA" w14:textId="77777777" w:rsidR="004B79AA" w:rsidRPr="004B79AA" w:rsidRDefault="004B79AA" w:rsidP="004B79AA">
      <w:p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If the application cannot initialize due to offline state.</w:t>
      </w:r>
    </w:p>
    <w:p w14:paraId="586F0A27" w14:textId="6752B6A9" w:rsidR="004B79AA" w:rsidRPr="004B79AA" w:rsidRDefault="004B79AA">
      <w:pPr>
        <w:pStyle w:val="ListParagraph"/>
        <w:numPr>
          <w:ilvl w:val="0"/>
          <w:numId w:val="50"/>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Yellow accent</w:t>
      </w:r>
    </w:p>
    <w:p w14:paraId="36E56D2F" w14:textId="29E99169" w:rsidR="004B79AA" w:rsidRPr="004B79AA" w:rsidRDefault="004B79AA">
      <w:pPr>
        <w:pStyle w:val="ListParagraph"/>
        <w:numPr>
          <w:ilvl w:val="0"/>
          <w:numId w:val="50"/>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Offline icon</w:t>
      </w:r>
    </w:p>
    <w:p w14:paraId="1A9A76F3" w14:textId="770A2880" w:rsidR="004B79AA" w:rsidRPr="004B79AA" w:rsidRDefault="004B79AA">
      <w:pPr>
        <w:pStyle w:val="ListParagraph"/>
        <w:numPr>
          <w:ilvl w:val="0"/>
          <w:numId w:val="50"/>
        </w:numPr>
        <w:spacing w:after="0" w:line="240" w:lineRule="auto"/>
        <w:rPr>
          <w:rFonts w:ascii="Aptos Narrow" w:eastAsia="Times New Roman" w:hAnsi="Aptos Narrow" w:cs="Times New Roman"/>
          <w:color w:val="000000"/>
        </w:rPr>
      </w:pPr>
      <w:r w:rsidRPr="004B79AA">
        <w:rPr>
          <w:rFonts w:ascii="Aptos Narrow" w:eastAsia="Times New Roman" w:hAnsi="Aptos Narrow" w:cs="Times New Roman"/>
          <w:color w:val="000000"/>
        </w:rPr>
        <w:t>“You’re offline” title</w:t>
      </w:r>
    </w:p>
    <w:p w14:paraId="24C01057" w14:textId="547A202E" w:rsidR="004B79AA" w:rsidRPr="00564E76" w:rsidRDefault="00564E76" w:rsidP="004B79AA">
      <w:pPr>
        <w:spacing w:after="0" w:line="240" w:lineRule="auto"/>
        <w:rPr>
          <w:rFonts w:ascii="Aptos Narrow" w:eastAsia="Times New Roman" w:hAnsi="Aptos Narrow" w:cs="Times New Roman"/>
          <w:b/>
          <w:bCs/>
          <w:color w:val="000000"/>
        </w:rPr>
      </w:pPr>
      <w:r w:rsidRPr="00564E76">
        <w:rPr>
          <w:rFonts w:ascii="Aptos Narrow" w:eastAsia="Times New Roman" w:hAnsi="Aptos Narrow" w:cs="Times New Roman"/>
          <w:b/>
          <w:bCs/>
          <w:color w:val="000000"/>
        </w:rPr>
        <w:t>6.</w:t>
      </w:r>
      <w:r w:rsidR="00946697">
        <w:rPr>
          <w:rFonts w:ascii="Aptos Narrow" w:eastAsia="Times New Roman" w:hAnsi="Aptos Narrow" w:cs="Times New Roman"/>
          <w:b/>
          <w:bCs/>
          <w:color w:val="000000"/>
        </w:rPr>
        <w:t>19</w:t>
      </w:r>
      <w:r w:rsidRPr="00564E76">
        <w:rPr>
          <w:rFonts w:ascii="Aptos Narrow" w:eastAsia="Times New Roman" w:hAnsi="Aptos Narrow" w:cs="Times New Roman"/>
          <w:b/>
          <w:bCs/>
          <w:color w:val="000000"/>
        </w:rPr>
        <w:t>.7</w:t>
      </w:r>
      <w:r w:rsidR="004B79AA" w:rsidRPr="00564E76">
        <w:rPr>
          <w:rFonts w:ascii="Aptos Narrow" w:eastAsia="Times New Roman" w:hAnsi="Aptos Narrow" w:cs="Times New Roman"/>
          <w:b/>
          <w:bCs/>
          <w:color w:val="000000"/>
        </w:rPr>
        <w:t xml:space="preserve"> Accessibility Requirements</w:t>
      </w:r>
    </w:p>
    <w:p w14:paraId="773FA5BB" w14:textId="0939B671" w:rsidR="004B79AA" w:rsidRPr="00564E76" w:rsidRDefault="004B79AA">
      <w:pPr>
        <w:pStyle w:val="ListParagraph"/>
        <w:numPr>
          <w:ilvl w:val="0"/>
          <w:numId w:val="50"/>
        </w:numPr>
        <w:spacing w:after="0" w:line="240" w:lineRule="auto"/>
        <w:rPr>
          <w:rFonts w:ascii="Aptos Narrow" w:eastAsia="Times New Roman" w:hAnsi="Aptos Narrow" w:cs="Times New Roman"/>
          <w:color w:val="000000"/>
        </w:rPr>
      </w:pPr>
      <w:r w:rsidRPr="00564E76">
        <w:rPr>
          <w:rFonts w:ascii="Aptos Narrow" w:eastAsia="Times New Roman" w:hAnsi="Aptos Narrow" w:cs="Times New Roman"/>
          <w:color w:val="000000"/>
        </w:rPr>
        <w:t>Must meet WCAG 2.1 AA</w:t>
      </w:r>
    </w:p>
    <w:p w14:paraId="5FC5E5C0" w14:textId="01F3AE53" w:rsidR="004B79AA" w:rsidRPr="00564E76" w:rsidRDefault="004B79AA">
      <w:pPr>
        <w:pStyle w:val="ListParagraph"/>
        <w:numPr>
          <w:ilvl w:val="0"/>
          <w:numId w:val="50"/>
        </w:numPr>
        <w:spacing w:after="0" w:line="240" w:lineRule="auto"/>
        <w:rPr>
          <w:rFonts w:ascii="Aptos Narrow" w:eastAsia="Times New Roman" w:hAnsi="Aptos Narrow" w:cs="Times New Roman"/>
          <w:color w:val="000000"/>
        </w:rPr>
      </w:pPr>
      <w:r w:rsidRPr="00564E76">
        <w:rPr>
          <w:rFonts w:ascii="Aptos Narrow" w:eastAsia="Times New Roman" w:hAnsi="Aptos Narrow" w:cs="Times New Roman"/>
          <w:color w:val="000000"/>
        </w:rPr>
        <w:t>All interactive elements must be keyboard accessible</w:t>
      </w:r>
    </w:p>
    <w:p w14:paraId="460BE977" w14:textId="79F5B6BF" w:rsidR="004B79AA" w:rsidRPr="00564E76" w:rsidRDefault="004B79AA">
      <w:pPr>
        <w:pStyle w:val="ListParagraph"/>
        <w:numPr>
          <w:ilvl w:val="0"/>
          <w:numId w:val="50"/>
        </w:numPr>
        <w:spacing w:after="0" w:line="240" w:lineRule="auto"/>
        <w:rPr>
          <w:rFonts w:ascii="Aptos Narrow" w:eastAsia="Times New Roman" w:hAnsi="Aptos Narrow" w:cs="Times New Roman"/>
          <w:color w:val="000000"/>
        </w:rPr>
      </w:pPr>
      <w:r w:rsidRPr="00564E76">
        <w:rPr>
          <w:rFonts w:ascii="Aptos Narrow" w:eastAsia="Times New Roman" w:hAnsi="Aptos Narrow" w:cs="Times New Roman"/>
          <w:color w:val="000000"/>
        </w:rPr>
        <w:t>Page must include or for the error message</w:t>
      </w:r>
    </w:p>
    <w:p w14:paraId="52085797" w14:textId="20521237" w:rsidR="004B79AA" w:rsidRPr="00564E76" w:rsidRDefault="004B79AA">
      <w:pPr>
        <w:pStyle w:val="ListParagraph"/>
        <w:numPr>
          <w:ilvl w:val="0"/>
          <w:numId w:val="50"/>
        </w:numPr>
        <w:spacing w:after="0" w:line="240" w:lineRule="auto"/>
        <w:rPr>
          <w:rFonts w:ascii="Aptos Narrow" w:eastAsia="Times New Roman" w:hAnsi="Aptos Narrow" w:cs="Times New Roman"/>
          <w:color w:val="000000"/>
        </w:rPr>
      </w:pPr>
      <w:r w:rsidRPr="00564E76">
        <w:rPr>
          <w:rFonts w:ascii="Aptos Narrow" w:eastAsia="Times New Roman" w:hAnsi="Aptos Narrow" w:cs="Times New Roman"/>
          <w:color w:val="000000"/>
        </w:rPr>
        <w:t xml:space="preserve">Color contrast must meet </w:t>
      </w:r>
      <w:r w:rsidR="00564E76">
        <w:rPr>
          <w:rFonts w:ascii="Aptos Narrow" w:eastAsia="Times New Roman" w:hAnsi="Aptos Narrow" w:cs="Times New Roman"/>
          <w:color w:val="000000"/>
        </w:rPr>
        <w:t xml:space="preserve">the </w:t>
      </w:r>
      <w:r w:rsidRPr="00564E76">
        <w:rPr>
          <w:rFonts w:ascii="Aptos Narrow" w:eastAsia="Times New Roman" w:hAnsi="Aptos Narrow" w:cs="Times New Roman"/>
          <w:color w:val="000000"/>
        </w:rPr>
        <w:t>minimum 4.5:1</w:t>
      </w:r>
    </w:p>
    <w:p w14:paraId="25152222" w14:textId="1736CB7E" w:rsidR="004B79AA" w:rsidRPr="00564E76" w:rsidRDefault="004B79AA">
      <w:pPr>
        <w:pStyle w:val="ListParagraph"/>
        <w:numPr>
          <w:ilvl w:val="0"/>
          <w:numId w:val="50"/>
        </w:numPr>
        <w:spacing w:after="0" w:line="240" w:lineRule="auto"/>
        <w:rPr>
          <w:rFonts w:ascii="Aptos Narrow" w:eastAsia="Times New Roman" w:hAnsi="Aptos Narrow" w:cs="Times New Roman"/>
          <w:color w:val="000000"/>
        </w:rPr>
      </w:pPr>
      <w:r w:rsidRPr="00564E76">
        <w:rPr>
          <w:rFonts w:ascii="Aptos Narrow" w:eastAsia="Times New Roman" w:hAnsi="Aptos Narrow" w:cs="Times New Roman"/>
          <w:color w:val="000000"/>
        </w:rPr>
        <w:t>Focus must move to the page title on load</w:t>
      </w:r>
    </w:p>
    <w:p w14:paraId="36CB49DE" w14:textId="528C0737" w:rsidR="004B79AA" w:rsidRPr="00564E76" w:rsidRDefault="004B79AA">
      <w:pPr>
        <w:pStyle w:val="ListParagraph"/>
        <w:numPr>
          <w:ilvl w:val="0"/>
          <w:numId w:val="50"/>
        </w:numPr>
        <w:spacing w:after="0" w:line="240" w:lineRule="auto"/>
        <w:rPr>
          <w:rFonts w:ascii="Aptos Narrow" w:eastAsia="Times New Roman" w:hAnsi="Aptos Narrow" w:cs="Times New Roman"/>
          <w:color w:val="000000"/>
        </w:rPr>
      </w:pPr>
      <w:r w:rsidRPr="00564E76">
        <w:rPr>
          <w:rFonts w:ascii="Aptos Narrow" w:eastAsia="Times New Roman" w:hAnsi="Aptos Narrow" w:cs="Times New Roman"/>
          <w:color w:val="000000"/>
        </w:rPr>
        <w:t>Screen readers must announce the error state immediately</w:t>
      </w:r>
    </w:p>
    <w:p w14:paraId="65BBB9BC" w14:textId="522DE61D" w:rsidR="004B79AA" w:rsidRPr="00564E76" w:rsidRDefault="004B79AA" w:rsidP="004B79AA">
      <w:pPr>
        <w:spacing w:after="0" w:line="240" w:lineRule="auto"/>
        <w:rPr>
          <w:rFonts w:ascii="Aptos Narrow" w:eastAsia="Times New Roman" w:hAnsi="Aptos Narrow" w:cs="Times New Roman"/>
          <w:b/>
          <w:bCs/>
          <w:color w:val="000000"/>
        </w:rPr>
      </w:pPr>
      <w:r>
        <w:rPr>
          <w:rFonts w:ascii="Aptos Narrow" w:eastAsia="Times New Roman" w:hAnsi="Aptos Narrow" w:cs="Times New Roman"/>
          <w:color w:val="000000"/>
        </w:rPr>
        <w:br/>
      </w:r>
      <w:r w:rsidRPr="00564E76">
        <w:rPr>
          <w:rFonts w:ascii="Aptos Narrow" w:eastAsia="Times New Roman" w:hAnsi="Aptos Narrow" w:cs="Times New Roman"/>
          <w:b/>
          <w:bCs/>
          <w:color w:val="000000"/>
        </w:rPr>
        <w:t>6.</w:t>
      </w:r>
      <w:r w:rsidR="00946697">
        <w:rPr>
          <w:rFonts w:ascii="Aptos Narrow" w:eastAsia="Times New Roman" w:hAnsi="Aptos Narrow" w:cs="Times New Roman"/>
          <w:b/>
          <w:bCs/>
          <w:color w:val="000000"/>
        </w:rPr>
        <w:t>19</w:t>
      </w:r>
      <w:r w:rsidR="00564E76" w:rsidRPr="00564E76">
        <w:rPr>
          <w:rFonts w:ascii="Aptos Narrow" w:eastAsia="Times New Roman" w:hAnsi="Aptos Narrow" w:cs="Times New Roman"/>
          <w:b/>
          <w:bCs/>
          <w:color w:val="000000"/>
        </w:rPr>
        <w:t>.8</w:t>
      </w:r>
      <w:r w:rsidRPr="00564E76">
        <w:rPr>
          <w:rFonts w:ascii="Aptos Narrow" w:eastAsia="Times New Roman" w:hAnsi="Aptos Narrow" w:cs="Times New Roman"/>
          <w:b/>
          <w:bCs/>
          <w:color w:val="000000"/>
        </w:rPr>
        <w:t xml:space="preserve"> Responsive Behavior</w:t>
      </w:r>
    </w:p>
    <w:p w14:paraId="6DD14A45" w14:textId="3389A822" w:rsidR="004B79AA" w:rsidRPr="00564E76" w:rsidRDefault="004B79AA">
      <w:pPr>
        <w:pStyle w:val="ListParagraph"/>
        <w:numPr>
          <w:ilvl w:val="0"/>
          <w:numId w:val="50"/>
        </w:numPr>
        <w:spacing w:after="0" w:line="240" w:lineRule="auto"/>
        <w:rPr>
          <w:rFonts w:ascii="Aptos Narrow" w:eastAsia="Times New Roman" w:hAnsi="Aptos Narrow" w:cs="Times New Roman"/>
          <w:color w:val="000000"/>
        </w:rPr>
      </w:pPr>
      <w:r w:rsidRPr="00564E76">
        <w:rPr>
          <w:rFonts w:ascii="Aptos Narrow" w:eastAsia="Times New Roman" w:hAnsi="Aptos Narrow" w:cs="Times New Roman"/>
          <w:color w:val="000000"/>
        </w:rPr>
        <w:t>Mobile: Content stacks vertically, centered</w:t>
      </w:r>
    </w:p>
    <w:p w14:paraId="111B2544" w14:textId="2288248F" w:rsidR="004B79AA" w:rsidRPr="00564E76" w:rsidRDefault="004B79AA">
      <w:pPr>
        <w:pStyle w:val="ListParagraph"/>
        <w:numPr>
          <w:ilvl w:val="0"/>
          <w:numId w:val="50"/>
        </w:numPr>
        <w:spacing w:after="0" w:line="240" w:lineRule="auto"/>
        <w:rPr>
          <w:rFonts w:ascii="Aptos Narrow" w:eastAsia="Times New Roman" w:hAnsi="Aptos Narrow" w:cs="Times New Roman"/>
          <w:color w:val="000000"/>
        </w:rPr>
      </w:pPr>
      <w:r w:rsidRPr="00564E76">
        <w:rPr>
          <w:rFonts w:ascii="Aptos Narrow" w:eastAsia="Times New Roman" w:hAnsi="Aptos Narrow" w:cs="Times New Roman"/>
          <w:color w:val="000000"/>
        </w:rPr>
        <w:t>Tablet/Desktop: Content centered with balanced whitespace</w:t>
      </w:r>
    </w:p>
    <w:p w14:paraId="59716044" w14:textId="7F8E5032" w:rsidR="004B79AA" w:rsidRPr="00564E76" w:rsidRDefault="004B79AA">
      <w:pPr>
        <w:pStyle w:val="ListParagraph"/>
        <w:numPr>
          <w:ilvl w:val="0"/>
          <w:numId w:val="50"/>
        </w:numPr>
        <w:spacing w:after="0" w:line="240" w:lineRule="auto"/>
        <w:rPr>
          <w:rFonts w:ascii="Aptos Narrow" w:eastAsia="Times New Roman" w:hAnsi="Aptos Narrow" w:cs="Times New Roman"/>
          <w:color w:val="000000"/>
        </w:rPr>
      </w:pPr>
      <w:r w:rsidRPr="00564E76">
        <w:rPr>
          <w:rFonts w:ascii="Aptos Narrow" w:eastAsia="Times New Roman" w:hAnsi="Aptos Narrow" w:cs="Times New Roman"/>
          <w:color w:val="000000"/>
        </w:rPr>
        <w:t>Long messages wrap; no horizontal scrolling</w:t>
      </w:r>
    </w:p>
    <w:p w14:paraId="6D87043D" w14:textId="30C50D5B" w:rsidR="004B79AA" w:rsidRPr="00564E76" w:rsidRDefault="004B79AA">
      <w:pPr>
        <w:pStyle w:val="ListParagraph"/>
        <w:numPr>
          <w:ilvl w:val="0"/>
          <w:numId w:val="50"/>
        </w:numPr>
        <w:spacing w:after="0" w:line="240" w:lineRule="auto"/>
        <w:rPr>
          <w:rFonts w:ascii="Aptos Narrow" w:eastAsia="Times New Roman" w:hAnsi="Aptos Narrow" w:cs="Times New Roman"/>
          <w:color w:val="000000"/>
        </w:rPr>
      </w:pPr>
      <w:r w:rsidRPr="00564E76">
        <w:rPr>
          <w:rFonts w:ascii="Aptos Narrow" w:eastAsia="Times New Roman" w:hAnsi="Aptos Narrow" w:cs="Times New Roman"/>
          <w:color w:val="000000"/>
        </w:rPr>
        <w:t>Technical details section collapses into a single accordion element</w:t>
      </w:r>
    </w:p>
    <w:p w14:paraId="64F83395" w14:textId="3BDF456C" w:rsidR="004B79AA" w:rsidRPr="004B79AA" w:rsidRDefault="00514966" w:rsidP="004B79AA">
      <w:pPr>
        <w:spacing w:after="0" w:line="240" w:lineRule="auto"/>
        <w:rPr>
          <w:rFonts w:ascii="Aptos Narrow" w:eastAsia="Times New Roman" w:hAnsi="Aptos Narrow" w:cs="Times New Roman"/>
          <w:b/>
          <w:bCs/>
          <w:color w:val="000000"/>
        </w:rPr>
      </w:pPr>
      <w:r>
        <w:rPr>
          <w:rFonts w:ascii="Aptos Narrow" w:eastAsia="Times New Roman" w:hAnsi="Aptos Narrow" w:cs="Times New Roman"/>
          <w:b/>
          <w:bCs/>
          <w:color w:val="000000"/>
        </w:rPr>
        <w:br/>
      </w:r>
      <w:r>
        <w:rPr>
          <w:rFonts w:ascii="Aptos Narrow" w:eastAsia="Times New Roman" w:hAnsi="Aptos Narrow" w:cs="Times New Roman"/>
          <w:b/>
          <w:bCs/>
          <w:color w:val="000000"/>
        </w:rPr>
        <w:br/>
      </w:r>
      <w:r w:rsidR="004B79AA">
        <w:rPr>
          <w:rFonts w:ascii="Aptos Narrow" w:eastAsia="Times New Roman" w:hAnsi="Aptos Narrow" w:cs="Times New Roman"/>
          <w:b/>
          <w:bCs/>
          <w:color w:val="000000"/>
        </w:rPr>
        <w:t>6.</w:t>
      </w:r>
      <w:r w:rsidR="00946697">
        <w:rPr>
          <w:rFonts w:ascii="Aptos Narrow" w:eastAsia="Times New Roman" w:hAnsi="Aptos Narrow" w:cs="Times New Roman"/>
          <w:b/>
          <w:bCs/>
          <w:color w:val="000000"/>
        </w:rPr>
        <w:t>19</w:t>
      </w:r>
      <w:r w:rsidR="004B79AA">
        <w:rPr>
          <w:rFonts w:ascii="Aptos Narrow" w:eastAsia="Times New Roman" w:hAnsi="Aptos Narrow" w:cs="Times New Roman"/>
          <w:b/>
          <w:bCs/>
          <w:color w:val="000000"/>
        </w:rPr>
        <w:t>.</w:t>
      </w:r>
      <w:r w:rsidR="00564E76">
        <w:rPr>
          <w:rFonts w:ascii="Aptos Narrow" w:eastAsia="Times New Roman" w:hAnsi="Aptos Narrow" w:cs="Times New Roman"/>
          <w:b/>
          <w:bCs/>
          <w:color w:val="000000"/>
        </w:rPr>
        <w:t>9</w:t>
      </w:r>
      <w:r w:rsidR="004B79AA" w:rsidRPr="004B79AA">
        <w:rPr>
          <w:rFonts w:ascii="Aptos Narrow" w:eastAsia="Times New Roman" w:hAnsi="Aptos Narrow" w:cs="Times New Roman"/>
          <w:b/>
          <w:bCs/>
          <w:color w:val="000000"/>
        </w:rPr>
        <w:t xml:space="preserve"> Usage Rules</w:t>
      </w:r>
    </w:p>
    <w:p w14:paraId="20DFBDD0" w14:textId="7F71715A" w:rsidR="004B79AA" w:rsidRPr="00564E76" w:rsidRDefault="004B79AA">
      <w:pPr>
        <w:pStyle w:val="ListParagraph"/>
        <w:numPr>
          <w:ilvl w:val="0"/>
          <w:numId w:val="51"/>
        </w:numPr>
        <w:spacing w:after="0" w:line="240" w:lineRule="auto"/>
        <w:rPr>
          <w:rFonts w:ascii="Aptos Narrow" w:eastAsia="Times New Roman" w:hAnsi="Aptos Narrow" w:cs="Times New Roman"/>
          <w:color w:val="000000"/>
        </w:rPr>
      </w:pPr>
      <w:r w:rsidRPr="00564E76">
        <w:rPr>
          <w:rFonts w:ascii="Aptos Narrow" w:eastAsia="Times New Roman" w:hAnsi="Aptos Narrow" w:cs="Times New Roman"/>
          <w:color w:val="000000"/>
        </w:rPr>
        <w:t>This page is global and must not be redefined per module</w:t>
      </w:r>
    </w:p>
    <w:p w14:paraId="42819081" w14:textId="6EC0D92E" w:rsidR="004B79AA" w:rsidRPr="00564E76" w:rsidRDefault="004B79AA">
      <w:pPr>
        <w:pStyle w:val="ListParagraph"/>
        <w:numPr>
          <w:ilvl w:val="0"/>
          <w:numId w:val="51"/>
        </w:numPr>
        <w:spacing w:after="0" w:line="240" w:lineRule="auto"/>
        <w:rPr>
          <w:rFonts w:ascii="Aptos Narrow" w:eastAsia="Times New Roman" w:hAnsi="Aptos Narrow" w:cs="Times New Roman"/>
          <w:color w:val="000000"/>
        </w:rPr>
      </w:pPr>
      <w:r w:rsidRPr="00564E76">
        <w:rPr>
          <w:rFonts w:ascii="Aptos Narrow" w:eastAsia="Times New Roman" w:hAnsi="Aptos Narrow" w:cs="Times New Roman"/>
          <w:color w:val="000000"/>
        </w:rPr>
        <w:t>No module</w:t>
      </w:r>
      <w:r w:rsidRPr="00564E76">
        <w:rPr>
          <w:rFonts w:ascii="Cambria Math" w:eastAsia="Times New Roman" w:hAnsi="Cambria Math" w:cs="Cambria Math"/>
          <w:color w:val="000000"/>
        </w:rPr>
        <w:t>‑</w:t>
      </w:r>
      <w:r w:rsidRPr="00564E76">
        <w:rPr>
          <w:rFonts w:ascii="Aptos Narrow" w:eastAsia="Times New Roman" w:hAnsi="Aptos Narrow" w:cs="Times New Roman"/>
          <w:color w:val="000000"/>
        </w:rPr>
        <w:t>specific UI components appear on this page</w:t>
      </w:r>
    </w:p>
    <w:p w14:paraId="7F918AB0" w14:textId="16AFF1C1" w:rsidR="004B79AA" w:rsidRPr="00564E76" w:rsidRDefault="004B79AA">
      <w:pPr>
        <w:pStyle w:val="ListParagraph"/>
        <w:numPr>
          <w:ilvl w:val="0"/>
          <w:numId w:val="51"/>
        </w:numPr>
        <w:spacing w:after="0" w:line="240" w:lineRule="auto"/>
        <w:rPr>
          <w:rFonts w:ascii="Aptos Narrow" w:eastAsia="Times New Roman" w:hAnsi="Aptos Narrow" w:cs="Times New Roman"/>
          <w:color w:val="000000"/>
        </w:rPr>
      </w:pPr>
      <w:r w:rsidRPr="00564E76">
        <w:rPr>
          <w:rFonts w:ascii="Aptos Narrow" w:eastAsia="Times New Roman" w:hAnsi="Aptos Narrow" w:cs="Times New Roman"/>
          <w:color w:val="000000"/>
        </w:rPr>
        <w:t>Do not include navigation menus, sidebars, or footers</w:t>
      </w:r>
    </w:p>
    <w:p w14:paraId="0D827C60" w14:textId="77389B08" w:rsidR="004B79AA" w:rsidRPr="00564E76" w:rsidRDefault="004B79AA">
      <w:pPr>
        <w:pStyle w:val="ListParagraph"/>
        <w:numPr>
          <w:ilvl w:val="0"/>
          <w:numId w:val="51"/>
        </w:numPr>
        <w:spacing w:after="0" w:line="240" w:lineRule="auto"/>
        <w:rPr>
          <w:rFonts w:ascii="Aptos Narrow" w:eastAsia="Times New Roman" w:hAnsi="Aptos Narrow" w:cs="Times New Roman"/>
          <w:color w:val="000000"/>
        </w:rPr>
      </w:pPr>
      <w:r w:rsidRPr="00564E76">
        <w:rPr>
          <w:rFonts w:ascii="Aptos Narrow" w:eastAsia="Times New Roman" w:hAnsi="Aptos Narrow" w:cs="Times New Roman"/>
          <w:color w:val="000000"/>
        </w:rPr>
        <w:t xml:space="preserve">Do not </w:t>
      </w:r>
      <w:r w:rsidR="00564E76" w:rsidRPr="00564E76">
        <w:rPr>
          <w:rFonts w:ascii="Aptos Narrow" w:eastAsia="Times New Roman" w:hAnsi="Aptos Narrow" w:cs="Times New Roman"/>
          <w:color w:val="000000"/>
        </w:rPr>
        <w:t>use it</w:t>
      </w:r>
      <w:r w:rsidRPr="00564E76">
        <w:rPr>
          <w:rFonts w:ascii="Aptos Narrow" w:eastAsia="Times New Roman" w:hAnsi="Aptos Narrow" w:cs="Times New Roman"/>
          <w:color w:val="000000"/>
        </w:rPr>
        <w:t xml:space="preserve"> for recoverable errors</w:t>
      </w:r>
    </w:p>
    <w:p w14:paraId="61EA1ADB" w14:textId="0DDFCA8F" w:rsidR="004B79AA" w:rsidRPr="00564E76" w:rsidRDefault="004B79AA">
      <w:pPr>
        <w:pStyle w:val="ListParagraph"/>
        <w:numPr>
          <w:ilvl w:val="0"/>
          <w:numId w:val="51"/>
        </w:numPr>
        <w:spacing w:after="0" w:line="240" w:lineRule="auto"/>
        <w:rPr>
          <w:rFonts w:ascii="Aptos Narrow" w:eastAsia="Times New Roman" w:hAnsi="Aptos Narrow" w:cs="Times New Roman"/>
          <w:color w:val="000000"/>
        </w:rPr>
      </w:pPr>
      <w:r w:rsidRPr="00564E76">
        <w:rPr>
          <w:rFonts w:ascii="Aptos Narrow" w:eastAsia="Times New Roman" w:hAnsi="Aptos Narrow" w:cs="Times New Roman"/>
          <w:color w:val="000000"/>
        </w:rPr>
        <w:t>Do not use for validation or permission errors</w:t>
      </w:r>
    </w:p>
    <w:p w14:paraId="6D15354C" w14:textId="2223C547" w:rsidR="004B79AA" w:rsidRPr="00564E76" w:rsidRDefault="004B79AA">
      <w:pPr>
        <w:pStyle w:val="ListParagraph"/>
        <w:numPr>
          <w:ilvl w:val="0"/>
          <w:numId w:val="51"/>
        </w:numPr>
        <w:spacing w:after="0" w:line="240" w:lineRule="auto"/>
        <w:rPr>
          <w:rFonts w:ascii="Aptos Narrow" w:eastAsia="Times New Roman" w:hAnsi="Aptos Narrow" w:cs="Times New Roman"/>
          <w:color w:val="000000"/>
        </w:rPr>
      </w:pPr>
      <w:r w:rsidRPr="00564E76">
        <w:rPr>
          <w:rFonts w:ascii="Aptos Narrow" w:eastAsia="Times New Roman" w:hAnsi="Aptos Narrow" w:cs="Times New Roman"/>
          <w:color w:val="000000"/>
        </w:rPr>
        <w:t>Must be reachable from any module when a fatal error occurs</w:t>
      </w:r>
    </w:p>
    <w:p w14:paraId="61AA9A78" w14:textId="77777777" w:rsidR="004B79AA" w:rsidRPr="004B79AA" w:rsidRDefault="004B79AA" w:rsidP="004B79AA">
      <w:pPr>
        <w:spacing w:after="0" w:line="240" w:lineRule="auto"/>
        <w:rPr>
          <w:rFonts w:ascii="Aptos Narrow" w:eastAsia="Times New Roman" w:hAnsi="Aptos Narrow" w:cs="Times New Roman"/>
          <w:color w:val="000000"/>
        </w:rPr>
      </w:pPr>
    </w:p>
    <w:p w14:paraId="68F4E327" w14:textId="37F8E252" w:rsidR="004B79AA" w:rsidRPr="004B79AA" w:rsidRDefault="004B79AA" w:rsidP="004B79AA">
      <w:pPr>
        <w:spacing w:after="0" w:line="240" w:lineRule="auto"/>
        <w:rPr>
          <w:rFonts w:ascii="Aptos Narrow" w:eastAsia="Times New Roman" w:hAnsi="Aptos Narrow" w:cs="Times New Roman"/>
          <w:b/>
          <w:bCs/>
          <w:color w:val="000000"/>
        </w:rPr>
      </w:pPr>
      <w:r w:rsidRPr="004B79AA">
        <w:rPr>
          <w:rFonts w:ascii="Aptos Narrow" w:eastAsia="Times New Roman" w:hAnsi="Aptos Narrow" w:cs="Times New Roman"/>
          <w:b/>
          <w:bCs/>
          <w:color w:val="000000"/>
        </w:rPr>
        <w:t>6.</w:t>
      </w:r>
      <w:r w:rsidR="00946697">
        <w:rPr>
          <w:rFonts w:ascii="Aptos Narrow" w:eastAsia="Times New Roman" w:hAnsi="Aptos Narrow" w:cs="Times New Roman"/>
          <w:b/>
          <w:bCs/>
          <w:color w:val="000000"/>
        </w:rPr>
        <w:t>19</w:t>
      </w:r>
      <w:r w:rsidRPr="004B79AA">
        <w:rPr>
          <w:rFonts w:ascii="Aptos Narrow" w:eastAsia="Times New Roman" w:hAnsi="Aptos Narrow" w:cs="Times New Roman"/>
          <w:b/>
          <w:bCs/>
          <w:color w:val="000000"/>
        </w:rPr>
        <w:t>.1</w:t>
      </w:r>
      <w:r w:rsidR="00CF0BE7">
        <w:rPr>
          <w:rFonts w:ascii="Aptos Narrow" w:eastAsia="Times New Roman" w:hAnsi="Aptos Narrow" w:cs="Times New Roman"/>
          <w:b/>
          <w:bCs/>
          <w:color w:val="000000"/>
        </w:rPr>
        <w:t>0</w:t>
      </w:r>
      <w:r w:rsidRPr="004B79AA">
        <w:rPr>
          <w:rFonts w:ascii="Aptos Narrow" w:eastAsia="Times New Roman" w:hAnsi="Aptos Narrow" w:cs="Times New Roman"/>
          <w:b/>
          <w:bCs/>
          <w:color w:val="000000"/>
        </w:rPr>
        <w:t xml:space="preserve"> Wireframe Reference</w:t>
      </w:r>
    </w:p>
    <w:p w14:paraId="1D1EC7C4" w14:textId="2A75D020" w:rsidR="004B79AA" w:rsidRDefault="004B79AA" w:rsidP="004B79AA">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UIS-</w:t>
      </w:r>
      <w:r w:rsidRPr="004B79AA">
        <w:rPr>
          <w:rFonts w:ascii="Aptos Narrow" w:eastAsia="Times New Roman" w:hAnsi="Aptos Narrow" w:cs="Times New Roman"/>
          <w:color w:val="000000"/>
        </w:rPr>
        <w:t>ERR</w:t>
      </w:r>
      <w:r w:rsidRPr="004B79AA">
        <w:rPr>
          <w:rFonts w:ascii="Cambria Math" w:eastAsia="Times New Roman" w:hAnsi="Cambria Math" w:cs="Cambria Math"/>
          <w:color w:val="000000"/>
        </w:rPr>
        <w:t>‑</w:t>
      </w:r>
      <w:r w:rsidR="009B218E">
        <w:rPr>
          <w:rFonts w:ascii="Aptos Narrow" w:eastAsia="Times New Roman" w:hAnsi="Aptos Narrow" w:cs="Times New Roman"/>
          <w:color w:val="000000"/>
        </w:rPr>
        <w:t>GLBL-01.png</w:t>
      </w:r>
      <w:r>
        <w:rPr>
          <w:rFonts w:ascii="Aptos Narrow" w:eastAsia="Times New Roman" w:hAnsi="Aptos Narrow" w:cs="Times New Roman"/>
          <w:color w:val="000000"/>
        </w:rPr>
        <w:t xml:space="preserve"> </w:t>
      </w:r>
    </w:p>
    <w:p w14:paraId="68C8D2E0" w14:textId="77777777" w:rsidR="0069309A" w:rsidRDefault="0069309A" w:rsidP="004B79AA">
      <w:pPr>
        <w:spacing w:after="0" w:line="240" w:lineRule="auto"/>
        <w:rPr>
          <w:rFonts w:ascii="Aptos Narrow" w:eastAsia="Times New Roman" w:hAnsi="Aptos Narrow" w:cs="Times New Roman"/>
          <w:color w:val="000000"/>
        </w:rPr>
      </w:pPr>
    </w:p>
    <w:p w14:paraId="06FB9CA4" w14:textId="77777777" w:rsidR="00084491" w:rsidRDefault="0069309A" w:rsidP="0069309A">
      <w:pPr>
        <w:rPr>
          <w:rFonts w:ascii="Aptos Narrow" w:eastAsia="Times New Roman" w:hAnsi="Aptos Narrow" w:cs="Times New Roman"/>
          <w:color w:val="000000"/>
        </w:rPr>
      </w:pPr>
      <w:r>
        <w:rPr>
          <w:rFonts w:ascii="Eras Demi ITC" w:eastAsia="Times New Roman" w:hAnsi="Eras Demi ITC"/>
        </w:rPr>
        <w:t>6</w:t>
      </w:r>
      <w:r w:rsidRPr="00CB5BCA">
        <w:rPr>
          <w:rFonts w:ascii="Eras Demi ITC" w:eastAsia="Times New Roman" w:hAnsi="Eras Demi ITC"/>
        </w:rPr>
        <w:t>.</w:t>
      </w:r>
      <w:r w:rsidR="00946697">
        <w:rPr>
          <w:rFonts w:ascii="Eras Demi ITC" w:eastAsia="Times New Roman" w:hAnsi="Eras Demi ITC"/>
        </w:rPr>
        <w:t>19</w:t>
      </w:r>
      <w:r w:rsidRPr="00CB5BCA">
        <w:rPr>
          <w:rFonts w:ascii="Eras Demi ITC" w:eastAsia="Times New Roman" w:hAnsi="Eras Demi ITC"/>
        </w:rPr>
        <w:t>.</w:t>
      </w:r>
      <w:r>
        <w:rPr>
          <w:rFonts w:ascii="Eras Demi ITC" w:eastAsia="Times New Roman" w:hAnsi="Eras Demi ITC"/>
        </w:rPr>
        <w:t>11</w:t>
      </w:r>
      <w:r w:rsidRPr="00CB5BCA">
        <w:rPr>
          <w:rFonts w:ascii="Eras Demi ITC" w:eastAsia="Times New Roman" w:hAnsi="Eras Demi ITC"/>
        </w:rPr>
        <w:t xml:space="preserve"> Related Requirements</w:t>
      </w:r>
      <w:r>
        <w:rPr>
          <w:rFonts w:ascii="Eras Demi ITC" w:eastAsia="Times New Roman" w:hAnsi="Eras Demi ITC"/>
        </w:rPr>
        <w:br/>
      </w:r>
      <w:r w:rsidRPr="0069309A">
        <w:rPr>
          <w:rFonts w:ascii="Aptos Narrow" w:eastAsia="Times New Roman" w:hAnsi="Aptos Narrow" w:cs="Times New Roman"/>
          <w:color w:val="000000"/>
        </w:rPr>
        <w:t>BR-ERR-03</w:t>
      </w:r>
      <w:r>
        <w:rPr>
          <w:rFonts w:ascii="Aptos Narrow" w:eastAsia="Times New Roman" w:hAnsi="Aptos Narrow" w:cs="Times New Roman"/>
          <w:color w:val="000000"/>
        </w:rPr>
        <w:t xml:space="preserve">, </w:t>
      </w:r>
      <w:r w:rsidR="00812F2A" w:rsidRPr="00812F2A">
        <w:rPr>
          <w:rFonts w:ascii="Aptos Narrow" w:eastAsia="Times New Roman" w:hAnsi="Aptos Narrow" w:cs="Times New Roman"/>
          <w:color w:val="000000"/>
        </w:rPr>
        <w:t>BR-ERR-08</w:t>
      </w:r>
      <w:r w:rsidR="00812F2A">
        <w:rPr>
          <w:rFonts w:ascii="Aptos Narrow" w:eastAsia="Times New Roman" w:hAnsi="Aptos Narrow" w:cs="Times New Roman"/>
          <w:color w:val="000000"/>
        </w:rPr>
        <w:t xml:space="preserve">, </w:t>
      </w:r>
      <w:r w:rsidR="00812F2A" w:rsidRPr="00812F2A">
        <w:rPr>
          <w:rFonts w:ascii="Aptos Narrow" w:eastAsia="Times New Roman" w:hAnsi="Aptos Narrow" w:cs="Times New Roman"/>
          <w:color w:val="000000"/>
        </w:rPr>
        <w:t>BR-ERR-10</w:t>
      </w:r>
      <w:r w:rsidR="00812F2A">
        <w:rPr>
          <w:rFonts w:ascii="Aptos Narrow" w:eastAsia="Times New Roman" w:hAnsi="Aptos Narrow" w:cs="Times New Roman"/>
          <w:color w:val="000000"/>
        </w:rPr>
        <w:t>,</w:t>
      </w:r>
      <w:r w:rsidR="00026F2B">
        <w:rPr>
          <w:rFonts w:ascii="Aptos Narrow" w:eastAsia="Times New Roman" w:hAnsi="Aptos Narrow" w:cs="Times New Roman"/>
          <w:color w:val="000000"/>
        </w:rPr>
        <w:t xml:space="preserve"> </w:t>
      </w:r>
      <w:r w:rsidR="00812F2A" w:rsidRPr="00812F2A">
        <w:rPr>
          <w:rFonts w:ascii="Aptos Narrow" w:eastAsia="Times New Roman" w:hAnsi="Aptos Narrow" w:cs="Times New Roman"/>
          <w:color w:val="000000"/>
        </w:rPr>
        <w:t xml:space="preserve">BR-ERR-12    </w:t>
      </w:r>
    </w:p>
    <w:p w14:paraId="160809E6" w14:textId="2BE17DE5" w:rsidR="00A24030" w:rsidRDefault="005912AE" w:rsidP="0069309A">
      <w:pPr>
        <w:rPr>
          <w:rFonts w:ascii="Eras Demi ITC" w:eastAsia="Times New Roman" w:hAnsi="Eras Demi ITC"/>
        </w:rPr>
      </w:pPr>
      <w:r w:rsidRPr="005912AE">
        <w:rPr>
          <w:rFonts w:ascii="Aptos Narrow" w:eastAsia="Times New Roman" w:hAnsi="Aptos Narrow" w:cs="Times New Roman"/>
          <w:noProof/>
          <w:color w:val="000000"/>
        </w:rPr>
        <w:drawing>
          <wp:anchor distT="0" distB="0" distL="114300" distR="114300" simplePos="0" relativeHeight="251692032" behindDoc="1" locked="0" layoutInCell="1" allowOverlap="1" wp14:anchorId="386533DA" wp14:editId="2D7D4806">
            <wp:simplePos x="0" y="0"/>
            <wp:positionH relativeFrom="column">
              <wp:posOffset>-26737</wp:posOffset>
            </wp:positionH>
            <wp:positionV relativeFrom="paragraph">
              <wp:posOffset>394970</wp:posOffset>
            </wp:positionV>
            <wp:extent cx="2185416" cy="1408176"/>
            <wp:effectExtent l="0" t="0" r="5715" b="1905"/>
            <wp:wrapTight wrapText="bothSides">
              <wp:wrapPolygon edited="0">
                <wp:start x="0" y="0"/>
                <wp:lineTo x="0" y="21337"/>
                <wp:lineTo x="21468" y="21337"/>
                <wp:lineTo x="21468" y="0"/>
                <wp:lineTo x="0" y="0"/>
              </wp:wrapPolygon>
            </wp:wrapTight>
            <wp:docPr id="202554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41080" name=""/>
                    <pic:cNvPicPr/>
                  </pic:nvPicPr>
                  <pic:blipFill>
                    <a:blip r:embed="rId27">
                      <a:extLst>
                        <a:ext uri="{28A0092B-C50C-407E-A947-70E740481C1C}">
                          <a14:useLocalDpi xmlns:a14="http://schemas.microsoft.com/office/drawing/2010/main" val="0"/>
                        </a:ext>
                      </a:extLst>
                    </a:blip>
                    <a:stretch>
                      <a:fillRect/>
                    </a:stretch>
                  </pic:blipFill>
                  <pic:spPr>
                    <a:xfrm>
                      <a:off x="0" y="0"/>
                      <a:ext cx="2185416" cy="1408176"/>
                    </a:xfrm>
                    <a:prstGeom prst="rect">
                      <a:avLst/>
                    </a:prstGeom>
                  </pic:spPr>
                </pic:pic>
              </a:graphicData>
            </a:graphic>
            <wp14:sizeRelH relativeFrom="margin">
              <wp14:pctWidth>0</wp14:pctWidth>
            </wp14:sizeRelH>
            <wp14:sizeRelV relativeFrom="margin">
              <wp14:pctHeight>0</wp14:pctHeight>
            </wp14:sizeRelV>
          </wp:anchor>
        </w:drawing>
      </w:r>
      <w:r w:rsidR="00812F2A" w:rsidRPr="00812F2A">
        <w:rPr>
          <w:rFonts w:ascii="Aptos Narrow" w:eastAsia="Times New Roman" w:hAnsi="Aptos Narrow" w:cs="Times New Roman"/>
          <w:color w:val="000000"/>
        </w:rPr>
        <w:t xml:space="preserve"> </w:t>
      </w:r>
      <w:r w:rsidR="00084491">
        <w:rPr>
          <w:rFonts w:ascii="Eras Demi ITC" w:eastAsia="Times New Roman" w:hAnsi="Eras Demi ITC"/>
        </w:rPr>
        <w:t>6</w:t>
      </w:r>
      <w:r w:rsidR="00084491" w:rsidRPr="00CB5BCA">
        <w:rPr>
          <w:rFonts w:ascii="Eras Demi ITC" w:eastAsia="Times New Roman" w:hAnsi="Eras Demi ITC"/>
        </w:rPr>
        <w:t>.</w:t>
      </w:r>
      <w:r w:rsidR="00084491">
        <w:rPr>
          <w:rFonts w:ascii="Eras Demi ITC" w:eastAsia="Times New Roman" w:hAnsi="Eras Demi ITC"/>
        </w:rPr>
        <w:t>19</w:t>
      </w:r>
      <w:r w:rsidR="00084491" w:rsidRPr="00CB5BCA">
        <w:rPr>
          <w:rFonts w:ascii="Eras Demi ITC" w:eastAsia="Times New Roman" w:hAnsi="Eras Demi ITC"/>
        </w:rPr>
        <w:t>.</w:t>
      </w:r>
      <w:r w:rsidR="00084491">
        <w:rPr>
          <w:rFonts w:ascii="Eras Demi ITC" w:eastAsia="Times New Roman" w:hAnsi="Eras Demi ITC"/>
        </w:rPr>
        <w:t>11</w:t>
      </w:r>
      <w:r w:rsidR="00084491" w:rsidRPr="00CB5BCA">
        <w:rPr>
          <w:rFonts w:ascii="Eras Demi ITC" w:eastAsia="Times New Roman" w:hAnsi="Eras Demi ITC"/>
        </w:rPr>
        <w:t xml:space="preserve"> </w:t>
      </w:r>
      <w:r w:rsidR="00084491">
        <w:rPr>
          <w:rFonts w:ascii="Eras Demi ITC" w:eastAsia="Times New Roman" w:hAnsi="Eras Demi ITC"/>
        </w:rPr>
        <w:t>User Interface</w:t>
      </w:r>
      <w:r w:rsidR="00084491">
        <w:rPr>
          <w:rFonts w:ascii="Eras Demi ITC" w:eastAsia="Times New Roman" w:hAnsi="Eras Demi ITC"/>
        </w:rPr>
        <w:br/>
        <w:t>6</w:t>
      </w:r>
      <w:r w:rsidR="00084491" w:rsidRPr="00CB5BCA">
        <w:rPr>
          <w:rFonts w:ascii="Eras Demi ITC" w:eastAsia="Times New Roman" w:hAnsi="Eras Demi ITC"/>
        </w:rPr>
        <w:t>.</w:t>
      </w:r>
      <w:r w:rsidR="00084491">
        <w:rPr>
          <w:rFonts w:ascii="Eras Demi ITC" w:eastAsia="Times New Roman" w:hAnsi="Eras Demi ITC"/>
        </w:rPr>
        <w:t>19</w:t>
      </w:r>
      <w:r w:rsidR="00084491" w:rsidRPr="00CB5BCA">
        <w:rPr>
          <w:rFonts w:ascii="Eras Demi ITC" w:eastAsia="Times New Roman" w:hAnsi="Eras Demi ITC"/>
        </w:rPr>
        <w:t>.</w:t>
      </w:r>
      <w:r w:rsidR="00084491">
        <w:rPr>
          <w:rFonts w:ascii="Eras Demi ITC" w:eastAsia="Times New Roman" w:hAnsi="Eras Demi ITC"/>
        </w:rPr>
        <w:t>11</w:t>
      </w:r>
      <w:r w:rsidR="00084491" w:rsidRPr="00CB5BCA">
        <w:rPr>
          <w:rFonts w:ascii="Eras Demi ITC" w:eastAsia="Times New Roman" w:hAnsi="Eras Demi ITC"/>
        </w:rPr>
        <w:t xml:space="preserve"> </w:t>
      </w:r>
      <w:r w:rsidR="00084491">
        <w:rPr>
          <w:rFonts w:ascii="Eras Demi ITC" w:eastAsia="Times New Roman" w:hAnsi="Eras Demi ITC"/>
        </w:rPr>
        <w:t>Global Error</w:t>
      </w:r>
    </w:p>
    <w:p w14:paraId="1DC636C3" w14:textId="77777777" w:rsidR="005912AE" w:rsidRDefault="005912AE" w:rsidP="0069309A">
      <w:pPr>
        <w:rPr>
          <w:rFonts w:ascii="Eras Demi ITC" w:eastAsia="Times New Roman" w:hAnsi="Eras Demi ITC"/>
        </w:rPr>
      </w:pPr>
    </w:p>
    <w:p w14:paraId="3372703F" w14:textId="77777777" w:rsidR="005912AE" w:rsidRDefault="005912AE" w:rsidP="0069309A">
      <w:pPr>
        <w:rPr>
          <w:rFonts w:ascii="Eras Demi ITC" w:eastAsia="Times New Roman" w:hAnsi="Eras Demi ITC"/>
        </w:rPr>
      </w:pPr>
    </w:p>
    <w:p w14:paraId="77BE1F5A" w14:textId="77777777" w:rsidR="005912AE" w:rsidRDefault="005912AE" w:rsidP="0069309A">
      <w:pPr>
        <w:rPr>
          <w:rFonts w:ascii="Eras Demi ITC" w:eastAsia="Times New Roman" w:hAnsi="Eras Demi ITC"/>
        </w:rPr>
      </w:pPr>
    </w:p>
    <w:p w14:paraId="27DDE31D" w14:textId="77777777" w:rsidR="005912AE" w:rsidRDefault="005912AE" w:rsidP="0069309A">
      <w:pPr>
        <w:rPr>
          <w:rFonts w:ascii="Eras Demi ITC" w:eastAsia="Times New Roman" w:hAnsi="Eras Demi ITC"/>
        </w:rPr>
      </w:pPr>
    </w:p>
    <w:p w14:paraId="0C15C941" w14:textId="77777777" w:rsidR="005912AE" w:rsidRDefault="005912AE" w:rsidP="0069309A">
      <w:pPr>
        <w:rPr>
          <w:rFonts w:ascii="Aptos Narrow" w:eastAsia="Times New Roman" w:hAnsi="Aptos Narrow" w:cs="Times New Roman"/>
          <w:color w:val="000000"/>
        </w:rPr>
      </w:pPr>
    </w:p>
    <w:p w14:paraId="73EBCB22" w14:textId="24A38612" w:rsidR="00B35D71" w:rsidRPr="00B35D71" w:rsidRDefault="001D75DB" w:rsidP="001D75DB">
      <w:pPr>
        <w:pStyle w:val="Heading3"/>
      </w:pPr>
      <w:bookmarkStart w:id="210" w:name="_Toc228800634"/>
      <w:r>
        <w:t>6.</w:t>
      </w:r>
      <w:r w:rsidR="00946697">
        <w:t>20</w:t>
      </w:r>
      <w:r>
        <w:t xml:space="preserve"> </w:t>
      </w:r>
      <w:r w:rsidR="00B35D71" w:rsidRPr="00B35D71">
        <w:t>UIS</w:t>
      </w:r>
      <w:r w:rsidR="00B35D71" w:rsidRPr="00B35D71">
        <w:rPr>
          <w:rFonts w:ascii="Cambria Math" w:hAnsi="Cambria Math" w:cs="Cambria Math"/>
        </w:rPr>
        <w:t>‑</w:t>
      </w:r>
      <w:r w:rsidR="00B35D71" w:rsidRPr="00B35D71">
        <w:t>ERR</w:t>
      </w:r>
      <w:r w:rsidR="00B35D71" w:rsidRPr="00B35D71">
        <w:rPr>
          <w:rFonts w:ascii="Cambria Math" w:hAnsi="Cambria Math" w:cs="Cambria Math"/>
        </w:rPr>
        <w:t>‑</w:t>
      </w:r>
      <w:r w:rsidR="00B35D71" w:rsidRPr="00B35D71">
        <w:t>03 Field Validation Error (Global Component)</w:t>
      </w:r>
      <w:bookmarkEnd w:id="210"/>
    </w:p>
    <w:p w14:paraId="37DCC69F" w14:textId="3499A6E8" w:rsidR="00B35D71" w:rsidRPr="001D75DB" w:rsidRDefault="001D75DB" w:rsidP="00B35D71">
      <w:pPr>
        <w:rPr>
          <w:b/>
          <w:bCs/>
        </w:rPr>
      </w:pPr>
      <w:r w:rsidRPr="001D75DB">
        <w:rPr>
          <w:b/>
          <w:bCs/>
        </w:rPr>
        <w:t>6.</w:t>
      </w:r>
      <w:r w:rsidR="00464F4E">
        <w:rPr>
          <w:b/>
          <w:bCs/>
        </w:rPr>
        <w:t>2</w:t>
      </w:r>
      <w:r w:rsidR="00946697">
        <w:rPr>
          <w:b/>
          <w:bCs/>
        </w:rPr>
        <w:t>0</w:t>
      </w:r>
      <w:r w:rsidRPr="001D75DB">
        <w:rPr>
          <w:b/>
          <w:bCs/>
        </w:rPr>
        <w:t>.</w:t>
      </w:r>
      <w:r w:rsidR="00B35D71" w:rsidRPr="001D75DB">
        <w:rPr>
          <w:b/>
          <w:bCs/>
        </w:rPr>
        <w:t>1 Purpose</w:t>
      </w:r>
    </w:p>
    <w:p w14:paraId="6C5E0E2C" w14:textId="77777777" w:rsidR="00812F2A" w:rsidRDefault="00B35D71" w:rsidP="00B35D71">
      <w:r w:rsidRPr="00B35D71">
        <w:t>The Field Validation Error component provides a standardized, inline mechanism for displaying validation errors associated with individual input fields.</w:t>
      </w:r>
    </w:p>
    <w:p w14:paraId="4CD5FD70" w14:textId="6F1DFC1E" w:rsidR="00B35D71" w:rsidRPr="00B35D71" w:rsidRDefault="00B35D71" w:rsidP="00B35D71">
      <w:r w:rsidRPr="00B35D71">
        <w:t>It ensures consistent styling, placement, and behavior across all forms and modules.</w:t>
      </w:r>
      <w:r w:rsidR="00F801A4">
        <w:br/>
      </w:r>
      <w:r w:rsidRPr="00B35D71">
        <w:t>This component is used only for field</w:t>
      </w:r>
      <w:r w:rsidRPr="00B35D71">
        <w:rPr>
          <w:rFonts w:ascii="Cambria Math" w:hAnsi="Cambria Math" w:cs="Cambria Math"/>
        </w:rPr>
        <w:t>‑</w:t>
      </w:r>
      <w:r w:rsidRPr="00B35D71">
        <w:t>level validation failures, not page</w:t>
      </w:r>
      <w:r w:rsidRPr="00B35D71">
        <w:rPr>
          <w:rFonts w:ascii="Cambria Math" w:hAnsi="Cambria Math" w:cs="Cambria Math"/>
        </w:rPr>
        <w:t>‑</w:t>
      </w:r>
      <w:r w:rsidRPr="00B35D71">
        <w:t>level or system</w:t>
      </w:r>
      <w:r w:rsidRPr="00B35D71">
        <w:rPr>
          <w:rFonts w:ascii="Cambria Math" w:hAnsi="Cambria Math" w:cs="Cambria Math"/>
        </w:rPr>
        <w:t>‑</w:t>
      </w:r>
      <w:r w:rsidRPr="00B35D71">
        <w:t>level errors.</w:t>
      </w:r>
    </w:p>
    <w:p w14:paraId="6FFC71D9" w14:textId="20992EBE" w:rsidR="00B35D71" w:rsidRPr="001D75DB" w:rsidRDefault="001D75DB" w:rsidP="00B35D71">
      <w:pPr>
        <w:rPr>
          <w:b/>
          <w:bCs/>
        </w:rPr>
      </w:pPr>
      <w:r w:rsidRPr="001D75DB">
        <w:rPr>
          <w:b/>
          <w:bCs/>
        </w:rPr>
        <w:t>6.</w:t>
      </w:r>
      <w:r w:rsidR="00464F4E">
        <w:rPr>
          <w:b/>
          <w:bCs/>
        </w:rPr>
        <w:t>2</w:t>
      </w:r>
      <w:r w:rsidR="00946697">
        <w:rPr>
          <w:b/>
          <w:bCs/>
        </w:rPr>
        <w:t>0</w:t>
      </w:r>
      <w:r w:rsidRPr="001D75DB">
        <w:rPr>
          <w:b/>
          <w:bCs/>
        </w:rPr>
        <w:t>.</w:t>
      </w:r>
      <w:r w:rsidR="00B35D71" w:rsidRPr="001D75DB">
        <w:rPr>
          <w:b/>
          <w:bCs/>
        </w:rPr>
        <w:t>2 Component Description</w:t>
      </w:r>
    </w:p>
    <w:p w14:paraId="42A87F01" w14:textId="77777777" w:rsidR="00B35D71" w:rsidRPr="00B35D71" w:rsidRDefault="00B35D71" w:rsidP="00B35D71">
      <w:r w:rsidRPr="00B35D71">
        <w:t>The Field Validation Error is a small, inline message associated with a specific input field.</w:t>
      </w:r>
    </w:p>
    <w:p w14:paraId="551D15DD" w14:textId="77777777" w:rsidR="00B35D71" w:rsidRPr="00B35D71" w:rsidRDefault="00B35D71" w:rsidP="00B35D71">
      <w:r w:rsidRPr="00B35D71">
        <w:t>It communicates that the user’s input does not meet one or more validation rules.</w:t>
      </w:r>
    </w:p>
    <w:p w14:paraId="57DCAA95" w14:textId="77777777" w:rsidR="00B35D71" w:rsidRPr="00B35D71" w:rsidRDefault="00B35D71" w:rsidP="00B35D71">
      <w:r w:rsidRPr="00B35D71">
        <w:t>Key characteristics:</w:t>
      </w:r>
    </w:p>
    <w:p w14:paraId="4788F42A" w14:textId="7517C73C" w:rsidR="00B35D71" w:rsidRPr="00B35D71" w:rsidRDefault="00B35D71">
      <w:pPr>
        <w:pStyle w:val="ListParagraph"/>
        <w:numPr>
          <w:ilvl w:val="0"/>
          <w:numId w:val="51"/>
        </w:numPr>
      </w:pPr>
      <w:r w:rsidRPr="00B35D71">
        <w:t>Appears adjacent to the field it refers to</w:t>
      </w:r>
    </w:p>
    <w:p w14:paraId="6C0BC785" w14:textId="1B65A13C" w:rsidR="00B35D71" w:rsidRPr="00B35D71" w:rsidRDefault="00B35D71">
      <w:pPr>
        <w:pStyle w:val="ListParagraph"/>
        <w:numPr>
          <w:ilvl w:val="0"/>
          <w:numId w:val="51"/>
        </w:numPr>
      </w:pPr>
      <w:r w:rsidRPr="00B35D71">
        <w:t>Uses consistent styling and iconography</w:t>
      </w:r>
    </w:p>
    <w:p w14:paraId="1AF23879" w14:textId="6858D7DF" w:rsidR="00B35D71" w:rsidRPr="00B35D71" w:rsidRDefault="00B35D71">
      <w:pPr>
        <w:pStyle w:val="ListParagraph"/>
        <w:numPr>
          <w:ilvl w:val="0"/>
          <w:numId w:val="51"/>
        </w:numPr>
      </w:pPr>
      <w:r w:rsidRPr="00B35D71">
        <w:t>Does not interrupt page flow</w:t>
      </w:r>
    </w:p>
    <w:p w14:paraId="596D36DF" w14:textId="0EDD47D6" w:rsidR="00B35D71" w:rsidRPr="00B35D71" w:rsidRDefault="00B35D71">
      <w:pPr>
        <w:pStyle w:val="ListParagraph"/>
        <w:numPr>
          <w:ilvl w:val="0"/>
          <w:numId w:val="51"/>
        </w:numPr>
      </w:pPr>
      <w:r w:rsidRPr="00B35D71">
        <w:t>Supports multiple validation rules per field</w:t>
      </w:r>
    </w:p>
    <w:p w14:paraId="4DDEFCB3" w14:textId="4F4E01D3" w:rsidR="00B35D71" w:rsidRPr="00B35D71" w:rsidRDefault="00B35D71">
      <w:pPr>
        <w:pStyle w:val="ListParagraph"/>
        <w:numPr>
          <w:ilvl w:val="0"/>
          <w:numId w:val="51"/>
        </w:numPr>
      </w:pPr>
      <w:r w:rsidRPr="00B35D71">
        <w:t>Works with both client</w:t>
      </w:r>
      <w:r w:rsidRPr="001D75DB">
        <w:rPr>
          <w:rFonts w:ascii="Cambria Math" w:hAnsi="Cambria Math" w:cs="Cambria Math"/>
        </w:rPr>
        <w:t>‑</w:t>
      </w:r>
      <w:r w:rsidRPr="00B35D71">
        <w:t>side and server</w:t>
      </w:r>
      <w:r w:rsidRPr="001D75DB">
        <w:rPr>
          <w:rFonts w:ascii="Cambria Math" w:hAnsi="Cambria Math" w:cs="Cambria Math"/>
        </w:rPr>
        <w:t>‑</w:t>
      </w:r>
      <w:r w:rsidRPr="00B35D71">
        <w:t>side validation</w:t>
      </w:r>
    </w:p>
    <w:p w14:paraId="26DA5052" w14:textId="1753B49D" w:rsidR="00B35D71" w:rsidRPr="001D75DB" w:rsidRDefault="001D75DB" w:rsidP="00B35D71">
      <w:pPr>
        <w:rPr>
          <w:b/>
          <w:bCs/>
        </w:rPr>
      </w:pPr>
      <w:r w:rsidRPr="001D75DB">
        <w:rPr>
          <w:b/>
          <w:bCs/>
        </w:rPr>
        <w:t>6.</w:t>
      </w:r>
      <w:r w:rsidR="00464F4E">
        <w:rPr>
          <w:b/>
          <w:bCs/>
        </w:rPr>
        <w:t>2</w:t>
      </w:r>
      <w:r w:rsidR="00946697">
        <w:rPr>
          <w:b/>
          <w:bCs/>
        </w:rPr>
        <w:t>0</w:t>
      </w:r>
      <w:r w:rsidRPr="001D75DB">
        <w:rPr>
          <w:b/>
          <w:bCs/>
        </w:rPr>
        <w:t>.</w:t>
      </w:r>
      <w:r w:rsidR="00B35D71" w:rsidRPr="001D75DB">
        <w:rPr>
          <w:b/>
          <w:bCs/>
        </w:rPr>
        <w:t>3 Placement Rules</w:t>
      </w:r>
    </w:p>
    <w:p w14:paraId="20480FF7" w14:textId="168E2CA7" w:rsidR="00B35D71" w:rsidRPr="00B35D71" w:rsidRDefault="00B35D71">
      <w:pPr>
        <w:pStyle w:val="ListParagraph"/>
        <w:numPr>
          <w:ilvl w:val="0"/>
          <w:numId w:val="51"/>
        </w:numPr>
      </w:pPr>
      <w:r w:rsidRPr="00B35D71">
        <w:t>Appears directly below the input field (default)</w:t>
      </w:r>
    </w:p>
    <w:p w14:paraId="079936B9" w14:textId="2D6ED879" w:rsidR="00B35D71" w:rsidRPr="00B35D71" w:rsidRDefault="00B35D71">
      <w:pPr>
        <w:pStyle w:val="ListParagraph"/>
        <w:numPr>
          <w:ilvl w:val="0"/>
          <w:numId w:val="51"/>
        </w:numPr>
      </w:pPr>
      <w:r w:rsidRPr="00B35D71">
        <w:t>If the design system requires, may appear above the field (rare)</w:t>
      </w:r>
    </w:p>
    <w:p w14:paraId="1BD50F55" w14:textId="5CF9FD39" w:rsidR="00B35D71" w:rsidRPr="00B35D71" w:rsidRDefault="00B35D71">
      <w:pPr>
        <w:pStyle w:val="ListParagraph"/>
        <w:numPr>
          <w:ilvl w:val="0"/>
          <w:numId w:val="51"/>
        </w:numPr>
      </w:pPr>
      <w:r w:rsidRPr="00B35D71">
        <w:t>Must be visually and semantically tied to the field</w:t>
      </w:r>
    </w:p>
    <w:p w14:paraId="57B9E53A" w14:textId="20972F4A" w:rsidR="00B35D71" w:rsidRPr="00B35D71" w:rsidRDefault="00B35D71">
      <w:pPr>
        <w:pStyle w:val="ListParagraph"/>
        <w:numPr>
          <w:ilvl w:val="0"/>
          <w:numId w:val="51"/>
        </w:numPr>
      </w:pPr>
      <w:r w:rsidRPr="00B35D71">
        <w:t xml:space="preserve">Field </w:t>
      </w:r>
      <w:r w:rsidR="001D75DB" w:rsidRPr="00B35D71">
        <w:t>containers</w:t>
      </w:r>
      <w:r w:rsidRPr="00B35D71">
        <w:t xml:space="preserve"> must expand vertically to accommodate the message</w:t>
      </w:r>
    </w:p>
    <w:p w14:paraId="119BC880" w14:textId="27E2467E" w:rsidR="00B35D71" w:rsidRPr="00B35D71" w:rsidRDefault="00B35D71">
      <w:pPr>
        <w:pStyle w:val="ListParagraph"/>
        <w:numPr>
          <w:ilvl w:val="0"/>
          <w:numId w:val="51"/>
        </w:numPr>
      </w:pPr>
      <w:r w:rsidRPr="00B35D71">
        <w:lastRenderedPageBreak/>
        <w:t>Only one message is shown at a time per field (see Multiple Errors section)</w:t>
      </w:r>
    </w:p>
    <w:p w14:paraId="40E29972" w14:textId="42A120D2" w:rsidR="00B35D71" w:rsidRPr="001D75DB" w:rsidRDefault="00514966" w:rsidP="00B35D71">
      <w:pPr>
        <w:rPr>
          <w:b/>
          <w:bCs/>
        </w:rPr>
      </w:pPr>
      <w:r>
        <w:rPr>
          <w:b/>
          <w:bCs/>
        </w:rPr>
        <w:br/>
      </w:r>
      <w:r>
        <w:rPr>
          <w:b/>
          <w:bCs/>
        </w:rPr>
        <w:br/>
      </w:r>
      <w:r w:rsidR="001D75DB" w:rsidRPr="001D75DB">
        <w:rPr>
          <w:b/>
          <w:bCs/>
        </w:rPr>
        <w:t>6.</w:t>
      </w:r>
      <w:r w:rsidR="00464F4E">
        <w:rPr>
          <w:b/>
          <w:bCs/>
        </w:rPr>
        <w:t>2</w:t>
      </w:r>
      <w:r w:rsidR="00946697">
        <w:rPr>
          <w:b/>
          <w:bCs/>
        </w:rPr>
        <w:t>0</w:t>
      </w:r>
      <w:r w:rsidR="001D75DB" w:rsidRPr="001D75DB">
        <w:rPr>
          <w:b/>
          <w:bCs/>
        </w:rPr>
        <w:t>.</w:t>
      </w:r>
      <w:r w:rsidR="00B35D71" w:rsidRPr="001D75DB">
        <w:rPr>
          <w:b/>
          <w:bCs/>
        </w:rPr>
        <w:t>4 Trigger Conditions</w:t>
      </w:r>
    </w:p>
    <w:p w14:paraId="50259137" w14:textId="77777777" w:rsidR="00B35D71" w:rsidRPr="00B35D71" w:rsidRDefault="00B35D71" w:rsidP="00B35D71">
      <w:r w:rsidRPr="00B35D71">
        <w:t>The component is displayed when:</w:t>
      </w:r>
    </w:p>
    <w:p w14:paraId="4C40CCE9" w14:textId="3C7C1503" w:rsidR="00B35D71" w:rsidRPr="00B35D71" w:rsidRDefault="001D75DB">
      <w:pPr>
        <w:pStyle w:val="ListParagraph"/>
        <w:numPr>
          <w:ilvl w:val="0"/>
          <w:numId w:val="51"/>
        </w:numPr>
      </w:pPr>
      <w:r w:rsidRPr="00B35D71">
        <w:t>The required</w:t>
      </w:r>
      <w:r w:rsidR="00B35D71" w:rsidRPr="00B35D71">
        <w:t xml:space="preserve"> field is empty</w:t>
      </w:r>
    </w:p>
    <w:p w14:paraId="6D01EFFE" w14:textId="6114C083" w:rsidR="00B35D71" w:rsidRPr="00B35D71" w:rsidRDefault="00B35D71">
      <w:pPr>
        <w:pStyle w:val="ListParagraph"/>
        <w:numPr>
          <w:ilvl w:val="0"/>
          <w:numId w:val="51"/>
        </w:numPr>
      </w:pPr>
      <w:r w:rsidRPr="00B35D71">
        <w:t>Input fails format validation (email, phone, date, etc.)</w:t>
      </w:r>
    </w:p>
    <w:p w14:paraId="7E60CBF2" w14:textId="305F7263" w:rsidR="00B35D71" w:rsidRPr="00B35D71" w:rsidRDefault="00B35D71">
      <w:pPr>
        <w:pStyle w:val="ListParagraph"/>
        <w:numPr>
          <w:ilvl w:val="0"/>
          <w:numId w:val="51"/>
        </w:numPr>
      </w:pPr>
      <w:r w:rsidRPr="00B35D71">
        <w:t>Input fails numeric constraints (min/max, positive integer, etc.)</w:t>
      </w:r>
    </w:p>
    <w:p w14:paraId="627CF9AC" w14:textId="689955CD" w:rsidR="00B35D71" w:rsidRPr="00B35D71" w:rsidRDefault="00B35D71">
      <w:pPr>
        <w:pStyle w:val="ListParagraph"/>
        <w:numPr>
          <w:ilvl w:val="0"/>
          <w:numId w:val="51"/>
        </w:numPr>
      </w:pPr>
      <w:r w:rsidRPr="00B35D71">
        <w:t>Input fails business rules (e.g., password complexity)</w:t>
      </w:r>
    </w:p>
    <w:p w14:paraId="6F8337F0" w14:textId="29E27448" w:rsidR="00B35D71" w:rsidRPr="00B35D71" w:rsidRDefault="00B35D71">
      <w:pPr>
        <w:pStyle w:val="ListParagraph"/>
        <w:numPr>
          <w:ilvl w:val="0"/>
          <w:numId w:val="51"/>
        </w:numPr>
      </w:pPr>
      <w:r w:rsidRPr="00B35D71">
        <w:t>Backend returns a field</w:t>
      </w:r>
      <w:r w:rsidRPr="001D75DB">
        <w:rPr>
          <w:rFonts w:ascii="Cambria Math" w:hAnsi="Cambria Math" w:cs="Cambria Math"/>
        </w:rPr>
        <w:t>‑</w:t>
      </w:r>
      <w:r w:rsidRPr="00B35D71">
        <w:t xml:space="preserve">specific error (e.g., </w:t>
      </w:r>
      <w:r w:rsidRPr="001D75DB">
        <w:rPr>
          <w:rFonts w:ascii="Gill Sans MT" w:hAnsi="Gill Sans MT" w:cs="Gill Sans MT"/>
        </w:rPr>
        <w:t>“</w:t>
      </w:r>
      <w:r w:rsidRPr="00B35D71">
        <w:t>Email already exists</w:t>
      </w:r>
      <w:r w:rsidRPr="001D75DB">
        <w:rPr>
          <w:rFonts w:ascii="Gill Sans MT" w:hAnsi="Gill Sans MT" w:cs="Gill Sans MT"/>
        </w:rPr>
        <w:t>”</w:t>
      </w:r>
      <w:r w:rsidRPr="00B35D71">
        <w:t>)</w:t>
      </w:r>
    </w:p>
    <w:p w14:paraId="1805E714" w14:textId="77777777" w:rsidR="00B35D71" w:rsidRPr="00B35D71" w:rsidRDefault="00B35D71" w:rsidP="00B35D71">
      <w:r w:rsidRPr="00B35D71">
        <w:t>Field</w:t>
      </w:r>
      <w:r w:rsidRPr="00B35D71">
        <w:rPr>
          <w:rFonts w:ascii="Cambria Math" w:hAnsi="Cambria Math" w:cs="Cambria Math"/>
        </w:rPr>
        <w:t>‑</w:t>
      </w:r>
      <w:r w:rsidRPr="00B35D71">
        <w:t>level errors are not displayed in UIS</w:t>
      </w:r>
      <w:r w:rsidRPr="00B35D71">
        <w:rPr>
          <w:rFonts w:ascii="Cambria Math" w:hAnsi="Cambria Math" w:cs="Cambria Math"/>
        </w:rPr>
        <w:t>‑</w:t>
      </w:r>
      <w:r w:rsidRPr="00B35D71">
        <w:t>ERR</w:t>
      </w:r>
      <w:r w:rsidRPr="00B35D71">
        <w:rPr>
          <w:rFonts w:ascii="Cambria Math" w:hAnsi="Cambria Math" w:cs="Cambria Math"/>
        </w:rPr>
        <w:t>‑</w:t>
      </w:r>
      <w:r w:rsidRPr="00B35D71">
        <w:t>01.</w:t>
      </w:r>
    </w:p>
    <w:p w14:paraId="57873BE6" w14:textId="31AAEDF2" w:rsidR="00B35D71" w:rsidRPr="001D75DB" w:rsidRDefault="001D75DB" w:rsidP="00B35D71">
      <w:pPr>
        <w:rPr>
          <w:b/>
          <w:bCs/>
        </w:rPr>
      </w:pPr>
      <w:r w:rsidRPr="001D75DB">
        <w:rPr>
          <w:b/>
          <w:bCs/>
        </w:rPr>
        <w:t>6.</w:t>
      </w:r>
      <w:r w:rsidR="00464F4E">
        <w:rPr>
          <w:b/>
          <w:bCs/>
        </w:rPr>
        <w:t>2</w:t>
      </w:r>
      <w:r w:rsidR="00946697">
        <w:rPr>
          <w:b/>
          <w:bCs/>
        </w:rPr>
        <w:t>0</w:t>
      </w:r>
      <w:r w:rsidRPr="001D75DB">
        <w:rPr>
          <w:b/>
          <w:bCs/>
        </w:rPr>
        <w:t>.</w:t>
      </w:r>
      <w:r w:rsidR="00B35D71" w:rsidRPr="001D75DB">
        <w:rPr>
          <w:b/>
          <w:bCs/>
        </w:rPr>
        <w:t>5. Behavior</w:t>
      </w:r>
    </w:p>
    <w:p w14:paraId="7A11C8EF" w14:textId="49E996DF" w:rsidR="00B35D71" w:rsidRPr="001D75DB" w:rsidRDefault="001D75DB" w:rsidP="00B35D71">
      <w:pPr>
        <w:rPr>
          <w:b/>
          <w:bCs/>
        </w:rPr>
      </w:pPr>
      <w:r w:rsidRPr="001D75DB">
        <w:rPr>
          <w:b/>
          <w:bCs/>
        </w:rPr>
        <w:t>6.</w:t>
      </w:r>
      <w:r w:rsidR="00464F4E">
        <w:rPr>
          <w:b/>
          <w:bCs/>
        </w:rPr>
        <w:t>2</w:t>
      </w:r>
      <w:r w:rsidR="00946697">
        <w:rPr>
          <w:b/>
          <w:bCs/>
        </w:rPr>
        <w:t>0</w:t>
      </w:r>
      <w:r w:rsidRPr="001D75DB">
        <w:rPr>
          <w:b/>
          <w:bCs/>
        </w:rPr>
        <w:t>.</w:t>
      </w:r>
      <w:r w:rsidR="00B35D71" w:rsidRPr="001D75DB">
        <w:rPr>
          <w:b/>
          <w:bCs/>
        </w:rPr>
        <w:t>5.1 Display Behavior</w:t>
      </w:r>
    </w:p>
    <w:p w14:paraId="1756659F" w14:textId="1FB0A38F" w:rsidR="00B35D71" w:rsidRPr="00B35D71" w:rsidRDefault="00B35D71">
      <w:pPr>
        <w:pStyle w:val="ListParagraph"/>
        <w:numPr>
          <w:ilvl w:val="0"/>
          <w:numId w:val="51"/>
        </w:numPr>
      </w:pPr>
      <w:r w:rsidRPr="00B35D71">
        <w:t>Appears immediately after validation failure</w:t>
      </w:r>
    </w:p>
    <w:p w14:paraId="688554B5" w14:textId="223F0FF5" w:rsidR="00B35D71" w:rsidRPr="00B35D71" w:rsidRDefault="00B35D71">
      <w:pPr>
        <w:pStyle w:val="ListParagraph"/>
        <w:numPr>
          <w:ilvl w:val="0"/>
          <w:numId w:val="51"/>
        </w:numPr>
      </w:pPr>
      <w:r w:rsidRPr="00B35D71">
        <w:t>Disappears when the field becomes valid</w:t>
      </w:r>
    </w:p>
    <w:p w14:paraId="5E0F9CB0" w14:textId="353C1B20" w:rsidR="00B35D71" w:rsidRPr="00B35D71" w:rsidRDefault="00B35D71">
      <w:pPr>
        <w:pStyle w:val="ListParagraph"/>
        <w:numPr>
          <w:ilvl w:val="0"/>
          <w:numId w:val="51"/>
        </w:numPr>
      </w:pPr>
      <w:r w:rsidRPr="00B35D71">
        <w:t>Does not animate unless defined globally</w:t>
      </w:r>
    </w:p>
    <w:p w14:paraId="17FAEC39" w14:textId="720C886B" w:rsidR="00B35D71" w:rsidRPr="00B35D71" w:rsidRDefault="00B35D71">
      <w:pPr>
        <w:pStyle w:val="ListParagraph"/>
        <w:numPr>
          <w:ilvl w:val="0"/>
          <w:numId w:val="51"/>
        </w:numPr>
      </w:pPr>
      <w:r w:rsidRPr="00B35D71">
        <w:t>Does not shift focus</w:t>
      </w:r>
    </w:p>
    <w:p w14:paraId="104509D9" w14:textId="3EAEFD13" w:rsidR="00B35D71" w:rsidRPr="001D75DB" w:rsidRDefault="001D75DB" w:rsidP="00B35D71">
      <w:pPr>
        <w:rPr>
          <w:b/>
          <w:bCs/>
        </w:rPr>
      </w:pPr>
      <w:r w:rsidRPr="001D75DB">
        <w:rPr>
          <w:b/>
          <w:bCs/>
        </w:rPr>
        <w:t>6.</w:t>
      </w:r>
      <w:r w:rsidR="00464F4E">
        <w:rPr>
          <w:b/>
          <w:bCs/>
        </w:rPr>
        <w:t>2</w:t>
      </w:r>
      <w:r w:rsidR="00946697">
        <w:rPr>
          <w:b/>
          <w:bCs/>
        </w:rPr>
        <w:t>0</w:t>
      </w:r>
      <w:r w:rsidRPr="001D75DB">
        <w:rPr>
          <w:b/>
          <w:bCs/>
        </w:rPr>
        <w:t>.</w:t>
      </w:r>
      <w:r w:rsidR="00B35D71" w:rsidRPr="001D75DB">
        <w:rPr>
          <w:b/>
          <w:bCs/>
        </w:rPr>
        <w:t>5.2 Interaction Behavior</w:t>
      </w:r>
    </w:p>
    <w:p w14:paraId="439773B8" w14:textId="60D612B6" w:rsidR="00B35D71" w:rsidRPr="00B35D71" w:rsidRDefault="00B35D71">
      <w:pPr>
        <w:pStyle w:val="ListParagraph"/>
        <w:numPr>
          <w:ilvl w:val="0"/>
          <w:numId w:val="51"/>
        </w:numPr>
      </w:pPr>
      <w:r w:rsidRPr="00B35D71">
        <w:t>User may continue typing while the message is visible</w:t>
      </w:r>
    </w:p>
    <w:p w14:paraId="243F21ED" w14:textId="133D2A25" w:rsidR="00B35D71" w:rsidRPr="00B35D71" w:rsidRDefault="00B35D71">
      <w:pPr>
        <w:pStyle w:val="ListParagraph"/>
        <w:numPr>
          <w:ilvl w:val="0"/>
          <w:numId w:val="51"/>
        </w:numPr>
      </w:pPr>
      <w:r w:rsidRPr="00B35D71">
        <w:t>Message updates dynamically as validation rules pass/fail</w:t>
      </w:r>
    </w:p>
    <w:p w14:paraId="250550E6" w14:textId="19CEE75C" w:rsidR="00B35D71" w:rsidRPr="00B35D71" w:rsidRDefault="00B35D71">
      <w:pPr>
        <w:pStyle w:val="ListParagraph"/>
        <w:numPr>
          <w:ilvl w:val="0"/>
          <w:numId w:val="51"/>
        </w:numPr>
      </w:pPr>
      <w:r w:rsidRPr="00B35D71">
        <w:t>If backend returns a field error, message persists until corrected</w:t>
      </w:r>
    </w:p>
    <w:p w14:paraId="57FD4C30" w14:textId="704B501F" w:rsidR="00B35D71" w:rsidRPr="001D75DB" w:rsidRDefault="001D75DB" w:rsidP="00B35D71">
      <w:pPr>
        <w:rPr>
          <w:b/>
          <w:bCs/>
        </w:rPr>
      </w:pPr>
      <w:r w:rsidRPr="001D75DB">
        <w:rPr>
          <w:b/>
          <w:bCs/>
        </w:rPr>
        <w:t>6.</w:t>
      </w:r>
      <w:r w:rsidR="00464F4E">
        <w:rPr>
          <w:b/>
          <w:bCs/>
        </w:rPr>
        <w:t>2</w:t>
      </w:r>
      <w:r w:rsidR="00946697">
        <w:rPr>
          <w:b/>
          <w:bCs/>
        </w:rPr>
        <w:t>0</w:t>
      </w:r>
      <w:r w:rsidRPr="001D75DB">
        <w:rPr>
          <w:b/>
          <w:bCs/>
        </w:rPr>
        <w:t>.</w:t>
      </w:r>
      <w:r w:rsidR="00B35D71" w:rsidRPr="001D75DB">
        <w:rPr>
          <w:b/>
          <w:bCs/>
        </w:rPr>
        <w:t>5.3 Multiple Errors</w:t>
      </w:r>
    </w:p>
    <w:p w14:paraId="2B60B5F7" w14:textId="77777777" w:rsidR="00B35D71" w:rsidRPr="00B35D71" w:rsidRDefault="00B35D71" w:rsidP="00B35D71">
      <w:r w:rsidRPr="00B35D71">
        <w:t>If multiple validation rules fail:</w:t>
      </w:r>
    </w:p>
    <w:p w14:paraId="3831871E" w14:textId="3E194116" w:rsidR="00B35D71" w:rsidRPr="00B35D71" w:rsidRDefault="00B35D71">
      <w:pPr>
        <w:pStyle w:val="ListParagraph"/>
        <w:numPr>
          <w:ilvl w:val="0"/>
          <w:numId w:val="51"/>
        </w:numPr>
      </w:pPr>
      <w:r w:rsidRPr="00B35D71">
        <w:t>Only the highest</w:t>
      </w:r>
      <w:r w:rsidRPr="001D75DB">
        <w:rPr>
          <w:rFonts w:ascii="Cambria Math" w:hAnsi="Cambria Math" w:cs="Cambria Math"/>
        </w:rPr>
        <w:t>‑</w:t>
      </w:r>
      <w:r w:rsidRPr="00B35D71">
        <w:t>priority message is shown</w:t>
      </w:r>
    </w:p>
    <w:p w14:paraId="5F196130" w14:textId="7A79D040" w:rsidR="00B35D71" w:rsidRPr="00B35D71" w:rsidRDefault="00B35D71">
      <w:pPr>
        <w:pStyle w:val="ListParagraph"/>
        <w:numPr>
          <w:ilvl w:val="0"/>
          <w:numId w:val="51"/>
        </w:numPr>
      </w:pPr>
      <w:r w:rsidRPr="00B35D71">
        <w:t xml:space="preserve">Priority is defined globally (e.g., required </w:t>
      </w:r>
      <w:r w:rsidRPr="001D75DB">
        <w:rPr>
          <w:rFonts w:ascii="Arial" w:hAnsi="Arial" w:cs="Arial"/>
        </w:rPr>
        <w:t>→</w:t>
      </w:r>
      <w:r w:rsidRPr="00B35D71">
        <w:t xml:space="preserve"> format </w:t>
      </w:r>
      <w:r w:rsidRPr="001D75DB">
        <w:rPr>
          <w:rFonts w:ascii="Arial" w:hAnsi="Arial" w:cs="Arial"/>
        </w:rPr>
        <w:t>→</w:t>
      </w:r>
      <w:r w:rsidRPr="00B35D71">
        <w:t xml:space="preserve"> business rule)</w:t>
      </w:r>
    </w:p>
    <w:p w14:paraId="6BB25FBA" w14:textId="07E328D8" w:rsidR="00B35D71" w:rsidRPr="00B35D71" w:rsidRDefault="00B35D71">
      <w:pPr>
        <w:pStyle w:val="ListParagraph"/>
        <w:numPr>
          <w:ilvl w:val="0"/>
          <w:numId w:val="51"/>
        </w:numPr>
      </w:pPr>
      <w:r w:rsidRPr="00B35D71">
        <w:t>Additional errors may be shown sequentially as the user corrects earlier ones</w:t>
      </w:r>
    </w:p>
    <w:p w14:paraId="350F54FD" w14:textId="0470E565" w:rsidR="00B35D71" w:rsidRPr="001D75DB" w:rsidRDefault="001D75DB" w:rsidP="00B35D71">
      <w:pPr>
        <w:rPr>
          <w:b/>
          <w:bCs/>
        </w:rPr>
      </w:pPr>
      <w:r w:rsidRPr="001D75DB">
        <w:rPr>
          <w:b/>
          <w:bCs/>
        </w:rPr>
        <w:t>6.</w:t>
      </w:r>
      <w:r w:rsidR="00DB07E7">
        <w:rPr>
          <w:b/>
          <w:bCs/>
        </w:rPr>
        <w:t>2</w:t>
      </w:r>
      <w:r w:rsidR="00946697">
        <w:rPr>
          <w:b/>
          <w:bCs/>
        </w:rPr>
        <w:t>0</w:t>
      </w:r>
      <w:r w:rsidRPr="001D75DB">
        <w:rPr>
          <w:b/>
          <w:bCs/>
        </w:rPr>
        <w:t>.</w:t>
      </w:r>
      <w:r w:rsidR="00B35D71" w:rsidRPr="001D75DB">
        <w:rPr>
          <w:b/>
          <w:bCs/>
        </w:rPr>
        <w:t>5.4 Field Highlighting</w:t>
      </w:r>
    </w:p>
    <w:p w14:paraId="283C2F79" w14:textId="77777777" w:rsidR="00B35D71" w:rsidRPr="00B35D71" w:rsidRDefault="00B35D71" w:rsidP="00B35D71">
      <w:r w:rsidRPr="00B35D71">
        <w:t>The component may trigger optional field</w:t>
      </w:r>
      <w:r w:rsidRPr="00B35D71">
        <w:rPr>
          <w:rFonts w:ascii="Cambria Math" w:hAnsi="Cambria Math" w:cs="Cambria Math"/>
        </w:rPr>
        <w:t>‑</w:t>
      </w:r>
      <w:r w:rsidRPr="00B35D71">
        <w:t>level styling:</w:t>
      </w:r>
    </w:p>
    <w:p w14:paraId="27F60C53" w14:textId="3AD6EDC6" w:rsidR="00B35D71" w:rsidRPr="00B35D71" w:rsidRDefault="00B35D71">
      <w:pPr>
        <w:pStyle w:val="ListParagraph"/>
        <w:numPr>
          <w:ilvl w:val="0"/>
          <w:numId w:val="51"/>
        </w:numPr>
      </w:pPr>
      <w:r w:rsidRPr="00B35D71">
        <w:t>Red border</w:t>
      </w:r>
    </w:p>
    <w:p w14:paraId="25439E0D" w14:textId="33BD9B8C" w:rsidR="00B35D71" w:rsidRPr="00B35D71" w:rsidRDefault="00B35D71">
      <w:pPr>
        <w:pStyle w:val="ListParagraph"/>
        <w:numPr>
          <w:ilvl w:val="0"/>
          <w:numId w:val="51"/>
        </w:numPr>
      </w:pPr>
      <w:r w:rsidRPr="00B35D71">
        <w:t>Red underline</w:t>
      </w:r>
    </w:p>
    <w:p w14:paraId="2E1320A8" w14:textId="2D7B911D" w:rsidR="00B35D71" w:rsidRPr="00B35D71" w:rsidRDefault="00B35D71">
      <w:pPr>
        <w:pStyle w:val="ListParagraph"/>
        <w:numPr>
          <w:ilvl w:val="0"/>
          <w:numId w:val="51"/>
        </w:numPr>
      </w:pPr>
      <w:r w:rsidRPr="00B35D71">
        <w:t>Error icon inside the field</w:t>
      </w:r>
    </w:p>
    <w:p w14:paraId="2ED88EE5" w14:textId="77777777" w:rsidR="00B35D71" w:rsidRPr="00B35D71" w:rsidRDefault="00B35D71" w:rsidP="00B35D71">
      <w:r w:rsidRPr="00B35D71">
        <w:t>These styles are defined globally and not per screen.</w:t>
      </w:r>
    </w:p>
    <w:p w14:paraId="147ED7F4" w14:textId="46C86CDF" w:rsidR="00B35D71" w:rsidRPr="00447615" w:rsidRDefault="00514966" w:rsidP="00B35D71">
      <w:pPr>
        <w:rPr>
          <w:b/>
          <w:bCs/>
        </w:rPr>
      </w:pPr>
      <w:r>
        <w:rPr>
          <w:b/>
          <w:bCs/>
        </w:rPr>
        <w:lastRenderedPageBreak/>
        <w:br/>
      </w:r>
      <w:r>
        <w:rPr>
          <w:b/>
          <w:bCs/>
        </w:rPr>
        <w:br/>
      </w:r>
      <w:r w:rsidR="001D75DB" w:rsidRPr="00447615">
        <w:rPr>
          <w:b/>
          <w:bCs/>
        </w:rPr>
        <w:t>6.</w:t>
      </w:r>
      <w:r w:rsidR="00DB07E7">
        <w:rPr>
          <w:b/>
          <w:bCs/>
        </w:rPr>
        <w:t>2</w:t>
      </w:r>
      <w:r w:rsidR="00946697">
        <w:rPr>
          <w:b/>
          <w:bCs/>
        </w:rPr>
        <w:t>0</w:t>
      </w:r>
      <w:r w:rsidR="001D75DB" w:rsidRPr="00447615">
        <w:rPr>
          <w:b/>
          <w:bCs/>
        </w:rPr>
        <w:t>.</w:t>
      </w:r>
      <w:r w:rsidR="00B35D71" w:rsidRPr="00447615">
        <w:rPr>
          <w:b/>
          <w:bCs/>
        </w:rPr>
        <w:t>6. States</w:t>
      </w:r>
    </w:p>
    <w:p w14:paraId="612F7512" w14:textId="7713498A" w:rsidR="00B35D71" w:rsidRPr="001D75DB" w:rsidRDefault="001D75DB" w:rsidP="00B35D71">
      <w:pPr>
        <w:rPr>
          <w:b/>
          <w:bCs/>
        </w:rPr>
      </w:pPr>
      <w:r w:rsidRPr="001D75DB">
        <w:rPr>
          <w:b/>
          <w:bCs/>
        </w:rPr>
        <w:t>6.</w:t>
      </w:r>
      <w:r w:rsidR="00DB07E7">
        <w:rPr>
          <w:b/>
          <w:bCs/>
        </w:rPr>
        <w:t>2</w:t>
      </w:r>
      <w:r w:rsidR="00946697">
        <w:rPr>
          <w:b/>
          <w:bCs/>
        </w:rPr>
        <w:t>0</w:t>
      </w:r>
      <w:r w:rsidRPr="001D75DB">
        <w:rPr>
          <w:b/>
          <w:bCs/>
        </w:rPr>
        <w:t>.</w:t>
      </w:r>
      <w:r w:rsidR="00B35D71" w:rsidRPr="001D75DB">
        <w:rPr>
          <w:b/>
          <w:bCs/>
        </w:rPr>
        <w:t>6.1 Error (Default)</w:t>
      </w:r>
    </w:p>
    <w:p w14:paraId="74AB0DAD" w14:textId="77777777" w:rsidR="00B35D71" w:rsidRPr="00B35D71" w:rsidRDefault="00B35D71" w:rsidP="00B35D71">
      <w:r w:rsidRPr="00B35D71">
        <w:t>Used for invalid input.</w:t>
      </w:r>
    </w:p>
    <w:p w14:paraId="61389364" w14:textId="6DDFFE67" w:rsidR="00B35D71" w:rsidRPr="00B35D71" w:rsidRDefault="00B35D71">
      <w:pPr>
        <w:pStyle w:val="ListParagraph"/>
        <w:numPr>
          <w:ilvl w:val="0"/>
          <w:numId w:val="51"/>
        </w:numPr>
      </w:pPr>
      <w:r w:rsidRPr="00B35D71">
        <w:t>Red accent</w:t>
      </w:r>
    </w:p>
    <w:p w14:paraId="527B52BF" w14:textId="06FAB850" w:rsidR="00B35D71" w:rsidRPr="00B35D71" w:rsidRDefault="00B35D71">
      <w:pPr>
        <w:pStyle w:val="ListParagraph"/>
        <w:numPr>
          <w:ilvl w:val="0"/>
          <w:numId w:val="51"/>
        </w:numPr>
      </w:pPr>
      <w:r w:rsidRPr="00B35D71">
        <w:t>Error icon (optional)</w:t>
      </w:r>
    </w:p>
    <w:p w14:paraId="0BFBC398" w14:textId="38D56E24" w:rsidR="00B35D71" w:rsidRPr="00B35D71" w:rsidRDefault="00B35D71" w:rsidP="00E26AF5">
      <w:pPr>
        <w:pStyle w:val="ListParagraph"/>
        <w:numPr>
          <w:ilvl w:val="0"/>
          <w:numId w:val="51"/>
        </w:numPr>
      </w:pPr>
      <w:r w:rsidRPr="00B35D71">
        <w:t>Short, actionable message</w:t>
      </w:r>
    </w:p>
    <w:p w14:paraId="5313E498" w14:textId="77777777" w:rsidR="009275F5" w:rsidRDefault="009275F5" w:rsidP="00B35D71">
      <w:r w:rsidRPr="009D732A">
        <w:rPr>
          <w:noProof/>
        </w:rPr>
        <w:drawing>
          <wp:anchor distT="0" distB="0" distL="114300" distR="114300" simplePos="0" relativeHeight="251681792" behindDoc="1" locked="0" layoutInCell="1" allowOverlap="1" wp14:anchorId="561BD458" wp14:editId="640DE029">
            <wp:simplePos x="0" y="0"/>
            <wp:positionH relativeFrom="column">
              <wp:posOffset>16510</wp:posOffset>
            </wp:positionH>
            <wp:positionV relativeFrom="paragraph">
              <wp:posOffset>427990</wp:posOffset>
            </wp:positionV>
            <wp:extent cx="2276475" cy="1673225"/>
            <wp:effectExtent l="0" t="0" r="9525" b="3175"/>
            <wp:wrapTight wrapText="bothSides">
              <wp:wrapPolygon edited="0">
                <wp:start x="0" y="0"/>
                <wp:lineTo x="0" y="21395"/>
                <wp:lineTo x="21510" y="21395"/>
                <wp:lineTo x="21510" y="0"/>
                <wp:lineTo x="0" y="0"/>
              </wp:wrapPolygon>
            </wp:wrapTight>
            <wp:docPr id="169224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42597"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76475" cy="1673225"/>
                    </a:xfrm>
                    <a:prstGeom prst="rect">
                      <a:avLst/>
                    </a:prstGeom>
                  </pic:spPr>
                </pic:pic>
              </a:graphicData>
            </a:graphic>
            <wp14:sizeRelH relativeFrom="page">
              <wp14:pctWidth>0</wp14:pctWidth>
            </wp14:sizeRelH>
            <wp14:sizeRelV relativeFrom="page">
              <wp14:pctHeight>0</wp14:pctHeight>
            </wp14:sizeRelV>
          </wp:anchor>
        </w:drawing>
      </w:r>
      <w:r>
        <w:br/>
      </w:r>
      <w:r w:rsidR="00B35D71" w:rsidRPr="00B35D71">
        <w:t>Only Error is required for Error Handling.</w:t>
      </w:r>
      <w:r w:rsidR="009D732A">
        <w:br/>
      </w:r>
      <w:r w:rsidR="009D732A">
        <w:br/>
      </w:r>
      <w:r w:rsidR="009D732A">
        <w:br/>
      </w:r>
      <w:r w:rsidR="009D732A">
        <w:br/>
      </w:r>
      <w:r w:rsidR="009D732A">
        <w:br/>
      </w:r>
      <w:r w:rsidR="009D732A">
        <w:br/>
      </w:r>
      <w:r w:rsidR="009D732A">
        <w:br/>
      </w:r>
      <w:r w:rsidR="009D732A">
        <w:br/>
      </w:r>
    </w:p>
    <w:p w14:paraId="34FB3A27" w14:textId="256A5C10" w:rsidR="001C39E0" w:rsidRPr="001C39E0" w:rsidRDefault="001C39E0" w:rsidP="001C39E0">
      <w:pPr>
        <w:rPr>
          <w:b/>
          <w:bCs/>
        </w:rPr>
      </w:pPr>
      <w:r>
        <w:br/>
      </w:r>
      <w:r>
        <w:br/>
      </w:r>
      <w:r w:rsidRPr="001C39E0">
        <w:rPr>
          <w:b/>
          <w:bCs/>
        </w:rPr>
        <w:t>6.</w:t>
      </w:r>
      <w:r w:rsidR="00DB07E7">
        <w:rPr>
          <w:b/>
          <w:bCs/>
        </w:rPr>
        <w:t>2</w:t>
      </w:r>
      <w:r w:rsidR="00946697">
        <w:rPr>
          <w:b/>
          <w:bCs/>
        </w:rPr>
        <w:t>0</w:t>
      </w:r>
      <w:r w:rsidRPr="001C39E0">
        <w:rPr>
          <w:b/>
          <w:bCs/>
        </w:rPr>
        <w:t>.8 Accessibility Requirements</w:t>
      </w:r>
    </w:p>
    <w:p w14:paraId="24F2CBE0" w14:textId="58F60DC1" w:rsidR="001C39E0" w:rsidRDefault="001C39E0" w:rsidP="001C39E0">
      <w:pPr>
        <w:pStyle w:val="ListParagraph"/>
        <w:numPr>
          <w:ilvl w:val="0"/>
          <w:numId w:val="51"/>
        </w:numPr>
      </w:pPr>
      <w:r>
        <w:t>Must meet WCAG 2.1 AA</w:t>
      </w:r>
    </w:p>
    <w:p w14:paraId="118424D3" w14:textId="405E6198" w:rsidR="001C39E0" w:rsidRDefault="001C39E0" w:rsidP="001C39E0">
      <w:pPr>
        <w:pStyle w:val="ListParagraph"/>
        <w:numPr>
          <w:ilvl w:val="0"/>
          <w:numId w:val="51"/>
        </w:numPr>
      </w:pPr>
      <w:r>
        <w:t>Must use to associate the message with the field</w:t>
      </w:r>
    </w:p>
    <w:p w14:paraId="15855AF7" w14:textId="0037098F" w:rsidR="001C39E0" w:rsidRDefault="001C39E0" w:rsidP="001C39E0">
      <w:pPr>
        <w:pStyle w:val="ListParagraph"/>
        <w:numPr>
          <w:ilvl w:val="0"/>
          <w:numId w:val="51"/>
        </w:numPr>
      </w:pPr>
      <w:r>
        <w:t>Must not steal focus</w:t>
      </w:r>
    </w:p>
    <w:p w14:paraId="37FF84EE" w14:textId="15307545" w:rsidR="001C39E0" w:rsidRDefault="001C39E0" w:rsidP="001C39E0">
      <w:pPr>
        <w:pStyle w:val="ListParagraph"/>
        <w:numPr>
          <w:ilvl w:val="0"/>
          <w:numId w:val="51"/>
        </w:numPr>
      </w:pPr>
      <w:r>
        <w:t>Must be announced by screen readers when it appears</w:t>
      </w:r>
    </w:p>
    <w:p w14:paraId="609B7813" w14:textId="66465BB3" w:rsidR="001C39E0" w:rsidRDefault="001C39E0" w:rsidP="001C39E0">
      <w:pPr>
        <w:pStyle w:val="ListParagraph"/>
        <w:numPr>
          <w:ilvl w:val="0"/>
          <w:numId w:val="51"/>
        </w:numPr>
      </w:pPr>
      <w:r>
        <w:t>Color contrast must meet the minimum 4.5:1</w:t>
      </w:r>
    </w:p>
    <w:p w14:paraId="475A5408" w14:textId="027474D6" w:rsidR="001C39E0" w:rsidRDefault="001C39E0" w:rsidP="001C39E0">
      <w:pPr>
        <w:pStyle w:val="ListParagraph"/>
        <w:numPr>
          <w:ilvl w:val="0"/>
          <w:numId w:val="51"/>
        </w:numPr>
      </w:pPr>
      <w:r>
        <w:t>Icons must include accessible labels or be hidden from assistive tech</w:t>
      </w:r>
    </w:p>
    <w:p w14:paraId="68C4CC7E" w14:textId="3C6123E3" w:rsidR="001C39E0" w:rsidRPr="001C39E0" w:rsidRDefault="001C39E0" w:rsidP="001C39E0">
      <w:pPr>
        <w:rPr>
          <w:b/>
          <w:bCs/>
        </w:rPr>
      </w:pPr>
      <w:r w:rsidRPr="001C39E0">
        <w:rPr>
          <w:b/>
          <w:bCs/>
        </w:rPr>
        <w:t>6.</w:t>
      </w:r>
      <w:r w:rsidR="00DB07E7">
        <w:rPr>
          <w:b/>
          <w:bCs/>
        </w:rPr>
        <w:t>2</w:t>
      </w:r>
      <w:r w:rsidR="00946697">
        <w:rPr>
          <w:b/>
          <w:bCs/>
        </w:rPr>
        <w:t>0</w:t>
      </w:r>
      <w:r w:rsidRPr="001C39E0">
        <w:rPr>
          <w:b/>
          <w:bCs/>
        </w:rPr>
        <w:t>.9 Responsive Behavior</w:t>
      </w:r>
    </w:p>
    <w:p w14:paraId="60E5FA87" w14:textId="1829A1DB" w:rsidR="001C39E0" w:rsidRDefault="001C39E0" w:rsidP="001C39E0">
      <w:pPr>
        <w:pStyle w:val="ListParagraph"/>
        <w:numPr>
          <w:ilvl w:val="0"/>
          <w:numId w:val="51"/>
        </w:numPr>
      </w:pPr>
      <w:r>
        <w:t>Message wraps naturally under the field</w:t>
      </w:r>
    </w:p>
    <w:p w14:paraId="71C8F770" w14:textId="4CB0466C" w:rsidR="001C39E0" w:rsidRDefault="001C39E0" w:rsidP="001C39E0">
      <w:pPr>
        <w:pStyle w:val="ListParagraph"/>
        <w:numPr>
          <w:ilvl w:val="0"/>
          <w:numId w:val="51"/>
        </w:numPr>
      </w:pPr>
      <w:r>
        <w:t>No horizontal scrolling</w:t>
      </w:r>
    </w:p>
    <w:p w14:paraId="45C98131" w14:textId="50BE3243" w:rsidR="001C39E0" w:rsidRDefault="001C39E0" w:rsidP="001C39E0">
      <w:pPr>
        <w:pStyle w:val="ListParagraph"/>
        <w:numPr>
          <w:ilvl w:val="0"/>
          <w:numId w:val="51"/>
        </w:numPr>
      </w:pPr>
      <w:r>
        <w:t>On mobile, message may occupy full width of the form column</w:t>
      </w:r>
    </w:p>
    <w:p w14:paraId="5E6E183B" w14:textId="2CADA22F" w:rsidR="001C39E0" w:rsidRDefault="001C39E0" w:rsidP="001C39E0">
      <w:pPr>
        <w:pStyle w:val="ListParagraph"/>
        <w:numPr>
          <w:ilvl w:val="0"/>
          <w:numId w:val="51"/>
        </w:numPr>
      </w:pPr>
      <w:r>
        <w:t>Field highlighting must remain visible on all breakpoints</w:t>
      </w:r>
    </w:p>
    <w:p w14:paraId="7E9E11A4" w14:textId="28CA8A11" w:rsidR="001C39E0" w:rsidRPr="001C39E0" w:rsidRDefault="001C39E0" w:rsidP="001C39E0">
      <w:pPr>
        <w:rPr>
          <w:b/>
          <w:bCs/>
        </w:rPr>
      </w:pPr>
      <w:r w:rsidRPr="001C39E0">
        <w:rPr>
          <w:b/>
          <w:bCs/>
        </w:rPr>
        <w:t>6.</w:t>
      </w:r>
      <w:r w:rsidR="00DB07E7">
        <w:rPr>
          <w:b/>
          <w:bCs/>
        </w:rPr>
        <w:t>2</w:t>
      </w:r>
      <w:r w:rsidR="00946697">
        <w:rPr>
          <w:b/>
          <w:bCs/>
        </w:rPr>
        <w:t>0</w:t>
      </w:r>
      <w:r w:rsidRPr="001C39E0">
        <w:rPr>
          <w:b/>
          <w:bCs/>
        </w:rPr>
        <w:t>.10 Usage Rules</w:t>
      </w:r>
    </w:p>
    <w:p w14:paraId="1117BEC3" w14:textId="6A935727" w:rsidR="001C39E0" w:rsidRDefault="001C39E0" w:rsidP="001C39E0">
      <w:pPr>
        <w:pStyle w:val="ListParagraph"/>
        <w:numPr>
          <w:ilvl w:val="0"/>
          <w:numId w:val="51"/>
        </w:numPr>
      </w:pPr>
      <w:r>
        <w:t>Do not redefine this component per screen</w:t>
      </w:r>
    </w:p>
    <w:p w14:paraId="56FDEDD2" w14:textId="14FEA558" w:rsidR="001C39E0" w:rsidRDefault="001C39E0" w:rsidP="001C39E0">
      <w:pPr>
        <w:pStyle w:val="ListParagraph"/>
        <w:numPr>
          <w:ilvl w:val="0"/>
          <w:numId w:val="51"/>
        </w:numPr>
      </w:pPr>
      <w:r>
        <w:t>All form fields must use UIS</w:t>
      </w:r>
      <w:r w:rsidRPr="001C39E0">
        <w:rPr>
          <w:rFonts w:ascii="Cambria Math" w:hAnsi="Cambria Math" w:cs="Cambria Math"/>
        </w:rPr>
        <w:t>‑</w:t>
      </w:r>
      <w:r>
        <w:t>ERR</w:t>
      </w:r>
      <w:r w:rsidRPr="001C39E0">
        <w:rPr>
          <w:rFonts w:ascii="Cambria Math" w:hAnsi="Cambria Math" w:cs="Cambria Math"/>
        </w:rPr>
        <w:t>‑</w:t>
      </w:r>
      <w:r>
        <w:t>03 for validation failures</w:t>
      </w:r>
    </w:p>
    <w:p w14:paraId="669966DB" w14:textId="2B355A81" w:rsidR="001C39E0" w:rsidRDefault="001C39E0" w:rsidP="001C39E0">
      <w:pPr>
        <w:pStyle w:val="ListParagraph"/>
        <w:numPr>
          <w:ilvl w:val="0"/>
          <w:numId w:val="51"/>
        </w:numPr>
      </w:pPr>
      <w:r>
        <w:t>Do not use UIS</w:t>
      </w:r>
      <w:r w:rsidRPr="001C39E0">
        <w:rPr>
          <w:rFonts w:ascii="Cambria Math" w:hAnsi="Cambria Math" w:cs="Cambria Math"/>
        </w:rPr>
        <w:t>‑</w:t>
      </w:r>
      <w:r>
        <w:t>ERR</w:t>
      </w:r>
      <w:r w:rsidRPr="001C39E0">
        <w:rPr>
          <w:rFonts w:ascii="Cambria Math" w:hAnsi="Cambria Math" w:cs="Cambria Math"/>
        </w:rPr>
        <w:t>‑</w:t>
      </w:r>
      <w:r>
        <w:t>01 for field</w:t>
      </w:r>
      <w:r w:rsidRPr="001C39E0">
        <w:rPr>
          <w:rFonts w:ascii="Cambria Math" w:hAnsi="Cambria Math" w:cs="Cambria Math"/>
        </w:rPr>
        <w:t>‑</w:t>
      </w:r>
      <w:r>
        <w:t>level issues</w:t>
      </w:r>
    </w:p>
    <w:p w14:paraId="25EC2F53" w14:textId="77777777" w:rsidR="00514966" w:rsidRDefault="00514966" w:rsidP="00514966">
      <w:pPr>
        <w:pStyle w:val="ListParagraph"/>
        <w:ind w:left="1440"/>
      </w:pPr>
    </w:p>
    <w:p w14:paraId="690EDCF2" w14:textId="77777777" w:rsidR="00514966" w:rsidRDefault="00514966" w:rsidP="00514966">
      <w:pPr>
        <w:pStyle w:val="ListParagraph"/>
        <w:ind w:left="1440"/>
      </w:pPr>
    </w:p>
    <w:p w14:paraId="260BCA09" w14:textId="70E0544C" w:rsidR="001C39E0" w:rsidRDefault="001C39E0" w:rsidP="001C39E0">
      <w:pPr>
        <w:pStyle w:val="ListParagraph"/>
        <w:numPr>
          <w:ilvl w:val="0"/>
          <w:numId w:val="51"/>
        </w:numPr>
      </w:pPr>
      <w:r>
        <w:t>Do not display multiple messages simultaneously for the same field</w:t>
      </w:r>
    </w:p>
    <w:p w14:paraId="2D527305" w14:textId="69787D93" w:rsidR="001C39E0" w:rsidRDefault="001C39E0" w:rsidP="001C39E0">
      <w:pPr>
        <w:pStyle w:val="ListParagraph"/>
        <w:numPr>
          <w:ilvl w:val="0"/>
          <w:numId w:val="51"/>
        </w:numPr>
      </w:pPr>
      <w:r>
        <w:t>Do not use for system or backend fatal errors</w:t>
      </w:r>
    </w:p>
    <w:p w14:paraId="677551BF" w14:textId="3A6A78E4" w:rsidR="00ED59EE" w:rsidRDefault="00812F2A" w:rsidP="001C39E0">
      <w:pPr>
        <w:rPr>
          <w:rFonts w:ascii="Aptos Narrow" w:eastAsia="Times New Roman" w:hAnsi="Aptos Narrow" w:cs="Times New Roman"/>
          <w:color w:val="000000"/>
        </w:rPr>
      </w:pPr>
      <w:r w:rsidRPr="00812F2A">
        <w:rPr>
          <w:rFonts w:ascii="Eras Demi ITC" w:eastAsia="Times New Roman" w:hAnsi="Eras Demi ITC"/>
        </w:rPr>
        <w:t>6.</w:t>
      </w:r>
      <w:r w:rsidR="00DB07E7">
        <w:rPr>
          <w:rFonts w:ascii="Eras Demi ITC" w:eastAsia="Times New Roman" w:hAnsi="Eras Demi ITC"/>
        </w:rPr>
        <w:t>2</w:t>
      </w:r>
      <w:r w:rsidR="00946697">
        <w:rPr>
          <w:rFonts w:ascii="Eras Demi ITC" w:eastAsia="Times New Roman" w:hAnsi="Eras Demi ITC"/>
        </w:rPr>
        <w:t>0</w:t>
      </w:r>
      <w:r w:rsidRPr="00812F2A">
        <w:rPr>
          <w:rFonts w:ascii="Eras Demi ITC" w:eastAsia="Times New Roman" w:hAnsi="Eras Demi ITC"/>
        </w:rPr>
        <w:t>.11 Related Requirements</w:t>
      </w:r>
      <w:r w:rsidRPr="00812F2A">
        <w:rPr>
          <w:rFonts w:ascii="Eras Demi ITC" w:eastAsia="Times New Roman" w:hAnsi="Eras Demi ITC"/>
        </w:rPr>
        <w:br/>
      </w:r>
      <w:r w:rsidRPr="00812F2A">
        <w:rPr>
          <w:rFonts w:ascii="Aptos Narrow" w:eastAsia="Times New Roman" w:hAnsi="Aptos Narrow" w:cs="Times New Roman"/>
          <w:color w:val="000000"/>
        </w:rPr>
        <w:t>BR-ERR-05</w:t>
      </w:r>
      <w:r>
        <w:rPr>
          <w:rFonts w:ascii="Aptos Narrow" w:eastAsia="Times New Roman" w:hAnsi="Aptos Narrow" w:cs="Times New Roman"/>
          <w:color w:val="000000"/>
        </w:rPr>
        <w:t xml:space="preserve">, </w:t>
      </w:r>
      <w:r w:rsidRPr="00812F2A">
        <w:rPr>
          <w:rFonts w:ascii="Aptos Narrow" w:eastAsia="Times New Roman" w:hAnsi="Aptos Narrow" w:cs="Times New Roman"/>
          <w:color w:val="000000"/>
        </w:rPr>
        <w:t>BR-ERR-07</w:t>
      </w:r>
      <w:r>
        <w:rPr>
          <w:rFonts w:ascii="Aptos Narrow" w:eastAsia="Times New Roman" w:hAnsi="Aptos Narrow" w:cs="Times New Roman"/>
          <w:color w:val="000000"/>
        </w:rPr>
        <w:t xml:space="preserve">, </w:t>
      </w:r>
      <w:r w:rsidRPr="00812F2A">
        <w:rPr>
          <w:rFonts w:ascii="Aptos Narrow" w:eastAsia="Times New Roman" w:hAnsi="Aptos Narrow" w:cs="Times New Roman"/>
          <w:color w:val="000000"/>
        </w:rPr>
        <w:t>BR-ERR-09</w:t>
      </w:r>
      <w:r>
        <w:rPr>
          <w:rFonts w:ascii="Aptos Narrow" w:eastAsia="Times New Roman" w:hAnsi="Aptos Narrow" w:cs="Times New Roman"/>
          <w:color w:val="000000"/>
        </w:rPr>
        <w:t xml:space="preserve">, </w:t>
      </w:r>
      <w:r w:rsidRPr="00812F2A">
        <w:rPr>
          <w:rFonts w:ascii="Aptos Narrow" w:eastAsia="Times New Roman" w:hAnsi="Aptos Narrow" w:cs="Times New Roman"/>
          <w:color w:val="000000"/>
        </w:rPr>
        <w:t>BR-ERR-</w:t>
      </w:r>
      <w:r>
        <w:rPr>
          <w:rFonts w:ascii="Aptos Narrow" w:eastAsia="Times New Roman" w:hAnsi="Aptos Narrow" w:cs="Times New Roman"/>
          <w:color w:val="000000"/>
        </w:rPr>
        <w:t>11</w:t>
      </w:r>
      <w:r w:rsidRPr="00812F2A">
        <w:rPr>
          <w:rFonts w:ascii="Aptos Narrow" w:eastAsia="Times New Roman" w:hAnsi="Aptos Narrow" w:cs="Times New Roman"/>
          <w:color w:val="000000"/>
        </w:rPr>
        <w:t xml:space="preserve"> </w:t>
      </w:r>
    </w:p>
    <w:p w14:paraId="64D7BC79" w14:textId="72544836" w:rsidR="001C39E0" w:rsidRDefault="001C39E0" w:rsidP="001C39E0">
      <w:r w:rsidRPr="001C39E0">
        <w:rPr>
          <w:b/>
          <w:bCs/>
        </w:rPr>
        <w:t>6.</w:t>
      </w:r>
      <w:r w:rsidR="00DB07E7">
        <w:rPr>
          <w:b/>
          <w:bCs/>
        </w:rPr>
        <w:t>2</w:t>
      </w:r>
      <w:r w:rsidR="00946697">
        <w:rPr>
          <w:b/>
          <w:bCs/>
        </w:rPr>
        <w:t>0</w:t>
      </w:r>
      <w:r w:rsidRPr="001C39E0">
        <w:rPr>
          <w:b/>
          <w:bCs/>
        </w:rPr>
        <w:t>.11 Wireframe Reference</w:t>
      </w:r>
      <w:r w:rsidR="00ED59EE">
        <w:rPr>
          <w:b/>
          <w:bCs/>
        </w:rPr>
        <w:br/>
      </w:r>
      <w:r>
        <w:t>ERROR</w:t>
      </w:r>
      <w:r>
        <w:rPr>
          <w:rFonts w:ascii="Cambria Math" w:hAnsi="Cambria Math" w:cs="Cambria Math"/>
        </w:rPr>
        <w:t>‑</w:t>
      </w:r>
      <w:r w:rsidR="009B218E">
        <w:t>INLN-01</w:t>
      </w:r>
    </w:p>
    <w:p w14:paraId="102CDAA2" w14:textId="441C2082" w:rsidR="00C76A6C" w:rsidRDefault="00C76A6C" w:rsidP="001C39E0">
      <w:r>
        <w:t>6.2</w:t>
      </w:r>
      <w:r w:rsidR="00946697">
        <w:t>0</w:t>
      </w:r>
      <w:r>
        <w:t>.12 User Interface Design</w:t>
      </w:r>
    </w:p>
    <w:p w14:paraId="291ED794" w14:textId="5FB143E4" w:rsidR="00C76A6C" w:rsidRDefault="00C76A6C" w:rsidP="001C39E0">
      <w:r>
        <w:t>6.2</w:t>
      </w:r>
      <w:r w:rsidR="00946697">
        <w:t>0</w:t>
      </w:r>
      <w:r>
        <w:t xml:space="preserve">.12.1 </w:t>
      </w:r>
      <w:r w:rsidR="005E2980">
        <w:t>Inline Error</w:t>
      </w:r>
    </w:p>
    <w:p w14:paraId="3296D4DF" w14:textId="747D1505" w:rsidR="00EC5DE7" w:rsidRDefault="00ED59EE" w:rsidP="00EC5DE7">
      <w:pPr>
        <w:pStyle w:val="Heading3"/>
      </w:pPr>
      <w:r>
        <w:br/>
      </w:r>
      <w:bookmarkStart w:id="211" w:name="_Toc228800635"/>
      <w:r w:rsidR="00EC5DE7">
        <w:t>6.</w:t>
      </w:r>
      <w:r w:rsidR="00DB07E7">
        <w:t>2</w:t>
      </w:r>
      <w:r w:rsidR="00946697">
        <w:t>1</w:t>
      </w:r>
      <w:r w:rsidR="00EC5DE7">
        <w:t xml:space="preserve">.1 </w:t>
      </w:r>
      <w:r w:rsidR="00EC5DE7" w:rsidRPr="00EC5DE7">
        <w:t>UIS-Login-MFA-01</w:t>
      </w:r>
      <w:bookmarkEnd w:id="211"/>
    </w:p>
    <w:p w14:paraId="52227E39" w14:textId="747C2064" w:rsidR="00EC5DE7" w:rsidRPr="00447615" w:rsidRDefault="00447615" w:rsidP="00EC5DE7">
      <w:pPr>
        <w:rPr>
          <w:b/>
          <w:bCs/>
        </w:rPr>
      </w:pPr>
      <w:r w:rsidRPr="00447615">
        <w:rPr>
          <w:b/>
          <w:bCs/>
        </w:rPr>
        <w:t>6.</w:t>
      </w:r>
      <w:r w:rsidR="00DB07E7">
        <w:rPr>
          <w:b/>
          <w:bCs/>
        </w:rPr>
        <w:t>2</w:t>
      </w:r>
      <w:r w:rsidR="00946697">
        <w:rPr>
          <w:b/>
          <w:bCs/>
        </w:rPr>
        <w:t>1</w:t>
      </w:r>
      <w:r w:rsidRPr="00447615">
        <w:rPr>
          <w:b/>
          <w:bCs/>
        </w:rPr>
        <w:t>.</w:t>
      </w:r>
      <w:r w:rsidR="00EC5DE7" w:rsidRPr="00447615">
        <w:rPr>
          <w:b/>
          <w:bCs/>
        </w:rPr>
        <w:t>1. Purpose</w:t>
      </w:r>
    </w:p>
    <w:p w14:paraId="10511FAF" w14:textId="77777777" w:rsidR="00EC5DE7" w:rsidRDefault="00EC5DE7" w:rsidP="00EC5DE7">
      <w:r>
        <w:t>The MFA Verification Screen collects the user’s second authentication factor after successful primary login. It supports TOTP (Authenticator App) and Email OTP, depending on the user’s configured preference.</w:t>
      </w:r>
    </w:p>
    <w:p w14:paraId="168A56A7" w14:textId="10A70EC0" w:rsidR="00EC5DE7" w:rsidRPr="00447615" w:rsidRDefault="00447615" w:rsidP="00EC5DE7">
      <w:pPr>
        <w:rPr>
          <w:b/>
          <w:bCs/>
        </w:rPr>
      </w:pPr>
      <w:r w:rsidRPr="00447615">
        <w:rPr>
          <w:b/>
          <w:bCs/>
        </w:rPr>
        <w:t>6.</w:t>
      </w:r>
      <w:r w:rsidR="00DB07E7">
        <w:rPr>
          <w:b/>
          <w:bCs/>
        </w:rPr>
        <w:t>2</w:t>
      </w:r>
      <w:r w:rsidR="00946697">
        <w:rPr>
          <w:b/>
          <w:bCs/>
        </w:rPr>
        <w:t>1</w:t>
      </w:r>
      <w:r w:rsidRPr="00447615">
        <w:rPr>
          <w:b/>
          <w:bCs/>
        </w:rPr>
        <w:t>.</w:t>
      </w:r>
      <w:r w:rsidR="00EC5DE7" w:rsidRPr="00447615">
        <w:rPr>
          <w:b/>
          <w:bCs/>
        </w:rPr>
        <w:t>2. Screen Layout (Structural)</w:t>
      </w:r>
    </w:p>
    <w:p w14:paraId="542B02EF" w14:textId="32E50029" w:rsidR="00EC5DE7" w:rsidRDefault="00EC5DE7" w:rsidP="00447615">
      <w:pPr>
        <w:pStyle w:val="ListParagraph"/>
        <w:numPr>
          <w:ilvl w:val="0"/>
          <w:numId w:val="51"/>
        </w:numPr>
      </w:pPr>
      <w:r>
        <w:t>Header Area</w:t>
      </w:r>
    </w:p>
    <w:p w14:paraId="111C627E" w14:textId="5F1E3392" w:rsidR="00EC5DE7" w:rsidRDefault="00EC5DE7" w:rsidP="00447615">
      <w:pPr>
        <w:pStyle w:val="ListParagraph"/>
        <w:numPr>
          <w:ilvl w:val="0"/>
          <w:numId w:val="51"/>
        </w:numPr>
      </w:pPr>
      <w:r>
        <w:t>Product logo</w:t>
      </w:r>
    </w:p>
    <w:p w14:paraId="08FB432F" w14:textId="53389DD1" w:rsidR="00EC5DE7" w:rsidRDefault="00EC5DE7" w:rsidP="00447615">
      <w:pPr>
        <w:pStyle w:val="ListParagraph"/>
        <w:numPr>
          <w:ilvl w:val="0"/>
          <w:numId w:val="51"/>
        </w:numPr>
      </w:pPr>
      <w:r>
        <w:t>Page title: “Multi</w:t>
      </w:r>
      <w:r w:rsidRPr="00447615">
        <w:rPr>
          <w:rFonts w:ascii="Cambria Math" w:hAnsi="Cambria Math" w:cs="Cambria Math"/>
        </w:rPr>
        <w:t>‑</w:t>
      </w:r>
      <w:r>
        <w:t>Factor Authentication</w:t>
      </w:r>
      <w:r w:rsidRPr="00447615">
        <w:rPr>
          <w:rFonts w:ascii="Eras Medium ITC" w:hAnsi="Eras Medium ITC" w:cs="Eras Medium ITC"/>
        </w:rPr>
        <w:t>”</w:t>
      </w:r>
    </w:p>
    <w:p w14:paraId="2A4D1986" w14:textId="62CC47AF" w:rsidR="00EC5DE7" w:rsidRDefault="00EC5DE7" w:rsidP="00447615">
      <w:pPr>
        <w:pStyle w:val="ListParagraph"/>
        <w:numPr>
          <w:ilvl w:val="0"/>
          <w:numId w:val="51"/>
        </w:numPr>
      </w:pPr>
      <w:r>
        <w:t>Instruction Block</w:t>
      </w:r>
    </w:p>
    <w:p w14:paraId="6AD8ED0A" w14:textId="18B44921" w:rsidR="00EC5DE7" w:rsidRDefault="00EC5DE7" w:rsidP="00447615">
      <w:pPr>
        <w:pStyle w:val="ListParagraph"/>
        <w:numPr>
          <w:ilvl w:val="0"/>
          <w:numId w:val="51"/>
        </w:numPr>
      </w:pPr>
      <w:r>
        <w:t>Dynamic text based on MFA method:</w:t>
      </w:r>
    </w:p>
    <w:p w14:paraId="1F0A7DCA" w14:textId="45FC711D" w:rsidR="00EC5DE7" w:rsidRDefault="00EC5DE7" w:rsidP="00447615">
      <w:pPr>
        <w:pStyle w:val="ListParagraph"/>
        <w:numPr>
          <w:ilvl w:val="0"/>
          <w:numId w:val="51"/>
        </w:numPr>
      </w:pPr>
      <w:r>
        <w:t>TOTP: “Enter the 6</w:t>
      </w:r>
      <w:r w:rsidRPr="00447615">
        <w:rPr>
          <w:rFonts w:ascii="Cambria Math" w:hAnsi="Cambria Math" w:cs="Cambria Math"/>
        </w:rPr>
        <w:t>‑</w:t>
      </w:r>
      <w:r>
        <w:t>digit code from your authenticator app.</w:t>
      </w:r>
      <w:r w:rsidRPr="00447615">
        <w:rPr>
          <w:rFonts w:ascii="Eras Medium ITC" w:hAnsi="Eras Medium ITC" w:cs="Eras Medium ITC"/>
        </w:rPr>
        <w:t>”</w:t>
      </w:r>
    </w:p>
    <w:p w14:paraId="70886A3F" w14:textId="5316AA7F" w:rsidR="00EC5DE7" w:rsidRDefault="00EC5DE7" w:rsidP="00447615">
      <w:pPr>
        <w:pStyle w:val="ListParagraph"/>
        <w:numPr>
          <w:ilvl w:val="0"/>
          <w:numId w:val="51"/>
        </w:numPr>
      </w:pPr>
      <w:r>
        <w:t>Email OTP: “Enter the 6</w:t>
      </w:r>
      <w:r w:rsidRPr="00447615">
        <w:rPr>
          <w:rFonts w:ascii="Cambria Math" w:hAnsi="Cambria Math" w:cs="Cambria Math"/>
        </w:rPr>
        <w:t>‑</w:t>
      </w:r>
      <w:r>
        <w:t>digit code sent to your email.</w:t>
      </w:r>
      <w:r w:rsidRPr="00447615">
        <w:rPr>
          <w:rFonts w:ascii="Eras Medium ITC" w:hAnsi="Eras Medium ITC" w:cs="Eras Medium ITC"/>
        </w:rPr>
        <w:t>”</w:t>
      </w:r>
    </w:p>
    <w:p w14:paraId="3C60F81C" w14:textId="53B67841" w:rsidR="00EC5DE7" w:rsidRDefault="00EC5DE7" w:rsidP="00447615">
      <w:pPr>
        <w:pStyle w:val="ListParagraph"/>
        <w:numPr>
          <w:ilvl w:val="0"/>
          <w:numId w:val="51"/>
        </w:numPr>
      </w:pPr>
      <w:r>
        <w:t>OTP Input Area</w:t>
      </w:r>
    </w:p>
    <w:p w14:paraId="2BF292CA" w14:textId="3596D177" w:rsidR="00447615" w:rsidRDefault="00EC5DE7" w:rsidP="009126B6">
      <w:pPr>
        <w:pStyle w:val="ListParagraph"/>
        <w:numPr>
          <w:ilvl w:val="0"/>
          <w:numId w:val="51"/>
        </w:numPr>
      </w:pPr>
      <w:r>
        <w:t>Six single</w:t>
      </w:r>
      <w:r w:rsidRPr="00447615">
        <w:rPr>
          <w:rFonts w:ascii="Cambria Math" w:hAnsi="Cambria Math" w:cs="Cambria Math"/>
        </w:rPr>
        <w:t>‑</w:t>
      </w:r>
      <w:r>
        <w:t>character input boxes OR one numeric text field with masking</w:t>
      </w:r>
    </w:p>
    <w:p w14:paraId="7F07DB58" w14:textId="32A2D5D8" w:rsidR="00EC5DE7" w:rsidRDefault="00EC5DE7" w:rsidP="00447615">
      <w:pPr>
        <w:pStyle w:val="ListParagraph"/>
        <w:numPr>
          <w:ilvl w:val="0"/>
          <w:numId w:val="51"/>
        </w:numPr>
      </w:pPr>
      <w:r>
        <w:t>Autofocus on first box</w:t>
      </w:r>
    </w:p>
    <w:p w14:paraId="6B76C490" w14:textId="3C09E313" w:rsidR="00EC5DE7" w:rsidRDefault="00EC5DE7" w:rsidP="00447615">
      <w:pPr>
        <w:pStyle w:val="ListParagraph"/>
        <w:numPr>
          <w:ilvl w:val="0"/>
          <w:numId w:val="51"/>
        </w:numPr>
      </w:pPr>
      <w:r>
        <w:t>Auto</w:t>
      </w:r>
      <w:r w:rsidRPr="00447615">
        <w:rPr>
          <w:rFonts w:ascii="Cambria Math" w:hAnsi="Cambria Math" w:cs="Cambria Math"/>
        </w:rPr>
        <w:t>‑</w:t>
      </w:r>
      <w:r>
        <w:t>advance on input</w:t>
      </w:r>
    </w:p>
    <w:p w14:paraId="465FC36B" w14:textId="51085016" w:rsidR="00EC5DE7" w:rsidRDefault="00EC5DE7" w:rsidP="00447615">
      <w:pPr>
        <w:pStyle w:val="ListParagraph"/>
        <w:numPr>
          <w:ilvl w:val="0"/>
          <w:numId w:val="51"/>
        </w:numPr>
      </w:pPr>
      <w:r>
        <w:t>Backspace moves to previous box</w:t>
      </w:r>
    </w:p>
    <w:p w14:paraId="62D8CA7E" w14:textId="1FD44CCA" w:rsidR="00EC5DE7" w:rsidRDefault="00EC5DE7" w:rsidP="00447615">
      <w:pPr>
        <w:pStyle w:val="ListParagraph"/>
        <w:numPr>
          <w:ilvl w:val="0"/>
          <w:numId w:val="51"/>
        </w:numPr>
      </w:pPr>
      <w:r>
        <w:t>Actions</w:t>
      </w:r>
    </w:p>
    <w:p w14:paraId="31DD2FD2" w14:textId="4DA76944" w:rsidR="00EC5DE7" w:rsidRDefault="00EC5DE7" w:rsidP="00447615">
      <w:pPr>
        <w:pStyle w:val="ListParagraph"/>
        <w:numPr>
          <w:ilvl w:val="0"/>
          <w:numId w:val="51"/>
        </w:numPr>
      </w:pPr>
      <w:r>
        <w:t>Verify (primary button)</w:t>
      </w:r>
    </w:p>
    <w:p w14:paraId="0D806249" w14:textId="6357565B" w:rsidR="00EC5DE7" w:rsidRDefault="00EC5DE7" w:rsidP="00447615">
      <w:pPr>
        <w:pStyle w:val="ListParagraph"/>
        <w:numPr>
          <w:ilvl w:val="0"/>
          <w:numId w:val="51"/>
        </w:numPr>
      </w:pPr>
      <w:r>
        <w:t>Resend Code (secondary link; Email OTP only)</w:t>
      </w:r>
    </w:p>
    <w:p w14:paraId="11473994" w14:textId="04D25B55" w:rsidR="00EC5DE7" w:rsidRDefault="00EC5DE7" w:rsidP="00447615">
      <w:pPr>
        <w:pStyle w:val="ListParagraph"/>
        <w:numPr>
          <w:ilvl w:val="0"/>
          <w:numId w:val="51"/>
        </w:numPr>
      </w:pPr>
      <w:r>
        <w:t>Use a different method (optional future enhancement; hidden if only one method exists)</w:t>
      </w:r>
    </w:p>
    <w:p w14:paraId="747898F0" w14:textId="025A194B" w:rsidR="00EC5DE7" w:rsidRDefault="00EC5DE7" w:rsidP="00447615">
      <w:pPr>
        <w:pStyle w:val="ListParagraph"/>
        <w:numPr>
          <w:ilvl w:val="0"/>
          <w:numId w:val="51"/>
        </w:numPr>
      </w:pPr>
      <w:r>
        <w:t>Footer</w:t>
      </w:r>
    </w:p>
    <w:p w14:paraId="1F972DC5" w14:textId="1DE512CD" w:rsidR="00EC5DE7" w:rsidRDefault="00EC5DE7" w:rsidP="00447615">
      <w:pPr>
        <w:pStyle w:val="ListParagraph"/>
        <w:numPr>
          <w:ilvl w:val="0"/>
          <w:numId w:val="51"/>
        </w:numPr>
      </w:pPr>
      <w:r>
        <w:t>“Having trouble?” link (routes to MFA help page)</w:t>
      </w:r>
    </w:p>
    <w:p w14:paraId="05C3A1DB" w14:textId="79E4A987" w:rsidR="00EC5DE7" w:rsidRPr="00447615" w:rsidRDefault="00447615" w:rsidP="00EC5DE7">
      <w:pPr>
        <w:rPr>
          <w:b/>
          <w:bCs/>
        </w:rPr>
      </w:pPr>
      <w:r w:rsidRPr="00447615">
        <w:rPr>
          <w:b/>
          <w:bCs/>
        </w:rPr>
        <w:t>6.</w:t>
      </w:r>
      <w:r w:rsidR="00DB07E7">
        <w:rPr>
          <w:b/>
          <w:bCs/>
        </w:rPr>
        <w:t>2</w:t>
      </w:r>
      <w:r w:rsidR="00946697">
        <w:rPr>
          <w:b/>
          <w:bCs/>
        </w:rPr>
        <w:t>1</w:t>
      </w:r>
      <w:r w:rsidRPr="00447615">
        <w:rPr>
          <w:b/>
          <w:bCs/>
        </w:rPr>
        <w:t>.</w:t>
      </w:r>
      <w:r w:rsidR="00EC5DE7" w:rsidRPr="00447615">
        <w:rPr>
          <w:b/>
          <w:bCs/>
        </w:rPr>
        <w:t>3. Component Definitions</w:t>
      </w:r>
    </w:p>
    <w:p w14:paraId="3D250661" w14:textId="23CC3F3E" w:rsidR="00EC5DE7" w:rsidRDefault="00EC5DE7" w:rsidP="00447615">
      <w:pPr>
        <w:pStyle w:val="ListParagraph"/>
        <w:numPr>
          <w:ilvl w:val="0"/>
          <w:numId w:val="51"/>
        </w:numPr>
      </w:pPr>
      <w:r>
        <w:t>OTP Input Field</w:t>
      </w:r>
    </w:p>
    <w:p w14:paraId="50729D71" w14:textId="65814269" w:rsidR="00EC5DE7" w:rsidRDefault="00EC5DE7" w:rsidP="00447615">
      <w:pPr>
        <w:pStyle w:val="ListParagraph"/>
        <w:numPr>
          <w:ilvl w:val="0"/>
          <w:numId w:val="51"/>
        </w:numPr>
      </w:pPr>
      <w:r>
        <w:t>Type</w:t>
      </w:r>
      <w:r w:rsidR="00447615">
        <w:t>: with</w:t>
      </w:r>
      <w:r>
        <w:t xml:space="preserve"> </w:t>
      </w:r>
    </w:p>
    <w:p w14:paraId="580EC899" w14:textId="598A8507" w:rsidR="00EC5DE7" w:rsidRDefault="00EC5DE7" w:rsidP="00447615">
      <w:pPr>
        <w:pStyle w:val="ListParagraph"/>
        <w:numPr>
          <w:ilvl w:val="0"/>
          <w:numId w:val="51"/>
        </w:numPr>
      </w:pPr>
      <w:r>
        <w:lastRenderedPageBreak/>
        <w:t>Max length: 6</w:t>
      </w:r>
    </w:p>
    <w:p w14:paraId="0D6D6273" w14:textId="775A85BA" w:rsidR="00EC5DE7" w:rsidRDefault="00EC5DE7" w:rsidP="001A2B09">
      <w:pPr>
        <w:pStyle w:val="ListParagraph"/>
        <w:numPr>
          <w:ilvl w:val="0"/>
          <w:numId w:val="51"/>
        </w:numPr>
      </w:pPr>
      <w:r>
        <w:t>Reject non</w:t>
      </w:r>
      <w:r w:rsidRPr="00447615">
        <w:rPr>
          <w:rFonts w:ascii="Cambria Math" w:hAnsi="Cambria Math" w:cs="Cambria Math"/>
        </w:rPr>
        <w:t>‑</w:t>
      </w:r>
      <w:r>
        <w:t>numeric characters</w:t>
      </w:r>
    </w:p>
    <w:p w14:paraId="4D44BC1C" w14:textId="3A648753" w:rsidR="00514966" w:rsidRDefault="00EC5DE7" w:rsidP="00514966">
      <w:pPr>
        <w:pStyle w:val="ListParagraph"/>
        <w:numPr>
          <w:ilvl w:val="0"/>
          <w:numId w:val="51"/>
        </w:numPr>
      </w:pPr>
      <w:r>
        <w:t>Verify Button</w:t>
      </w:r>
    </w:p>
    <w:p w14:paraId="53781415" w14:textId="0F410AB7" w:rsidR="00EC5DE7" w:rsidRDefault="00EC5DE7" w:rsidP="00447615">
      <w:pPr>
        <w:pStyle w:val="ListParagraph"/>
        <w:numPr>
          <w:ilvl w:val="0"/>
          <w:numId w:val="51"/>
        </w:numPr>
      </w:pPr>
      <w:r>
        <w:t>Enabled only when 6 digits are present</w:t>
      </w:r>
    </w:p>
    <w:p w14:paraId="4C199370" w14:textId="3B25E7C2" w:rsidR="001A2B09" w:rsidRDefault="00EC5DE7" w:rsidP="000D0C31">
      <w:pPr>
        <w:pStyle w:val="ListParagraph"/>
        <w:numPr>
          <w:ilvl w:val="0"/>
          <w:numId w:val="51"/>
        </w:numPr>
      </w:pPr>
      <w:r>
        <w:t>Triggers MFA verification API</w:t>
      </w:r>
    </w:p>
    <w:p w14:paraId="4F4F260D" w14:textId="4BD3A420" w:rsidR="00EC5DE7" w:rsidRDefault="00EC5DE7" w:rsidP="00423D73">
      <w:pPr>
        <w:pStyle w:val="ListParagraph"/>
        <w:numPr>
          <w:ilvl w:val="0"/>
          <w:numId w:val="51"/>
        </w:numPr>
      </w:pPr>
      <w:r>
        <w:t>Disabled for 30 seconds after click</w:t>
      </w:r>
    </w:p>
    <w:p w14:paraId="334A71F7" w14:textId="7DEB48A7" w:rsidR="00EC5DE7" w:rsidRPr="00447615" w:rsidRDefault="00447615" w:rsidP="00EC5DE7">
      <w:pPr>
        <w:rPr>
          <w:b/>
          <w:bCs/>
        </w:rPr>
      </w:pPr>
      <w:r w:rsidRPr="00447615">
        <w:rPr>
          <w:b/>
          <w:bCs/>
        </w:rPr>
        <w:t>6.</w:t>
      </w:r>
      <w:r w:rsidR="00DB07E7">
        <w:rPr>
          <w:b/>
          <w:bCs/>
        </w:rPr>
        <w:t>2</w:t>
      </w:r>
      <w:r w:rsidR="00946697">
        <w:rPr>
          <w:b/>
          <w:bCs/>
        </w:rPr>
        <w:t>1</w:t>
      </w:r>
      <w:r w:rsidRPr="00447615">
        <w:rPr>
          <w:b/>
          <w:bCs/>
        </w:rPr>
        <w:t>.</w:t>
      </w:r>
      <w:r w:rsidR="00EC5DE7" w:rsidRPr="00447615">
        <w:rPr>
          <w:b/>
          <w:bCs/>
        </w:rPr>
        <w:t>4. Interaction Rules &amp; Behaviors</w:t>
      </w:r>
    </w:p>
    <w:p w14:paraId="4A02D3CA" w14:textId="21C45C27" w:rsidR="00EC5DE7" w:rsidRDefault="00EC5DE7" w:rsidP="00447615">
      <w:pPr>
        <w:pStyle w:val="ListParagraph"/>
        <w:numPr>
          <w:ilvl w:val="0"/>
          <w:numId w:val="51"/>
        </w:numPr>
      </w:pPr>
      <w:r>
        <w:t>Successful Verification</w:t>
      </w:r>
    </w:p>
    <w:p w14:paraId="6983DC06" w14:textId="518445C1" w:rsidR="00EC5DE7" w:rsidRDefault="00EC5DE7" w:rsidP="00447615">
      <w:pPr>
        <w:pStyle w:val="ListParagraph"/>
        <w:numPr>
          <w:ilvl w:val="0"/>
          <w:numId w:val="51"/>
        </w:numPr>
      </w:pPr>
      <w:r>
        <w:t xml:space="preserve">On valid code </w:t>
      </w:r>
      <w:r w:rsidRPr="00447615">
        <w:rPr>
          <w:rFonts w:ascii="Arial" w:hAnsi="Arial" w:cs="Arial"/>
        </w:rPr>
        <w:t>→</w:t>
      </w:r>
      <w:r>
        <w:t xml:space="preserve"> redirect to Dashboard</w:t>
      </w:r>
    </w:p>
    <w:p w14:paraId="029CC4C0" w14:textId="2EABE4B0" w:rsidR="00EC5DE7" w:rsidRDefault="00EC5DE7" w:rsidP="00447615">
      <w:pPr>
        <w:pStyle w:val="ListParagraph"/>
        <w:numPr>
          <w:ilvl w:val="0"/>
          <w:numId w:val="51"/>
        </w:numPr>
      </w:pPr>
      <w:r>
        <w:t>Initialize session token</w:t>
      </w:r>
    </w:p>
    <w:p w14:paraId="5334A2CF" w14:textId="64716A5E" w:rsidR="00EC5DE7" w:rsidRDefault="00EC5DE7" w:rsidP="00447615">
      <w:pPr>
        <w:pStyle w:val="ListParagraph"/>
        <w:numPr>
          <w:ilvl w:val="0"/>
          <w:numId w:val="51"/>
        </w:numPr>
      </w:pPr>
      <w:r>
        <w:t>Log MFA success event</w:t>
      </w:r>
    </w:p>
    <w:p w14:paraId="2556CDB9" w14:textId="1592EE3E" w:rsidR="00EC5DE7" w:rsidRDefault="00EC5DE7" w:rsidP="00447615">
      <w:pPr>
        <w:pStyle w:val="ListParagraph"/>
        <w:numPr>
          <w:ilvl w:val="0"/>
          <w:numId w:val="51"/>
        </w:numPr>
      </w:pPr>
      <w:r>
        <w:t>Invalid Code</w:t>
      </w:r>
    </w:p>
    <w:p w14:paraId="0E1EF99E" w14:textId="363124E4" w:rsidR="00EC5DE7" w:rsidRDefault="00EC5DE7" w:rsidP="00447615">
      <w:pPr>
        <w:pStyle w:val="ListParagraph"/>
        <w:numPr>
          <w:ilvl w:val="0"/>
          <w:numId w:val="51"/>
        </w:numPr>
      </w:pPr>
      <w:r>
        <w:t>Show inline error: “Invalid code. Try again.”</w:t>
      </w:r>
    </w:p>
    <w:p w14:paraId="555AD9D8" w14:textId="1BA8A8CB" w:rsidR="00EC5DE7" w:rsidRDefault="00EC5DE7" w:rsidP="00447615">
      <w:pPr>
        <w:pStyle w:val="ListParagraph"/>
        <w:numPr>
          <w:ilvl w:val="0"/>
          <w:numId w:val="51"/>
        </w:numPr>
      </w:pPr>
      <w:r>
        <w:t>Shake animation (optional)</w:t>
      </w:r>
    </w:p>
    <w:p w14:paraId="19641D32" w14:textId="2843F72E" w:rsidR="00EC5DE7" w:rsidRDefault="00EC5DE7" w:rsidP="00447615">
      <w:pPr>
        <w:pStyle w:val="ListParagraph"/>
        <w:numPr>
          <w:ilvl w:val="0"/>
          <w:numId w:val="51"/>
        </w:numPr>
      </w:pPr>
      <w:r>
        <w:t>Clear input fields</w:t>
      </w:r>
    </w:p>
    <w:p w14:paraId="30C0C5F5" w14:textId="26A9EB05" w:rsidR="00EC5DE7" w:rsidRDefault="00EC5DE7" w:rsidP="00447615">
      <w:pPr>
        <w:pStyle w:val="ListParagraph"/>
        <w:numPr>
          <w:ilvl w:val="0"/>
          <w:numId w:val="51"/>
        </w:numPr>
      </w:pPr>
      <w:r>
        <w:t>Expired Code</w:t>
      </w:r>
    </w:p>
    <w:p w14:paraId="6E7703B8" w14:textId="7A0DF745" w:rsidR="00EC5DE7" w:rsidRDefault="00EC5DE7" w:rsidP="00447615">
      <w:pPr>
        <w:pStyle w:val="ListParagraph"/>
        <w:numPr>
          <w:ilvl w:val="0"/>
          <w:numId w:val="51"/>
        </w:numPr>
      </w:pPr>
      <w:r>
        <w:t>Show inline error: “This code has expired. Request a new one.”</w:t>
      </w:r>
    </w:p>
    <w:p w14:paraId="66D6A121" w14:textId="26695175" w:rsidR="00EC5DE7" w:rsidRDefault="00EC5DE7" w:rsidP="00447615">
      <w:pPr>
        <w:pStyle w:val="ListParagraph"/>
        <w:numPr>
          <w:ilvl w:val="0"/>
          <w:numId w:val="51"/>
        </w:numPr>
      </w:pPr>
      <w:r>
        <w:t>Rate Limiting</w:t>
      </w:r>
    </w:p>
    <w:p w14:paraId="52F04F6C" w14:textId="2038B8E8" w:rsidR="00EC5DE7" w:rsidRDefault="00EC5DE7" w:rsidP="00447615">
      <w:pPr>
        <w:pStyle w:val="ListParagraph"/>
        <w:numPr>
          <w:ilvl w:val="0"/>
          <w:numId w:val="51"/>
        </w:numPr>
      </w:pPr>
      <w:r>
        <w:t xml:space="preserve">After X failed attempts </w:t>
      </w:r>
      <w:r w:rsidRPr="00447615">
        <w:rPr>
          <w:rFonts w:ascii="Arial" w:hAnsi="Arial" w:cs="Arial"/>
        </w:rPr>
        <w:t>→</w:t>
      </w:r>
      <w:r>
        <w:t xml:space="preserve"> show error:</w:t>
      </w:r>
    </w:p>
    <w:p w14:paraId="6823B34E" w14:textId="08463059" w:rsidR="00EC5DE7" w:rsidRDefault="00EC5DE7" w:rsidP="00447615">
      <w:pPr>
        <w:pStyle w:val="ListParagraph"/>
        <w:numPr>
          <w:ilvl w:val="0"/>
          <w:numId w:val="51"/>
        </w:numPr>
      </w:pPr>
      <w:r>
        <w:t>“Too many attempts. Please wait 60 seconds before trying again.”</w:t>
      </w:r>
    </w:p>
    <w:p w14:paraId="3CA2A5B5" w14:textId="23734334" w:rsidR="00EC5DE7" w:rsidRDefault="00EC5DE7" w:rsidP="00447615">
      <w:pPr>
        <w:pStyle w:val="ListParagraph"/>
        <w:numPr>
          <w:ilvl w:val="0"/>
          <w:numId w:val="51"/>
        </w:numPr>
      </w:pPr>
      <w:r>
        <w:t>Resend</w:t>
      </w:r>
      <w:r w:rsidR="00447615">
        <w:t xml:space="preserve"> the</w:t>
      </w:r>
      <w:r>
        <w:t xml:space="preserve"> Email OTP</w:t>
      </w:r>
    </w:p>
    <w:p w14:paraId="46BBD996" w14:textId="778E35B9" w:rsidR="00EC5DE7" w:rsidRDefault="00EC5DE7" w:rsidP="00447615">
      <w:pPr>
        <w:pStyle w:val="ListParagraph"/>
        <w:numPr>
          <w:ilvl w:val="0"/>
          <w:numId w:val="51"/>
        </w:numPr>
      </w:pPr>
      <w:r>
        <w:t>Throttle: 30 seconds</w:t>
      </w:r>
    </w:p>
    <w:p w14:paraId="2F971840" w14:textId="0B7B920D" w:rsidR="00EC5DE7" w:rsidRDefault="00447615" w:rsidP="00447615">
      <w:pPr>
        <w:pStyle w:val="ListParagraph"/>
        <w:numPr>
          <w:ilvl w:val="0"/>
          <w:numId w:val="51"/>
        </w:numPr>
      </w:pPr>
      <w:r>
        <w:t>Logs</w:t>
      </w:r>
      <w:r w:rsidR="00EC5DE7">
        <w:t xml:space="preserve"> resend event</w:t>
      </w:r>
    </w:p>
    <w:p w14:paraId="15BC728B" w14:textId="6558E31B" w:rsidR="00EC5DE7" w:rsidRPr="00EC5DE7" w:rsidRDefault="00EC5DE7" w:rsidP="00EC5DE7">
      <w:pPr>
        <w:rPr>
          <w:b/>
          <w:bCs/>
        </w:rPr>
      </w:pPr>
      <w:r w:rsidRPr="00EC5DE7">
        <w:rPr>
          <w:b/>
          <w:bCs/>
        </w:rPr>
        <w:t>6.</w:t>
      </w:r>
      <w:r w:rsidR="00DB07E7">
        <w:rPr>
          <w:b/>
          <w:bCs/>
        </w:rPr>
        <w:t>2</w:t>
      </w:r>
      <w:r w:rsidR="00946697">
        <w:rPr>
          <w:b/>
          <w:bCs/>
        </w:rPr>
        <w:t>1</w:t>
      </w:r>
      <w:r w:rsidRPr="00EC5DE7">
        <w:rPr>
          <w:b/>
          <w:bCs/>
        </w:rPr>
        <w:t>.5 Error States (UI</w:t>
      </w:r>
      <w:r w:rsidRPr="00EC5DE7">
        <w:rPr>
          <w:rFonts w:ascii="Cambria Math" w:hAnsi="Cambria Math" w:cs="Cambria Math"/>
          <w:b/>
          <w:bCs/>
        </w:rPr>
        <w:t>‑</w:t>
      </w:r>
      <w:r w:rsidRPr="00EC5DE7">
        <w:rPr>
          <w:b/>
          <w:bCs/>
        </w:rPr>
        <w:t>Level)</w:t>
      </w:r>
    </w:p>
    <w:p w14:paraId="4D21E110" w14:textId="77777777" w:rsidR="00EC5DE7" w:rsidRDefault="00EC5DE7">
      <w:pPr>
        <w:pStyle w:val="ListParagraph"/>
        <w:numPr>
          <w:ilvl w:val="0"/>
          <w:numId w:val="52"/>
        </w:numPr>
      </w:pPr>
      <w:r>
        <w:t>Invalid Code</w:t>
      </w:r>
    </w:p>
    <w:p w14:paraId="47BF308F" w14:textId="27F068FF" w:rsidR="00EC5DE7" w:rsidRDefault="00EC5DE7">
      <w:pPr>
        <w:pStyle w:val="ListParagraph"/>
        <w:numPr>
          <w:ilvl w:val="1"/>
          <w:numId w:val="52"/>
        </w:numPr>
      </w:pPr>
      <w:r>
        <w:t>Wrong 6 Digit Code</w:t>
      </w:r>
    </w:p>
    <w:p w14:paraId="0008E3D8" w14:textId="4F48FAB4" w:rsidR="00EC5DE7" w:rsidRDefault="00EC5DE7">
      <w:pPr>
        <w:pStyle w:val="ListParagraph"/>
        <w:numPr>
          <w:ilvl w:val="0"/>
          <w:numId w:val="52"/>
        </w:numPr>
      </w:pPr>
      <w:r>
        <w:t>Code Expired</w:t>
      </w:r>
    </w:p>
    <w:p w14:paraId="2B1587C2" w14:textId="1835A40C" w:rsidR="00447615" w:rsidRDefault="00447615">
      <w:pPr>
        <w:pStyle w:val="ListParagraph"/>
        <w:numPr>
          <w:ilvl w:val="1"/>
          <w:numId w:val="52"/>
        </w:numPr>
      </w:pPr>
      <w:r>
        <w:t>Server returns expiration</w:t>
      </w:r>
    </w:p>
    <w:p w14:paraId="0F7C9EE8" w14:textId="5D219556" w:rsidR="00447615" w:rsidRDefault="00447615">
      <w:pPr>
        <w:pStyle w:val="ListParagraph"/>
        <w:numPr>
          <w:ilvl w:val="0"/>
          <w:numId w:val="52"/>
        </w:numPr>
      </w:pPr>
      <w:r>
        <w:t>Too Many Attempts</w:t>
      </w:r>
    </w:p>
    <w:p w14:paraId="5E0FA692" w14:textId="19569F88" w:rsidR="00447615" w:rsidRDefault="00447615">
      <w:pPr>
        <w:pStyle w:val="ListParagraph"/>
        <w:numPr>
          <w:ilvl w:val="1"/>
          <w:numId w:val="52"/>
        </w:numPr>
      </w:pPr>
      <w:r>
        <w:t>Rate Limit</w:t>
      </w:r>
    </w:p>
    <w:p w14:paraId="5C8D3CDC" w14:textId="4BD281B5" w:rsidR="00447615" w:rsidRDefault="00447615">
      <w:pPr>
        <w:pStyle w:val="ListParagraph"/>
        <w:numPr>
          <w:ilvl w:val="0"/>
          <w:numId w:val="52"/>
        </w:numPr>
      </w:pPr>
      <w:r>
        <w:t>Delivery Failure</w:t>
      </w:r>
    </w:p>
    <w:p w14:paraId="160CAEF3" w14:textId="2DC81D3F" w:rsidR="00447615" w:rsidRDefault="00447615">
      <w:pPr>
        <w:pStyle w:val="ListParagraph"/>
        <w:numPr>
          <w:ilvl w:val="1"/>
          <w:numId w:val="52"/>
        </w:numPr>
      </w:pPr>
      <w:r>
        <w:t>Email service unavailable</w:t>
      </w:r>
    </w:p>
    <w:p w14:paraId="205A0E1B" w14:textId="05489435" w:rsidR="00EC5DE7" w:rsidRPr="00EC5DE7" w:rsidRDefault="00EC5DE7" w:rsidP="00EC5DE7">
      <w:pPr>
        <w:rPr>
          <w:b/>
          <w:bCs/>
        </w:rPr>
      </w:pPr>
      <w:r w:rsidRPr="00EC5DE7">
        <w:rPr>
          <w:b/>
          <w:bCs/>
        </w:rPr>
        <w:t>6.</w:t>
      </w:r>
      <w:r w:rsidR="00DB07E7">
        <w:rPr>
          <w:b/>
          <w:bCs/>
        </w:rPr>
        <w:t>2</w:t>
      </w:r>
      <w:r w:rsidR="00946697">
        <w:rPr>
          <w:b/>
          <w:bCs/>
        </w:rPr>
        <w:t>1</w:t>
      </w:r>
      <w:r w:rsidRPr="00EC5DE7">
        <w:rPr>
          <w:b/>
          <w:bCs/>
        </w:rPr>
        <w:t>.6 Accessibility Requirements</w:t>
      </w:r>
    </w:p>
    <w:p w14:paraId="39DBDE34" w14:textId="3CD93729" w:rsidR="00EC5DE7" w:rsidRDefault="00EC5DE7" w:rsidP="00EC5DE7">
      <w:pPr>
        <w:pStyle w:val="ListParagraph"/>
        <w:numPr>
          <w:ilvl w:val="0"/>
          <w:numId w:val="51"/>
        </w:numPr>
      </w:pPr>
      <w:r>
        <w:t>OTP boxes must be screen</w:t>
      </w:r>
      <w:r w:rsidRPr="00EC5DE7">
        <w:rPr>
          <w:rFonts w:ascii="Cambria Math" w:hAnsi="Cambria Math" w:cs="Cambria Math"/>
        </w:rPr>
        <w:t>‑</w:t>
      </w:r>
      <w:r>
        <w:t>reader friendly</w:t>
      </w:r>
    </w:p>
    <w:p w14:paraId="42E833CD" w14:textId="49CEA213" w:rsidR="00EC5DE7" w:rsidRDefault="00EC5DE7" w:rsidP="00EC5DE7">
      <w:pPr>
        <w:pStyle w:val="ListParagraph"/>
        <w:numPr>
          <w:ilvl w:val="0"/>
          <w:numId w:val="51"/>
        </w:numPr>
      </w:pPr>
      <w:r>
        <w:t>Provide a single input alternative for assistive tech</w:t>
      </w:r>
    </w:p>
    <w:p w14:paraId="6118212D" w14:textId="1EC1FD80" w:rsidR="00EC5DE7" w:rsidRDefault="00EC5DE7" w:rsidP="00EC5DE7">
      <w:pPr>
        <w:pStyle w:val="ListParagraph"/>
        <w:numPr>
          <w:ilvl w:val="0"/>
          <w:numId w:val="51"/>
        </w:numPr>
      </w:pPr>
      <w:r>
        <w:t>Announce errors via ARIA live region</w:t>
      </w:r>
    </w:p>
    <w:p w14:paraId="75BDB627" w14:textId="3F85F28E" w:rsidR="00EC5DE7" w:rsidRDefault="00EC5DE7" w:rsidP="00EC5DE7">
      <w:pPr>
        <w:pStyle w:val="ListParagraph"/>
        <w:numPr>
          <w:ilvl w:val="0"/>
          <w:numId w:val="51"/>
        </w:numPr>
      </w:pPr>
      <w:r>
        <w:t>Ensure sufficient contrast for focus states</w:t>
      </w:r>
    </w:p>
    <w:p w14:paraId="06A91F9B" w14:textId="2AECEC56" w:rsidR="00EC5DE7" w:rsidRPr="00EC5DE7" w:rsidRDefault="00514966" w:rsidP="00EC5DE7">
      <w:pPr>
        <w:rPr>
          <w:b/>
          <w:bCs/>
        </w:rPr>
      </w:pPr>
      <w:r>
        <w:rPr>
          <w:b/>
          <w:bCs/>
        </w:rPr>
        <w:lastRenderedPageBreak/>
        <w:br/>
      </w:r>
      <w:r w:rsidR="00EC5DE7">
        <w:rPr>
          <w:b/>
          <w:bCs/>
        </w:rPr>
        <w:t>6.</w:t>
      </w:r>
      <w:r w:rsidR="00DB07E7">
        <w:rPr>
          <w:b/>
          <w:bCs/>
        </w:rPr>
        <w:t>2</w:t>
      </w:r>
      <w:r w:rsidR="00946697">
        <w:rPr>
          <w:b/>
          <w:bCs/>
        </w:rPr>
        <w:t>1</w:t>
      </w:r>
      <w:r w:rsidR="00EC5DE7">
        <w:rPr>
          <w:b/>
          <w:bCs/>
        </w:rPr>
        <w:t>.</w:t>
      </w:r>
      <w:r w:rsidR="00EC5DE7" w:rsidRPr="00EC5DE7">
        <w:rPr>
          <w:b/>
          <w:bCs/>
        </w:rPr>
        <w:t>7 Analytics &amp; Logging</w:t>
      </w:r>
    </w:p>
    <w:p w14:paraId="212E3E80" w14:textId="0656C854" w:rsidR="00EC5DE7" w:rsidRDefault="00EC5DE7" w:rsidP="00EC5DE7">
      <w:pPr>
        <w:pStyle w:val="ListParagraph"/>
        <w:numPr>
          <w:ilvl w:val="0"/>
          <w:numId w:val="51"/>
        </w:numPr>
      </w:pPr>
      <w:r>
        <w:t>MFA verification success/failure</w:t>
      </w:r>
    </w:p>
    <w:p w14:paraId="06206907" w14:textId="11F2E3CF" w:rsidR="00EC5DE7" w:rsidRDefault="00EC5DE7" w:rsidP="00EC5DE7">
      <w:pPr>
        <w:pStyle w:val="ListParagraph"/>
        <w:numPr>
          <w:ilvl w:val="0"/>
          <w:numId w:val="51"/>
        </w:numPr>
      </w:pPr>
      <w:r>
        <w:t>OTP resend events</w:t>
      </w:r>
    </w:p>
    <w:p w14:paraId="2469F1AF" w14:textId="5341A25D" w:rsidR="00EC5DE7" w:rsidRDefault="00EC5DE7" w:rsidP="00EC5DE7">
      <w:pPr>
        <w:pStyle w:val="ListParagraph"/>
        <w:numPr>
          <w:ilvl w:val="0"/>
          <w:numId w:val="51"/>
        </w:numPr>
      </w:pPr>
      <w:r>
        <w:t>Rate</w:t>
      </w:r>
      <w:r w:rsidRPr="00EC5DE7">
        <w:rPr>
          <w:rFonts w:ascii="Cambria Math" w:hAnsi="Cambria Math" w:cs="Cambria Math"/>
        </w:rPr>
        <w:t>‑</w:t>
      </w:r>
      <w:r>
        <w:t>limit triggers</w:t>
      </w:r>
    </w:p>
    <w:p w14:paraId="6D96F2C7" w14:textId="491B93F1" w:rsidR="009B218E" w:rsidRDefault="00EC5DE7" w:rsidP="00EC5DE7">
      <w:pPr>
        <w:pStyle w:val="ListParagraph"/>
        <w:numPr>
          <w:ilvl w:val="0"/>
          <w:numId w:val="51"/>
        </w:numPr>
      </w:pPr>
      <w:r>
        <w:t>Time</w:t>
      </w:r>
      <w:r w:rsidRPr="00EC5DE7">
        <w:rPr>
          <w:rFonts w:ascii="Cambria Math" w:hAnsi="Cambria Math" w:cs="Cambria Math"/>
        </w:rPr>
        <w:t>‑</w:t>
      </w:r>
      <w:r>
        <w:t>to</w:t>
      </w:r>
      <w:r w:rsidRPr="00EC5DE7">
        <w:rPr>
          <w:rFonts w:ascii="Cambria Math" w:hAnsi="Cambria Math" w:cs="Cambria Math"/>
        </w:rPr>
        <w:t>‑</w:t>
      </w:r>
      <w:r>
        <w:t>complete MFA step</w:t>
      </w:r>
    </w:p>
    <w:p w14:paraId="517C382D" w14:textId="77777777" w:rsidR="00423D73" w:rsidRDefault="00F87DB9" w:rsidP="00604B2C">
      <w:r w:rsidRPr="00F87DB9">
        <w:rPr>
          <w:rFonts w:ascii="Eras Demi ITC" w:hAnsi="Eras Demi ITC"/>
        </w:rPr>
        <w:t>6.</w:t>
      </w:r>
      <w:r w:rsidR="00DB07E7">
        <w:rPr>
          <w:rFonts w:ascii="Eras Demi ITC" w:hAnsi="Eras Demi ITC"/>
        </w:rPr>
        <w:t>2</w:t>
      </w:r>
      <w:r w:rsidR="00946697">
        <w:rPr>
          <w:rFonts w:ascii="Eras Demi ITC" w:hAnsi="Eras Demi ITC"/>
        </w:rPr>
        <w:t>1</w:t>
      </w:r>
      <w:r w:rsidRPr="00F87DB9">
        <w:rPr>
          <w:rFonts w:ascii="Eras Demi ITC" w:hAnsi="Eras Demi ITC"/>
        </w:rPr>
        <w:t>.11 Related Requirements</w:t>
      </w:r>
      <w:r w:rsidRPr="00F87DB9">
        <w:rPr>
          <w:rFonts w:ascii="Eras Demi ITC" w:hAnsi="Eras Demi ITC"/>
        </w:rPr>
        <w:br/>
      </w:r>
      <w:r w:rsidR="009126B6" w:rsidRPr="009126B6">
        <w:t>BR-LOGIN-MFA-01</w:t>
      </w:r>
      <w:r w:rsidR="009126B6">
        <w:t xml:space="preserve">, </w:t>
      </w:r>
      <w:r w:rsidR="009126B6" w:rsidRPr="009126B6">
        <w:t>BR-LOGIN-MFA-02</w:t>
      </w:r>
      <w:r w:rsidR="009126B6">
        <w:t xml:space="preserve">, </w:t>
      </w:r>
      <w:r w:rsidR="009126B6" w:rsidRPr="009126B6">
        <w:t>BR-LOGIN-MFA-03</w:t>
      </w:r>
      <w:r w:rsidR="009126B6">
        <w:t xml:space="preserve">, </w:t>
      </w:r>
      <w:r w:rsidR="009126B6" w:rsidRPr="009126B6">
        <w:t>BR-LOGIN-MFA-04</w:t>
      </w:r>
      <w:r w:rsidR="009126B6">
        <w:t xml:space="preserve">, </w:t>
      </w:r>
      <w:r w:rsidR="009126B6">
        <w:br/>
      </w:r>
      <w:r w:rsidR="009126B6" w:rsidRPr="009126B6">
        <w:t>BR-LOGIN-MFA-05</w:t>
      </w:r>
      <w:r w:rsidR="009126B6">
        <w:t xml:space="preserve">, </w:t>
      </w:r>
      <w:r w:rsidR="009126B6" w:rsidRPr="009126B6">
        <w:t>BR-LOGIN-MFA-06</w:t>
      </w:r>
      <w:r w:rsidR="009126B6">
        <w:t>,</w:t>
      </w:r>
      <w:r w:rsidR="00002FCD">
        <w:t xml:space="preserve"> </w:t>
      </w:r>
      <w:r w:rsidR="009126B6" w:rsidRPr="009126B6">
        <w:t>BR-LOGIN-MFA-07</w:t>
      </w:r>
    </w:p>
    <w:p w14:paraId="30D80BF7" w14:textId="405D9114" w:rsidR="00604B2C" w:rsidRPr="00604B2C" w:rsidRDefault="00604B2C" w:rsidP="00604B2C">
      <w:r w:rsidRPr="00604B2C">
        <w:rPr>
          <w:b/>
          <w:bCs/>
        </w:rPr>
        <w:t>6.21.12</w:t>
      </w:r>
      <w:r>
        <w:rPr>
          <w:b/>
          <w:bCs/>
        </w:rPr>
        <w:t xml:space="preserve"> Wire Frame Reference</w:t>
      </w:r>
      <w:r>
        <w:rPr>
          <w:b/>
          <w:bCs/>
        </w:rPr>
        <w:br/>
      </w:r>
      <w:r>
        <w:t>UIS-Login-MFA-01</w:t>
      </w:r>
    </w:p>
    <w:p w14:paraId="2583FF66" w14:textId="01F7C55A" w:rsidR="00423D73" w:rsidRDefault="008E3E38" w:rsidP="00423D73">
      <w:pPr>
        <w:rPr>
          <w:rFonts w:ascii="Eras Medium ITC" w:eastAsia="Times New Roman" w:hAnsi="Eras Medium ITC"/>
          <w:b/>
          <w:bCs/>
        </w:rPr>
      </w:pPr>
      <w:r w:rsidRPr="008E3E38">
        <w:rPr>
          <w:rFonts w:ascii="Eras Demi ITC" w:eastAsia="Times New Roman" w:hAnsi="Eras Demi ITC"/>
          <w:noProof/>
        </w:rPr>
        <w:drawing>
          <wp:anchor distT="0" distB="0" distL="114300" distR="114300" simplePos="0" relativeHeight="251723776" behindDoc="1" locked="0" layoutInCell="1" allowOverlap="1" wp14:anchorId="3AC6AAA0" wp14:editId="09BAFD9F">
            <wp:simplePos x="0" y="0"/>
            <wp:positionH relativeFrom="column">
              <wp:posOffset>-38091</wp:posOffset>
            </wp:positionH>
            <wp:positionV relativeFrom="paragraph">
              <wp:posOffset>403110</wp:posOffset>
            </wp:positionV>
            <wp:extent cx="2377440" cy="1728216"/>
            <wp:effectExtent l="0" t="0" r="3810" b="5715"/>
            <wp:wrapTight wrapText="bothSides">
              <wp:wrapPolygon edited="0">
                <wp:start x="0" y="0"/>
                <wp:lineTo x="0" y="21433"/>
                <wp:lineTo x="21462" y="21433"/>
                <wp:lineTo x="21462" y="0"/>
                <wp:lineTo x="0" y="0"/>
              </wp:wrapPolygon>
            </wp:wrapTight>
            <wp:docPr id="86654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49167" name=""/>
                    <pic:cNvPicPr/>
                  </pic:nvPicPr>
                  <pic:blipFill>
                    <a:blip r:embed="rId29">
                      <a:extLst>
                        <a:ext uri="{28A0092B-C50C-407E-A947-70E740481C1C}">
                          <a14:useLocalDpi xmlns:a14="http://schemas.microsoft.com/office/drawing/2010/main" val="0"/>
                        </a:ext>
                      </a:extLst>
                    </a:blip>
                    <a:stretch>
                      <a:fillRect/>
                    </a:stretch>
                  </pic:blipFill>
                  <pic:spPr>
                    <a:xfrm>
                      <a:off x="0" y="0"/>
                      <a:ext cx="2377440" cy="1728216"/>
                    </a:xfrm>
                    <a:prstGeom prst="rect">
                      <a:avLst/>
                    </a:prstGeom>
                  </pic:spPr>
                </pic:pic>
              </a:graphicData>
            </a:graphic>
          </wp:anchor>
        </w:drawing>
      </w:r>
      <w:r w:rsidR="00423D73" w:rsidRPr="008E3E38">
        <w:rPr>
          <w:rFonts w:ascii="Eras Medium ITC" w:eastAsia="Times New Roman" w:hAnsi="Eras Medium ITC"/>
          <w:b/>
          <w:bCs/>
        </w:rPr>
        <w:t>6.</w:t>
      </w:r>
      <w:r w:rsidRPr="008E3E38">
        <w:rPr>
          <w:rFonts w:ascii="Eras Medium ITC" w:eastAsia="Times New Roman" w:hAnsi="Eras Medium ITC"/>
          <w:b/>
          <w:bCs/>
        </w:rPr>
        <w:t>21</w:t>
      </w:r>
      <w:r w:rsidR="00423D73" w:rsidRPr="008E3E38">
        <w:rPr>
          <w:rFonts w:ascii="Eras Medium ITC" w:eastAsia="Times New Roman" w:hAnsi="Eras Medium ITC"/>
          <w:b/>
          <w:bCs/>
        </w:rPr>
        <w:t>.</w:t>
      </w:r>
      <w:r w:rsidR="00604B2C">
        <w:rPr>
          <w:rFonts w:ascii="Eras Medium ITC" w:eastAsia="Times New Roman" w:hAnsi="Eras Medium ITC"/>
          <w:b/>
          <w:bCs/>
        </w:rPr>
        <w:t>12</w:t>
      </w:r>
      <w:r w:rsidR="00423D73" w:rsidRPr="008E3E38">
        <w:rPr>
          <w:rFonts w:ascii="Eras Medium ITC" w:eastAsia="Times New Roman" w:hAnsi="Eras Medium ITC"/>
          <w:b/>
          <w:bCs/>
        </w:rPr>
        <w:t xml:space="preserve"> User Interface</w:t>
      </w:r>
      <w:r w:rsidR="00423D73" w:rsidRPr="008E3E38">
        <w:rPr>
          <w:rFonts w:ascii="Eras Medium ITC" w:eastAsia="Times New Roman" w:hAnsi="Eras Medium ITC"/>
          <w:b/>
          <w:bCs/>
        </w:rPr>
        <w:br/>
        <w:t>6.</w:t>
      </w:r>
      <w:r w:rsidRPr="008E3E38">
        <w:rPr>
          <w:rFonts w:ascii="Eras Medium ITC" w:eastAsia="Times New Roman" w:hAnsi="Eras Medium ITC"/>
          <w:b/>
          <w:bCs/>
        </w:rPr>
        <w:t>21</w:t>
      </w:r>
      <w:r w:rsidR="00423D73" w:rsidRPr="008E3E38">
        <w:rPr>
          <w:rFonts w:ascii="Eras Medium ITC" w:eastAsia="Times New Roman" w:hAnsi="Eras Medium ITC"/>
          <w:b/>
          <w:bCs/>
        </w:rPr>
        <w:t>.</w:t>
      </w:r>
      <w:r w:rsidR="00604B2C">
        <w:rPr>
          <w:rFonts w:ascii="Eras Medium ITC" w:eastAsia="Times New Roman" w:hAnsi="Eras Medium ITC"/>
          <w:b/>
          <w:bCs/>
        </w:rPr>
        <w:t>12.1</w:t>
      </w:r>
      <w:r w:rsidR="00423D73" w:rsidRPr="008E3E38">
        <w:rPr>
          <w:rFonts w:ascii="Eras Medium ITC" w:eastAsia="Times New Roman" w:hAnsi="Eras Medium ITC"/>
          <w:b/>
          <w:bCs/>
        </w:rPr>
        <w:t xml:space="preserve"> </w:t>
      </w:r>
      <w:r w:rsidRPr="008E3E38">
        <w:rPr>
          <w:rFonts w:ascii="Eras Medium ITC" w:eastAsia="Times New Roman" w:hAnsi="Eras Medium ITC"/>
          <w:b/>
          <w:bCs/>
        </w:rPr>
        <w:t>Login MFA</w:t>
      </w:r>
    </w:p>
    <w:p w14:paraId="5FF62F7B" w14:textId="67287DC0" w:rsidR="008E3E38" w:rsidRDefault="008E3E38" w:rsidP="00423D73">
      <w:pPr>
        <w:rPr>
          <w:rFonts w:ascii="Eras Medium ITC" w:eastAsia="Times New Roman" w:hAnsi="Eras Medium ITC"/>
          <w:b/>
          <w:bCs/>
        </w:rPr>
      </w:pPr>
    </w:p>
    <w:p w14:paraId="47C3CBF8" w14:textId="69670014" w:rsidR="008E3E38" w:rsidRDefault="008E3E38" w:rsidP="00423D73">
      <w:pPr>
        <w:rPr>
          <w:rFonts w:ascii="Eras Medium ITC" w:eastAsia="Times New Roman" w:hAnsi="Eras Medium ITC"/>
          <w:b/>
          <w:bCs/>
        </w:rPr>
      </w:pPr>
    </w:p>
    <w:p w14:paraId="412E0D1B" w14:textId="07D72690" w:rsidR="008E3E38" w:rsidRDefault="008E3E38" w:rsidP="00423D73">
      <w:pPr>
        <w:rPr>
          <w:rFonts w:ascii="Eras Medium ITC" w:eastAsia="Times New Roman" w:hAnsi="Eras Medium ITC"/>
          <w:b/>
          <w:bCs/>
        </w:rPr>
      </w:pPr>
    </w:p>
    <w:p w14:paraId="5227B68E" w14:textId="410A88E8" w:rsidR="008E3E38" w:rsidRDefault="008E3E38" w:rsidP="00423D73">
      <w:pPr>
        <w:rPr>
          <w:rFonts w:ascii="Eras Medium ITC" w:eastAsia="Times New Roman" w:hAnsi="Eras Medium ITC"/>
          <w:b/>
          <w:bCs/>
        </w:rPr>
      </w:pPr>
    </w:p>
    <w:p w14:paraId="6F67127F" w14:textId="77777777" w:rsidR="008E3E38" w:rsidRPr="008E3E38" w:rsidRDefault="008E3E38" w:rsidP="00423D73">
      <w:pPr>
        <w:rPr>
          <w:rFonts w:ascii="Eras Medium ITC" w:eastAsia="Times New Roman" w:hAnsi="Eras Medium ITC"/>
          <w:b/>
          <w:bCs/>
        </w:rPr>
      </w:pPr>
    </w:p>
    <w:p w14:paraId="53E9B8DB" w14:textId="4ED37983" w:rsidR="00423D73" w:rsidRDefault="00423D73" w:rsidP="00423D73">
      <w:pPr>
        <w:rPr>
          <w:rFonts w:ascii="Eras Demi ITC" w:eastAsia="Times New Roman" w:hAnsi="Eras Demi ITC"/>
        </w:rPr>
      </w:pPr>
    </w:p>
    <w:p w14:paraId="20933C4E" w14:textId="4DDFB9B1" w:rsidR="00CA319B" w:rsidRDefault="00CA319B" w:rsidP="00CA319B">
      <w:pPr>
        <w:pStyle w:val="Heading3"/>
      </w:pPr>
      <w:bookmarkStart w:id="212" w:name="_Toc228800636"/>
      <w:r>
        <w:t xml:space="preserve">6.22.1 </w:t>
      </w:r>
      <w:r w:rsidRPr="00EC5DE7">
        <w:t>UIS-</w:t>
      </w:r>
      <w:r>
        <w:t>PROF</w:t>
      </w:r>
      <w:r w:rsidRPr="00EC5DE7">
        <w:t>-MFA-01</w:t>
      </w:r>
      <w:r w:rsidRPr="00CA319B">
        <w:rPr>
          <w:rFonts w:asciiTheme="minorHAnsi" w:eastAsiaTheme="minorHAnsi" w:hAnsiTheme="minorHAnsi" w:cstheme="minorBidi"/>
          <w:color w:val="auto"/>
          <w:sz w:val="22"/>
          <w:szCs w:val="22"/>
        </w:rPr>
        <w:t xml:space="preserve"> </w:t>
      </w:r>
      <w:r w:rsidRPr="00CA319B">
        <w:t>MFA Enrollment</w:t>
      </w:r>
      <w:bookmarkEnd w:id="212"/>
    </w:p>
    <w:p w14:paraId="4B7D37D4" w14:textId="4AA20416" w:rsidR="00CA319B" w:rsidRPr="00447615" w:rsidRDefault="00CA319B" w:rsidP="00CA319B">
      <w:pPr>
        <w:rPr>
          <w:b/>
          <w:bCs/>
        </w:rPr>
      </w:pPr>
      <w:r w:rsidRPr="00447615">
        <w:rPr>
          <w:b/>
          <w:bCs/>
        </w:rPr>
        <w:t>6.</w:t>
      </w:r>
      <w:r>
        <w:rPr>
          <w:b/>
          <w:bCs/>
        </w:rPr>
        <w:t>22</w:t>
      </w:r>
      <w:r w:rsidRPr="00447615">
        <w:rPr>
          <w:b/>
          <w:bCs/>
        </w:rPr>
        <w:t>.1. Purpose</w:t>
      </w:r>
    </w:p>
    <w:p w14:paraId="4CFD75CB" w14:textId="77777777" w:rsidR="00CA319B" w:rsidRPr="00CA319B" w:rsidRDefault="00CA319B" w:rsidP="00CA319B">
      <w:r w:rsidRPr="00CA319B">
        <w:t xml:space="preserve">Allows the user to </w:t>
      </w:r>
      <w:r w:rsidRPr="00CA319B">
        <w:rPr>
          <w:b/>
          <w:bCs/>
        </w:rPr>
        <w:t>set up</w:t>
      </w:r>
      <w:r w:rsidRPr="00CA319B">
        <w:t xml:space="preserve"> or </w:t>
      </w:r>
      <w:r w:rsidRPr="00CA319B">
        <w:rPr>
          <w:b/>
          <w:bCs/>
        </w:rPr>
        <w:t>re</w:t>
      </w:r>
      <w:r w:rsidRPr="00CA319B">
        <w:rPr>
          <w:b/>
          <w:bCs/>
        </w:rPr>
        <w:noBreakHyphen/>
        <w:t>enroll</w:t>
      </w:r>
      <w:r w:rsidRPr="00CA319B">
        <w:t xml:space="preserve"> Multi</w:t>
      </w:r>
      <w:r w:rsidRPr="00CA319B">
        <w:noBreakHyphen/>
        <w:t>Factor Authentication (MFA) using a TOTP</w:t>
      </w:r>
      <w:r w:rsidRPr="00CA319B">
        <w:noBreakHyphen/>
        <w:t xml:space="preserve">based authenticator app. This screen is accessed from </w:t>
      </w:r>
      <w:r w:rsidRPr="00CA319B">
        <w:rPr>
          <w:b/>
          <w:bCs/>
        </w:rPr>
        <w:t xml:space="preserve">Profile </w:t>
      </w:r>
      <w:r w:rsidRPr="00CA319B">
        <w:rPr>
          <w:rFonts w:ascii="Arial" w:hAnsi="Arial" w:cs="Arial"/>
          <w:b/>
          <w:bCs/>
        </w:rPr>
        <w:t>→</w:t>
      </w:r>
      <w:r w:rsidRPr="00CA319B">
        <w:rPr>
          <w:b/>
          <w:bCs/>
        </w:rPr>
        <w:t xml:space="preserve"> Manage MFA</w:t>
      </w:r>
      <w:r w:rsidRPr="00CA319B">
        <w:t>.</w:t>
      </w:r>
    </w:p>
    <w:p w14:paraId="329CBB32" w14:textId="77777777" w:rsidR="00CA319B" w:rsidRPr="00CA319B" w:rsidRDefault="00CA319B" w:rsidP="00CA319B">
      <w:r w:rsidRPr="00CA319B">
        <w:t xml:space="preserve">This screen is </w:t>
      </w:r>
      <w:r w:rsidRPr="00CA319B">
        <w:rPr>
          <w:b/>
          <w:bCs/>
        </w:rPr>
        <w:t>not</w:t>
      </w:r>
      <w:r w:rsidRPr="00CA319B">
        <w:t xml:space="preserve"> part of the Login flow.</w:t>
      </w:r>
    </w:p>
    <w:p w14:paraId="699F1BB2" w14:textId="77777777" w:rsidR="00CA319B" w:rsidRPr="00CA319B" w:rsidRDefault="00CA319B" w:rsidP="00CA319B">
      <w:pPr>
        <w:rPr>
          <w:b/>
          <w:bCs/>
        </w:rPr>
      </w:pPr>
      <w:r>
        <w:rPr>
          <w:b/>
          <w:bCs/>
        </w:rPr>
        <w:br/>
      </w:r>
      <w:r>
        <w:rPr>
          <w:b/>
          <w:bCs/>
        </w:rPr>
        <w:br/>
      </w:r>
      <w:r w:rsidRPr="00447615">
        <w:rPr>
          <w:b/>
          <w:bCs/>
        </w:rPr>
        <w:t>6.</w:t>
      </w:r>
      <w:r>
        <w:rPr>
          <w:b/>
          <w:bCs/>
        </w:rPr>
        <w:t>22</w:t>
      </w:r>
      <w:r w:rsidRPr="00447615">
        <w:rPr>
          <w:b/>
          <w:bCs/>
        </w:rPr>
        <w:t xml:space="preserve">.2. </w:t>
      </w:r>
      <w:r w:rsidRPr="00CA319B">
        <w:rPr>
          <w:b/>
          <w:bCs/>
        </w:rPr>
        <w:t>2. Screen Layout (Text Description)</w:t>
      </w:r>
    </w:p>
    <w:p w14:paraId="5DE4158E" w14:textId="77777777" w:rsidR="00CA319B" w:rsidRPr="00CA319B" w:rsidRDefault="00CA319B" w:rsidP="00CA319B">
      <w:pPr>
        <w:rPr>
          <w:b/>
          <w:bCs/>
        </w:rPr>
      </w:pPr>
      <w:r w:rsidRPr="00CA319B">
        <w:t>The screen displays an instruction block at the top, followed by a mock QR code centered on the page. Below the QR code is a single 6</w:t>
      </w:r>
      <w:r w:rsidRPr="00CA319B">
        <w:noBreakHyphen/>
        <w:t>digit numeric input field labeled “Verification Code.” At the bottom of the form are two buttons: Verify (primary) and Cancel (secondary). In re</w:t>
      </w:r>
      <w:r w:rsidRPr="00CA319B">
        <w:noBreakHyphen/>
        <w:t>enrollment mode, the Verify button is replaced with Save Changes, and a Delete MFA button appears below the form. The global footer displays the version and copyright.</w:t>
      </w:r>
      <w:r>
        <w:br/>
      </w:r>
      <w:r>
        <w:br/>
      </w:r>
      <w:r w:rsidRPr="00CA319B">
        <w:rPr>
          <w:b/>
          <w:bCs/>
        </w:rPr>
        <w:t>4. Components</w:t>
      </w:r>
    </w:p>
    <w:p w14:paraId="121BBEC2" w14:textId="77777777" w:rsidR="00CA319B" w:rsidRPr="00CA319B" w:rsidRDefault="00CA319B" w:rsidP="00CA319B">
      <w:pPr>
        <w:rPr>
          <w:b/>
          <w:bCs/>
        </w:rPr>
      </w:pPr>
      <w:r w:rsidRPr="00CA319B">
        <w:rPr>
          <w:b/>
          <w:bCs/>
        </w:rPr>
        <w:lastRenderedPageBreak/>
        <w:t>4.1 Instruction Block</w:t>
      </w:r>
    </w:p>
    <w:p w14:paraId="4D71C79B" w14:textId="77777777" w:rsidR="00CA319B" w:rsidRPr="00CA319B" w:rsidRDefault="00CA319B" w:rsidP="00CA319B">
      <w:r w:rsidRPr="00CA319B">
        <w:rPr>
          <w:b/>
          <w:bCs/>
        </w:rPr>
        <w:t>Not Enrolled:</w:t>
      </w:r>
      <w:r w:rsidRPr="00CA319B">
        <w:t xml:space="preserve"> “To secure your account, set up Multi</w:t>
      </w:r>
      <w:r w:rsidRPr="00CA319B">
        <w:noBreakHyphen/>
        <w:t>Factor Authentication (MFA). Scan the QR code with your authenticator app, then enter the 6</w:t>
      </w:r>
      <w:r w:rsidRPr="00CA319B">
        <w:noBreakHyphen/>
        <w:t>digit verification code to complete enrollment.”</w:t>
      </w:r>
    </w:p>
    <w:p w14:paraId="210368D1" w14:textId="77777777" w:rsidR="00CA319B" w:rsidRPr="00CA319B" w:rsidRDefault="00CA319B" w:rsidP="00CA319B">
      <w:r w:rsidRPr="00CA319B">
        <w:rPr>
          <w:b/>
          <w:bCs/>
        </w:rPr>
        <w:t>Enrolled (Re</w:t>
      </w:r>
      <w:r w:rsidRPr="00CA319B">
        <w:rPr>
          <w:b/>
          <w:bCs/>
        </w:rPr>
        <w:noBreakHyphen/>
        <w:t>Enrollment):</w:t>
      </w:r>
      <w:r w:rsidRPr="00CA319B">
        <w:t xml:space="preserve"> “Your account is already protected with MFA. To update your MFA device, scan the new QR code and enter the 6</w:t>
      </w:r>
      <w:r w:rsidRPr="00CA319B">
        <w:noBreakHyphen/>
        <w:t>digit verification code.”</w:t>
      </w:r>
    </w:p>
    <w:p w14:paraId="1AD8D5CC" w14:textId="77777777" w:rsidR="00CA319B" w:rsidRPr="00CA319B" w:rsidRDefault="00CA319B" w:rsidP="00CA319B">
      <w:pPr>
        <w:rPr>
          <w:b/>
          <w:bCs/>
        </w:rPr>
      </w:pPr>
      <w:r w:rsidRPr="00CA319B">
        <w:rPr>
          <w:b/>
          <w:bCs/>
        </w:rPr>
        <w:t>4.2 QR Code (Mock Image)</w:t>
      </w:r>
    </w:p>
    <w:p w14:paraId="0B8EAB9C" w14:textId="77777777" w:rsidR="00CA319B" w:rsidRPr="00CA319B" w:rsidRDefault="00CA319B">
      <w:pPr>
        <w:numPr>
          <w:ilvl w:val="0"/>
          <w:numId w:val="206"/>
        </w:numPr>
      </w:pPr>
      <w:r w:rsidRPr="00CA319B">
        <w:t>Mock QR code image (may link to GitHub repo for portfolio purposes)</w:t>
      </w:r>
    </w:p>
    <w:p w14:paraId="7B5A317F" w14:textId="77777777" w:rsidR="00CA319B" w:rsidRPr="00CA319B" w:rsidRDefault="00CA319B">
      <w:pPr>
        <w:numPr>
          <w:ilvl w:val="0"/>
          <w:numId w:val="206"/>
        </w:numPr>
      </w:pPr>
      <w:r w:rsidRPr="00CA319B">
        <w:t>Represents TOTP provisioning</w:t>
      </w:r>
    </w:p>
    <w:p w14:paraId="4E29CD52" w14:textId="77777777" w:rsidR="00CA319B" w:rsidRPr="00CA319B" w:rsidRDefault="00CA319B">
      <w:pPr>
        <w:numPr>
          <w:ilvl w:val="0"/>
          <w:numId w:val="206"/>
        </w:numPr>
      </w:pPr>
      <w:r w:rsidRPr="00CA319B">
        <w:t>No real secret generated</w:t>
      </w:r>
    </w:p>
    <w:p w14:paraId="34B6AA1E" w14:textId="77777777" w:rsidR="00CA319B" w:rsidRPr="00CA319B" w:rsidRDefault="00CA319B" w:rsidP="00CA319B">
      <w:pPr>
        <w:rPr>
          <w:b/>
          <w:bCs/>
        </w:rPr>
      </w:pPr>
      <w:r w:rsidRPr="00CA319B">
        <w:rPr>
          <w:b/>
          <w:bCs/>
        </w:rPr>
        <w:t>4.3 Verification Code Input</w:t>
      </w:r>
    </w:p>
    <w:p w14:paraId="5EA906E1" w14:textId="77777777" w:rsidR="00CA319B" w:rsidRPr="00CA319B" w:rsidRDefault="00CA319B">
      <w:pPr>
        <w:numPr>
          <w:ilvl w:val="0"/>
          <w:numId w:val="207"/>
        </w:numPr>
      </w:pPr>
      <w:r w:rsidRPr="00CA319B">
        <w:t>Single numeric text box</w:t>
      </w:r>
    </w:p>
    <w:p w14:paraId="1579D89B" w14:textId="77777777" w:rsidR="00CA319B" w:rsidRPr="00CA319B" w:rsidRDefault="00CA319B">
      <w:pPr>
        <w:numPr>
          <w:ilvl w:val="0"/>
          <w:numId w:val="207"/>
        </w:numPr>
      </w:pPr>
      <w:r w:rsidRPr="00CA319B">
        <w:t>Accepts exactly 6 digits</w:t>
      </w:r>
    </w:p>
    <w:p w14:paraId="7E77773D" w14:textId="77777777" w:rsidR="00CA319B" w:rsidRPr="00CA319B" w:rsidRDefault="00CA319B">
      <w:pPr>
        <w:numPr>
          <w:ilvl w:val="0"/>
          <w:numId w:val="207"/>
        </w:numPr>
      </w:pPr>
      <w:r w:rsidRPr="00CA319B">
        <w:t>Masked input</w:t>
      </w:r>
    </w:p>
    <w:p w14:paraId="4826638F" w14:textId="77777777" w:rsidR="00CA319B" w:rsidRPr="00CA319B" w:rsidRDefault="00CA319B">
      <w:pPr>
        <w:numPr>
          <w:ilvl w:val="0"/>
          <w:numId w:val="207"/>
        </w:numPr>
      </w:pPr>
      <w:r w:rsidRPr="00CA319B">
        <w:t>No auto</w:t>
      </w:r>
      <w:r w:rsidRPr="00CA319B">
        <w:noBreakHyphen/>
        <w:t>submit</w:t>
      </w:r>
    </w:p>
    <w:p w14:paraId="03C63D4B" w14:textId="77777777" w:rsidR="00CA319B" w:rsidRPr="00CA319B" w:rsidRDefault="00CA319B">
      <w:pPr>
        <w:numPr>
          <w:ilvl w:val="0"/>
          <w:numId w:val="207"/>
        </w:numPr>
      </w:pPr>
      <w:r w:rsidRPr="00CA319B">
        <w:t>Verify button disabled until 6 digits entered</w:t>
      </w:r>
    </w:p>
    <w:p w14:paraId="672A1FA4" w14:textId="77777777" w:rsidR="00CA319B" w:rsidRPr="00CA319B" w:rsidRDefault="00CA319B" w:rsidP="00CA319B">
      <w:pPr>
        <w:rPr>
          <w:b/>
          <w:bCs/>
        </w:rPr>
      </w:pPr>
      <w:r w:rsidRPr="00CA319B">
        <w:rPr>
          <w:b/>
          <w:bCs/>
        </w:rPr>
        <w:t>4.4 Buttons</w:t>
      </w:r>
    </w:p>
    <w:p w14:paraId="560CB5A9" w14:textId="77777777" w:rsidR="00CA319B" w:rsidRPr="00CA319B" w:rsidRDefault="00CA319B">
      <w:pPr>
        <w:numPr>
          <w:ilvl w:val="0"/>
          <w:numId w:val="208"/>
        </w:numPr>
      </w:pPr>
      <w:r w:rsidRPr="00CA319B">
        <w:rPr>
          <w:b/>
          <w:bCs/>
        </w:rPr>
        <w:t>Verify</w:t>
      </w:r>
      <w:r w:rsidRPr="00CA319B">
        <w:t xml:space="preserve"> (primary; enabled only when 6 digits entered)</w:t>
      </w:r>
    </w:p>
    <w:p w14:paraId="40A2017E" w14:textId="77777777" w:rsidR="00CA319B" w:rsidRPr="00CA319B" w:rsidRDefault="00CA319B">
      <w:pPr>
        <w:numPr>
          <w:ilvl w:val="0"/>
          <w:numId w:val="208"/>
        </w:numPr>
      </w:pPr>
      <w:r w:rsidRPr="00CA319B">
        <w:rPr>
          <w:b/>
          <w:bCs/>
        </w:rPr>
        <w:t>Cancel</w:t>
      </w:r>
      <w:r w:rsidRPr="00CA319B">
        <w:t xml:space="preserve"> (secondary; always enabled)</w:t>
      </w:r>
    </w:p>
    <w:p w14:paraId="414F33E2" w14:textId="6D19EE14" w:rsidR="00CA319B" w:rsidRPr="00CA319B" w:rsidRDefault="00CA319B">
      <w:pPr>
        <w:numPr>
          <w:ilvl w:val="0"/>
          <w:numId w:val="208"/>
        </w:numPr>
      </w:pPr>
      <w:r w:rsidRPr="00CA319B">
        <w:rPr>
          <w:b/>
          <w:bCs/>
        </w:rPr>
        <w:t>Save Changes</w:t>
      </w:r>
      <w:r w:rsidRPr="00CA319B">
        <w:t xml:space="preserve"> </w:t>
      </w:r>
      <w:proofErr w:type="gramStart"/>
      <w:r w:rsidRPr="00CA319B">
        <w:t>(re</w:t>
      </w:r>
      <w:r w:rsidRPr="00CA319B">
        <w:noBreakHyphen/>
        <w:t>enrollment</w:t>
      </w:r>
      <w:proofErr w:type="gramEnd"/>
      <w:r w:rsidRPr="00CA319B">
        <w:t xml:space="preserve"> only)</w:t>
      </w:r>
      <w:r w:rsidR="007E448B">
        <w:br/>
      </w:r>
      <w:r w:rsidR="007E448B">
        <w:br/>
      </w:r>
      <w:r w:rsidR="007E448B">
        <w:br/>
      </w:r>
      <w:r w:rsidR="007E448B">
        <w:br/>
      </w:r>
    </w:p>
    <w:p w14:paraId="168646E3" w14:textId="16CF5780" w:rsidR="00CA319B" w:rsidRPr="00CA319B" w:rsidRDefault="007E448B" w:rsidP="00CA319B">
      <w:pPr>
        <w:rPr>
          <w:b/>
          <w:bCs/>
        </w:rPr>
      </w:pPr>
      <w:r>
        <w:rPr>
          <w:b/>
          <w:bCs/>
        </w:rPr>
        <w:br/>
      </w:r>
      <w:r w:rsidR="00CA319B" w:rsidRPr="00CA319B">
        <w:rPr>
          <w:b/>
          <w:bCs/>
        </w:rPr>
        <w:t>5. Interaction Rules</w:t>
      </w:r>
    </w:p>
    <w:p w14:paraId="71DC39CF" w14:textId="0576F783" w:rsidR="00CA319B" w:rsidRDefault="00CA319B" w:rsidP="00CA319B">
      <w:pPr>
        <w:ind w:left="720"/>
      </w:pPr>
    </w:p>
    <w:p w14:paraId="385A2784" w14:textId="1F9D5540" w:rsidR="00CA319B" w:rsidRPr="00CA319B" w:rsidRDefault="00CA319B">
      <w:pPr>
        <w:numPr>
          <w:ilvl w:val="0"/>
          <w:numId w:val="209"/>
        </w:numPr>
      </w:pPr>
      <w:r w:rsidRPr="00CA319B">
        <w:t>Verify remains disabled until 6 digits entered</w:t>
      </w:r>
    </w:p>
    <w:p w14:paraId="75AABD81" w14:textId="6F5BC1B2" w:rsidR="00CA319B" w:rsidRPr="00CA319B" w:rsidRDefault="00CA319B">
      <w:pPr>
        <w:numPr>
          <w:ilvl w:val="0"/>
          <w:numId w:val="209"/>
        </w:numPr>
      </w:pPr>
      <w:r w:rsidRPr="00CA319B">
        <w:t xml:space="preserve">When 6 digits </w:t>
      </w:r>
      <w:r w:rsidR="007E448B">
        <w:t xml:space="preserve">are </w:t>
      </w:r>
      <w:r w:rsidRPr="00CA319B">
        <w:t>enter</w:t>
      </w:r>
      <w:r w:rsidR="007E448B">
        <w:t>ed</w:t>
      </w:r>
      <w:r w:rsidRPr="00CA319B">
        <w:t>, Verify becomes enabled</w:t>
      </w:r>
    </w:p>
    <w:p w14:paraId="3234F3CD" w14:textId="77777777" w:rsidR="00CA319B" w:rsidRPr="00CA319B" w:rsidRDefault="00CA319B">
      <w:pPr>
        <w:numPr>
          <w:ilvl w:val="0"/>
          <w:numId w:val="209"/>
        </w:numPr>
      </w:pPr>
      <w:r w:rsidRPr="00CA319B">
        <w:t>No auto</w:t>
      </w:r>
      <w:r w:rsidRPr="00CA319B">
        <w:noBreakHyphen/>
        <w:t>submit</w:t>
      </w:r>
    </w:p>
    <w:p w14:paraId="3479D5B7" w14:textId="77777777" w:rsidR="00CA319B" w:rsidRPr="00CA319B" w:rsidRDefault="00CA319B">
      <w:pPr>
        <w:numPr>
          <w:ilvl w:val="0"/>
          <w:numId w:val="209"/>
        </w:numPr>
      </w:pPr>
      <w:r w:rsidRPr="00CA319B">
        <w:lastRenderedPageBreak/>
        <w:t>Cancel returns to Profile without saving</w:t>
      </w:r>
    </w:p>
    <w:p w14:paraId="4108A9F1" w14:textId="77777777" w:rsidR="00CA319B" w:rsidRPr="00CA319B" w:rsidRDefault="00CA319B">
      <w:pPr>
        <w:numPr>
          <w:ilvl w:val="0"/>
          <w:numId w:val="209"/>
        </w:numPr>
      </w:pPr>
      <w:r w:rsidRPr="00CA319B">
        <w:t>Successful verification returns to Profile with success toast</w:t>
      </w:r>
    </w:p>
    <w:p w14:paraId="046C61F0" w14:textId="77777777" w:rsidR="00CA319B" w:rsidRPr="00CA319B" w:rsidRDefault="00CA319B">
      <w:pPr>
        <w:numPr>
          <w:ilvl w:val="0"/>
          <w:numId w:val="209"/>
        </w:numPr>
      </w:pPr>
      <w:r w:rsidRPr="00CA319B">
        <w:t>Delete MFA opens confirmation modal and removes MFA enrollment</w:t>
      </w:r>
    </w:p>
    <w:p w14:paraId="4CF5F06E" w14:textId="77777777" w:rsidR="00CA319B" w:rsidRPr="00CA319B" w:rsidRDefault="00CA319B" w:rsidP="00CA319B">
      <w:pPr>
        <w:rPr>
          <w:b/>
          <w:bCs/>
        </w:rPr>
      </w:pPr>
      <w:r w:rsidRPr="00CA319B">
        <w:rPr>
          <w:b/>
          <w:bCs/>
        </w:rPr>
        <w:t>6. Error States</w:t>
      </w:r>
    </w:p>
    <w:p w14:paraId="1215874D" w14:textId="77777777" w:rsidR="00CA319B" w:rsidRPr="00CA319B" w:rsidRDefault="00CA319B">
      <w:pPr>
        <w:numPr>
          <w:ilvl w:val="0"/>
          <w:numId w:val="210"/>
        </w:numPr>
      </w:pPr>
      <w:r w:rsidRPr="00CA319B">
        <w:rPr>
          <w:b/>
          <w:bCs/>
        </w:rPr>
        <w:t>Invalid Code:</w:t>
      </w:r>
      <w:r w:rsidRPr="00CA319B">
        <w:t xml:space="preserve"> “The verification code is incorrect. Please try again.”</w:t>
      </w:r>
    </w:p>
    <w:p w14:paraId="5EF4588E" w14:textId="77777777" w:rsidR="00CA319B" w:rsidRPr="00CA319B" w:rsidRDefault="00CA319B">
      <w:pPr>
        <w:numPr>
          <w:ilvl w:val="0"/>
          <w:numId w:val="210"/>
        </w:numPr>
      </w:pPr>
      <w:r w:rsidRPr="00CA319B">
        <w:rPr>
          <w:b/>
          <w:bCs/>
        </w:rPr>
        <w:t>Expired Code:</w:t>
      </w:r>
      <w:r w:rsidRPr="00CA319B">
        <w:t xml:space="preserve"> “The verification code has expired. Enter the latest code from your authenticator app.”</w:t>
      </w:r>
    </w:p>
    <w:p w14:paraId="5EF639A4" w14:textId="77777777" w:rsidR="00CA319B" w:rsidRPr="00CA319B" w:rsidRDefault="00CA319B">
      <w:pPr>
        <w:numPr>
          <w:ilvl w:val="0"/>
          <w:numId w:val="210"/>
        </w:numPr>
      </w:pPr>
      <w:r w:rsidRPr="00CA319B">
        <w:rPr>
          <w:b/>
          <w:bCs/>
        </w:rPr>
        <w:t>Empty Code:</w:t>
      </w:r>
      <w:r w:rsidRPr="00CA319B">
        <w:t xml:space="preserve"> Verify remains disabled</w:t>
      </w:r>
    </w:p>
    <w:p w14:paraId="270E44A9" w14:textId="77777777" w:rsidR="00CA319B" w:rsidRPr="00CA319B" w:rsidRDefault="00CA319B" w:rsidP="00CA319B">
      <w:pPr>
        <w:rPr>
          <w:b/>
          <w:bCs/>
        </w:rPr>
      </w:pPr>
      <w:r w:rsidRPr="00CA319B">
        <w:rPr>
          <w:b/>
          <w:bCs/>
        </w:rPr>
        <w:t>7. Navigation</w:t>
      </w:r>
    </w:p>
    <w:p w14:paraId="696CD970" w14:textId="77777777" w:rsidR="00CA319B" w:rsidRPr="00CA319B" w:rsidRDefault="00CA319B">
      <w:pPr>
        <w:numPr>
          <w:ilvl w:val="0"/>
          <w:numId w:val="211"/>
        </w:numPr>
      </w:pPr>
      <w:r w:rsidRPr="00CA319B">
        <w:t xml:space="preserve">Cancel </w:t>
      </w:r>
      <w:r w:rsidRPr="00CA319B">
        <w:rPr>
          <w:rFonts w:ascii="Arial" w:hAnsi="Arial" w:cs="Arial"/>
        </w:rPr>
        <w:t>→</w:t>
      </w:r>
      <w:r w:rsidRPr="00CA319B">
        <w:t xml:space="preserve"> Profile</w:t>
      </w:r>
    </w:p>
    <w:p w14:paraId="0FDE99EC" w14:textId="77777777" w:rsidR="00CA319B" w:rsidRPr="00CA319B" w:rsidRDefault="00CA319B">
      <w:pPr>
        <w:numPr>
          <w:ilvl w:val="0"/>
          <w:numId w:val="211"/>
        </w:numPr>
      </w:pPr>
      <w:r w:rsidRPr="00CA319B">
        <w:t>No breadcrumbs</w:t>
      </w:r>
    </w:p>
    <w:p w14:paraId="69C3AC5A" w14:textId="77777777" w:rsidR="00CA319B" w:rsidRPr="00CA319B" w:rsidRDefault="00CA319B">
      <w:pPr>
        <w:numPr>
          <w:ilvl w:val="0"/>
          <w:numId w:val="211"/>
        </w:numPr>
      </w:pPr>
      <w:r w:rsidRPr="00CA319B">
        <w:t>No links</w:t>
      </w:r>
    </w:p>
    <w:p w14:paraId="12B7ECB0" w14:textId="77777777" w:rsidR="00CA319B" w:rsidRPr="00CA319B" w:rsidRDefault="00CA319B">
      <w:pPr>
        <w:numPr>
          <w:ilvl w:val="0"/>
          <w:numId w:val="211"/>
        </w:numPr>
      </w:pPr>
      <w:r w:rsidRPr="00CA319B">
        <w:t>No Send Code / Resend Code (TOTP</w:t>
      </w:r>
      <w:r w:rsidRPr="00CA319B">
        <w:noBreakHyphen/>
        <w:t>only system)</w:t>
      </w:r>
    </w:p>
    <w:p w14:paraId="34FFD64F" w14:textId="77777777" w:rsidR="00CA319B" w:rsidRPr="00CA319B" w:rsidRDefault="00CA319B" w:rsidP="00CA319B">
      <w:pPr>
        <w:rPr>
          <w:b/>
          <w:bCs/>
        </w:rPr>
      </w:pPr>
      <w:r w:rsidRPr="00CA319B">
        <w:rPr>
          <w:b/>
          <w:bCs/>
        </w:rPr>
        <w:t>8. Footer</w:t>
      </w:r>
    </w:p>
    <w:p w14:paraId="5501EB53" w14:textId="26F663AE" w:rsidR="00CA319B" w:rsidRDefault="00CA319B">
      <w:pPr>
        <w:pStyle w:val="ListParagraph"/>
        <w:numPr>
          <w:ilvl w:val="0"/>
          <w:numId w:val="212"/>
        </w:numPr>
      </w:pPr>
      <w:r>
        <w:t>App Version</w:t>
      </w:r>
    </w:p>
    <w:p w14:paraId="17F658BA" w14:textId="12DF67C9" w:rsidR="00CA319B" w:rsidRDefault="00CA319B">
      <w:pPr>
        <w:pStyle w:val="ListParagraph"/>
        <w:numPr>
          <w:ilvl w:val="0"/>
          <w:numId w:val="212"/>
        </w:numPr>
      </w:pPr>
      <w:r>
        <w:t>Copyright</w:t>
      </w:r>
    </w:p>
    <w:p w14:paraId="7E7EB8D3" w14:textId="2AC9383E" w:rsidR="0046222C" w:rsidRPr="0046222C" w:rsidRDefault="0046222C" w:rsidP="0046222C">
      <w:pPr>
        <w:rPr>
          <w:b/>
          <w:bCs/>
        </w:rPr>
      </w:pPr>
      <w:r>
        <w:rPr>
          <w:b/>
          <w:bCs/>
        </w:rPr>
        <w:t>9</w:t>
      </w:r>
      <w:r w:rsidRPr="0046222C">
        <w:rPr>
          <w:b/>
          <w:bCs/>
        </w:rPr>
        <w:t>. Navigation</w:t>
      </w:r>
    </w:p>
    <w:p w14:paraId="5E857967" w14:textId="77777777" w:rsidR="0046222C" w:rsidRPr="0046222C" w:rsidRDefault="0046222C">
      <w:pPr>
        <w:numPr>
          <w:ilvl w:val="0"/>
          <w:numId w:val="213"/>
        </w:numPr>
      </w:pPr>
      <w:r w:rsidRPr="0046222C">
        <w:rPr>
          <w:b/>
          <w:bCs/>
        </w:rPr>
        <w:t>Back navigation:</w:t>
      </w:r>
      <w:r w:rsidRPr="0046222C">
        <w:t xml:space="preserve"> Cancel button only</w:t>
      </w:r>
    </w:p>
    <w:p w14:paraId="418F3CE9" w14:textId="77777777" w:rsidR="0046222C" w:rsidRPr="0046222C" w:rsidRDefault="0046222C">
      <w:pPr>
        <w:numPr>
          <w:ilvl w:val="0"/>
          <w:numId w:val="213"/>
        </w:numPr>
      </w:pPr>
      <w:r w:rsidRPr="0046222C">
        <w:rPr>
          <w:b/>
          <w:bCs/>
        </w:rPr>
        <w:t>No breadcrumbs</w:t>
      </w:r>
    </w:p>
    <w:p w14:paraId="2F207DFA" w14:textId="77777777" w:rsidR="0046222C" w:rsidRPr="0046222C" w:rsidRDefault="0046222C">
      <w:pPr>
        <w:numPr>
          <w:ilvl w:val="0"/>
          <w:numId w:val="213"/>
        </w:numPr>
      </w:pPr>
      <w:r w:rsidRPr="0046222C">
        <w:rPr>
          <w:b/>
          <w:bCs/>
        </w:rPr>
        <w:t>No links</w:t>
      </w:r>
    </w:p>
    <w:p w14:paraId="0C8DB6AA" w14:textId="77777777" w:rsidR="0046222C" w:rsidRPr="0046222C" w:rsidRDefault="0046222C">
      <w:pPr>
        <w:numPr>
          <w:ilvl w:val="0"/>
          <w:numId w:val="213"/>
        </w:numPr>
      </w:pPr>
      <w:r w:rsidRPr="0046222C">
        <w:rPr>
          <w:b/>
          <w:bCs/>
        </w:rPr>
        <w:t>No Send Code / Resend Code</w:t>
      </w:r>
      <w:r w:rsidRPr="0046222C">
        <w:t xml:space="preserve"> (TOTP</w:t>
      </w:r>
      <w:r w:rsidRPr="0046222C">
        <w:noBreakHyphen/>
        <w:t>only system)</w:t>
      </w:r>
    </w:p>
    <w:p w14:paraId="793B0312" w14:textId="77777777" w:rsidR="0046222C" w:rsidRDefault="0046222C" w:rsidP="0046222C">
      <w:pPr>
        <w:rPr>
          <w:b/>
          <w:bCs/>
        </w:rPr>
      </w:pPr>
    </w:p>
    <w:p w14:paraId="33A55F3E" w14:textId="40907E76" w:rsidR="0046222C" w:rsidRPr="0046222C" w:rsidRDefault="0046222C" w:rsidP="0046222C">
      <w:pPr>
        <w:rPr>
          <w:b/>
          <w:bCs/>
        </w:rPr>
      </w:pPr>
      <w:r>
        <w:rPr>
          <w:b/>
          <w:bCs/>
        </w:rPr>
        <w:br w:type="column"/>
      </w:r>
      <w:r>
        <w:rPr>
          <w:b/>
          <w:bCs/>
        </w:rPr>
        <w:lastRenderedPageBreak/>
        <w:br/>
        <w:t>10</w:t>
      </w:r>
      <w:r w:rsidRPr="0046222C">
        <w:rPr>
          <w:b/>
          <w:bCs/>
        </w:rPr>
        <w:t>. Accessibility</w:t>
      </w:r>
    </w:p>
    <w:p w14:paraId="6A438BF0" w14:textId="453F0487" w:rsidR="0046222C" w:rsidRPr="0046222C" w:rsidRDefault="0046222C">
      <w:pPr>
        <w:numPr>
          <w:ilvl w:val="0"/>
          <w:numId w:val="214"/>
        </w:numPr>
      </w:pPr>
      <w:r w:rsidRPr="0046222C">
        <w:t xml:space="preserve">All controls are </w:t>
      </w:r>
      <w:proofErr w:type="gramStart"/>
      <w:r w:rsidRPr="0046222C">
        <w:t>keyboard navigable</w:t>
      </w:r>
      <w:proofErr w:type="gramEnd"/>
      <w:r w:rsidRPr="0046222C">
        <w:t>.</w:t>
      </w:r>
    </w:p>
    <w:p w14:paraId="3C5C5BCA" w14:textId="77777777" w:rsidR="0046222C" w:rsidRPr="0046222C" w:rsidRDefault="0046222C">
      <w:pPr>
        <w:numPr>
          <w:ilvl w:val="0"/>
          <w:numId w:val="214"/>
        </w:numPr>
      </w:pPr>
      <w:r w:rsidRPr="0046222C">
        <w:t>Screen reader labels:</w:t>
      </w:r>
    </w:p>
    <w:p w14:paraId="3E3A39E9" w14:textId="77777777" w:rsidR="0046222C" w:rsidRPr="0046222C" w:rsidRDefault="0046222C">
      <w:pPr>
        <w:numPr>
          <w:ilvl w:val="1"/>
          <w:numId w:val="214"/>
        </w:numPr>
      </w:pPr>
      <w:r w:rsidRPr="0046222C">
        <w:t>“Verification Code, 6</w:t>
      </w:r>
      <w:r w:rsidRPr="0046222C">
        <w:noBreakHyphen/>
        <w:t>digit input”</w:t>
      </w:r>
    </w:p>
    <w:p w14:paraId="5ACC7E34" w14:textId="77777777" w:rsidR="0046222C" w:rsidRPr="0046222C" w:rsidRDefault="0046222C">
      <w:pPr>
        <w:numPr>
          <w:ilvl w:val="1"/>
          <w:numId w:val="214"/>
        </w:numPr>
      </w:pPr>
      <w:r w:rsidRPr="0046222C">
        <w:t>“Verify button”</w:t>
      </w:r>
    </w:p>
    <w:p w14:paraId="72127392" w14:textId="77777777" w:rsidR="0046222C" w:rsidRPr="0046222C" w:rsidRDefault="0046222C">
      <w:pPr>
        <w:numPr>
          <w:ilvl w:val="1"/>
          <w:numId w:val="214"/>
        </w:numPr>
      </w:pPr>
      <w:r w:rsidRPr="0046222C">
        <w:t>“Cancel button”</w:t>
      </w:r>
    </w:p>
    <w:p w14:paraId="48E88A58" w14:textId="77777777" w:rsidR="0046222C" w:rsidRPr="0046222C" w:rsidRDefault="0046222C">
      <w:pPr>
        <w:numPr>
          <w:ilvl w:val="1"/>
          <w:numId w:val="214"/>
        </w:numPr>
      </w:pPr>
      <w:r w:rsidRPr="0046222C">
        <w:t>“QR Code for MFA enrollment (mock image)”</w:t>
      </w:r>
    </w:p>
    <w:p w14:paraId="68CDEF4C" w14:textId="5E0C9D67" w:rsidR="0046222C" w:rsidRDefault="0046222C" w:rsidP="0046222C">
      <w:r w:rsidRPr="0046222C">
        <w:rPr>
          <w:rFonts w:ascii="Eras Demi ITC" w:hAnsi="Eras Demi ITC"/>
        </w:rPr>
        <w:t>6.2</w:t>
      </w:r>
      <w:r>
        <w:rPr>
          <w:rFonts w:ascii="Eras Demi ITC" w:hAnsi="Eras Demi ITC"/>
        </w:rPr>
        <w:t>2</w:t>
      </w:r>
      <w:r w:rsidRPr="0046222C">
        <w:rPr>
          <w:rFonts w:ascii="Eras Demi ITC" w:hAnsi="Eras Demi ITC"/>
        </w:rPr>
        <w:t>.11 Related Requirements</w:t>
      </w:r>
      <w:r w:rsidRPr="0046222C">
        <w:rPr>
          <w:rFonts w:ascii="Eras Demi ITC" w:hAnsi="Eras Demi ITC"/>
        </w:rPr>
        <w:br/>
      </w:r>
      <w:r w:rsidRPr="009126B6">
        <w:t>BR-LOGIN-MFA-01</w:t>
      </w:r>
      <w:r>
        <w:t xml:space="preserve">, </w:t>
      </w:r>
      <w:r w:rsidRPr="009126B6">
        <w:t>BR-LOGIN-MFA-02</w:t>
      </w:r>
      <w:r>
        <w:t xml:space="preserve">, </w:t>
      </w:r>
      <w:r w:rsidRPr="009126B6">
        <w:t>BR-LOGIN-MFA-03</w:t>
      </w:r>
      <w:r>
        <w:t xml:space="preserve">, </w:t>
      </w:r>
      <w:r w:rsidRPr="009126B6">
        <w:t>BR-LOGIN-MFA-04</w:t>
      </w:r>
      <w:r>
        <w:t xml:space="preserve">, </w:t>
      </w:r>
      <w:r>
        <w:br/>
      </w:r>
      <w:r w:rsidRPr="009126B6">
        <w:t>BR-LOGIN-MFA-05</w:t>
      </w:r>
      <w:r>
        <w:t xml:space="preserve">, </w:t>
      </w:r>
      <w:r w:rsidRPr="009126B6">
        <w:t>BR-LOGIN-MFA-06</w:t>
      </w:r>
      <w:r>
        <w:t xml:space="preserve">, </w:t>
      </w:r>
      <w:r w:rsidRPr="009126B6">
        <w:t>BR-LOGIN-MFA-07</w:t>
      </w:r>
    </w:p>
    <w:p w14:paraId="3F623264" w14:textId="7E471815" w:rsidR="0046222C" w:rsidRPr="00604B2C" w:rsidRDefault="0046222C" w:rsidP="0046222C">
      <w:r w:rsidRPr="0046222C">
        <w:rPr>
          <w:b/>
          <w:bCs/>
        </w:rPr>
        <w:t>6.2</w:t>
      </w:r>
      <w:r>
        <w:rPr>
          <w:b/>
          <w:bCs/>
        </w:rPr>
        <w:t>2</w:t>
      </w:r>
      <w:r w:rsidRPr="0046222C">
        <w:rPr>
          <w:b/>
          <w:bCs/>
        </w:rPr>
        <w:t>.12 Wire Frame Reference</w:t>
      </w:r>
      <w:r w:rsidRPr="0046222C">
        <w:rPr>
          <w:b/>
          <w:bCs/>
        </w:rPr>
        <w:br/>
      </w:r>
      <w:r>
        <w:t>UIS-Login-MFA-01</w:t>
      </w:r>
    </w:p>
    <w:p w14:paraId="353402DE" w14:textId="24FF65AA" w:rsidR="0046222C" w:rsidRDefault="0046222C" w:rsidP="0046222C">
      <w:pPr>
        <w:rPr>
          <w:rFonts w:ascii="Eras Medium ITC" w:eastAsia="Times New Roman" w:hAnsi="Eras Medium ITC"/>
          <w:b/>
          <w:bCs/>
        </w:rPr>
      </w:pPr>
      <w:r w:rsidRPr="0046222C">
        <w:rPr>
          <w:rFonts w:ascii="Eras Medium ITC" w:eastAsia="Times New Roman" w:hAnsi="Eras Medium ITC"/>
          <w:b/>
          <w:bCs/>
        </w:rPr>
        <w:t>6.2</w:t>
      </w:r>
      <w:r>
        <w:rPr>
          <w:rFonts w:ascii="Eras Medium ITC" w:eastAsia="Times New Roman" w:hAnsi="Eras Medium ITC"/>
          <w:b/>
          <w:bCs/>
        </w:rPr>
        <w:t>2</w:t>
      </w:r>
      <w:r w:rsidRPr="0046222C">
        <w:rPr>
          <w:rFonts w:ascii="Eras Medium ITC" w:eastAsia="Times New Roman" w:hAnsi="Eras Medium ITC"/>
          <w:b/>
          <w:bCs/>
        </w:rPr>
        <w:t>.12 User Interface</w:t>
      </w:r>
      <w:r w:rsidRPr="0046222C">
        <w:rPr>
          <w:rFonts w:ascii="Eras Medium ITC" w:eastAsia="Times New Roman" w:hAnsi="Eras Medium ITC"/>
          <w:b/>
          <w:bCs/>
        </w:rPr>
        <w:br/>
        <w:t>6.2</w:t>
      </w:r>
      <w:r>
        <w:rPr>
          <w:rFonts w:ascii="Eras Medium ITC" w:eastAsia="Times New Roman" w:hAnsi="Eras Medium ITC"/>
          <w:b/>
          <w:bCs/>
        </w:rPr>
        <w:t>2</w:t>
      </w:r>
      <w:r w:rsidRPr="0046222C">
        <w:rPr>
          <w:rFonts w:ascii="Eras Medium ITC" w:eastAsia="Times New Roman" w:hAnsi="Eras Medium ITC"/>
          <w:b/>
          <w:bCs/>
        </w:rPr>
        <w:t>.12.1 MFA</w:t>
      </w:r>
    </w:p>
    <w:p w14:paraId="29C9DE5E" w14:textId="51203DE7" w:rsidR="0046222C" w:rsidRDefault="0046222C" w:rsidP="0046222C">
      <w:pPr>
        <w:rPr>
          <w:rFonts w:ascii="Eras Medium ITC" w:eastAsia="Times New Roman" w:hAnsi="Eras Medium ITC"/>
          <w:b/>
          <w:bCs/>
        </w:rPr>
      </w:pPr>
      <w:r w:rsidRPr="0046222C">
        <w:rPr>
          <w:rFonts w:ascii="Eras Medium ITC" w:eastAsia="Times New Roman" w:hAnsi="Eras Medium ITC"/>
          <w:b/>
          <w:bCs/>
          <w:noProof/>
        </w:rPr>
        <w:drawing>
          <wp:anchor distT="0" distB="0" distL="114300" distR="114300" simplePos="0" relativeHeight="251724800" behindDoc="1" locked="0" layoutInCell="1" allowOverlap="1" wp14:anchorId="5CF3AD91" wp14:editId="1A660DDD">
            <wp:simplePos x="0" y="0"/>
            <wp:positionH relativeFrom="column">
              <wp:posOffset>-1534</wp:posOffset>
            </wp:positionH>
            <wp:positionV relativeFrom="paragraph">
              <wp:posOffset>1914</wp:posOffset>
            </wp:positionV>
            <wp:extent cx="2359152" cy="2843784"/>
            <wp:effectExtent l="0" t="0" r="3175" b="0"/>
            <wp:wrapTight wrapText="bothSides">
              <wp:wrapPolygon edited="0">
                <wp:start x="0" y="0"/>
                <wp:lineTo x="0" y="21417"/>
                <wp:lineTo x="21455" y="21417"/>
                <wp:lineTo x="21455" y="0"/>
                <wp:lineTo x="0" y="0"/>
              </wp:wrapPolygon>
            </wp:wrapTight>
            <wp:docPr id="85552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21793" name=""/>
                    <pic:cNvPicPr/>
                  </pic:nvPicPr>
                  <pic:blipFill>
                    <a:blip r:embed="rId30">
                      <a:extLst>
                        <a:ext uri="{28A0092B-C50C-407E-A947-70E740481C1C}">
                          <a14:useLocalDpi xmlns:a14="http://schemas.microsoft.com/office/drawing/2010/main" val="0"/>
                        </a:ext>
                      </a:extLst>
                    </a:blip>
                    <a:stretch>
                      <a:fillRect/>
                    </a:stretch>
                  </pic:blipFill>
                  <pic:spPr>
                    <a:xfrm>
                      <a:off x="0" y="0"/>
                      <a:ext cx="2359152" cy="2843784"/>
                    </a:xfrm>
                    <a:prstGeom prst="rect">
                      <a:avLst/>
                    </a:prstGeom>
                  </pic:spPr>
                </pic:pic>
              </a:graphicData>
            </a:graphic>
          </wp:anchor>
        </w:drawing>
      </w:r>
    </w:p>
    <w:p w14:paraId="6A292721" w14:textId="77777777" w:rsidR="0046222C" w:rsidRDefault="0046222C" w:rsidP="0046222C">
      <w:pPr>
        <w:rPr>
          <w:rFonts w:ascii="Eras Medium ITC" w:eastAsia="Times New Roman" w:hAnsi="Eras Medium ITC"/>
          <w:b/>
          <w:bCs/>
        </w:rPr>
      </w:pPr>
    </w:p>
    <w:p w14:paraId="6BC5BED4" w14:textId="77777777" w:rsidR="0046222C" w:rsidRDefault="0046222C" w:rsidP="0046222C">
      <w:pPr>
        <w:rPr>
          <w:rFonts w:ascii="Eras Medium ITC" w:eastAsia="Times New Roman" w:hAnsi="Eras Medium ITC"/>
          <w:b/>
          <w:bCs/>
        </w:rPr>
      </w:pPr>
    </w:p>
    <w:p w14:paraId="7C2AA028" w14:textId="77777777" w:rsidR="0046222C" w:rsidRDefault="0046222C" w:rsidP="0046222C">
      <w:pPr>
        <w:rPr>
          <w:rFonts w:ascii="Eras Medium ITC" w:eastAsia="Times New Roman" w:hAnsi="Eras Medium ITC"/>
          <w:b/>
          <w:bCs/>
        </w:rPr>
      </w:pPr>
    </w:p>
    <w:p w14:paraId="0EA4D476" w14:textId="77777777" w:rsidR="0046222C" w:rsidRDefault="0046222C" w:rsidP="0046222C">
      <w:pPr>
        <w:rPr>
          <w:rFonts w:ascii="Eras Medium ITC" w:eastAsia="Times New Roman" w:hAnsi="Eras Medium ITC"/>
          <w:b/>
          <w:bCs/>
        </w:rPr>
      </w:pPr>
    </w:p>
    <w:p w14:paraId="608F79D1" w14:textId="77777777" w:rsidR="0046222C" w:rsidRDefault="0046222C" w:rsidP="0046222C">
      <w:pPr>
        <w:rPr>
          <w:rFonts w:ascii="Eras Medium ITC" w:eastAsia="Times New Roman" w:hAnsi="Eras Medium ITC"/>
          <w:b/>
          <w:bCs/>
        </w:rPr>
      </w:pPr>
    </w:p>
    <w:p w14:paraId="0F9DCDD5" w14:textId="33EE1336" w:rsidR="0046222C" w:rsidRDefault="0046222C" w:rsidP="0046222C">
      <w:pPr>
        <w:rPr>
          <w:rFonts w:ascii="Eras Medium ITC" w:eastAsia="Times New Roman" w:hAnsi="Eras Medium ITC"/>
          <w:b/>
          <w:bCs/>
        </w:rPr>
      </w:pPr>
      <w:r>
        <w:rPr>
          <w:rFonts w:ascii="Eras Medium ITC" w:eastAsia="Times New Roman" w:hAnsi="Eras Medium ITC"/>
          <w:b/>
          <w:bCs/>
        </w:rPr>
        <w:br/>
      </w:r>
    </w:p>
    <w:p w14:paraId="15612665" w14:textId="4B0A9D33" w:rsidR="0046222C" w:rsidRPr="0046222C" w:rsidRDefault="0046222C" w:rsidP="0046222C">
      <w:pPr>
        <w:rPr>
          <w:rFonts w:ascii="Eras Medium ITC" w:eastAsia="Times New Roman" w:hAnsi="Eras Medium ITC"/>
          <w:b/>
          <w:bCs/>
        </w:rPr>
      </w:pPr>
      <w:r>
        <w:rPr>
          <w:rFonts w:ascii="Eras Medium ITC" w:eastAsia="Times New Roman" w:hAnsi="Eras Medium ITC"/>
          <w:b/>
          <w:bCs/>
        </w:rPr>
        <w:br/>
      </w:r>
    </w:p>
    <w:p w14:paraId="7BDC8194" w14:textId="77777777" w:rsidR="0046222C" w:rsidRPr="00CA319B" w:rsidRDefault="0046222C" w:rsidP="0046222C"/>
    <w:p w14:paraId="0BC3D0B8" w14:textId="7F4D919F" w:rsidR="00B86333" w:rsidRDefault="00344BC0" w:rsidP="00B86333">
      <w:pPr>
        <w:pStyle w:val="Heading3"/>
      </w:pPr>
      <w:bookmarkStart w:id="213" w:name="_Toc228800637"/>
      <w:r>
        <w:t>7</w:t>
      </w:r>
      <w:r w:rsidR="00B86333">
        <w:t>.1.1 Focus Order</w:t>
      </w:r>
      <w:bookmarkEnd w:id="213"/>
    </w:p>
    <w:p w14:paraId="722AD86A" w14:textId="7F216CEE" w:rsidR="00B86333" w:rsidRDefault="00B86333">
      <w:pPr>
        <w:pStyle w:val="ListParagraph"/>
        <w:numPr>
          <w:ilvl w:val="0"/>
          <w:numId w:val="36"/>
        </w:numPr>
      </w:pPr>
      <w:r>
        <w:t>All interactive elements must be reachable using the Tab key.</w:t>
      </w:r>
    </w:p>
    <w:p w14:paraId="70BD55D6" w14:textId="5134B163" w:rsidR="00B86333" w:rsidRDefault="00B86333">
      <w:pPr>
        <w:pStyle w:val="ListParagraph"/>
        <w:numPr>
          <w:ilvl w:val="0"/>
          <w:numId w:val="36"/>
        </w:numPr>
      </w:pPr>
      <w:r>
        <w:t>Focus order must follow a logical, top</w:t>
      </w:r>
      <w:r w:rsidRPr="00B86333">
        <w:rPr>
          <w:rFonts w:ascii="Cambria Math" w:hAnsi="Cambria Math" w:cs="Cambria Math"/>
        </w:rPr>
        <w:t>‑</w:t>
      </w:r>
      <w:r>
        <w:t>to</w:t>
      </w:r>
      <w:r w:rsidRPr="00B86333">
        <w:rPr>
          <w:rFonts w:ascii="Cambria Math" w:hAnsi="Cambria Math" w:cs="Cambria Math"/>
        </w:rPr>
        <w:t>‑</w:t>
      </w:r>
      <w:r>
        <w:t>bottom, left</w:t>
      </w:r>
      <w:r w:rsidRPr="00B86333">
        <w:rPr>
          <w:rFonts w:ascii="Cambria Math" w:hAnsi="Cambria Math" w:cs="Cambria Math"/>
        </w:rPr>
        <w:t>‑</w:t>
      </w:r>
      <w:r>
        <w:t>to</w:t>
      </w:r>
      <w:r w:rsidRPr="00B86333">
        <w:rPr>
          <w:rFonts w:ascii="Cambria Math" w:hAnsi="Cambria Math" w:cs="Cambria Math"/>
        </w:rPr>
        <w:t>‑</w:t>
      </w:r>
      <w:r>
        <w:t>right sequence.</w:t>
      </w:r>
    </w:p>
    <w:p w14:paraId="2A92F259" w14:textId="58511B9E" w:rsidR="00B86333" w:rsidRDefault="00B86333">
      <w:pPr>
        <w:pStyle w:val="ListParagraph"/>
        <w:numPr>
          <w:ilvl w:val="0"/>
          <w:numId w:val="36"/>
        </w:numPr>
      </w:pPr>
      <w:r>
        <w:t>Hidden or disabled elements must not receive focus.</w:t>
      </w:r>
    </w:p>
    <w:p w14:paraId="626800B2" w14:textId="07EC69F8" w:rsidR="00B86333" w:rsidRDefault="002630C1" w:rsidP="00B86333">
      <w:pPr>
        <w:pStyle w:val="Heading3"/>
      </w:pPr>
      <w:r>
        <w:lastRenderedPageBreak/>
        <w:br/>
      </w:r>
      <w:bookmarkStart w:id="214" w:name="_Toc228800638"/>
      <w:r w:rsidR="00344BC0">
        <w:t>7</w:t>
      </w:r>
      <w:r w:rsidR="00B86333">
        <w:t>.1.2 Focus Indicators</w:t>
      </w:r>
      <w:bookmarkEnd w:id="214"/>
    </w:p>
    <w:p w14:paraId="4AEF87A0" w14:textId="165BD7A5" w:rsidR="00B86333" w:rsidRDefault="00B86333">
      <w:pPr>
        <w:pStyle w:val="ListParagraph"/>
        <w:numPr>
          <w:ilvl w:val="0"/>
          <w:numId w:val="36"/>
        </w:numPr>
      </w:pPr>
      <w:r>
        <w:t>All focusable elements must display a visible focus ring.</w:t>
      </w:r>
    </w:p>
    <w:p w14:paraId="6232F298" w14:textId="51AFEE94" w:rsidR="00B86333" w:rsidRDefault="00B86333">
      <w:pPr>
        <w:pStyle w:val="ListParagraph"/>
        <w:numPr>
          <w:ilvl w:val="0"/>
          <w:numId w:val="36"/>
        </w:numPr>
      </w:pPr>
      <w:r>
        <w:t>Focus indicators must meet contrast requirements.</w:t>
      </w:r>
    </w:p>
    <w:p w14:paraId="57919985" w14:textId="1608C368" w:rsidR="00B86333" w:rsidRDefault="00344BC0" w:rsidP="00B86333">
      <w:pPr>
        <w:pStyle w:val="Heading3"/>
      </w:pPr>
      <w:bookmarkStart w:id="215" w:name="_Toc228800639"/>
      <w:r>
        <w:t>7</w:t>
      </w:r>
      <w:r w:rsidR="00B86333">
        <w:t>.1.3 Keyboard Activation</w:t>
      </w:r>
      <w:bookmarkEnd w:id="215"/>
    </w:p>
    <w:p w14:paraId="07BB572A" w14:textId="4FB20E90" w:rsidR="00B86333" w:rsidRDefault="00B86333">
      <w:pPr>
        <w:pStyle w:val="ListParagraph"/>
        <w:numPr>
          <w:ilvl w:val="0"/>
          <w:numId w:val="36"/>
        </w:numPr>
      </w:pPr>
      <w:r>
        <w:t xml:space="preserve">Buttons, links, and interactive cards must </w:t>
      </w:r>
      <w:r w:rsidR="00E80C54">
        <w:t>be activated</w:t>
      </w:r>
      <w:r>
        <w:t xml:space="preserve"> on Enter and Space.</w:t>
      </w:r>
    </w:p>
    <w:p w14:paraId="390BA38D" w14:textId="0FC31309" w:rsidR="00B86333" w:rsidRDefault="00B86333">
      <w:pPr>
        <w:pStyle w:val="ListParagraph"/>
        <w:numPr>
          <w:ilvl w:val="0"/>
          <w:numId w:val="36"/>
        </w:numPr>
      </w:pPr>
      <w:r>
        <w:t xml:space="preserve">Dropdowns must open with Enter or </w:t>
      </w:r>
      <w:r w:rsidR="00E80C54">
        <w:t>Space and</w:t>
      </w:r>
      <w:r>
        <w:t xml:space="preserve"> navigate with arrow keys.</w:t>
      </w:r>
    </w:p>
    <w:p w14:paraId="7DBC3D28" w14:textId="7F398B06" w:rsidR="00B86333" w:rsidRDefault="00B86333">
      <w:pPr>
        <w:pStyle w:val="ListParagraph"/>
        <w:numPr>
          <w:ilvl w:val="0"/>
          <w:numId w:val="36"/>
        </w:numPr>
      </w:pPr>
      <w:r>
        <w:t>Radio groups must support arrow</w:t>
      </w:r>
      <w:r w:rsidRPr="00B86333">
        <w:rPr>
          <w:rFonts w:ascii="Cambria Math" w:hAnsi="Cambria Math" w:cs="Cambria Math"/>
        </w:rPr>
        <w:t>‑</w:t>
      </w:r>
      <w:r>
        <w:t>key navigation.</w:t>
      </w:r>
    </w:p>
    <w:p w14:paraId="398326D6" w14:textId="4F02020B" w:rsidR="00B86333" w:rsidRDefault="00344BC0" w:rsidP="00B86333">
      <w:pPr>
        <w:pStyle w:val="Heading2"/>
      </w:pPr>
      <w:bookmarkStart w:id="216" w:name="_Toc228800640"/>
      <w:r>
        <w:t>7</w:t>
      </w:r>
      <w:r w:rsidR="00B86333">
        <w:t>.2 Screen Reader Support</w:t>
      </w:r>
      <w:bookmarkEnd w:id="216"/>
    </w:p>
    <w:p w14:paraId="7775AA98" w14:textId="2F8BBE84" w:rsidR="00B86333" w:rsidRDefault="00344BC0" w:rsidP="00B86333">
      <w:pPr>
        <w:pStyle w:val="Heading3"/>
      </w:pPr>
      <w:bookmarkStart w:id="217" w:name="_Toc228800641"/>
      <w:r>
        <w:t>7</w:t>
      </w:r>
      <w:r w:rsidR="00B86333">
        <w:t>.2.1 Labels and Roles</w:t>
      </w:r>
      <w:bookmarkEnd w:id="217"/>
    </w:p>
    <w:p w14:paraId="781E74AA" w14:textId="77777777" w:rsidR="00B86333" w:rsidRDefault="00B86333" w:rsidP="00B86333">
      <w:r>
        <w:t>All interactive elements must expose correct semantic roles, including:</w:t>
      </w:r>
    </w:p>
    <w:p w14:paraId="436E89E1" w14:textId="67C75918" w:rsidR="00B86333" w:rsidRDefault="00B86333">
      <w:pPr>
        <w:pStyle w:val="ListParagraph"/>
        <w:numPr>
          <w:ilvl w:val="0"/>
          <w:numId w:val="36"/>
        </w:numPr>
      </w:pPr>
      <w:r>
        <w:t>(button)</w:t>
      </w:r>
      <w:r>
        <w:tab/>
      </w:r>
    </w:p>
    <w:p w14:paraId="02AC5AC7" w14:textId="34709D0C" w:rsidR="00B86333" w:rsidRDefault="00B86333">
      <w:pPr>
        <w:pStyle w:val="ListParagraph"/>
        <w:numPr>
          <w:ilvl w:val="0"/>
          <w:numId w:val="36"/>
        </w:numPr>
      </w:pPr>
      <w:r>
        <w:t>(link)</w:t>
      </w:r>
    </w:p>
    <w:p w14:paraId="29233632" w14:textId="7A96E3E5" w:rsidR="00B86333" w:rsidRDefault="00B86333">
      <w:pPr>
        <w:pStyle w:val="ListParagraph"/>
        <w:numPr>
          <w:ilvl w:val="0"/>
          <w:numId w:val="36"/>
        </w:numPr>
      </w:pPr>
      <w:r>
        <w:t>(list) / (</w:t>
      </w:r>
      <w:r w:rsidR="002D2145">
        <w:t>list item</w:t>
      </w:r>
      <w:r>
        <w:t xml:space="preserve">) </w:t>
      </w:r>
    </w:p>
    <w:p w14:paraId="46E2F4F5" w14:textId="15F576ED" w:rsidR="00B86333" w:rsidRDefault="00B86333">
      <w:pPr>
        <w:pStyle w:val="ListParagraph"/>
        <w:numPr>
          <w:ilvl w:val="0"/>
          <w:numId w:val="36"/>
        </w:numPr>
      </w:pPr>
      <w:r>
        <w:t>(dialog)</w:t>
      </w:r>
    </w:p>
    <w:p w14:paraId="165E250E" w14:textId="5519D8B4" w:rsidR="00344BC0" w:rsidRDefault="00B86333" w:rsidP="00344BC0">
      <w:pPr>
        <w:pStyle w:val="ListParagraph"/>
        <w:numPr>
          <w:ilvl w:val="0"/>
          <w:numId w:val="36"/>
        </w:numPr>
      </w:pPr>
      <w:r>
        <w:t>(</w:t>
      </w:r>
      <w:proofErr w:type="spellStart"/>
      <w:r>
        <w:t>img</w:t>
      </w:r>
      <w:proofErr w:type="spellEnd"/>
      <w:r>
        <w:t>)</w:t>
      </w:r>
    </w:p>
    <w:p w14:paraId="18FE1E7D" w14:textId="7DFEF1A3" w:rsidR="00B86333" w:rsidRDefault="00B86333">
      <w:pPr>
        <w:pStyle w:val="ListParagraph"/>
        <w:numPr>
          <w:ilvl w:val="0"/>
          <w:numId w:val="36"/>
        </w:numPr>
      </w:pPr>
      <w:r>
        <w:t>(checkbox)</w:t>
      </w:r>
    </w:p>
    <w:p w14:paraId="67E46B36" w14:textId="4F6F3541" w:rsidR="00B86333" w:rsidRDefault="00B86333">
      <w:pPr>
        <w:pStyle w:val="ListParagraph"/>
        <w:numPr>
          <w:ilvl w:val="0"/>
          <w:numId w:val="36"/>
        </w:numPr>
      </w:pPr>
      <w:r>
        <w:t>(</w:t>
      </w:r>
      <w:proofErr w:type="spellStart"/>
      <w:r>
        <w:t>radiogroup</w:t>
      </w:r>
      <w:proofErr w:type="spellEnd"/>
      <w:r>
        <w:t xml:space="preserve">) / (radio) </w:t>
      </w:r>
    </w:p>
    <w:p w14:paraId="40F1F399" w14:textId="4D59E92F" w:rsidR="00B86333" w:rsidRDefault="00B86333">
      <w:pPr>
        <w:pStyle w:val="ListParagraph"/>
        <w:numPr>
          <w:ilvl w:val="0"/>
          <w:numId w:val="36"/>
        </w:numPr>
      </w:pPr>
      <w:r>
        <w:t>(textbox)</w:t>
      </w:r>
    </w:p>
    <w:p w14:paraId="1D1B0D86" w14:textId="255D6DA4" w:rsidR="00B86333" w:rsidRPr="00B86333" w:rsidRDefault="00B86333" w:rsidP="00B86333">
      <w:pPr>
        <w:rPr>
          <w:b/>
          <w:bCs/>
        </w:rPr>
      </w:pPr>
      <w:r w:rsidRPr="00B86333">
        <w:rPr>
          <w:b/>
          <w:bCs/>
        </w:rPr>
        <w:t>Each element must include:</w:t>
      </w:r>
    </w:p>
    <w:p w14:paraId="31E29876" w14:textId="09C562D4" w:rsidR="00B86333" w:rsidRDefault="00B86333">
      <w:pPr>
        <w:pStyle w:val="ListParagraph"/>
        <w:numPr>
          <w:ilvl w:val="0"/>
          <w:numId w:val="36"/>
        </w:numPr>
      </w:pPr>
      <w:r>
        <w:t>A programmatically associated label</w:t>
      </w:r>
    </w:p>
    <w:p w14:paraId="5CFFA4FB" w14:textId="0A9AA8D9" w:rsidR="00B86333" w:rsidRDefault="00B86333">
      <w:pPr>
        <w:pStyle w:val="ListParagraph"/>
        <w:numPr>
          <w:ilvl w:val="0"/>
          <w:numId w:val="36"/>
        </w:numPr>
      </w:pPr>
      <w:r>
        <w:t>A descriptive accessible name</w:t>
      </w:r>
    </w:p>
    <w:p w14:paraId="56692146" w14:textId="66437E4E" w:rsidR="00B86333" w:rsidRDefault="00344BC0" w:rsidP="00B86333">
      <w:pPr>
        <w:pStyle w:val="Heading3"/>
      </w:pPr>
      <w:bookmarkStart w:id="218" w:name="_Toc228800642"/>
      <w:r>
        <w:t>7</w:t>
      </w:r>
      <w:r w:rsidR="00B86333">
        <w:t>.2.2 Announcements</w:t>
      </w:r>
      <w:bookmarkEnd w:id="218"/>
    </w:p>
    <w:p w14:paraId="1A2E7072" w14:textId="77777777" w:rsidR="00B86333" w:rsidRDefault="00B86333" w:rsidP="00B86333">
      <w:r>
        <w:t>Screen readers must announce:</w:t>
      </w:r>
    </w:p>
    <w:p w14:paraId="029C7C1E" w14:textId="5804584D" w:rsidR="00B86333" w:rsidRDefault="00B86333">
      <w:pPr>
        <w:pStyle w:val="ListParagraph"/>
        <w:numPr>
          <w:ilvl w:val="0"/>
          <w:numId w:val="36"/>
        </w:numPr>
      </w:pPr>
      <w:r>
        <w:t>Page titles</w:t>
      </w:r>
    </w:p>
    <w:p w14:paraId="48522EF0" w14:textId="400BFE6F" w:rsidR="00B86333" w:rsidRDefault="00B86333">
      <w:pPr>
        <w:pStyle w:val="ListParagraph"/>
        <w:numPr>
          <w:ilvl w:val="0"/>
          <w:numId w:val="36"/>
        </w:numPr>
      </w:pPr>
      <w:r>
        <w:t>Section headings</w:t>
      </w:r>
    </w:p>
    <w:p w14:paraId="13DF9531" w14:textId="748DA1FC" w:rsidR="00B86333" w:rsidRDefault="00B86333">
      <w:pPr>
        <w:pStyle w:val="ListParagraph"/>
        <w:numPr>
          <w:ilvl w:val="0"/>
          <w:numId w:val="36"/>
        </w:numPr>
      </w:pPr>
      <w:r>
        <w:t>Error messages</w:t>
      </w:r>
    </w:p>
    <w:p w14:paraId="036B47C7" w14:textId="5A0C8B9F" w:rsidR="00B86333" w:rsidRDefault="00B86333">
      <w:pPr>
        <w:pStyle w:val="ListParagraph"/>
        <w:numPr>
          <w:ilvl w:val="0"/>
          <w:numId w:val="36"/>
        </w:numPr>
      </w:pPr>
      <w:r>
        <w:t>Success confirmations</w:t>
      </w:r>
    </w:p>
    <w:p w14:paraId="45AD6201" w14:textId="7458E92E" w:rsidR="00B86333" w:rsidRDefault="00B86333">
      <w:pPr>
        <w:pStyle w:val="ListParagraph"/>
        <w:numPr>
          <w:ilvl w:val="0"/>
          <w:numId w:val="36"/>
        </w:numPr>
      </w:pPr>
      <w:r>
        <w:t>Notification unread counts</w:t>
      </w:r>
    </w:p>
    <w:p w14:paraId="2795897F" w14:textId="655C58B9" w:rsidR="00B86333" w:rsidRDefault="00B86333">
      <w:pPr>
        <w:pStyle w:val="ListParagraph"/>
        <w:numPr>
          <w:ilvl w:val="0"/>
          <w:numId w:val="36"/>
        </w:numPr>
      </w:pPr>
      <w:r>
        <w:t>Expanded/collapsed states</w:t>
      </w:r>
    </w:p>
    <w:p w14:paraId="2EC88B67" w14:textId="102E1F6F" w:rsidR="00B86333" w:rsidRDefault="00344BC0" w:rsidP="00B86333">
      <w:pPr>
        <w:pStyle w:val="Heading3"/>
      </w:pPr>
      <w:bookmarkStart w:id="219" w:name="_Toc228800643"/>
      <w:r>
        <w:t>7</w:t>
      </w:r>
      <w:r w:rsidR="00B86333">
        <w:t>.2.3 Hidden Content</w:t>
      </w:r>
      <w:bookmarkEnd w:id="219"/>
    </w:p>
    <w:p w14:paraId="5E98C615" w14:textId="36A1A008" w:rsidR="00B86333" w:rsidRDefault="00B86333">
      <w:pPr>
        <w:pStyle w:val="ListParagraph"/>
        <w:numPr>
          <w:ilvl w:val="0"/>
          <w:numId w:val="36"/>
        </w:numPr>
      </w:pPr>
      <w:r>
        <w:t>Skeleton loaders must be screen</w:t>
      </w:r>
      <w:r w:rsidRPr="00B86333">
        <w:rPr>
          <w:rFonts w:ascii="Cambria Math" w:hAnsi="Cambria Math" w:cs="Cambria Math"/>
        </w:rPr>
        <w:t>‑</w:t>
      </w:r>
      <w:r>
        <w:t>reader silent.</w:t>
      </w:r>
    </w:p>
    <w:p w14:paraId="60F8C5A7" w14:textId="3D78C2E5" w:rsidR="00EC779C" w:rsidRDefault="00B86333" w:rsidP="00C56C75">
      <w:pPr>
        <w:pStyle w:val="ListParagraph"/>
        <w:numPr>
          <w:ilvl w:val="0"/>
          <w:numId w:val="36"/>
        </w:numPr>
      </w:pPr>
      <w:r>
        <w:t xml:space="preserve">Decorative icons must use </w:t>
      </w:r>
      <w:r w:rsidR="00D60E44">
        <w:t xml:space="preserve">(aria-hidden = </w:t>
      </w:r>
      <w:proofErr w:type="gramStart"/>
      <w:r w:rsidR="00D60E44">
        <w:t>“ true</w:t>
      </w:r>
      <w:proofErr w:type="gramEnd"/>
      <w:r w:rsidR="00D60E44">
        <w:t>”)</w:t>
      </w:r>
    </w:p>
    <w:p w14:paraId="28834ADF" w14:textId="77777777" w:rsidR="002630C1" w:rsidRDefault="002630C1" w:rsidP="002630C1"/>
    <w:p w14:paraId="61869035" w14:textId="77777777" w:rsidR="002630C1" w:rsidRDefault="002630C1" w:rsidP="002630C1"/>
    <w:p w14:paraId="7A08BBF7" w14:textId="77777777" w:rsidR="002630C1" w:rsidRDefault="002630C1" w:rsidP="002630C1"/>
    <w:p w14:paraId="525D9F02" w14:textId="46515844" w:rsidR="00B86333" w:rsidRDefault="00344BC0" w:rsidP="00B86333">
      <w:pPr>
        <w:pStyle w:val="Heading2"/>
      </w:pPr>
      <w:bookmarkStart w:id="220" w:name="_Toc228800644"/>
      <w:r>
        <w:t>7</w:t>
      </w:r>
      <w:r w:rsidR="00B86333">
        <w:t>.3 Focus Management</w:t>
      </w:r>
      <w:bookmarkEnd w:id="220"/>
    </w:p>
    <w:p w14:paraId="6CA9F4E1" w14:textId="7E85A1D3" w:rsidR="00B86333" w:rsidRDefault="00344BC0" w:rsidP="00B86333">
      <w:pPr>
        <w:pStyle w:val="Heading3"/>
      </w:pPr>
      <w:bookmarkStart w:id="221" w:name="_Toc228800645"/>
      <w:r>
        <w:t>7</w:t>
      </w:r>
      <w:r w:rsidR="00B86333">
        <w:t>.3.1 Initial Focus</w:t>
      </w:r>
      <w:bookmarkEnd w:id="221"/>
    </w:p>
    <w:p w14:paraId="4F243DD2" w14:textId="251C4BAE" w:rsidR="00B86333" w:rsidRDefault="00B86333">
      <w:pPr>
        <w:pStyle w:val="ListParagraph"/>
        <w:numPr>
          <w:ilvl w:val="0"/>
          <w:numId w:val="47"/>
        </w:numPr>
      </w:pPr>
      <w:r>
        <w:t>On page load, focus moves to the first meaningful element (not the logo).</w:t>
      </w:r>
    </w:p>
    <w:p w14:paraId="3C647249" w14:textId="221BD230" w:rsidR="00B86333" w:rsidRDefault="00B86333">
      <w:pPr>
        <w:pStyle w:val="ListParagraph"/>
        <w:numPr>
          <w:ilvl w:val="0"/>
          <w:numId w:val="47"/>
        </w:numPr>
      </w:pPr>
      <w:r>
        <w:t>On modal/dialog open, focus moves to the modal container.</w:t>
      </w:r>
    </w:p>
    <w:p w14:paraId="748141EB" w14:textId="37B0B188" w:rsidR="00B86333" w:rsidRDefault="00344BC0" w:rsidP="00B86333">
      <w:pPr>
        <w:pStyle w:val="Heading3"/>
      </w:pPr>
      <w:bookmarkStart w:id="222" w:name="_Toc228800646"/>
      <w:r>
        <w:t>7</w:t>
      </w:r>
      <w:r w:rsidR="00B86333">
        <w:t>.3.2 Focus Return</w:t>
      </w:r>
      <w:bookmarkEnd w:id="222"/>
    </w:p>
    <w:p w14:paraId="1DCAC7B0" w14:textId="5B867AD6" w:rsidR="00B86333" w:rsidRDefault="00B86333">
      <w:pPr>
        <w:pStyle w:val="ListParagraph"/>
        <w:numPr>
          <w:ilvl w:val="0"/>
          <w:numId w:val="46"/>
        </w:numPr>
      </w:pPr>
      <w:r>
        <w:t>When closing a modal, drawer, or expanded notification, focus returns to the triggering element.</w:t>
      </w:r>
    </w:p>
    <w:p w14:paraId="075B7366" w14:textId="2EB86486" w:rsidR="00B86333" w:rsidRDefault="00344BC0" w:rsidP="00B86333">
      <w:pPr>
        <w:pStyle w:val="Heading3"/>
      </w:pPr>
      <w:bookmarkStart w:id="223" w:name="_Toc228800647"/>
      <w:r>
        <w:t>7</w:t>
      </w:r>
      <w:r w:rsidR="00B86333">
        <w:t>.3.3 Focus Trap</w:t>
      </w:r>
      <w:bookmarkEnd w:id="223"/>
    </w:p>
    <w:p w14:paraId="5A66B5F8" w14:textId="77777777" w:rsidR="00B86333" w:rsidRPr="00B86333" w:rsidRDefault="00B86333" w:rsidP="00B86333">
      <w:pPr>
        <w:rPr>
          <w:b/>
          <w:bCs/>
        </w:rPr>
      </w:pPr>
      <w:r w:rsidRPr="00B86333">
        <w:rPr>
          <w:b/>
          <w:bCs/>
        </w:rPr>
        <w:t>Focus must be trapped inside:</w:t>
      </w:r>
    </w:p>
    <w:p w14:paraId="315FC17D" w14:textId="705E19F9" w:rsidR="00B86333" w:rsidRDefault="00B86333">
      <w:pPr>
        <w:pStyle w:val="ListParagraph"/>
        <w:numPr>
          <w:ilvl w:val="0"/>
          <w:numId w:val="46"/>
        </w:numPr>
      </w:pPr>
      <w:r>
        <w:t>Hamburger menu</w:t>
      </w:r>
    </w:p>
    <w:p w14:paraId="418E9C72" w14:textId="3151934E" w:rsidR="00B86333" w:rsidRDefault="00B86333">
      <w:pPr>
        <w:pStyle w:val="ListParagraph"/>
        <w:numPr>
          <w:ilvl w:val="0"/>
          <w:numId w:val="46"/>
        </w:numPr>
      </w:pPr>
      <w:r>
        <w:t>Notification List (when opened as a full screen)</w:t>
      </w:r>
    </w:p>
    <w:p w14:paraId="1714988F" w14:textId="5CC88002" w:rsidR="00B86333" w:rsidRDefault="00B86333">
      <w:pPr>
        <w:pStyle w:val="ListParagraph"/>
        <w:numPr>
          <w:ilvl w:val="0"/>
          <w:numId w:val="46"/>
        </w:numPr>
      </w:pPr>
      <w:r>
        <w:t>Expanded notification view</w:t>
      </w:r>
    </w:p>
    <w:p w14:paraId="0C2D62F2" w14:textId="61C45E2B" w:rsidR="00B86333" w:rsidRDefault="00B86333">
      <w:pPr>
        <w:pStyle w:val="ListParagraph"/>
        <w:numPr>
          <w:ilvl w:val="0"/>
          <w:numId w:val="46"/>
        </w:numPr>
      </w:pPr>
      <w:r>
        <w:t>Any modal dialog</w:t>
      </w:r>
    </w:p>
    <w:p w14:paraId="44398BD8" w14:textId="77777777" w:rsidR="00B86333" w:rsidRPr="00B86333" w:rsidRDefault="00B86333" w:rsidP="00B86333">
      <w:pPr>
        <w:rPr>
          <w:b/>
          <w:bCs/>
        </w:rPr>
      </w:pPr>
      <w:r w:rsidRPr="00B86333">
        <w:rPr>
          <w:b/>
          <w:bCs/>
        </w:rPr>
        <w:t>Focus trap rules:</w:t>
      </w:r>
    </w:p>
    <w:p w14:paraId="6EB6C491" w14:textId="7DFFC80A" w:rsidR="00B86333" w:rsidRDefault="00B86333">
      <w:pPr>
        <w:pStyle w:val="ListParagraph"/>
        <w:numPr>
          <w:ilvl w:val="0"/>
          <w:numId w:val="46"/>
        </w:numPr>
      </w:pPr>
      <w:r>
        <w:t>Tab cycles within the container</w:t>
      </w:r>
    </w:p>
    <w:p w14:paraId="749FEC7A" w14:textId="63AB0C60" w:rsidR="00B86333" w:rsidRDefault="00B86333">
      <w:pPr>
        <w:pStyle w:val="ListParagraph"/>
        <w:numPr>
          <w:ilvl w:val="0"/>
          <w:numId w:val="46"/>
        </w:numPr>
      </w:pPr>
      <w:r>
        <w:t>Shift</w:t>
      </w:r>
      <w:r w:rsidR="00D60E44">
        <w:t xml:space="preserve"> </w:t>
      </w:r>
      <w:r>
        <w:t>+</w:t>
      </w:r>
      <w:r w:rsidR="00D60E44">
        <w:t xml:space="preserve"> </w:t>
      </w:r>
      <w:r>
        <w:t>Tab cycles backward</w:t>
      </w:r>
    </w:p>
    <w:p w14:paraId="364003A0" w14:textId="721EDBFD" w:rsidR="00B86333" w:rsidRDefault="00B86333">
      <w:pPr>
        <w:pStyle w:val="ListParagraph"/>
        <w:numPr>
          <w:ilvl w:val="0"/>
          <w:numId w:val="46"/>
        </w:numPr>
      </w:pPr>
      <w:r>
        <w:t>Escape closes the container (where applicable)</w:t>
      </w:r>
    </w:p>
    <w:p w14:paraId="041EF145" w14:textId="5CD9AB66" w:rsidR="00B86333" w:rsidRDefault="00344BC0" w:rsidP="00B86333">
      <w:pPr>
        <w:pStyle w:val="Heading2"/>
      </w:pPr>
      <w:bookmarkStart w:id="224" w:name="_Toc228800648"/>
      <w:r>
        <w:t>7</w:t>
      </w:r>
      <w:r w:rsidR="00B86333">
        <w:t>.4 ARIA Live Regions</w:t>
      </w:r>
      <w:bookmarkEnd w:id="224"/>
    </w:p>
    <w:p w14:paraId="321AA9AD" w14:textId="7354F776" w:rsidR="00B86333" w:rsidRDefault="00344BC0" w:rsidP="00B86333">
      <w:pPr>
        <w:pStyle w:val="Heading3"/>
      </w:pPr>
      <w:bookmarkStart w:id="225" w:name="_Toc228800649"/>
      <w:r>
        <w:t>7</w:t>
      </w:r>
      <w:r w:rsidR="00B86333">
        <w:t>.4.1 Error Messages</w:t>
      </w:r>
      <w:bookmarkEnd w:id="225"/>
    </w:p>
    <w:p w14:paraId="43EC21DF" w14:textId="002567BB" w:rsidR="00B86333" w:rsidRDefault="00B86333">
      <w:pPr>
        <w:pStyle w:val="ListParagraph"/>
        <w:numPr>
          <w:ilvl w:val="0"/>
          <w:numId w:val="46"/>
        </w:numPr>
      </w:pPr>
      <w:r>
        <w:t xml:space="preserve">Inline form errors must use </w:t>
      </w:r>
      <w:r w:rsidR="00D60E44">
        <w:t>(</w:t>
      </w:r>
      <w:r>
        <w:t>aria-live=” assertive”</w:t>
      </w:r>
      <w:proofErr w:type="gramStart"/>
      <w:r w:rsidR="00D60E44">
        <w:t>)</w:t>
      </w:r>
      <w:r>
        <w:t xml:space="preserve"> .</w:t>
      </w:r>
      <w:proofErr w:type="gramEnd"/>
    </w:p>
    <w:p w14:paraId="54DC418D" w14:textId="35AC4EE4" w:rsidR="00B86333" w:rsidRDefault="00B86333">
      <w:pPr>
        <w:pStyle w:val="ListParagraph"/>
        <w:numPr>
          <w:ilvl w:val="0"/>
          <w:numId w:val="46"/>
        </w:numPr>
      </w:pPr>
      <w:r>
        <w:t>Error banners must be announced immediately when displayed.</w:t>
      </w:r>
    </w:p>
    <w:p w14:paraId="20CB9A63" w14:textId="10BF2EA4" w:rsidR="00B86333" w:rsidRDefault="00344BC0" w:rsidP="00B86333">
      <w:pPr>
        <w:pStyle w:val="Heading3"/>
      </w:pPr>
      <w:bookmarkStart w:id="226" w:name="_Toc228800650"/>
      <w:r>
        <w:t>7</w:t>
      </w:r>
      <w:r w:rsidR="00B86333">
        <w:t>.4.2 Notifications</w:t>
      </w:r>
      <w:bookmarkEnd w:id="226"/>
    </w:p>
    <w:p w14:paraId="3DEE8B7A" w14:textId="0F0E399E" w:rsidR="00B86333" w:rsidRDefault="00B86333">
      <w:pPr>
        <w:pStyle w:val="ListParagraph"/>
        <w:numPr>
          <w:ilvl w:val="0"/>
          <w:numId w:val="46"/>
        </w:numPr>
      </w:pPr>
      <w:r>
        <w:t>New notifications must be announced using (aria-live=” polite”).</w:t>
      </w:r>
    </w:p>
    <w:p w14:paraId="0369940D" w14:textId="1D6E0E01" w:rsidR="00B86333" w:rsidRDefault="00B86333">
      <w:pPr>
        <w:pStyle w:val="ListParagraph"/>
        <w:numPr>
          <w:ilvl w:val="0"/>
          <w:numId w:val="46"/>
        </w:numPr>
      </w:pPr>
      <w:r>
        <w:t>Unread count changes must be announced when the Notification Icon receives focus.</w:t>
      </w:r>
    </w:p>
    <w:p w14:paraId="04616A34" w14:textId="1B660895" w:rsidR="00B86333" w:rsidRDefault="00344BC0" w:rsidP="00B86333">
      <w:pPr>
        <w:pStyle w:val="Heading3"/>
      </w:pPr>
      <w:bookmarkStart w:id="227" w:name="_Toc228800651"/>
      <w:r>
        <w:t>7</w:t>
      </w:r>
      <w:r w:rsidR="00B86333">
        <w:t>.4.3 Loading States</w:t>
      </w:r>
      <w:bookmarkEnd w:id="227"/>
    </w:p>
    <w:p w14:paraId="2833F833" w14:textId="2CDF69B1" w:rsidR="00B86333" w:rsidRDefault="00B86333">
      <w:pPr>
        <w:pStyle w:val="ListParagraph"/>
        <w:numPr>
          <w:ilvl w:val="0"/>
          <w:numId w:val="46"/>
        </w:numPr>
      </w:pPr>
      <w:r>
        <w:t>Skeleton loaders must not announce anything.</w:t>
      </w:r>
    </w:p>
    <w:p w14:paraId="73152698" w14:textId="17A24E66" w:rsidR="00B86333" w:rsidRDefault="00B86333">
      <w:pPr>
        <w:pStyle w:val="ListParagraph"/>
        <w:numPr>
          <w:ilvl w:val="0"/>
          <w:numId w:val="46"/>
        </w:numPr>
      </w:pPr>
      <w:r>
        <w:t>Loading messages (if used) must use (aria-live=” polite”).</w:t>
      </w:r>
    </w:p>
    <w:p w14:paraId="0D768757" w14:textId="7A8CAC3A" w:rsidR="00B86333" w:rsidRDefault="00344BC0" w:rsidP="00B86333">
      <w:pPr>
        <w:pStyle w:val="Heading2"/>
      </w:pPr>
      <w:bookmarkStart w:id="228" w:name="_Toc228800652"/>
      <w:r>
        <w:t>7</w:t>
      </w:r>
      <w:r w:rsidR="00B86333">
        <w:t>.5 Reduced Motion</w:t>
      </w:r>
      <w:bookmarkEnd w:id="228"/>
    </w:p>
    <w:p w14:paraId="1732BA4C" w14:textId="0E4C6F2F" w:rsidR="00B86333" w:rsidRDefault="00344BC0" w:rsidP="00B86333">
      <w:pPr>
        <w:pStyle w:val="Heading3"/>
      </w:pPr>
      <w:bookmarkStart w:id="229" w:name="_Toc228800653"/>
      <w:r>
        <w:t>7</w:t>
      </w:r>
      <w:r w:rsidR="00B86333">
        <w:t>.5.1 Motion Preferences</w:t>
      </w:r>
      <w:bookmarkEnd w:id="229"/>
    </w:p>
    <w:p w14:paraId="1021B71A" w14:textId="77777777" w:rsidR="00B86333" w:rsidRDefault="00B86333" w:rsidP="00B86333">
      <w:r>
        <w:t>The app must respect system</w:t>
      </w:r>
      <w:r>
        <w:rPr>
          <w:rFonts w:ascii="Cambria Math" w:hAnsi="Cambria Math" w:cs="Cambria Math"/>
        </w:rPr>
        <w:t>‑</w:t>
      </w:r>
      <w:r>
        <w:t xml:space="preserve">level </w:t>
      </w:r>
      <w:r>
        <w:rPr>
          <w:rFonts w:ascii="Aptos" w:hAnsi="Aptos" w:cs="Aptos"/>
        </w:rPr>
        <w:t>“</w:t>
      </w:r>
      <w:r>
        <w:t>Reduce Motion</w:t>
      </w:r>
      <w:r>
        <w:rPr>
          <w:rFonts w:ascii="Aptos" w:hAnsi="Aptos" w:cs="Aptos"/>
        </w:rPr>
        <w:t>”</w:t>
      </w:r>
      <w:r>
        <w:t xml:space="preserve"> settings:</w:t>
      </w:r>
    </w:p>
    <w:p w14:paraId="787A0A7A" w14:textId="20A2DC2B" w:rsidR="00B86333" w:rsidRDefault="00B86333">
      <w:pPr>
        <w:pStyle w:val="ListParagraph"/>
        <w:numPr>
          <w:ilvl w:val="0"/>
          <w:numId w:val="46"/>
        </w:numPr>
      </w:pPr>
      <w:r>
        <w:t>Disable non</w:t>
      </w:r>
      <w:r w:rsidRPr="00B86333">
        <w:rPr>
          <w:rFonts w:ascii="Cambria Math" w:hAnsi="Cambria Math" w:cs="Cambria Math"/>
        </w:rPr>
        <w:t>‑</w:t>
      </w:r>
      <w:r>
        <w:t>essential animations</w:t>
      </w:r>
    </w:p>
    <w:p w14:paraId="7CF0E6B3" w14:textId="780137FA" w:rsidR="00B86333" w:rsidRDefault="00B86333">
      <w:pPr>
        <w:pStyle w:val="ListParagraph"/>
        <w:numPr>
          <w:ilvl w:val="0"/>
          <w:numId w:val="46"/>
        </w:numPr>
      </w:pPr>
      <w:r>
        <w:t>Replace animated transitions with instant transitions</w:t>
      </w:r>
    </w:p>
    <w:p w14:paraId="590531A5" w14:textId="3D62E938" w:rsidR="00414D0E" w:rsidRDefault="00B86333" w:rsidP="00414D0E">
      <w:pPr>
        <w:pStyle w:val="ListParagraph"/>
        <w:numPr>
          <w:ilvl w:val="0"/>
          <w:numId w:val="46"/>
        </w:numPr>
      </w:pPr>
      <w:r>
        <w:t>Remove parallax or sliding effects</w:t>
      </w:r>
    </w:p>
    <w:p w14:paraId="28EC90E7" w14:textId="77777777" w:rsidR="00414D0E" w:rsidRDefault="00414D0E" w:rsidP="00414D0E"/>
    <w:p w14:paraId="6C1485BC" w14:textId="45C930A1" w:rsidR="00B86333" w:rsidRPr="00B86333" w:rsidRDefault="00344BC0" w:rsidP="00B86333">
      <w:pPr>
        <w:pStyle w:val="Heading3"/>
      </w:pPr>
      <w:bookmarkStart w:id="230" w:name="_Toc228800654"/>
      <w:r>
        <w:t>7</w:t>
      </w:r>
      <w:r w:rsidR="00B86333" w:rsidRPr="00B86333">
        <w:t>.5.2 Required Motion</w:t>
      </w:r>
      <w:bookmarkEnd w:id="230"/>
    </w:p>
    <w:p w14:paraId="4F5B3251" w14:textId="7AFEF5D0" w:rsidR="00B86333" w:rsidRDefault="00B86333" w:rsidP="00B86333">
      <w:r>
        <w:t>Essential motion (e.g., focus movement, menu open/close) must remain minimal and non</w:t>
      </w:r>
      <w:r>
        <w:rPr>
          <w:rFonts w:ascii="Cambria Math" w:hAnsi="Cambria Math" w:cs="Cambria Math"/>
        </w:rPr>
        <w:t>‑</w:t>
      </w:r>
      <w:r>
        <w:t>distracting.</w:t>
      </w:r>
    </w:p>
    <w:p w14:paraId="78A636C6" w14:textId="7A824BAE" w:rsidR="00B86333" w:rsidRDefault="00344BC0" w:rsidP="00B86333">
      <w:pPr>
        <w:pStyle w:val="Heading2"/>
      </w:pPr>
      <w:bookmarkStart w:id="231" w:name="_Toc228800655"/>
      <w:r>
        <w:t>7</w:t>
      </w:r>
      <w:r w:rsidR="00B86333">
        <w:t>.6 Text Scaling</w:t>
      </w:r>
      <w:bookmarkEnd w:id="231"/>
    </w:p>
    <w:p w14:paraId="1B90329B" w14:textId="54A1F2F5" w:rsidR="00B86333" w:rsidRDefault="00344BC0" w:rsidP="00B86333">
      <w:pPr>
        <w:pStyle w:val="Heading3"/>
      </w:pPr>
      <w:bookmarkStart w:id="232" w:name="_Toc228800656"/>
      <w:r>
        <w:t>7</w:t>
      </w:r>
      <w:r w:rsidR="00B86333">
        <w:t>.6.1 Dynamic Type</w:t>
      </w:r>
      <w:bookmarkEnd w:id="232"/>
    </w:p>
    <w:p w14:paraId="05F234B6" w14:textId="0ADA5BEA" w:rsidR="00B86333" w:rsidRDefault="00B86333">
      <w:pPr>
        <w:pStyle w:val="ListParagraph"/>
        <w:numPr>
          <w:ilvl w:val="0"/>
          <w:numId w:val="46"/>
        </w:numPr>
      </w:pPr>
      <w:r>
        <w:t>All text must be scaled with system font size settings.</w:t>
      </w:r>
    </w:p>
    <w:p w14:paraId="37DCD9C6" w14:textId="24AB42CC" w:rsidR="00B86333" w:rsidRDefault="00B86333">
      <w:pPr>
        <w:pStyle w:val="ListParagraph"/>
        <w:numPr>
          <w:ilvl w:val="0"/>
          <w:numId w:val="46"/>
        </w:numPr>
      </w:pPr>
      <w:r>
        <w:t>Layouts must not break at 200% text size.</w:t>
      </w:r>
    </w:p>
    <w:p w14:paraId="2E9B487D" w14:textId="6BE339A9" w:rsidR="00B86333" w:rsidRDefault="00344BC0" w:rsidP="00B86333">
      <w:pPr>
        <w:pStyle w:val="Heading3"/>
      </w:pPr>
      <w:bookmarkStart w:id="233" w:name="_Toc228800657"/>
      <w:r>
        <w:t>7</w:t>
      </w:r>
      <w:r w:rsidR="00B86333">
        <w:t>.6.2 Minimum Tap Targets</w:t>
      </w:r>
      <w:bookmarkEnd w:id="233"/>
    </w:p>
    <w:p w14:paraId="16B0553B" w14:textId="16209A51" w:rsidR="00B86333" w:rsidRDefault="00B86333" w:rsidP="00B86333">
      <w:r>
        <w:t xml:space="preserve">• </w:t>
      </w:r>
      <w:r>
        <w:tab/>
        <w:t xml:space="preserve">All interactive elements must meet 44–48 </w:t>
      </w:r>
      <w:proofErr w:type="spellStart"/>
      <w:r>
        <w:t>px</w:t>
      </w:r>
      <w:proofErr w:type="spellEnd"/>
      <w:r>
        <w:t xml:space="preserve"> minimum touch area.</w:t>
      </w:r>
    </w:p>
    <w:p w14:paraId="05C277FA" w14:textId="22387170" w:rsidR="00B86333" w:rsidRDefault="00344BC0" w:rsidP="00B86333">
      <w:pPr>
        <w:pStyle w:val="Heading2"/>
      </w:pPr>
      <w:bookmarkStart w:id="234" w:name="_Toc228800658"/>
      <w:r>
        <w:t>7</w:t>
      </w:r>
      <w:r w:rsidR="00B86333">
        <w:t>.7 Color and Contrast</w:t>
      </w:r>
      <w:bookmarkEnd w:id="234"/>
    </w:p>
    <w:p w14:paraId="10816680" w14:textId="2F72F079" w:rsidR="00B86333" w:rsidRDefault="00344BC0" w:rsidP="00B86333">
      <w:pPr>
        <w:pStyle w:val="Heading3"/>
      </w:pPr>
      <w:bookmarkStart w:id="235" w:name="_Toc228800659"/>
      <w:r>
        <w:t>7</w:t>
      </w:r>
      <w:r w:rsidR="00B86333">
        <w:t>.7.1 Contrast Ratios</w:t>
      </w:r>
      <w:bookmarkEnd w:id="235"/>
    </w:p>
    <w:p w14:paraId="4F45E436" w14:textId="712BFDF9" w:rsidR="00B86333" w:rsidRDefault="00B86333">
      <w:pPr>
        <w:pStyle w:val="ListParagraph"/>
        <w:numPr>
          <w:ilvl w:val="0"/>
          <w:numId w:val="46"/>
        </w:numPr>
      </w:pPr>
      <w:r>
        <w:t>Text must meet 4.5:1 contrast ratio.</w:t>
      </w:r>
    </w:p>
    <w:p w14:paraId="4750CFCC" w14:textId="15D21D66" w:rsidR="00B86333" w:rsidRDefault="00B86333">
      <w:pPr>
        <w:pStyle w:val="ListParagraph"/>
        <w:numPr>
          <w:ilvl w:val="0"/>
          <w:numId w:val="46"/>
        </w:numPr>
      </w:pPr>
      <w:r>
        <w:t>Icons and focus indicators must meet 3:1.</w:t>
      </w:r>
    </w:p>
    <w:p w14:paraId="02409955" w14:textId="12BF213E" w:rsidR="00B86333" w:rsidRDefault="00344BC0" w:rsidP="00B86333">
      <w:pPr>
        <w:pStyle w:val="Heading3"/>
      </w:pPr>
      <w:bookmarkStart w:id="236" w:name="_Toc228800660"/>
      <w:r>
        <w:t>7</w:t>
      </w:r>
      <w:r w:rsidR="00B86333">
        <w:t>.7.2 Color Independence</w:t>
      </w:r>
      <w:bookmarkEnd w:id="236"/>
    </w:p>
    <w:p w14:paraId="03470BA7" w14:textId="21F96019" w:rsidR="00B86333" w:rsidRDefault="00B86333">
      <w:pPr>
        <w:pStyle w:val="ListParagraph"/>
        <w:numPr>
          <w:ilvl w:val="0"/>
          <w:numId w:val="46"/>
        </w:numPr>
      </w:pPr>
      <w:r>
        <w:t>Color must not be the only means of conveying meaning (e.g., unread notifications must include a text or structural indicator).</w:t>
      </w:r>
    </w:p>
    <w:p w14:paraId="4C8BC623" w14:textId="25914A96" w:rsidR="00B86333" w:rsidRDefault="00344BC0" w:rsidP="00B86333">
      <w:pPr>
        <w:pStyle w:val="Heading2"/>
      </w:pPr>
      <w:bookmarkStart w:id="237" w:name="_Toc228800661"/>
      <w:r>
        <w:t>7</w:t>
      </w:r>
      <w:r w:rsidR="00B86333">
        <w:t>.8 Accessible Error Handling</w:t>
      </w:r>
      <w:bookmarkEnd w:id="237"/>
    </w:p>
    <w:p w14:paraId="293D09B4" w14:textId="7EC79477" w:rsidR="00B86333" w:rsidRDefault="00344BC0" w:rsidP="00B86333">
      <w:pPr>
        <w:pStyle w:val="Heading3"/>
      </w:pPr>
      <w:bookmarkStart w:id="238" w:name="_Toc228800662"/>
      <w:r>
        <w:t>7</w:t>
      </w:r>
      <w:r w:rsidR="00B86333">
        <w:t>.8.1 Inline Errors</w:t>
      </w:r>
      <w:bookmarkEnd w:id="238"/>
    </w:p>
    <w:p w14:paraId="25AA01D4" w14:textId="068BDEF8" w:rsidR="00B86333" w:rsidRDefault="00B86333">
      <w:pPr>
        <w:pStyle w:val="ListParagraph"/>
        <w:numPr>
          <w:ilvl w:val="0"/>
          <w:numId w:val="46"/>
        </w:numPr>
      </w:pPr>
      <w:r>
        <w:t>Displayed directly beneath the input</w:t>
      </w:r>
    </w:p>
    <w:p w14:paraId="0614E7C7" w14:textId="5DB83664" w:rsidR="00B86333" w:rsidRDefault="00B86333">
      <w:pPr>
        <w:pStyle w:val="ListParagraph"/>
        <w:numPr>
          <w:ilvl w:val="0"/>
          <w:numId w:val="46"/>
        </w:numPr>
      </w:pPr>
      <w:r>
        <w:t>Announced via live region</w:t>
      </w:r>
    </w:p>
    <w:p w14:paraId="6B0C74E3" w14:textId="1FB6BEFF" w:rsidR="00B86333" w:rsidRDefault="00B86333">
      <w:pPr>
        <w:pStyle w:val="ListParagraph"/>
        <w:numPr>
          <w:ilvl w:val="0"/>
          <w:numId w:val="46"/>
        </w:numPr>
      </w:pPr>
      <w:r>
        <w:t>Must include actionable guidance</w:t>
      </w:r>
    </w:p>
    <w:p w14:paraId="57ED2020" w14:textId="670E2675" w:rsidR="00B86333" w:rsidRDefault="00366730" w:rsidP="00B86333">
      <w:pPr>
        <w:pStyle w:val="Heading3"/>
      </w:pPr>
      <w:r>
        <w:br/>
      </w:r>
      <w:bookmarkStart w:id="239" w:name="_Toc228800663"/>
      <w:r w:rsidR="00344BC0">
        <w:t>7</w:t>
      </w:r>
      <w:r w:rsidR="00B86333">
        <w:t>.8.2 Non</w:t>
      </w:r>
      <w:r w:rsidR="00B86333">
        <w:rPr>
          <w:rFonts w:ascii="Cambria Math" w:hAnsi="Cambria Math" w:cs="Cambria Math"/>
        </w:rPr>
        <w:t>‑</w:t>
      </w:r>
      <w:r w:rsidR="00B86333">
        <w:t>Blocking Errors</w:t>
      </w:r>
      <w:bookmarkEnd w:id="239"/>
    </w:p>
    <w:p w14:paraId="3EF6489D" w14:textId="21415BC8" w:rsidR="00B86333" w:rsidRDefault="00B86333">
      <w:pPr>
        <w:pStyle w:val="ListParagraph"/>
        <w:numPr>
          <w:ilvl w:val="0"/>
          <w:numId w:val="46"/>
        </w:numPr>
      </w:pPr>
      <w:r>
        <w:t>Error banners appear at the top of the screen</w:t>
      </w:r>
    </w:p>
    <w:p w14:paraId="094C7279" w14:textId="1205A35D" w:rsidR="00B86333" w:rsidRDefault="00B86333">
      <w:pPr>
        <w:pStyle w:val="ListParagraph"/>
        <w:numPr>
          <w:ilvl w:val="0"/>
          <w:numId w:val="46"/>
        </w:numPr>
      </w:pPr>
      <w:r>
        <w:t>Must not trap focus</w:t>
      </w:r>
    </w:p>
    <w:p w14:paraId="54D051B7" w14:textId="08CFAC26" w:rsidR="00B86333" w:rsidRDefault="00B86333">
      <w:pPr>
        <w:pStyle w:val="ListParagraph"/>
        <w:numPr>
          <w:ilvl w:val="0"/>
          <w:numId w:val="46"/>
        </w:numPr>
      </w:pPr>
      <w:r>
        <w:t>Must be dismissible</w:t>
      </w:r>
    </w:p>
    <w:p w14:paraId="46193B59" w14:textId="7E369A08" w:rsidR="00B86333" w:rsidRDefault="00344BC0" w:rsidP="003C2C49">
      <w:pPr>
        <w:pStyle w:val="Heading2"/>
      </w:pPr>
      <w:bookmarkStart w:id="240" w:name="_Toc228800664"/>
      <w:r>
        <w:t>7</w:t>
      </w:r>
      <w:r w:rsidR="00B86333">
        <w:t>.9 Related Requirements</w:t>
      </w:r>
      <w:bookmarkEnd w:id="240"/>
    </w:p>
    <w:p w14:paraId="5106A23E" w14:textId="5BEDFB24" w:rsidR="00B86333" w:rsidRDefault="00B86333">
      <w:pPr>
        <w:pStyle w:val="ListParagraph"/>
        <w:numPr>
          <w:ilvl w:val="0"/>
          <w:numId w:val="46"/>
        </w:numPr>
      </w:pPr>
      <w:r>
        <w:t>BR</w:t>
      </w:r>
      <w:r w:rsidRPr="003C2C49">
        <w:rPr>
          <w:rFonts w:ascii="Cambria Math" w:hAnsi="Cambria Math" w:cs="Cambria Math"/>
        </w:rPr>
        <w:t>‑</w:t>
      </w:r>
      <w:r>
        <w:t>A11Y</w:t>
      </w:r>
      <w:r w:rsidRPr="003C2C49">
        <w:rPr>
          <w:rFonts w:ascii="Cambria Math" w:hAnsi="Cambria Math" w:cs="Cambria Math"/>
        </w:rPr>
        <w:t>‑</w:t>
      </w:r>
      <w:r>
        <w:t xml:space="preserve">01 </w:t>
      </w:r>
      <w:r w:rsidRPr="003C2C49">
        <w:rPr>
          <w:rFonts w:ascii="Aptos" w:hAnsi="Aptos" w:cs="Aptos"/>
        </w:rPr>
        <w:t>→</w:t>
      </w:r>
      <w:r>
        <w:t xml:space="preserve"> BR</w:t>
      </w:r>
      <w:r w:rsidRPr="003C2C49">
        <w:rPr>
          <w:rFonts w:ascii="Cambria Math" w:hAnsi="Cambria Math" w:cs="Cambria Math"/>
        </w:rPr>
        <w:t>‑</w:t>
      </w:r>
      <w:r>
        <w:t>A11Y</w:t>
      </w:r>
      <w:r w:rsidRPr="003C2C49">
        <w:rPr>
          <w:rFonts w:ascii="Cambria Math" w:hAnsi="Cambria Math" w:cs="Cambria Math"/>
        </w:rPr>
        <w:t>‑</w:t>
      </w:r>
      <w:r>
        <w:t>12</w:t>
      </w:r>
    </w:p>
    <w:p w14:paraId="068B075C" w14:textId="1176FF4B" w:rsidR="00B86333" w:rsidRDefault="00B86333">
      <w:pPr>
        <w:pStyle w:val="ListParagraph"/>
        <w:numPr>
          <w:ilvl w:val="0"/>
          <w:numId w:val="46"/>
        </w:numPr>
      </w:pPr>
      <w:r>
        <w:t>FS</w:t>
      </w:r>
      <w:r w:rsidRPr="003C2C49">
        <w:rPr>
          <w:rFonts w:ascii="Cambria Math" w:hAnsi="Cambria Math" w:cs="Cambria Math"/>
        </w:rPr>
        <w:t>‑</w:t>
      </w:r>
      <w:r>
        <w:t>A11Y</w:t>
      </w:r>
    </w:p>
    <w:p w14:paraId="1EA5F7F1" w14:textId="50359E15" w:rsidR="00B86333" w:rsidRDefault="00B86333">
      <w:pPr>
        <w:pStyle w:val="ListParagraph"/>
        <w:numPr>
          <w:ilvl w:val="0"/>
          <w:numId w:val="46"/>
        </w:numPr>
      </w:pPr>
      <w:r>
        <w:t>FS</w:t>
      </w:r>
      <w:r w:rsidRPr="003C2C49">
        <w:rPr>
          <w:rFonts w:ascii="Cambria Math" w:hAnsi="Cambria Math" w:cs="Cambria Math"/>
        </w:rPr>
        <w:t>‑</w:t>
      </w:r>
      <w:r>
        <w:t>NOTE</w:t>
      </w:r>
      <w:r w:rsidRPr="003C2C49">
        <w:rPr>
          <w:rFonts w:ascii="Cambria Math" w:hAnsi="Cambria Math" w:cs="Cambria Math"/>
        </w:rPr>
        <w:t>‑</w:t>
      </w:r>
      <w:r>
        <w:t>11</w:t>
      </w:r>
    </w:p>
    <w:p w14:paraId="60258FC5" w14:textId="3F260170" w:rsidR="00B86333" w:rsidRDefault="00B86333">
      <w:pPr>
        <w:pStyle w:val="ListParagraph"/>
        <w:numPr>
          <w:ilvl w:val="0"/>
          <w:numId w:val="46"/>
        </w:numPr>
      </w:pPr>
      <w:r>
        <w:t>WCAG 2.1 AA</w:t>
      </w:r>
      <w:r w:rsidR="00ED7AA0">
        <w:br/>
      </w:r>
      <w:r w:rsidR="00ED7AA0">
        <w:br/>
      </w:r>
      <w:r w:rsidR="00ED7AA0">
        <w:br/>
      </w:r>
      <w:r w:rsidR="00ED7AA0">
        <w:lastRenderedPageBreak/>
        <w:br/>
      </w:r>
    </w:p>
    <w:p w14:paraId="2D6212B4" w14:textId="29D03D78" w:rsidR="00D60E44" w:rsidRDefault="00344BC0" w:rsidP="003A6F56">
      <w:pPr>
        <w:pStyle w:val="Heading2"/>
      </w:pPr>
      <w:bookmarkStart w:id="241" w:name="_Toc228800665"/>
      <w:r>
        <w:t>8</w:t>
      </w:r>
      <w:r w:rsidR="00D60E44">
        <w:t>. Loading &amp; Skeleton States</w:t>
      </w:r>
      <w:bookmarkEnd w:id="241"/>
    </w:p>
    <w:p w14:paraId="26745D88" w14:textId="77777777" w:rsidR="00D60E44" w:rsidRDefault="00D60E44" w:rsidP="00D60E44">
      <w:r>
        <w:t>The NeuByte Fitness App uses loading indicators and skeleton loaders to maintain perceived performance and provide a stable layout while data is being retrieved. Loading behaviors apply globally across all screens and components.</w:t>
      </w:r>
    </w:p>
    <w:p w14:paraId="5934F196" w14:textId="24E6489F" w:rsidR="00D60E44" w:rsidRDefault="00D60E44" w:rsidP="00D60E44">
      <w:r>
        <w:t>Loading states must never block navigation unless explicitly required (e.g., form submission). Skeleton loaders are used for content placeholders and must remain visually consistent across modules.</w:t>
      </w:r>
    </w:p>
    <w:p w14:paraId="281B6691" w14:textId="7019BA5C" w:rsidR="00D60E44" w:rsidRDefault="00344BC0" w:rsidP="003A6F56">
      <w:pPr>
        <w:pStyle w:val="Heading2"/>
      </w:pPr>
      <w:bookmarkStart w:id="242" w:name="_Toc228800666"/>
      <w:r>
        <w:t>8</w:t>
      </w:r>
      <w:r w:rsidR="00D60E44">
        <w:t>.1 When Loading States Are Used</w:t>
      </w:r>
      <w:bookmarkEnd w:id="242"/>
    </w:p>
    <w:p w14:paraId="3E3A8658" w14:textId="77777777" w:rsidR="00D60E44" w:rsidRPr="003A6F56" w:rsidRDefault="00D60E44" w:rsidP="00D60E44">
      <w:pPr>
        <w:rPr>
          <w:b/>
          <w:bCs/>
        </w:rPr>
      </w:pPr>
      <w:r w:rsidRPr="003A6F56">
        <w:rPr>
          <w:b/>
          <w:bCs/>
        </w:rPr>
        <w:t>Loading states appear when:</w:t>
      </w:r>
    </w:p>
    <w:p w14:paraId="6640A440" w14:textId="40994CB8" w:rsidR="00D60E44" w:rsidRDefault="00D60E44">
      <w:pPr>
        <w:pStyle w:val="ListParagraph"/>
        <w:numPr>
          <w:ilvl w:val="0"/>
          <w:numId w:val="46"/>
        </w:numPr>
      </w:pPr>
      <w:r>
        <w:t>Data retrieval exceeds approximately 200ms</w:t>
      </w:r>
    </w:p>
    <w:p w14:paraId="58EA13A0" w14:textId="114134C0" w:rsidR="00D60E44" w:rsidRDefault="00D60E44">
      <w:pPr>
        <w:pStyle w:val="ListParagraph"/>
        <w:numPr>
          <w:ilvl w:val="0"/>
          <w:numId w:val="46"/>
        </w:numPr>
      </w:pPr>
      <w:r>
        <w:t>A screen requires server</w:t>
      </w:r>
      <w:r w:rsidRPr="003A6F56">
        <w:rPr>
          <w:rFonts w:ascii="Cambria Math" w:hAnsi="Cambria Math" w:cs="Cambria Math"/>
        </w:rPr>
        <w:t>‑</w:t>
      </w:r>
      <w:r>
        <w:t>side data before rendering</w:t>
      </w:r>
    </w:p>
    <w:p w14:paraId="26FFBBF1" w14:textId="7FBAB029" w:rsidR="00D60E44" w:rsidRDefault="00D60E44">
      <w:pPr>
        <w:pStyle w:val="ListParagraph"/>
        <w:numPr>
          <w:ilvl w:val="0"/>
          <w:numId w:val="46"/>
        </w:numPr>
      </w:pPr>
      <w:r>
        <w:t>A list, graph, or insight component is waiting for data</w:t>
      </w:r>
    </w:p>
    <w:p w14:paraId="3BD9C5B9" w14:textId="76B11B90" w:rsidR="00D60E44" w:rsidRDefault="00D60E44">
      <w:pPr>
        <w:pStyle w:val="ListParagraph"/>
        <w:numPr>
          <w:ilvl w:val="0"/>
          <w:numId w:val="46"/>
        </w:numPr>
      </w:pPr>
      <w:r>
        <w:t xml:space="preserve">A user action triggers a </w:t>
      </w:r>
      <w:proofErr w:type="gramStart"/>
      <w:r>
        <w:t>server</w:t>
      </w:r>
      <w:r w:rsidRPr="003A6F56">
        <w:rPr>
          <w:rFonts w:ascii="Cambria Math" w:hAnsi="Cambria Math" w:cs="Cambria Math"/>
        </w:rPr>
        <w:t>‑</w:t>
      </w:r>
      <w:r>
        <w:t>side</w:t>
      </w:r>
      <w:proofErr w:type="gramEnd"/>
      <w:r>
        <w:t xml:space="preserve"> update (e.g., marking notifications read)</w:t>
      </w:r>
    </w:p>
    <w:p w14:paraId="2C831463" w14:textId="77777777" w:rsidR="00D60E44" w:rsidRPr="003A6F56" w:rsidRDefault="00D60E44" w:rsidP="00D60E44">
      <w:pPr>
        <w:rPr>
          <w:b/>
          <w:bCs/>
        </w:rPr>
      </w:pPr>
      <w:r w:rsidRPr="003A6F56">
        <w:rPr>
          <w:b/>
          <w:bCs/>
        </w:rPr>
        <w:t>Loading states must not appear for instantaneous operations.</w:t>
      </w:r>
    </w:p>
    <w:p w14:paraId="33E04326" w14:textId="61BAE598" w:rsidR="00D60E44" w:rsidRDefault="00344BC0" w:rsidP="0089571D">
      <w:pPr>
        <w:pStyle w:val="Heading2"/>
      </w:pPr>
      <w:bookmarkStart w:id="243" w:name="_Toc228800667"/>
      <w:r>
        <w:t>8</w:t>
      </w:r>
      <w:r w:rsidR="00D60E44">
        <w:t>.2 Skeleton Loader Usage</w:t>
      </w:r>
      <w:bookmarkEnd w:id="243"/>
    </w:p>
    <w:p w14:paraId="3D7CD575" w14:textId="77777777" w:rsidR="00D60E44" w:rsidRPr="0089571D" w:rsidRDefault="00D60E44" w:rsidP="00D60E44">
      <w:pPr>
        <w:rPr>
          <w:b/>
          <w:bCs/>
        </w:rPr>
      </w:pPr>
      <w:r w:rsidRPr="0089571D">
        <w:rPr>
          <w:b/>
          <w:bCs/>
        </w:rPr>
        <w:t>Skeleton loaders are used for:</w:t>
      </w:r>
    </w:p>
    <w:p w14:paraId="7915BC5F" w14:textId="67E524F6" w:rsidR="00D60E44" w:rsidRDefault="00D60E44">
      <w:pPr>
        <w:pStyle w:val="ListParagraph"/>
        <w:numPr>
          <w:ilvl w:val="0"/>
          <w:numId w:val="46"/>
        </w:numPr>
      </w:pPr>
      <w:r>
        <w:t>Dashboard insights</w:t>
      </w:r>
    </w:p>
    <w:p w14:paraId="51E884AB" w14:textId="6C36F829" w:rsidR="00D60E44" w:rsidRDefault="00D60E44">
      <w:pPr>
        <w:pStyle w:val="ListParagraph"/>
        <w:numPr>
          <w:ilvl w:val="0"/>
          <w:numId w:val="46"/>
        </w:numPr>
      </w:pPr>
      <w:r>
        <w:t>Trend graphs</w:t>
      </w:r>
    </w:p>
    <w:p w14:paraId="3BA53EB0" w14:textId="4535350F" w:rsidR="0054032F" w:rsidRDefault="00D60E44">
      <w:pPr>
        <w:pStyle w:val="ListParagraph"/>
        <w:numPr>
          <w:ilvl w:val="0"/>
          <w:numId w:val="46"/>
        </w:numPr>
      </w:pPr>
      <w:r>
        <w:t>Notification List</w:t>
      </w:r>
    </w:p>
    <w:p w14:paraId="6CCC665F" w14:textId="77777777" w:rsidR="002212E3" w:rsidRDefault="002212E3" w:rsidP="002212E3">
      <w:pPr>
        <w:pStyle w:val="ListParagraph"/>
      </w:pPr>
    </w:p>
    <w:p w14:paraId="23088956" w14:textId="18DCE1BA" w:rsidR="00D60E44" w:rsidRDefault="00D60E44">
      <w:pPr>
        <w:pStyle w:val="ListParagraph"/>
        <w:numPr>
          <w:ilvl w:val="0"/>
          <w:numId w:val="46"/>
        </w:numPr>
      </w:pPr>
      <w:r>
        <w:t>Program List</w:t>
      </w:r>
    </w:p>
    <w:p w14:paraId="19895E1E" w14:textId="5DA34E32" w:rsidR="00D60E44" w:rsidRDefault="00D60E44">
      <w:pPr>
        <w:pStyle w:val="ListParagraph"/>
        <w:numPr>
          <w:ilvl w:val="0"/>
          <w:numId w:val="46"/>
        </w:numPr>
      </w:pPr>
      <w:r>
        <w:t>Weight entries</w:t>
      </w:r>
    </w:p>
    <w:p w14:paraId="45EC6F61" w14:textId="3A70BA97" w:rsidR="00D60E44" w:rsidRDefault="00D60E44">
      <w:pPr>
        <w:pStyle w:val="ListParagraph"/>
        <w:numPr>
          <w:ilvl w:val="0"/>
          <w:numId w:val="46"/>
        </w:numPr>
      </w:pPr>
      <w:r>
        <w:t>Any card</w:t>
      </w:r>
      <w:r w:rsidRPr="0089571D">
        <w:rPr>
          <w:rFonts w:ascii="Cambria Math" w:hAnsi="Cambria Math" w:cs="Cambria Math"/>
        </w:rPr>
        <w:t>‑</w:t>
      </w:r>
      <w:r>
        <w:t>based or list</w:t>
      </w:r>
      <w:r w:rsidRPr="0089571D">
        <w:rPr>
          <w:rFonts w:ascii="Cambria Math" w:hAnsi="Cambria Math" w:cs="Cambria Math"/>
        </w:rPr>
        <w:t>‑</w:t>
      </w:r>
      <w:r>
        <w:t>based content</w:t>
      </w:r>
    </w:p>
    <w:p w14:paraId="1A79A4D9" w14:textId="77777777" w:rsidR="00D60E44" w:rsidRDefault="00D60E44" w:rsidP="00D60E44">
      <w:r>
        <w:t>Skeleton loaders replace only the content area, not the entire screen.</w:t>
      </w:r>
    </w:p>
    <w:p w14:paraId="47B5CCAF" w14:textId="317CC7BD" w:rsidR="00D60E44" w:rsidRPr="0089571D" w:rsidRDefault="00366730" w:rsidP="00D60E44">
      <w:pPr>
        <w:rPr>
          <w:b/>
          <w:bCs/>
        </w:rPr>
      </w:pPr>
      <w:r>
        <w:rPr>
          <w:b/>
          <w:bCs/>
        </w:rPr>
        <w:br/>
      </w:r>
      <w:r w:rsidR="00D60E44" w:rsidRPr="0089571D">
        <w:rPr>
          <w:b/>
          <w:bCs/>
        </w:rPr>
        <w:t>Skeleton Loader Rules</w:t>
      </w:r>
    </w:p>
    <w:p w14:paraId="247A23BA" w14:textId="1AECB864" w:rsidR="00D60E44" w:rsidRDefault="00D60E44">
      <w:pPr>
        <w:pStyle w:val="ListParagraph"/>
        <w:numPr>
          <w:ilvl w:val="0"/>
          <w:numId w:val="46"/>
        </w:numPr>
      </w:pPr>
      <w:r>
        <w:t>Must match the shape of the content they represent</w:t>
      </w:r>
    </w:p>
    <w:p w14:paraId="7CB95B5A" w14:textId="1F047789" w:rsidR="00D60E44" w:rsidRDefault="00D60E44">
      <w:pPr>
        <w:pStyle w:val="ListParagraph"/>
        <w:numPr>
          <w:ilvl w:val="0"/>
          <w:numId w:val="46"/>
        </w:numPr>
      </w:pPr>
      <w:r>
        <w:t>Must not shift layout when replaced by real content</w:t>
      </w:r>
    </w:p>
    <w:p w14:paraId="6DF28228" w14:textId="534DB9A0" w:rsidR="00D60E44" w:rsidRDefault="00D60E44">
      <w:pPr>
        <w:pStyle w:val="ListParagraph"/>
        <w:numPr>
          <w:ilvl w:val="0"/>
          <w:numId w:val="46"/>
        </w:numPr>
      </w:pPr>
      <w:r>
        <w:t>Must not receive focus</w:t>
      </w:r>
    </w:p>
    <w:p w14:paraId="0B78191E" w14:textId="2F1DD348" w:rsidR="00D60E44" w:rsidRDefault="00D60E44">
      <w:pPr>
        <w:pStyle w:val="ListParagraph"/>
        <w:numPr>
          <w:ilvl w:val="0"/>
          <w:numId w:val="46"/>
        </w:numPr>
      </w:pPr>
      <w:r>
        <w:t>Must be screen</w:t>
      </w:r>
      <w:r w:rsidRPr="0089571D">
        <w:rPr>
          <w:rFonts w:ascii="Cambria Math" w:hAnsi="Cambria Math" w:cs="Cambria Math"/>
        </w:rPr>
        <w:t>‑</w:t>
      </w:r>
      <w:r>
        <w:t>reader silent</w:t>
      </w:r>
    </w:p>
    <w:p w14:paraId="19684C9F" w14:textId="77AC5D59" w:rsidR="00D60E44" w:rsidRDefault="00D60E44">
      <w:pPr>
        <w:pStyle w:val="ListParagraph"/>
        <w:numPr>
          <w:ilvl w:val="0"/>
          <w:numId w:val="46"/>
        </w:numPr>
      </w:pPr>
      <w:r>
        <w:t>Must disappear immediately when data is available</w:t>
      </w:r>
      <w:r w:rsidR="00BF1D17">
        <w:br/>
      </w:r>
      <w:r w:rsidR="00BF1D17">
        <w:br/>
      </w:r>
      <w:r w:rsidR="00BF1D17">
        <w:br/>
      </w:r>
      <w:r w:rsidR="00BF1D17">
        <w:lastRenderedPageBreak/>
        <w:br/>
      </w:r>
    </w:p>
    <w:p w14:paraId="0D476B99" w14:textId="02C74468" w:rsidR="00D60E44" w:rsidRDefault="00344BC0" w:rsidP="0089571D">
      <w:pPr>
        <w:pStyle w:val="Heading2"/>
      </w:pPr>
      <w:bookmarkStart w:id="244" w:name="_Toc228800668"/>
      <w:r>
        <w:t>8</w:t>
      </w:r>
      <w:r w:rsidR="00D60E44">
        <w:t>.3 Loading Indicators (Non</w:t>
      </w:r>
      <w:r w:rsidR="00D60E44">
        <w:rPr>
          <w:rFonts w:ascii="Cambria Math" w:hAnsi="Cambria Math" w:cs="Cambria Math"/>
        </w:rPr>
        <w:t>‑</w:t>
      </w:r>
      <w:r w:rsidR="00D60E44">
        <w:t>Skeleton)</w:t>
      </w:r>
      <w:bookmarkEnd w:id="244"/>
    </w:p>
    <w:p w14:paraId="07F78EAC" w14:textId="77777777" w:rsidR="00D60E44" w:rsidRPr="0089571D" w:rsidRDefault="00D60E44" w:rsidP="00D60E44">
      <w:pPr>
        <w:rPr>
          <w:b/>
          <w:bCs/>
        </w:rPr>
      </w:pPr>
      <w:r w:rsidRPr="0089571D">
        <w:rPr>
          <w:b/>
          <w:bCs/>
        </w:rPr>
        <w:t>Used for actions such as:</w:t>
      </w:r>
    </w:p>
    <w:p w14:paraId="3F2917E7" w14:textId="53491EDD" w:rsidR="00D60E44" w:rsidRDefault="00D60E44">
      <w:pPr>
        <w:pStyle w:val="ListParagraph"/>
        <w:numPr>
          <w:ilvl w:val="0"/>
          <w:numId w:val="46"/>
        </w:numPr>
      </w:pPr>
      <w:r>
        <w:t>Form submissions</w:t>
      </w:r>
    </w:p>
    <w:p w14:paraId="55D1974C" w14:textId="043755DC" w:rsidR="00575194" w:rsidRDefault="00D60E44" w:rsidP="00C56C75">
      <w:pPr>
        <w:pStyle w:val="ListParagraph"/>
        <w:numPr>
          <w:ilvl w:val="0"/>
          <w:numId w:val="46"/>
        </w:numPr>
      </w:pPr>
      <w:r>
        <w:t>Save operations</w:t>
      </w:r>
    </w:p>
    <w:p w14:paraId="1D8C8B6F" w14:textId="5A06E6D0" w:rsidR="00D60E44" w:rsidRDefault="00D60E44">
      <w:pPr>
        <w:pStyle w:val="ListParagraph"/>
        <w:numPr>
          <w:ilvl w:val="0"/>
          <w:numId w:val="46"/>
        </w:numPr>
      </w:pPr>
      <w:r>
        <w:t>Delete operations</w:t>
      </w:r>
    </w:p>
    <w:p w14:paraId="33CDF0E6" w14:textId="32F5C9A2" w:rsidR="00D60E44" w:rsidRDefault="00D60E44">
      <w:pPr>
        <w:pStyle w:val="ListParagraph"/>
        <w:numPr>
          <w:ilvl w:val="0"/>
          <w:numId w:val="46"/>
        </w:numPr>
      </w:pPr>
      <w:r>
        <w:t>Mark</w:t>
      </w:r>
      <w:r w:rsidRPr="0089571D">
        <w:rPr>
          <w:rFonts w:ascii="Cambria Math" w:hAnsi="Cambria Math" w:cs="Cambria Math"/>
        </w:rPr>
        <w:t>‑</w:t>
      </w:r>
      <w:r>
        <w:t>all</w:t>
      </w:r>
      <w:r w:rsidRPr="0089571D">
        <w:rPr>
          <w:rFonts w:ascii="Cambria Math" w:hAnsi="Cambria Math" w:cs="Cambria Math"/>
        </w:rPr>
        <w:t>‑</w:t>
      </w:r>
      <w:r>
        <w:t>as</w:t>
      </w:r>
      <w:r w:rsidRPr="0089571D">
        <w:rPr>
          <w:rFonts w:ascii="Cambria Math" w:hAnsi="Cambria Math" w:cs="Cambria Math"/>
        </w:rPr>
        <w:t>‑</w:t>
      </w:r>
      <w:r>
        <w:t>read</w:t>
      </w:r>
    </w:p>
    <w:p w14:paraId="7E9F7DA5" w14:textId="2E503E66" w:rsidR="00D60E44" w:rsidRDefault="00D60E44">
      <w:pPr>
        <w:pStyle w:val="ListParagraph"/>
        <w:numPr>
          <w:ilvl w:val="0"/>
          <w:numId w:val="46"/>
        </w:numPr>
      </w:pPr>
      <w:r>
        <w:t>Login / Create Account / Reset Password</w:t>
      </w:r>
    </w:p>
    <w:p w14:paraId="47A417D4" w14:textId="1F7DE9F8" w:rsidR="00D60E44" w:rsidRPr="0089571D" w:rsidRDefault="00D60E44" w:rsidP="00D60E44">
      <w:pPr>
        <w:rPr>
          <w:b/>
          <w:bCs/>
        </w:rPr>
      </w:pPr>
      <w:r w:rsidRPr="0089571D">
        <w:rPr>
          <w:b/>
          <w:bCs/>
        </w:rPr>
        <w:t>Indicator Rules</w:t>
      </w:r>
    </w:p>
    <w:p w14:paraId="7D3307A3" w14:textId="41F9413A" w:rsidR="00D60E44" w:rsidRDefault="00D60E44">
      <w:pPr>
        <w:pStyle w:val="ListParagraph"/>
        <w:numPr>
          <w:ilvl w:val="0"/>
          <w:numId w:val="46"/>
        </w:numPr>
      </w:pPr>
      <w:r>
        <w:t>Replace button label with spinner</w:t>
      </w:r>
    </w:p>
    <w:p w14:paraId="29B90070" w14:textId="3C7C447C" w:rsidR="00D60E44" w:rsidRDefault="00D60E44">
      <w:pPr>
        <w:pStyle w:val="ListParagraph"/>
        <w:numPr>
          <w:ilvl w:val="0"/>
          <w:numId w:val="46"/>
        </w:numPr>
      </w:pPr>
      <w:r>
        <w:t>Button enters a disabled state</w:t>
      </w:r>
    </w:p>
    <w:p w14:paraId="395284DB" w14:textId="4E50BA5F" w:rsidR="00D60E44" w:rsidRDefault="00D60E44">
      <w:pPr>
        <w:pStyle w:val="ListParagraph"/>
        <w:numPr>
          <w:ilvl w:val="0"/>
          <w:numId w:val="46"/>
        </w:numPr>
      </w:pPr>
      <w:r>
        <w:t>Screen readers announce “Loading”</w:t>
      </w:r>
    </w:p>
    <w:p w14:paraId="2DBF99EE" w14:textId="5F0E1B30" w:rsidR="00D60E44" w:rsidRDefault="00D60E44">
      <w:pPr>
        <w:pStyle w:val="ListParagraph"/>
        <w:numPr>
          <w:ilvl w:val="0"/>
          <w:numId w:val="46"/>
        </w:numPr>
      </w:pPr>
      <w:r>
        <w:t>Spinner must have accessible text equivalent</w:t>
      </w:r>
    </w:p>
    <w:p w14:paraId="32FCCFF1" w14:textId="10066AE9" w:rsidR="00D60E44" w:rsidRDefault="00344BC0" w:rsidP="0089571D">
      <w:pPr>
        <w:pStyle w:val="Heading2"/>
      </w:pPr>
      <w:bookmarkStart w:id="245" w:name="_Toc228800669"/>
      <w:r>
        <w:t>8</w:t>
      </w:r>
      <w:r w:rsidR="00D60E44">
        <w:t>.4 Screen</w:t>
      </w:r>
      <w:r w:rsidR="00D60E44">
        <w:rPr>
          <w:rFonts w:ascii="Cambria Math" w:hAnsi="Cambria Math" w:cs="Cambria Math"/>
        </w:rPr>
        <w:t>‑</w:t>
      </w:r>
      <w:r w:rsidR="00D60E44">
        <w:t>Level Loading</w:t>
      </w:r>
      <w:bookmarkEnd w:id="245"/>
    </w:p>
    <w:p w14:paraId="27C229CB" w14:textId="77777777" w:rsidR="00D60E44" w:rsidRPr="0089571D" w:rsidRDefault="00D60E44" w:rsidP="00D60E44">
      <w:pPr>
        <w:rPr>
          <w:b/>
          <w:bCs/>
        </w:rPr>
      </w:pPr>
      <w:r w:rsidRPr="0089571D">
        <w:rPr>
          <w:b/>
          <w:bCs/>
        </w:rPr>
        <w:t>Some screens require a full</w:t>
      </w:r>
      <w:r w:rsidRPr="0089571D">
        <w:rPr>
          <w:rFonts w:ascii="Cambria Math" w:hAnsi="Cambria Math" w:cs="Cambria Math"/>
          <w:b/>
          <w:bCs/>
        </w:rPr>
        <w:t>‑</w:t>
      </w:r>
      <w:r w:rsidRPr="0089571D">
        <w:rPr>
          <w:b/>
          <w:bCs/>
        </w:rPr>
        <w:t>screen loading state when:</w:t>
      </w:r>
    </w:p>
    <w:p w14:paraId="5ECA1108" w14:textId="6537AEAE" w:rsidR="00D60E44" w:rsidRDefault="00D60E44">
      <w:pPr>
        <w:pStyle w:val="ListParagraph"/>
        <w:numPr>
          <w:ilvl w:val="0"/>
          <w:numId w:val="46"/>
        </w:numPr>
      </w:pPr>
      <w:r>
        <w:t>Authentication is being validated</w:t>
      </w:r>
    </w:p>
    <w:p w14:paraId="08FC5A45" w14:textId="268CE081" w:rsidR="00D60E44" w:rsidRDefault="00D60E44">
      <w:pPr>
        <w:pStyle w:val="ListParagraph"/>
        <w:numPr>
          <w:ilvl w:val="0"/>
          <w:numId w:val="46"/>
        </w:numPr>
      </w:pPr>
      <w:r>
        <w:t>Initial Dashboard data is loading</w:t>
      </w:r>
    </w:p>
    <w:p w14:paraId="541FADEE" w14:textId="64012C02" w:rsidR="00D60E44" w:rsidRDefault="00D60E44">
      <w:pPr>
        <w:pStyle w:val="ListParagraph"/>
        <w:numPr>
          <w:ilvl w:val="0"/>
          <w:numId w:val="46"/>
        </w:numPr>
      </w:pPr>
      <w:r>
        <w:t>Reports are loading Power BI embed tokens</w:t>
      </w:r>
    </w:p>
    <w:p w14:paraId="5E606B63" w14:textId="758E8D51" w:rsidR="00D60E44" w:rsidRDefault="00D60E44">
      <w:pPr>
        <w:pStyle w:val="ListParagraph"/>
        <w:numPr>
          <w:ilvl w:val="0"/>
          <w:numId w:val="46"/>
        </w:numPr>
      </w:pPr>
      <w:r>
        <w:t>Program Detail is loading multi</w:t>
      </w:r>
      <w:r w:rsidRPr="0089571D">
        <w:rPr>
          <w:rFonts w:ascii="Cambria Math" w:hAnsi="Cambria Math" w:cs="Cambria Math"/>
        </w:rPr>
        <w:t>‑</w:t>
      </w:r>
      <w:r>
        <w:t>day content</w:t>
      </w:r>
    </w:p>
    <w:p w14:paraId="34048C55" w14:textId="007AA6C6" w:rsidR="00D60E44" w:rsidRPr="0089571D" w:rsidRDefault="00D60E44" w:rsidP="00D60E44">
      <w:pPr>
        <w:rPr>
          <w:b/>
          <w:bCs/>
        </w:rPr>
      </w:pPr>
      <w:r w:rsidRPr="0089571D">
        <w:rPr>
          <w:b/>
          <w:bCs/>
        </w:rPr>
        <w:t>Screen</w:t>
      </w:r>
      <w:r w:rsidRPr="0089571D">
        <w:rPr>
          <w:rFonts w:ascii="Cambria Math" w:hAnsi="Cambria Math" w:cs="Cambria Math"/>
          <w:b/>
          <w:bCs/>
        </w:rPr>
        <w:t>‑</w:t>
      </w:r>
      <w:r w:rsidRPr="0089571D">
        <w:rPr>
          <w:b/>
          <w:bCs/>
        </w:rPr>
        <w:t>Level Loading Rules</w:t>
      </w:r>
    </w:p>
    <w:p w14:paraId="2D886AC7" w14:textId="52DC20D5" w:rsidR="00D60E44" w:rsidRDefault="00D60E44">
      <w:pPr>
        <w:pStyle w:val="ListParagraph"/>
        <w:numPr>
          <w:ilvl w:val="0"/>
          <w:numId w:val="46"/>
        </w:numPr>
      </w:pPr>
      <w:r>
        <w:t>Display centered spinner</w:t>
      </w:r>
    </w:p>
    <w:p w14:paraId="65751C39" w14:textId="79F8B1DD" w:rsidR="00D60E44" w:rsidRDefault="00D60E44">
      <w:pPr>
        <w:pStyle w:val="ListParagraph"/>
        <w:numPr>
          <w:ilvl w:val="0"/>
          <w:numId w:val="46"/>
        </w:numPr>
      </w:pPr>
      <w:r>
        <w:t>Do not display partial UI</w:t>
      </w:r>
    </w:p>
    <w:p w14:paraId="58C89EEE" w14:textId="493CAB08" w:rsidR="00D60E44" w:rsidRDefault="00D60E44">
      <w:pPr>
        <w:pStyle w:val="ListParagraph"/>
        <w:numPr>
          <w:ilvl w:val="0"/>
          <w:numId w:val="46"/>
        </w:numPr>
      </w:pPr>
      <w:r>
        <w:t>Do not allow interaction</w:t>
      </w:r>
    </w:p>
    <w:p w14:paraId="238603B4" w14:textId="7DB5BB85" w:rsidR="00D60E44" w:rsidRDefault="00D60E44">
      <w:pPr>
        <w:pStyle w:val="ListParagraph"/>
        <w:numPr>
          <w:ilvl w:val="0"/>
          <w:numId w:val="46"/>
        </w:numPr>
      </w:pPr>
      <w:r>
        <w:t>Must include accessible text: “Loading content”</w:t>
      </w:r>
    </w:p>
    <w:p w14:paraId="6FA59543" w14:textId="3284805D" w:rsidR="00D60E44" w:rsidRDefault="00344BC0" w:rsidP="0089571D">
      <w:pPr>
        <w:pStyle w:val="Heading2"/>
      </w:pPr>
      <w:bookmarkStart w:id="246" w:name="_Toc228800670"/>
      <w:r>
        <w:t>8</w:t>
      </w:r>
      <w:r w:rsidR="00D60E44">
        <w:t>.5 List Loading Behavior</w:t>
      </w:r>
      <w:bookmarkEnd w:id="246"/>
    </w:p>
    <w:p w14:paraId="3E5C2BD8" w14:textId="77777777" w:rsidR="00D60E44" w:rsidRPr="0089571D" w:rsidRDefault="00D60E44" w:rsidP="00D60E44">
      <w:pPr>
        <w:rPr>
          <w:b/>
          <w:bCs/>
        </w:rPr>
      </w:pPr>
      <w:r w:rsidRPr="0089571D">
        <w:rPr>
          <w:b/>
          <w:bCs/>
        </w:rPr>
        <w:t>Lists (notifications, programs, weight entries) use:</w:t>
      </w:r>
    </w:p>
    <w:p w14:paraId="710AC4B9" w14:textId="3B12994A" w:rsidR="00D60E44" w:rsidRDefault="00D60E44">
      <w:pPr>
        <w:pStyle w:val="ListParagraph"/>
        <w:numPr>
          <w:ilvl w:val="0"/>
          <w:numId w:val="46"/>
        </w:numPr>
      </w:pPr>
      <w:r>
        <w:t>Skeleton rows for initial load</w:t>
      </w:r>
    </w:p>
    <w:p w14:paraId="4529E372" w14:textId="4C31E719" w:rsidR="00D60E44" w:rsidRDefault="00D60E44">
      <w:pPr>
        <w:pStyle w:val="ListParagraph"/>
        <w:numPr>
          <w:ilvl w:val="0"/>
          <w:numId w:val="46"/>
        </w:numPr>
      </w:pPr>
      <w:r>
        <w:t>Infinite scroll or pagination loading indicators</w:t>
      </w:r>
    </w:p>
    <w:p w14:paraId="7307582A" w14:textId="77777777" w:rsidR="00D60E44" w:rsidRPr="0089571D" w:rsidRDefault="00D60E44" w:rsidP="00D60E44">
      <w:pPr>
        <w:rPr>
          <w:b/>
          <w:bCs/>
        </w:rPr>
      </w:pPr>
      <w:r w:rsidRPr="0089571D">
        <w:rPr>
          <w:b/>
          <w:bCs/>
        </w:rPr>
        <w:t>List Loading Rules</w:t>
      </w:r>
    </w:p>
    <w:p w14:paraId="7BCE3598" w14:textId="72223279" w:rsidR="00D60E44" w:rsidRDefault="00D60E44">
      <w:pPr>
        <w:pStyle w:val="ListParagraph"/>
        <w:numPr>
          <w:ilvl w:val="0"/>
          <w:numId w:val="46"/>
        </w:numPr>
      </w:pPr>
      <w:r>
        <w:t>Skeleton rows appear for initial load</w:t>
      </w:r>
    </w:p>
    <w:p w14:paraId="3E723238" w14:textId="23A0CE5A" w:rsidR="000F5936" w:rsidRDefault="00D60E44" w:rsidP="00975891">
      <w:pPr>
        <w:pStyle w:val="ListParagraph"/>
        <w:numPr>
          <w:ilvl w:val="0"/>
          <w:numId w:val="46"/>
        </w:numPr>
      </w:pPr>
      <w:r>
        <w:t>Additional items load with a bottom spinner</w:t>
      </w:r>
      <w:r w:rsidR="00E77751">
        <w:br/>
      </w:r>
    </w:p>
    <w:p w14:paraId="3D3EF2EE" w14:textId="77777777" w:rsidR="00E77751" w:rsidRDefault="00E77751" w:rsidP="00E77751">
      <w:pPr>
        <w:pStyle w:val="ListParagraph"/>
      </w:pPr>
    </w:p>
    <w:p w14:paraId="44C2DC91" w14:textId="6B191B73" w:rsidR="00D60E44" w:rsidRDefault="00D60E44">
      <w:pPr>
        <w:pStyle w:val="ListParagraph"/>
        <w:numPr>
          <w:ilvl w:val="0"/>
          <w:numId w:val="46"/>
        </w:numPr>
      </w:pPr>
      <w:r>
        <w:t>Errors must show an inline error banner</w:t>
      </w:r>
    </w:p>
    <w:p w14:paraId="02947B0D" w14:textId="1D4A4F00" w:rsidR="00D60E44" w:rsidRDefault="00D60E44">
      <w:pPr>
        <w:pStyle w:val="ListParagraph"/>
        <w:numPr>
          <w:ilvl w:val="0"/>
          <w:numId w:val="46"/>
        </w:numPr>
      </w:pPr>
      <w:r>
        <w:t>No “jumping” or layout shifts</w:t>
      </w:r>
    </w:p>
    <w:p w14:paraId="03B6B681" w14:textId="16272143" w:rsidR="00D60E44" w:rsidRDefault="00344BC0" w:rsidP="00D60E44">
      <w:pPr>
        <w:pStyle w:val="Heading2"/>
      </w:pPr>
      <w:bookmarkStart w:id="247" w:name="_Toc228800671"/>
      <w:r>
        <w:t>8</w:t>
      </w:r>
      <w:r w:rsidR="00D60E44">
        <w:t>.6 Graph Loading Behavior</w:t>
      </w:r>
      <w:bookmarkEnd w:id="247"/>
    </w:p>
    <w:p w14:paraId="13841662" w14:textId="77777777" w:rsidR="00D60E44" w:rsidRPr="00D60E44" w:rsidRDefault="00D60E44" w:rsidP="00D60E44">
      <w:pPr>
        <w:rPr>
          <w:b/>
          <w:bCs/>
        </w:rPr>
      </w:pPr>
      <w:r w:rsidRPr="00D60E44">
        <w:rPr>
          <w:b/>
          <w:bCs/>
        </w:rPr>
        <w:t>Trend graphs use:</w:t>
      </w:r>
    </w:p>
    <w:p w14:paraId="4D5B64D3" w14:textId="1864876E" w:rsidR="00D60E44" w:rsidRDefault="00D60E44">
      <w:pPr>
        <w:pStyle w:val="ListParagraph"/>
        <w:numPr>
          <w:ilvl w:val="0"/>
          <w:numId w:val="46"/>
        </w:numPr>
      </w:pPr>
      <w:r>
        <w:t>Graph</w:t>
      </w:r>
      <w:r w:rsidRPr="00D60E44">
        <w:rPr>
          <w:rFonts w:ascii="Cambria Math" w:hAnsi="Cambria Math" w:cs="Cambria Math"/>
        </w:rPr>
        <w:t>‑</w:t>
      </w:r>
      <w:r>
        <w:t>shaped skeleton block</w:t>
      </w:r>
    </w:p>
    <w:p w14:paraId="4637C779" w14:textId="2E097755" w:rsidR="00D60E44" w:rsidRDefault="00D60E44">
      <w:pPr>
        <w:pStyle w:val="ListParagraph"/>
        <w:numPr>
          <w:ilvl w:val="0"/>
          <w:numId w:val="46"/>
        </w:numPr>
      </w:pPr>
      <w:r>
        <w:t>No axes, labels, or tooltips during loading</w:t>
      </w:r>
    </w:p>
    <w:p w14:paraId="64EC381C" w14:textId="63E1169E" w:rsidR="00D60E44" w:rsidRPr="0089571D" w:rsidRDefault="00D60E44" w:rsidP="00D60E44">
      <w:pPr>
        <w:rPr>
          <w:b/>
          <w:bCs/>
        </w:rPr>
      </w:pPr>
      <w:r w:rsidRPr="0089571D">
        <w:rPr>
          <w:b/>
          <w:bCs/>
        </w:rPr>
        <w:t>Graph Loading Rules</w:t>
      </w:r>
    </w:p>
    <w:p w14:paraId="55316B21" w14:textId="20DE361F" w:rsidR="00D60E44" w:rsidRDefault="00D60E44">
      <w:pPr>
        <w:pStyle w:val="ListParagraph"/>
        <w:numPr>
          <w:ilvl w:val="0"/>
          <w:numId w:val="46"/>
        </w:numPr>
      </w:pPr>
      <w:r>
        <w:t>Skeleton must match graph dimensions</w:t>
      </w:r>
    </w:p>
    <w:p w14:paraId="63E7AC79" w14:textId="66C706DC" w:rsidR="00D60E44" w:rsidRDefault="00D60E44">
      <w:pPr>
        <w:pStyle w:val="ListParagraph"/>
        <w:numPr>
          <w:ilvl w:val="0"/>
          <w:numId w:val="46"/>
        </w:numPr>
      </w:pPr>
      <w:r>
        <w:t>Tooltip interactions disabled</w:t>
      </w:r>
    </w:p>
    <w:p w14:paraId="4C741634" w14:textId="5477A9A6" w:rsidR="00D60E44" w:rsidRDefault="00D60E44">
      <w:pPr>
        <w:pStyle w:val="ListParagraph"/>
        <w:numPr>
          <w:ilvl w:val="0"/>
          <w:numId w:val="46"/>
        </w:numPr>
      </w:pPr>
      <w:r>
        <w:t>Screen readers must receive a text announcement: “Loading trend data”</w:t>
      </w:r>
    </w:p>
    <w:p w14:paraId="1C8493E5" w14:textId="3939999C" w:rsidR="00D60E44" w:rsidRDefault="00344BC0" w:rsidP="00D60E44">
      <w:pPr>
        <w:pStyle w:val="Heading2"/>
      </w:pPr>
      <w:bookmarkStart w:id="248" w:name="_Toc228800672"/>
      <w:r>
        <w:t>8</w:t>
      </w:r>
      <w:r w:rsidR="00D60E44">
        <w:t>.7 Insight Loading Behavior</w:t>
      </w:r>
      <w:bookmarkEnd w:id="248"/>
    </w:p>
    <w:p w14:paraId="252A8B37" w14:textId="77777777" w:rsidR="00D60E44" w:rsidRPr="00D60E44" w:rsidRDefault="00D60E44" w:rsidP="00D60E44">
      <w:pPr>
        <w:rPr>
          <w:b/>
          <w:bCs/>
        </w:rPr>
      </w:pPr>
      <w:r w:rsidRPr="00D60E44">
        <w:rPr>
          <w:b/>
          <w:bCs/>
        </w:rPr>
        <w:t>Insight components use:</w:t>
      </w:r>
    </w:p>
    <w:p w14:paraId="6C2B7A58" w14:textId="5227A054" w:rsidR="00D60E44" w:rsidRDefault="00D60E44">
      <w:pPr>
        <w:pStyle w:val="ListParagraph"/>
        <w:numPr>
          <w:ilvl w:val="0"/>
          <w:numId w:val="46"/>
        </w:numPr>
      </w:pPr>
      <w:r>
        <w:t>Text line skeletons</w:t>
      </w:r>
    </w:p>
    <w:p w14:paraId="5B01791A" w14:textId="23C05610" w:rsidR="00D60E44" w:rsidRDefault="00D60E44">
      <w:pPr>
        <w:pStyle w:val="ListParagraph"/>
        <w:numPr>
          <w:ilvl w:val="0"/>
          <w:numId w:val="46"/>
        </w:numPr>
      </w:pPr>
      <w:r>
        <w:t>Placeholder trend indicators</w:t>
      </w:r>
    </w:p>
    <w:p w14:paraId="628FD374" w14:textId="77777777" w:rsidR="00D60E44" w:rsidRPr="00D60E44" w:rsidRDefault="00D60E44" w:rsidP="00D60E44">
      <w:pPr>
        <w:rPr>
          <w:b/>
          <w:bCs/>
        </w:rPr>
      </w:pPr>
      <w:r w:rsidRPr="00D60E44">
        <w:rPr>
          <w:b/>
          <w:bCs/>
        </w:rPr>
        <w:t>Insight Loading Rules</w:t>
      </w:r>
    </w:p>
    <w:p w14:paraId="42AFF064" w14:textId="7DAEBF47" w:rsidR="00D60E44" w:rsidRDefault="00D60E44">
      <w:pPr>
        <w:pStyle w:val="ListParagraph"/>
        <w:numPr>
          <w:ilvl w:val="0"/>
          <w:numId w:val="46"/>
        </w:numPr>
      </w:pPr>
      <w:r>
        <w:t>Skeleton must match insight layout</w:t>
      </w:r>
    </w:p>
    <w:p w14:paraId="72A611B4" w14:textId="0D321845" w:rsidR="00D60E44" w:rsidRDefault="00D60E44">
      <w:pPr>
        <w:pStyle w:val="ListParagraph"/>
        <w:numPr>
          <w:ilvl w:val="0"/>
          <w:numId w:val="46"/>
        </w:numPr>
      </w:pPr>
      <w:r>
        <w:t>No trend arrows shown during loading</w:t>
      </w:r>
    </w:p>
    <w:p w14:paraId="342DD6CC" w14:textId="5907C444" w:rsidR="00D60E44" w:rsidRDefault="00D60E44">
      <w:pPr>
        <w:pStyle w:val="ListParagraph"/>
        <w:numPr>
          <w:ilvl w:val="0"/>
          <w:numId w:val="46"/>
        </w:numPr>
      </w:pPr>
      <w:r>
        <w:t>Screen readers must not announce skeletons</w:t>
      </w:r>
    </w:p>
    <w:p w14:paraId="5D9631AA" w14:textId="4570720E" w:rsidR="00D60E44" w:rsidRDefault="00344BC0" w:rsidP="00D60E44">
      <w:pPr>
        <w:pStyle w:val="Heading2"/>
      </w:pPr>
      <w:bookmarkStart w:id="249" w:name="_Toc228800673"/>
      <w:r>
        <w:t>8</w:t>
      </w:r>
      <w:r w:rsidR="00D60E44">
        <w:t>.8 Error Transition from Loading</w:t>
      </w:r>
      <w:bookmarkEnd w:id="249"/>
    </w:p>
    <w:p w14:paraId="65FC33A0" w14:textId="77777777" w:rsidR="00D60E44" w:rsidRPr="00D60E44" w:rsidRDefault="00D60E44" w:rsidP="00D60E44">
      <w:pPr>
        <w:rPr>
          <w:b/>
          <w:bCs/>
        </w:rPr>
      </w:pPr>
      <w:r w:rsidRPr="00D60E44">
        <w:rPr>
          <w:b/>
          <w:bCs/>
        </w:rPr>
        <w:t>If loading fails:</w:t>
      </w:r>
    </w:p>
    <w:p w14:paraId="17557E68" w14:textId="7E266A9C" w:rsidR="00D60E44" w:rsidRDefault="00D60E44">
      <w:pPr>
        <w:pStyle w:val="ListParagraph"/>
        <w:numPr>
          <w:ilvl w:val="0"/>
          <w:numId w:val="46"/>
        </w:numPr>
      </w:pPr>
      <w:r>
        <w:t>Skeleton loaders disappear</w:t>
      </w:r>
    </w:p>
    <w:p w14:paraId="45DF2A3B" w14:textId="7ABE01A8" w:rsidR="00D60E44" w:rsidRDefault="00D60E44">
      <w:pPr>
        <w:pStyle w:val="ListParagraph"/>
        <w:numPr>
          <w:ilvl w:val="0"/>
          <w:numId w:val="46"/>
        </w:numPr>
      </w:pPr>
      <w:r>
        <w:t>Error banners appear</w:t>
      </w:r>
    </w:p>
    <w:p w14:paraId="1D63FA18" w14:textId="1B46DD55" w:rsidR="00D60E44" w:rsidRDefault="00D60E44">
      <w:pPr>
        <w:pStyle w:val="ListParagraph"/>
        <w:numPr>
          <w:ilvl w:val="0"/>
          <w:numId w:val="46"/>
        </w:numPr>
      </w:pPr>
      <w:r>
        <w:t>User may retry the operation</w:t>
      </w:r>
    </w:p>
    <w:p w14:paraId="1F7E2A56" w14:textId="4A6FAA1A" w:rsidR="00D60E44" w:rsidRDefault="00D60E44">
      <w:pPr>
        <w:pStyle w:val="ListParagraph"/>
        <w:numPr>
          <w:ilvl w:val="0"/>
          <w:numId w:val="46"/>
        </w:numPr>
      </w:pPr>
      <w:r>
        <w:t>Screen readers announce the error</w:t>
      </w:r>
    </w:p>
    <w:p w14:paraId="462AE0E3" w14:textId="77777777" w:rsidR="00D60E44" w:rsidRDefault="00D60E44" w:rsidP="00D60E44">
      <w:r>
        <w:t>Skeleton loaders must never remain visible after an error.</w:t>
      </w:r>
    </w:p>
    <w:p w14:paraId="4CBBA36D" w14:textId="126F5A6A" w:rsidR="00D60E44" w:rsidRDefault="00344BC0" w:rsidP="00D60E44">
      <w:pPr>
        <w:pStyle w:val="Heading2"/>
      </w:pPr>
      <w:bookmarkStart w:id="250" w:name="_Toc228800674"/>
      <w:r>
        <w:t>8</w:t>
      </w:r>
      <w:r w:rsidR="00D60E44">
        <w:t>.9 Accessibility Requirements</w:t>
      </w:r>
      <w:bookmarkEnd w:id="250"/>
    </w:p>
    <w:p w14:paraId="55795D72" w14:textId="77777777" w:rsidR="00D60E44" w:rsidRPr="00D60E44" w:rsidRDefault="00D60E44" w:rsidP="00D60E44">
      <w:pPr>
        <w:rPr>
          <w:b/>
          <w:bCs/>
        </w:rPr>
      </w:pPr>
      <w:r w:rsidRPr="00D60E44">
        <w:rPr>
          <w:b/>
          <w:bCs/>
        </w:rPr>
        <w:t>Skeleton Loaders</w:t>
      </w:r>
    </w:p>
    <w:p w14:paraId="2C02B7E1" w14:textId="37E1D574" w:rsidR="00D60E44" w:rsidRDefault="00D60E44">
      <w:pPr>
        <w:pStyle w:val="ListParagraph"/>
        <w:numPr>
          <w:ilvl w:val="0"/>
          <w:numId w:val="46"/>
        </w:numPr>
      </w:pPr>
      <w:r>
        <w:t xml:space="preserve">Must be </w:t>
      </w:r>
    </w:p>
    <w:p w14:paraId="7F5507EE" w14:textId="122C779F" w:rsidR="00D60E44" w:rsidRDefault="00D60E44">
      <w:pPr>
        <w:pStyle w:val="ListParagraph"/>
        <w:numPr>
          <w:ilvl w:val="0"/>
          <w:numId w:val="46"/>
        </w:numPr>
      </w:pPr>
      <w:r>
        <w:t>Must not expose roles or labels</w:t>
      </w:r>
    </w:p>
    <w:p w14:paraId="7C1E2374" w14:textId="3A3B7AC6" w:rsidR="00D60E44" w:rsidRDefault="00D60E44">
      <w:pPr>
        <w:pStyle w:val="ListParagraph"/>
        <w:numPr>
          <w:ilvl w:val="0"/>
          <w:numId w:val="46"/>
        </w:numPr>
      </w:pPr>
      <w:r>
        <w:t>Must not be focusable</w:t>
      </w:r>
    </w:p>
    <w:p w14:paraId="496F73C9" w14:textId="77777777" w:rsidR="00E77751" w:rsidRDefault="00E77751" w:rsidP="00D60E44">
      <w:pPr>
        <w:rPr>
          <w:b/>
          <w:bCs/>
        </w:rPr>
      </w:pPr>
    </w:p>
    <w:p w14:paraId="2B430BDC" w14:textId="32FA5A85" w:rsidR="00D60E44" w:rsidRPr="00D60E44" w:rsidRDefault="00D60E44" w:rsidP="00D60E44">
      <w:pPr>
        <w:rPr>
          <w:b/>
          <w:bCs/>
        </w:rPr>
      </w:pPr>
      <w:r w:rsidRPr="00D60E44">
        <w:rPr>
          <w:b/>
          <w:bCs/>
        </w:rPr>
        <w:t>Loading Indicators</w:t>
      </w:r>
    </w:p>
    <w:p w14:paraId="462AADFE" w14:textId="65980800" w:rsidR="00D60E44" w:rsidRDefault="00D60E44">
      <w:pPr>
        <w:pStyle w:val="ListParagraph"/>
        <w:numPr>
          <w:ilvl w:val="0"/>
          <w:numId w:val="46"/>
        </w:numPr>
      </w:pPr>
      <w:r>
        <w:t>Must include accessible text (e.g.</w:t>
      </w:r>
      <w:proofErr w:type="gramStart"/>
      <w:r>
        <w:t>, )</w:t>
      </w:r>
      <w:proofErr w:type="gramEnd"/>
    </w:p>
    <w:p w14:paraId="6E61D684" w14:textId="5E27C043" w:rsidR="00D60E44" w:rsidRDefault="00D60E44">
      <w:pPr>
        <w:pStyle w:val="ListParagraph"/>
        <w:numPr>
          <w:ilvl w:val="0"/>
          <w:numId w:val="46"/>
        </w:numPr>
      </w:pPr>
      <w:r>
        <w:t xml:space="preserve">Must be announced via </w:t>
      </w:r>
    </w:p>
    <w:p w14:paraId="3A6F7FB6" w14:textId="77777777" w:rsidR="00D60E44" w:rsidRPr="00D60E44" w:rsidRDefault="00D60E44" w:rsidP="00D60E44">
      <w:pPr>
        <w:rPr>
          <w:b/>
          <w:bCs/>
        </w:rPr>
      </w:pPr>
      <w:r w:rsidRPr="00D60E44">
        <w:rPr>
          <w:b/>
          <w:bCs/>
        </w:rPr>
        <w:t>Screen</w:t>
      </w:r>
      <w:r w:rsidRPr="00D60E44">
        <w:rPr>
          <w:rFonts w:ascii="Cambria Math" w:hAnsi="Cambria Math" w:cs="Cambria Math"/>
          <w:b/>
          <w:bCs/>
        </w:rPr>
        <w:t>‑</w:t>
      </w:r>
      <w:r w:rsidRPr="00D60E44">
        <w:rPr>
          <w:b/>
          <w:bCs/>
        </w:rPr>
        <w:t>Level Loading</w:t>
      </w:r>
    </w:p>
    <w:p w14:paraId="62834966" w14:textId="046F40DD" w:rsidR="00D60E44" w:rsidRDefault="00D60E44">
      <w:pPr>
        <w:pStyle w:val="ListParagraph"/>
        <w:numPr>
          <w:ilvl w:val="0"/>
          <w:numId w:val="46"/>
        </w:numPr>
      </w:pPr>
      <w:r>
        <w:t>Must announce “Loading content”</w:t>
      </w:r>
    </w:p>
    <w:p w14:paraId="60C592D5" w14:textId="39455136" w:rsidR="00D60E44" w:rsidRDefault="00D60E44">
      <w:pPr>
        <w:pStyle w:val="ListParagraph"/>
        <w:numPr>
          <w:ilvl w:val="0"/>
          <w:numId w:val="46"/>
        </w:numPr>
      </w:pPr>
      <w:r>
        <w:t>Must trap focus if the screen is blocked</w:t>
      </w:r>
    </w:p>
    <w:p w14:paraId="169EE3D3" w14:textId="4D2D8DDB" w:rsidR="00D60E44" w:rsidRDefault="00344BC0" w:rsidP="00D60E44">
      <w:pPr>
        <w:pStyle w:val="Heading2"/>
      </w:pPr>
      <w:bookmarkStart w:id="251" w:name="_Toc228800675"/>
      <w:r>
        <w:t>8</w:t>
      </w:r>
      <w:r w:rsidR="00D60E44">
        <w:t>.10 Related Requirements</w:t>
      </w:r>
      <w:bookmarkEnd w:id="251"/>
    </w:p>
    <w:p w14:paraId="6896E573" w14:textId="16578DD8" w:rsidR="00D60E44" w:rsidRDefault="00D60E44">
      <w:pPr>
        <w:pStyle w:val="ListParagraph"/>
        <w:numPr>
          <w:ilvl w:val="0"/>
          <w:numId w:val="46"/>
        </w:numPr>
      </w:pPr>
      <w:r>
        <w:t>BR</w:t>
      </w:r>
      <w:r w:rsidRPr="00D60E44">
        <w:rPr>
          <w:rFonts w:ascii="Cambria Math" w:hAnsi="Cambria Math" w:cs="Cambria Math"/>
        </w:rPr>
        <w:t>‑</w:t>
      </w:r>
      <w:r>
        <w:t>PERF</w:t>
      </w:r>
      <w:r w:rsidRPr="00D60E44">
        <w:rPr>
          <w:rFonts w:ascii="Cambria Math" w:hAnsi="Cambria Math" w:cs="Cambria Math"/>
        </w:rPr>
        <w:t>‑</w:t>
      </w:r>
      <w:r>
        <w:t xml:space="preserve">01 </w:t>
      </w:r>
      <w:r w:rsidRPr="00D60E44">
        <w:rPr>
          <w:rFonts w:ascii="Arial" w:hAnsi="Arial" w:cs="Arial"/>
        </w:rPr>
        <w:t>→</w:t>
      </w:r>
      <w:r>
        <w:t xml:space="preserve"> BR</w:t>
      </w:r>
      <w:r w:rsidRPr="00D60E44">
        <w:rPr>
          <w:rFonts w:ascii="Cambria Math" w:hAnsi="Cambria Math" w:cs="Cambria Math"/>
        </w:rPr>
        <w:t>‑</w:t>
      </w:r>
      <w:r>
        <w:t>PERF</w:t>
      </w:r>
      <w:r w:rsidRPr="00D60E44">
        <w:rPr>
          <w:rFonts w:ascii="Cambria Math" w:hAnsi="Cambria Math" w:cs="Cambria Math"/>
        </w:rPr>
        <w:t>‑</w:t>
      </w:r>
      <w:r>
        <w:t>08</w:t>
      </w:r>
    </w:p>
    <w:p w14:paraId="7FED57C5" w14:textId="3A8A0A62" w:rsidR="00D60E44" w:rsidRDefault="00D60E44">
      <w:pPr>
        <w:pStyle w:val="ListParagraph"/>
        <w:numPr>
          <w:ilvl w:val="0"/>
          <w:numId w:val="46"/>
        </w:numPr>
      </w:pPr>
      <w:r>
        <w:t>FS</w:t>
      </w:r>
      <w:r w:rsidRPr="00D60E44">
        <w:rPr>
          <w:rFonts w:ascii="Cambria Math" w:hAnsi="Cambria Math" w:cs="Cambria Math"/>
        </w:rPr>
        <w:t>‑</w:t>
      </w:r>
      <w:r>
        <w:t>NOTE</w:t>
      </w:r>
      <w:r w:rsidRPr="00D60E44">
        <w:rPr>
          <w:rFonts w:ascii="Cambria Math" w:hAnsi="Cambria Math" w:cs="Cambria Math"/>
        </w:rPr>
        <w:t>‑</w:t>
      </w:r>
      <w:r>
        <w:t>12</w:t>
      </w:r>
    </w:p>
    <w:p w14:paraId="4F4D2F74" w14:textId="7F3F97B9" w:rsidR="00D60E44" w:rsidRDefault="00D60E44">
      <w:pPr>
        <w:pStyle w:val="ListParagraph"/>
        <w:numPr>
          <w:ilvl w:val="0"/>
          <w:numId w:val="46"/>
        </w:numPr>
      </w:pPr>
      <w:r>
        <w:t>FS</w:t>
      </w:r>
      <w:r w:rsidRPr="00D60E44">
        <w:rPr>
          <w:rFonts w:ascii="Cambria Math" w:hAnsi="Cambria Math" w:cs="Cambria Math"/>
        </w:rPr>
        <w:t>‑</w:t>
      </w:r>
      <w:r>
        <w:t>DASH, FS</w:t>
      </w:r>
      <w:r w:rsidRPr="00D60E44">
        <w:rPr>
          <w:rFonts w:ascii="Cambria Math" w:hAnsi="Cambria Math" w:cs="Cambria Math"/>
        </w:rPr>
        <w:t>‑</w:t>
      </w:r>
      <w:r>
        <w:t>WT, FS</w:t>
      </w:r>
      <w:r w:rsidRPr="00D60E44">
        <w:rPr>
          <w:rFonts w:ascii="Cambria Math" w:hAnsi="Cambria Math" w:cs="Cambria Math"/>
        </w:rPr>
        <w:t>‑</w:t>
      </w:r>
      <w:r>
        <w:t>EP (list and graph loading)</w:t>
      </w:r>
    </w:p>
    <w:p w14:paraId="46504B1B" w14:textId="66D0F274" w:rsidR="00D60E44" w:rsidRDefault="00D60E44">
      <w:pPr>
        <w:pStyle w:val="ListParagraph"/>
        <w:numPr>
          <w:ilvl w:val="0"/>
          <w:numId w:val="46"/>
        </w:numPr>
      </w:pPr>
      <w:r>
        <w:t>WCAG 2.1 AA</w:t>
      </w:r>
    </w:p>
    <w:p w14:paraId="124D925D" w14:textId="57333C4C" w:rsidR="00C17DD9" w:rsidRDefault="00344BC0" w:rsidP="00C17DD9">
      <w:pPr>
        <w:pStyle w:val="Heading2"/>
        <w:rPr>
          <w:rFonts w:eastAsia="Times New Roman"/>
        </w:rPr>
      </w:pPr>
      <w:bookmarkStart w:id="252" w:name="_Toc228800676"/>
      <w:r>
        <w:rPr>
          <w:rFonts w:eastAsia="Times New Roman"/>
        </w:rPr>
        <w:t>9</w:t>
      </w:r>
      <w:r w:rsidR="00C17DD9">
        <w:rPr>
          <w:rFonts w:eastAsia="Times New Roman"/>
        </w:rPr>
        <w:t xml:space="preserve">. </w:t>
      </w:r>
      <w:r w:rsidR="00B4240A">
        <w:rPr>
          <w:rFonts w:eastAsia="Times New Roman"/>
        </w:rPr>
        <w:t>Error &amp; Empty States</w:t>
      </w:r>
      <w:bookmarkEnd w:id="252"/>
    </w:p>
    <w:p w14:paraId="4A9E99F9" w14:textId="6FD86B6B" w:rsidR="00B4240A" w:rsidRDefault="00B4240A" w:rsidP="00B4240A">
      <w:r>
        <w:t>The NeuByte Fitness App provides consistent, accessible handling of errors and empty states across all screens. Error states communicate when an operation fails or data cannot be retrieved. Empty states communicate that the system is functioning correctly, but no data is available.</w:t>
      </w:r>
    </w:p>
    <w:p w14:paraId="73595C06" w14:textId="793F8BB7" w:rsidR="00C17DD9" w:rsidRDefault="00B4240A" w:rsidP="00C17DD9">
      <w:r>
        <w:t>Error and empty states must be visually distinct, non</w:t>
      </w:r>
      <w:r>
        <w:rPr>
          <w:rFonts w:ascii="Cambria Math" w:hAnsi="Cambria Math" w:cs="Cambria Math"/>
        </w:rPr>
        <w:t>‑</w:t>
      </w:r>
      <w:r>
        <w:t>blocking, and accessible to all users.</w:t>
      </w:r>
    </w:p>
    <w:p w14:paraId="462C56E1" w14:textId="1BD81F1D" w:rsidR="00C17DD9" w:rsidRDefault="00344BC0" w:rsidP="000C4ED8">
      <w:pPr>
        <w:pStyle w:val="Heading2"/>
      </w:pPr>
      <w:bookmarkStart w:id="253" w:name="_Toc228800677"/>
      <w:r>
        <w:t>9</w:t>
      </w:r>
      <w:r w:rsidR="00C17DD9">
        <w:t>.1 Error States</w:t>
      </w:r>
      <w:bookmarkEnd w:id="253"/>
    </w:p>
    <w:p w14:paraId="2E0DC397" w14:textId="6398014D" w:rsidR="00C17DD9" w:rsidRDefault="00344BC0" w:rsidP="000C4ED8">
      <w:pPr>
        <w:pStyle w:val="Heading3"/>
      </w:pPr>
      <w:bookmarkStart w:id="254" w:name="_Toc228800678"/>
      <w:r>
        <w:t>9</w:t>
      </w:r>
      <w:r w:rsidR="00C17DD9">
        <w:t>.1.1 When Error States Appear</w:t>
      </w:r>
      <w:bookmarkEnd w:id="254"/>
    </w:p>
    <w:p w14:paraId="61154721" w14:textId="77777777" w:rsidR="00C17DD9" w:rsidRPr="000C4ED8" w:rsidRDefault="00C17DD9" w:rsidP="00C17DD9">
      <w:pPr>
        <w:rPr>
          <w:b/>
          <w:bCs/>
        </w:rPr>
      </w:pPr>
      <w:r w:rsidRPr="000C4ED8">
        <w:rPr>
          <w:b/>
          <w:bCs/>
        </w:rPr>
        <w:t>Error states appear when:</w:t>
      </w:r>
    </w:p>
    <w:p w14:paraId="08569D93" w14:textId="03868736" w:rsidR="00C17DD9" w:rsidRDefault="00C17DD9">
      <w:pPr>
        <w:pStyle w:val="ListParagraph"/>
        <w:numPr>
          <w:ilvl w:val="0"/>
          <w:numId w:val="36"/>
        </w:numPr>
      </w:pPr>
      <w:r>
        <w:t>A server request fails</w:t>
      </w:r>
    </w:p>
    <w:p w14:paraId="7DE7C90B" w14:textId="759CD52D" w:rsidR="00C17DD9" w:rsidRDefault="00C17DD9">
      <w:pPr>
        <w:pStyle w:val="ListParagraph"/>
        <w:numPr>
          <w:ilvl w:val="0"/>
          <w:numId w:val="36"/>
        </w:numPr>
      </w:pPr>
      <w:r>
        <w:t>Data cannot be retrieved</w:t>
      </w:r>
    </w:p>
    <w:p w14:paraId="4018B77D" w14:textId="647CC9A2" w:rsidR="00C17DD9" w:rsidRDefault="00C17DD9">
      <w:pPr>
        <w:pStyle w:val="ListParagraph"/>
        <w:numPr>
          <w:ilvl w:val="0"/>
          <w:numId w:val="36"/>
        </w:numPr>
      </w:pPr>
      <w:r>
        <w:t>A form submission fails validation</w:t>
      </w:r>
    </w:p>
    <w:p w14:paraId="0F440011" w14:textId="1F95A841" w:rsidR="00C17DD9" w:rsidRDefault="00C17DD9">
      <w:pPr>
        <w:pStyle w:val="ListParagraph"/>
        <w:numPr>
          <w:ilvl w:val="0"/>
          <w:numId w:val="36"/>
        </w:numPr>
      </w:pPr>
      <w:r>
        <w:t>A user action (delete, save, mark</w:t>
      </w:r>
      <w:r w:rsidRPr="000C4ED8">
        <w:rPr>
          <w:rFonts w:ascii="Cambria Math" w:hAnsi="Cambria Math" w:cs="Cambria Math"/>
        </w:rPr>
        <w:t>‑</w:t>
      </w:r>
      <w:r>
        <w:t>as</w:t>
      </w:r>
      <w:r w:rsidRPr="000C4ED8">
        <w:rPr>
          <w:rFonts w:ascii="Cambria Math" w:hAnsi="Cambria Math" w:cs="Cambria Math"/>
        </w:rPr>
        <w:t>‑</w:t>
      </w:r>
      <w:r>
        <w:t>read) fails</w:t>
      </w:r>
    </w:p>
    <w:p w14:paraId="3EC354DB" w14:textId="324B0151" w:rsidR="00C17DD9" w:rsidRDefault="00C17DD9">
      <w:pPr>
        <w:pStyle w:val="ListParagraph"/>
        <w:numPr>
          <w:ilvl w:val="0"/>
          <w:numId w:val="36"/>
        </w:numPr>
      </w:pPr>
      <w:r>
        <w:t>A graph or list cannot load data</w:t>
      </w:r>
    </w:p>
    <w:p w14:paraId="669B36BD" w14:textId="0C284581" w:rsidR="00C17DD9" w:rsidRDefault="00C17DD9">
      <w:pPr>
        <w:pStyle w:val="ListParagraph"/>
        <w:numPr>
          <w:ilvl w:val="0"/>
          <w:numId w:val="36"/>
        </w:numPr>
      </w:pPr>
      <w:r>
        <w:t>A network or timeout error occurs</w:t>
      </w:r>
    </w:p>
    <w:p w14:paraId="6B8FE10D" w14:textId="67A7D7F5" w:rsidR="00C17DD9" w:rsidRDefault="00D87271" w:rsidP="00C17DD9">
      <w:r>
        <w:br/>
      </w:r>
      <w:r w:rsidR="00C17DD9">
        <w:t>Errors must never be silent or hidden.</w:t>
      </w:r>
    </w:p>
    <w:p w14:paraId="30858C8A" w14:textId="12081F9C" w:rsidR="00C17DD9" w:rsidRDefault="00344BC0" w:rsidP="000C4ED8">
      <w:pPr>
        <w:pStyle w:val="Heading3"/>
      </w:pPr>
      <w:bookmarkStart w:id="255" w:name="_Toc228800679"/>
      <w:r>
        <w:t>9</w:t>
      </w:r>
      <w:r w:rsidR="00C17DD9">
        <w:t>.1.2 Error Banner (Global Pattern)</w:t>
      </w:r>
      <w:bookmarkEnd w:id="255"/>
    </w:p>
    <w:p w14:paraId="0E6D5D02" w14:textId="77777777" w:rsidR="00C17DD9" w:rsidRPr="000C4ED8" w:rsidRDefault="00C17DD9" w:rsidP="00C17DD9">
      <w:pPr>
        <w:rPr>
          <w:b/>
          <w:bCs/>
        </w:rPr>
      </w:pPr>
      <w:r w:rsidRPr="000C4ED8">
        <w:rPr>
          <w:b/>
          <w:bCs/>
        </w:rPr>
        <w:t>Used for non</w:t>
      </w:r>
      <w:r w:rsidRPr="000C4ED8">
        <w:rPr>
          <w:rFonts w:ascii="Cambria Math" w:hAnsi="Cambria Math" w:cs="Cambria Math"/>
          <w:b/>
          <w:bCs/>
        </w:rPr>
        <w:t>‑</w:t>
      </w:r>
      <w:r w:rsidRPr="000C4ED8">
        <w:rPr>
          <w:b/>
          <w:bCs/>
        </w:rPr>
        <w:t>blocking errors that occur during:</w:t>
      </w:r>
    </w:p>
    <w:p w14:paraId="1495C529" w14:textId="536155C5" w:rsidR="00C17DD9" w:rsidRDefault="00C17DD9">
      <w:pPr>
        <w:pStyle w:val="ListParagraph"/>
        <w:numPr>
          <w:ilvl w:val="0"/>
          <w:numId w:val="36"/>
        </w:numPr>
      </w:pPr>
      <w:r>
        <w:t>Data retrieval</w:t>
      </w:r>
    </w:p>
    <w:p w14:paraId="50B9688C" w14:textId="514E373E" w:rsidR="00C17DD9" w:rsidRDefault="00C17DD9">
      <w:pPr>
        <w:pStyle w:val="ListParagraph"/>
        <w:numPr>
          <w:ilvl w:val="0"/>
          <w:numId w:val="36"/>
        </w:numPr>
      </w:pPr>
      <w:r>
        <w:t>Notification operations</w:t>
      </w:r>
    </w:p>
    <w:p w14:paraId="0793412D" w14:textId="48D5B9E1" w:rsidR="000F5936" w:rsidRDefault="00C17DD9" w:rsidP="00D21866">
      <w:pPr>
        <w:pStyle w:val="ListParagraph"/>
        <w:numPr>
          <w:ilvl w:val="0"/>
          <w:numId w:val="36"/>
        </w:numPr>
      </w:pPr>
      <w:r>
        <w:t>Dashboard loading</w:t>
      </w:r>
    </w:p>
    <w:p w14:paraId="6803CFB8" w14:textId="77777777" w:rsidR="00E77751" w:rsidRDefault="00E77751" w:rsidP="00E77751">
      <w:pPr>
        <w:pStyle w:val="ListParagraph"/>
        <w:ind w:left="1080"/>
      </w:pPr>
    </w:p>
    <w:p w14:paraId="560DDEAA" w14:textId="0CD77A2D" w:rsidR="00C17DD9" w:rsidRDefault="00C17DD9">
      <w:pPr>
        <w:pStyle w:val="ListParagraph"/>
        <w:numPr>
          <w:ilvl w:val="0"/>
          <w:numId w:val="36"/>
        </w:numPr>
      </w:pPr>
      <w:r>
        <w:t>Program List loading</w:t>
      </w:r>
    </w:p>
    <w:p w14:paraId="6D24105F" w14:textId="1172241C" w:rsidR="00C17DD9" w:rsidRDefault="00C17DD9">
      <w:pPr>
        <w:pStyle w:val="ListParagraph"/>
        <w:numPr>
          <w:ilvl w:val="0"/>
          <w:numId w:val="36"/>
        </w:numPr>
      </w:pPr>
      <w:r>
        <w:t>Weight entry retrieval</w:t>
      </w:r>
    </w:p>
    <w:p w14:paraId="1B950CF1" w14:textId="07F3282D" w:rsidR="00C17DD9" w:rsidRPr="000C4ED8" w:rsidRDefault="00C17DD9" w:rsidP="00C17DD9">
      <w:pPr>
        <w:rPr>
          <w:b/>
          <w:bCs/>
        </w:rPr>
      </w:pPr>
      <w:r w:rsidRPr="000C4ED8">
        <w:rPr>
          <w:b/>
          <w:bCs/>
        </w:rPr>
        <w:t>Structure:</w:t>
      </w:r>
    </w:p>
    <w:p w14:paraId="401E39EA" w14:textId="05013876" w:rsidR="00C17DD9" w:rsidRDefault="00C17DD9">
      <w:pPr>
        <w:pStyle w:val="ListParagraph"/>
        <w:numPr>
          <w:ilvl w:val="0"/>
          <w:numId w:val="36"/>
        </w:numPr>
      </w:pPr>
      <w:r>
        <w:t>Error icon</w:t>
      </w:r>
    </w:p>
    <w:p w14:paraId="62A0A0F8" w14:textId="3D855940" w:rsidR="00C17DD9" w:rsidRDefault="00C17DD9">
      <w:pPr>
        <w:pStyle w:val="ListParagraph"/>
        <w:numPr>
          <w:ilvl w:val="0"/>
          <w:numId w:val="36"/>
        </w:numPr>
      </w:pPr>
      <w:r>
        <w:t>Error message text</w:t>
      </w:r>
    </w:p>
    <w:p w14:paraId="474C3790" w14:textId="1D121379" w:rsidR="00C17DD9" w:rsidRDefault="00C17DD9">
      <w:pPr>
        <w:pStyle w:val="ListParagraph"/>
        <w:numPr>
          <w:ilvl w:val="0"/>
          <w:numId w:val="36"/>
        </w:numPr>
      </w:pPr>
      <w:r>
        <w:t>Optional “Retry” action</w:t>
      </w:r>
    </w:p>
    <w:p w14:paraId="51FC779D" w14:textId="0F9CFD14" w:rsidR="00C17DD9" w:rsidRPr="000C4ED8" w:rsidRDefault="00C17DD9" w:rsidP="00C17DD9">
      <w:pPr>
        <w:rPr>
          <w:b/>
          <w:bCs/>
        </w:rPr>
      </w:pPr>
      <w:r w:rsidRPr="000C4ED8">
        <w:rPr>
          <w:b/>
          <w:bCs/>
        </w:rPr>
        <w:t>Behavior:</w:t>
      </w:r>
    </w:p>
    <w:p w14:paraId="5D8595E1" w14:textId="02FAC74C" w:rsidR="00C17DD9" w:rsidRDefault="00C17DD9">
      <w:pPr>
        <w:pStyle w:val="ListParagraph"/>
        <w:numPr>
          <w:ilvl w:val="0"/>
          <w:numId w:val="36"/>
        </w:numPr>
      </w:pPr>
      <w:r>
        <w:t>Appears at the top of the content area</w:t>
      </w:r>
    </w:p>
    <w:p w14:paraId="68D3BC64" w14:textId="57EDF76F" w:rsidR="00C17DD9" w:rsidRDefault="00C17DD9">
      <w:pPr>
        <w:pStyle w:val="ListParagraph"/>
        <w:numPr>
          <w:ilvl w:val="0"/>
          <w:numId w:val="36"/>
        </w:numPr>
      </w:pPr>
      <w:r>
        <w:t>Does not block interaction</w:t>
      </w:r>
    </w:p>
    <w:p w14:paraId="1DEF3880" w14:textId="00C1FE15" w:rsidR="00C17DD9" w:rsidRDefault="00C17DD9">
      <w:pPr>
        <w:pStyle w:val="ListParagraph"/>
        <w:numPr>
          <w:ilvl w:val="0"/>
          <w:numId w:val="36"/>
        </w:numPr>
      </w:pPr>
      <w:r>
        <w:t>Disappears when the user retries or navigates away</w:t>
      </w:r>
    </w:p>
    <w:p w14:paraId="7D5736C0" w14:textId="77777777" w:rsidR="00C17DD9" w:rsidRPr="000C4ED8" w:rsidRDefault="00C17DD9" w:rsidP="00C17DD9">
      <w:pPr>
        <w:rPr>
          <w:b/>
          <w:bCs/>
        </w:rPr>
      </w:pPr>
      <w:r w:rsidRPr="000C4ED8">
        <w:rPr>
          <w:b/>
          <w:bCs/>
        </w:rPr>
        <w:t>Accessibility:</w:t>
      </w:r>
    </w:p>
    <w:p w14:paraId="15DC630E" w14:textId="4D3FE400" w:rsidR="00C17DD9" w:rsidRDefault="00C17DD9">
      <w:pPr>
        <w:pStyle w:val="ListParagraph"/>
        <w:numPr>
          <w:ilvl w:val="0"/>
          <w:numId w:val="36"/>
        </w:numPr>
      </w:pPr>
      <w:r>
        <w:t xml:space="preserve">Must use </w:t>
      </w:r>
    </w:p>
    <w:p w14:paraId="616C14A2" w14:textId="138AE0EE" w:rsidR="00C17DD9" w:rsidRDefault="00C17DD9">
      <w:pPr>
        <w:pStyle w:val="ListParagraph"/>
        <w:numPr>
          <w:ilvl w:val="0"/>
          <w:numId w:val="36"/>
        </w:numPr>
      </w:pPr>
      <w:r>
        <w:t>Must be keyboard</w:t>
      </w:r>
      <w:r w:rsidRPr="000C4ED8">
        <w:rPr>
          <w:rFonts w:ascii="Cambria Math" w:hAnsi="Cambria Math" w:cs="Cambria Math"/>
        </w:rPr>
        <w:t>‑</w:t>
      </w:r>
      <w:r>
        <w:t>focusable if dismissible</w:t>
      </w:r>
    </w:p>
    <w:p w14:paraId="0A6076D4" w14:textId="71582C95" w:rsidR="00C17DD9" w:rsidRDefault="00CA24C3" w:rsidP="000C4ED8">
      <w:pPr>
        <w:pStyle w:val="Heading3"/>
      </w:pPr>
      <w:bookmarkStart w:id="256" w:name="_Toc228800680"/>
      <w:r>
        <w:t>9</w:t>
      </w:r>
      <w:r w:rsidR="00C17DD9">
        <w:t>.1.3 Inline Form Errors</w:t>
      </w:r>
      <w:bookmarkEnd w:id="256"/>
    </w:p>
    <w:p w14:paraId="31BB4CAD" w14:textId="77777777" w:rsidR="00C17DD9" w:rsidRPr="000C4ED8" w:rsidRDefault="00C17DD9" w:rsidP="00C17DD9">
      <w:pPr>
        <w:rPr>
          <w:b/>
          <w:bCs/>
        </w:rPr>
      </w:pPr>
      <w:r w:rsidRPr="000C4ED8">
        <w:rPr>
          <w:b/>
          <w:bCs/>
        </w:rPr>
        <w:t>Used for:</w:t>
      </w:r>
    </w:p>
    <w:p w14:paraId="79796262" w14:textId="2453253A" w:rsidR="00C17DD9" w:rsidRDefault="00C17DD9">
      <w:pPr>
        <w:pStyle w:val="ListParagraph"/>
        <w:numPr>
          <w:ilvl w:val="0"/>
          <w:numId w:val="36"/>
        </w:numPr>
      </w:pPr>
      <w:r>
        <w:t>Login</w:t>
      </w:r>
    </w:p>
    <w:p w14:paraId="40C04C20" w14:textId="44D80158" w:rsidR="00C17DD9" w:rsidRDefault="00C17DD9">
      <w:pPr>
        <w:pStyle w:val="ListParagraph"/>
        <w:numPr>
          <w:ilvl w:val="0"/>
          <w:numId w:val="36"/>
        </w:numPr>
      </w:pPr>
      <w:r>
        <w:t>Create Account</w:t>
      </w:r>
    </w:p>
    <w:p w14:paraId="2349514F" w14:textId="7C467C37" w:rsidR="00D51A6A" w:rsidRDefault="00C17DD9" w:rsidP="000F5936">
      <w:pPr>
        <w:pStyle w:val="ListParagraph"/>
        <w:numPr>
          <w:ilvl w:val="0"/>
          <w:numId w:val="36"/>
        </w:numPr>
      </w:pPr>
      <w:r>
        <w:t>Reset Password</w:t>
      </w:r>
    </w:p>
    <w:p w14:paraId="148A27F9" w14:textId="0D341D00" w:rsidR="00C17DD9" w:rsidRDefault="00C17DD9">
      <w:pPr>
        <w:pStyle w:val="ListParagraph"/>
        <w:numPr>
          <w:ilvl w:val="0"/>
          <w:numId w:val="36"/>
        </w:numPr>
      </w:pPr>
      <w:r>
        <w:t>Log Workout</w:t>
      </w:r>
    </w:p>
    <w:p w14:paraId="132C26B2" w14:textId="4A5BCD40" w:rsidR="00C17DD9" w:rsidRDefault="00C17DD9">
      <w:pPr>
        <w:pStyle w:val="ListParagraph"/>
        <w:numPr>
          <w:ilvl w:val="0"/>
          <w:numId w:val="36"/>
        </w:numPr>
      </w:pPr>
      <w:r>
        <w:t>Weight Tracking</w:t>
      </w:r>
    </w:p>
    <w:p w14:paraId="1FD526B9" w14:textId="77777777" w:rsidR="00C17DD9" w:rsidRPr="000C4ED8" w:rsidRDefault="00C17DD9" w:rsidP="00C17DD9">
      <w:pPr>
        <w:rPr>
          <w:b/>
          <w:bCs/>
        </w:rPr>
      </w:pPr>
      <w:r w:rsidRPr="000C4ED8">
        <w:rPr>
          <w:b/>
          <w:bCs/>
        </w:rPr>
        <w:t>Behavior:</w:t>
      </w:r>
    </w:p>
    <w:p w14:paraId="4F3B598D" w14:textId="77613607" w:rsidR="00C17DD9" w:rsidRDefault="00C17DD9">
      <w:pPr>
        <w:pStyle w:val="ListParagraph"/>
        <w:numPr>
          <w:ilvl w:val="0"/>
          <w:numId w:val="36"/>
        </w:numPr>
      </w:pPr>
      <w:r>
        <w:t>Displayed directly beneath the input</w:t>
      </w:r>
    </w:p>
    <w:p w14:paraId="32E767F7" w14:textId="3C014A84" w:rsidR="00C17DD9" w:rsidRDefault="00C17DD9">
      <w:pPr>
        <w:pStyle w:val="ListParagraph"/>
        <w:numPr>
          <w:ilvl w:val="0"/>
          <w:numId w:val="36"/>
        </w:numPr>
      </w:pPr>
      <w:r>
        <w:t>Must include actionable guidance</w:t>
      </w:r>
    </w:p>
    <w:p w14:paraId="728C3E3A" w14:textId="4D570D6A" w:rsidR="00C17DD9" w:rsidRDefault="00C17DD9">
      <w:pPr>
        <w:pStyle w:val="ListParagraph"/>
        <w:numPr>
          <w:ilvl w:val="0"/>
          <w:numId w:val="36"/>
        </w:numPr>
      </w:pPr>
      <w:r>
        <w:t>Must persist until corrected</w:t>
      </w:r>
    </w:p>
    <w:p w14:paraId="093C2C90" w14:textId="77777777" w:rsidR="00C17DD9" w:rsidRPr="000C4ED8" w:rsidRDefault="00C17DD9" w:rsidP="00C17DD9">
      <w:pPr>
        <w:rPr>
          <w:b/>
          <w:bCs/>
        </w:rPr>
      </w:pPr>
      <w:r w:rsidRPr="000C4ED8">
        <w:rPr>
          <w:b/>
          <w:bCs/>
        </w:rPr>
        <w:t>Accessibility:</w:t>
      </w:r>
    </w:p>
    <w:p w14:paraId="64863C98" w14:textId="776D3211" w:rsidR="00C17DD9" w:rsidRDefault="00C17DD9">
      <w:pPr>
        <w:pStyle w:val="ListParagraph"/>
        <w:numPr>
          <w:ilvl w:val="0"/>
          <w:numId w:val="36"/>
        </w:numPr>
      </w:pPr>
      <w:r>
        <w:t>Announced via ARIA live region</w:t>
      </w:r>
    </w:p>
    <w:p w14:paraId="0E9A32FA" w14:textId="50CB6890" w:rsidR="00C17DD9" w:rsidRDefault="00C17DD9" w:rsidP="00316D4A">
      <w:pPr>
        <w:pStyle w:val="ListParagraph"/>
        <w:numPr>
          <w:ilvl w:val="0"/>
          <w:numId w:val="36"/>
        </w:numPr>
      </w:pPr>
      <w:r>
        <w:t xml:space="preserve">Associated with the input using </w:t>
      </w:r>
    </w:p>
    <w:p w14:paraId="30013D72" w14:textId="77777777" w:rsidR="00D87271" w:rsidRDefault="00D87271" w:rsidP="00316D4A"/>
    <w:p w14:paraId="4CA24B14" w14:textId="14A59992" w:rsidR="00C17DD9" w:rsidRDefault="00CA24C3" w:rsidP="000C4ED8">
      <w:pPr>
        <w:pStyle w:val="Heading3"/>
      </w:pPr>
      <w:bookmarkStart w:id="257" w:name="_Toc228800681"/>
      <w:r>
        <w:t>9</w:t>
      </w:r>
      <w:r w:rsidR="00C17DD9">
        <w:t>.1.4 Screen</w:t>
      </w:r>
      <w:r w:rsidR="00C17DD9">
        <w:rPr>
          <w:rFonts w:ascii="Cambria Math" w:hAnsi="Cambria Math" w:cs="Cambria Math"/>
        </w:rPr>
        <w:t>‑</w:t>
      </w:r>
      <w:r w:rsidR="00C17DD9">
        <w:t>Level Errors</w:t>
      </w:r>
      <w:bookmarkEnd w:id="257"/>
    </w:p>
    <w:p w14:paraId="09272931" w14:textId="77777777" w:rsidR="00C17DD9" w:rsidRPr="000C4ED8" w:rsidRDefault="00C17DD9" w:rsidP="00C17DD9">
      <w:pPr>
        <w:rPr>
          <w:b/>
          <w:bCs/>
        </w:rPr>
      </w:pPr>
      <w:r w:rsidRPr="000C4ED8">
        <w:rPr>
          <w:b/>
          <w:bCs/>
        </w:rPr>
        <w:t>Used when:</w:t>
      </w:r>
    </w:p>
    <w:p w14:paraId="3E63F7FF" w14:textId="4FD39485" w:rsidR="00C17DD9" w:rsidRDefault="00C17DD9">
      <w:pPr>
        <w:pStyle w:val="ListParagraph"/>
        <w:numPr>
          <w:ilvl w:val="0"/>
          <w:numId w:val="36"/>
        </w:numPr>
      </w:pPr>
      <w:r>
        <w:t>A screen cannot load any required data</w:t>
      </w:r>
    </w:p>
    <w:p w14:paraId="1C2DB826" w14:textId="190B2DC2" w:rsidR="00C17DD9" w:rsidRDefault="00C17DD9">
      <w:pPr>
        <w:pStyle w:val="ListParagraph"/>
        <w:numPr>
          <w:ilvl w:val="0"/>
          <w:numId w:val="36"/>
        </w:numPr>
      </w:pPr>
      <w:r>
        <w:t>A critical failure prevents rendering</w:t>
      </w:r>
    </w:p>
    <w:p w14:paraId="679A2C9F" w14:textId="77777777" w:rsidR="00E77751" w:rsidRDefault="00E77751" w:rsidP="00C17DD9">
      <w:pPr>
        <w:rPr>
          <w:b/>
          <w:bCs/>
        </w:rPr>
      </w:pPr>
    </w:p>
    <w:p w14:paraId="20FE3A5C" w14:textId="7544B329" w:rsidR="00C17DD9" w:rsidRPr="000C4ED8" w:rsidRDefault="00C17DD9" w:rsidP="00C17DD9">
      <w:pPr>
        <w:rPr>
          <w:b/>
          <w:bCs/>
        </w:rPr>
      </w:pPr>
      <w:r w:rsidRPr="000C4ED8">
        <w:rPr>
          <w:b/>
          <w:bCs/>
        </w:rPr>
        <w:t>Behavior:</w:t>
      </w:r>
    </w:p>
    <w:p w14:paraId="5411A9DF" w14:textId="639D6B82" w:rsidR="00C17DD9" w:rsidRDefault="00C17DD9">
      <w:pPr>
        <w:pStyle w:val="ListParagraph"/>
        <w:numPr>
          <w:ilvl w:val="0"/>
          <w:numId w:val="36"/>
        </w:numPr>
      </w:pPr>
      <w:r>
        <w:t>Replace content area with error message</w:t>
      </w:r>
    </w:p>
    <w:p w14:paraId="44AEB0AB" w14:textId="06607383" w:rsidR="00C17DD9" w:rsidRDefault="00C17DD9">
      <w:pPr>
        <w:pStyle w:val="ListParagraph"/>
        <w:numPr>
          <w:ilvl w:val="0"/>
          <w:numId w:val="36"/>
        </w:numPr>
      </w:pPr>
      <w:r>
        <w:t>Provide a “Retry” button</w:t>
      </w:r>
    </w:p>
    <w:p w14:paraId="7CBC7618" w14:textId="24306C99" w:rsidR="00C17DD9" w:rsidRDefault="00C17DD9">
      <w:pPr>
        <w:pStyle w:val="ListParagraph"/>
        <w:numPr>
          <w:ilvl w:val="0"/>
          <w:numId w:val="36"/>
        </w:numPr>
      </w:pPr>
      <w:r>
        <w:t>Do not show partial UI</w:t>
      </w:r>
    </w:p>
    <w:p w14:paraId="650B7F16" w14:textId="77777777" w:rsidR="00C17DD9" w:rsidRPr="000C4ED8" w:rsidRDefault="00C17DD9" w:rsidP="00C17DD9">
      <w:pPr>
        <w:rPr>
          <w:b/>
          <w:bCs/>
        </w:rPr>
      </w:pPr>
      <w:r w:rsidRPr="000C4ED8">
        <w:rPr>
          <w:b/>
          <w:bCs/>
        </w:rPr>
        <w:t>Accessibility:</w:t>
      </w:r>
    </w:p>
    <w:p w14:paraId="05175F50" w14:textId="008EC4F5" w:rsidR="00C17DD9" w:rsidRDefault="00C17DD9">
      <w:pPr>
        <w:pStyle w:val="ListParagraph"/>
        <w:numPr>
          <w:ilvl w:val="0"/>
          <w:numId w:val="36"/>
        </w:numPr>
      </w:pPr>
      <w:r>
        <w:t>Announced immediately</w:t>
      </w:r>
    </w:p>
    <w:p w14:paraId="40511450" w14:textId="0AA68968" w:rsidR="00C17DD9" w:rsidRDefault="00C17DD9">
      <w:pPr>
        <w:pStyle w:val="ListParagraph"/>
        <w:numPr>
          <w:ilvl w:val="0"/>
          <w:numId w:val="36"/>
        </w:numPr>
      </w:pPr>
      <w:r>
        <w:t>Retry button must be focusable</w:t>
      </w:r>
    </w:p>
    <w:p w14:paraId="01850CAB" w14:textId="0E1663B3" w:rsidR="00C17DD9" w:rsidRDefault="00D21866" w:rsidP="000C4ED8">
      <w:pPr>
        <w:pStyle w:val="Heading3"/>
      </w:pPr>
      <w:r>
        <w:br/>
      </w:r>
      <w:bookmarkStart w:id="258" w:name="_Toc228800682"/>
      <w:r w:rsidR="00CA24C3">
        <w:t>9</w:t>
      </w:r>
      <w:r w:rsidR="00C17DD9">
        <w:t>.1.5 Notification</w:t>
      </w:r>
      <w:r w:rsidR="00C17DD9">
        <w:rPr>
          <w:rFonts w:ascii="Cambria Math" w:hAnsi="Cambria Math" w:cs="Cambria Math"/>
        </w:rPr>
        <w:t>‑</w:t>
      </w:r>
      <w:r w:rsidR="00C17DD9">
        <w:t>Specific Errors</w:t>
      </w:r>
      <w:bookmarkEnd w:id="258"/>
    </w:p>
    <w:p w14:paraId="6843BA29" w14:textId="77777777" w:rsidR="00C17DD9" w:rsidRDefault="00C17DD9" w:rsidP="00C17DD9">
      <w:r>
        <w:t>Aligned with FS</w:t>
      </w:r>
      <w:r>
        <w:rPr>
          <w:rFonts w:ascii="Cambria Math" w:hAnsi="Cambria Math" w:cs="Cambria Math"/>
        </w:rPr>
        <w:t>‑</w:t>
      </w:r>
      <w:r>
        <w:t>NOTE</w:t>
      </w:r>
      <w:r>
        <w:rPr>
          <w:rFonts w:ascii="Cambria Math" w:hAnsi="Cambria Math" w:cs="Cambria Math"/>
        </w:rPr>
        <w:t>‑</w:t>
      </w:r>
      <w:r>
        <w:t>12.</w:t>
      </w:r>
    </w:p>
    <w:p w14:paraId="0949A006" w14:textId="77777777" w:rsidR="00C17DD9" w:rsidRPr="000C4ED8" w:rsidRDefault="00C17DD9" w:rsidP="00C17DD9">
      <w:pPr>
        <w:rPr>
          <w:b/>
          <w:bCs/>
        </w:rPr>
      </w:pPr>
      <w:r w:rsidRPr="000C4ED8">
        <w:rPr>
          <w:b/>
          <w:bCs/>
        </w:rPr>
        <w:t>Examples:</w:t>
      </w:r>
    </w:p>
    <w:p w14:paraId="688CBF0C" w14:textId="4F393344" w:rsidR="00C17DD9" w:rsidRDefault="00C17DD9">
      <w:pPr>
        <w:pStyle w:val="ListParagraph"/>
        <w:numPr>
          <w:ilvl w:val="0"/>
          <w:numId w:val="36"/>
        </w:numPr>
      </w:pPr>
      <w:r>
        <w:t xml:space="preserve">Retrieval failure </w:t>
      </w:r>
      <w:r>
        <w:rPr>
          <w:rFonts w:ascii="Arial" w:hAnsi="Arial" w:cs="Arial"/>
        </w:rPr>
        <w:t>→</w:t>
      </w:r>
      <w:r>
        <w:t xml:space="preserve"> show error banner</w:t>
      </w:r>
    </w:p>
    <w:p w14:paraId="7A8A2A63" w14:textId="7B517A2D" w:rsidR="00C17DD9" w:rsidRDefault="00C17DD9">
      <w:pPr>
        <w:pStyle w:val="ListParagraph"/>
        <w:numPr>
          <w:ilvl w:val="0"/>
          <w:numId w:val="36"/>
        </w:numPr>
      </w:pPr>
      <w:r>
        <w:t>Mark</w:t>
      </w:r>
      <w:r w:rsidRPr="000C4ED8">
        <w:rPr>
          <w:rFonts w:ascii="Cambria Math" w:hAnsi="Cambria Math" w:cs="Cambria Math"/>
        </w:rPr>
        <w:t>‑</w:t>
      </w:r>
      <w:r>
        <w:t>as</w:t>
      </w:r>
      <w:r w:rsidRPr="000C4ED8">
        <w:rPr>
          <w:rFonts w:ascii="Cambria Math" w:hAnsi="Cambria Math" w:cs="Cambria Math"/>
        </w:rPr>
        <w:t>‑</w:t>
      </w:r>
      <w:r>
        <w:t xml:space="preserve">read failure </w:t>
      </w:r>
      <w:r w:rsidRPr="000C4ED8">
        <w:rPr>
          <w:rFonts w:ascii="Aptos" w:hAnsi="Aptos" w:cs="Aptos"/>
        </w:rPr>
        <w:t>→</w:t>
      </w:r>
      <w:r>
        <w:t xml:space="preserve"> revert UI state</w:t>
      </w:r>
    </w:p>
    <w:p w14:paraId="218921E9" w14:textId="415F6DD4" w:rsidR="00C17DD9" w:rsidRDefault="00C17DD9">
      <w:pPr>
        <w:pStyle w:val="ListParagraph"/>
        <w:numPr>
          <w:ilvl w:val="0"/>
          <w:numId w:val="36"/>
        </w:numPr>
      </w:pPr>
      <w:r>
        <w:t xml:space="preserve">Delete failure </w:t>
      </w:r>
      <w:r>
        <w:rPr>
          <w:rFonts w:ascii="Arial" w:hAnsi="Arial" w:cs="Arial"/>
        </w:rPr>
        <w:t>→</w:t>
      </w:r>
      <w:r>
        <w:t xml:space="preserve"> show inline error</w:t>
      </w:r>
    </w:p>
    <w:p w14:paraId="24E6AA8F" w14:textId="2E301BB4" w:rsidR="00C17DD9" w:rsidRPr="000C4ED8" w:rsidRDefault="00C17DD9" w:rsidP="00C17DD9">
      <w:pPr>
        <w:rPr>
          <w:b/>
          <w:bCs/>
        </w:rPr>
      </w:pPr>
      <w:r w:rsidRPr="000C4ED8">
        <w:rPr>
          <w:b/>
          <w:bCs/>
        </w:rPr>
        <w:t>Accessibility:</w:t>
      </w:r>
    </w:p>
    <w:p w14:paraId="4029EB4B" w14:textId="483F27FB" w:rsidR="00C17DD9" w:rsidRDefault="00C17DD9">
      <w:pPr>
        <w:pStyle w:val="ListParagraph"/>
        <w:numPr>
          <w:ilvl w:val="0"/>
          <w:numId w:val="36"/>
        </w:numPr>
      </w:pPr>
      <w:r>
        <w:t>All errors must be announced</w:t>
      </w:r>
    </w:p>
    <w:p w14:paraId="233470B1" w14:textId="12791037" w:rsidR="00C17DD9" w:rsidRDefault="00C17DD9">
      <w:pPr>
        <w:pStyle w:val="ListParagraph"/>
        <w:numPr>
          <w:ilvl w:val="0"/>
          <w:numId w:val="36"/>
        </w:numPr>
      </w:pPr>
      <w:r>
        <w:t>Focus must remain stable</w:t>
      </w:r>
    </w:p>
    <w:p w14:paraId="39CFBA05" w14:textId="74C49602" w:rsidR="00C17DD9" w:rsidRDefault="00CA24C3" w:rsidP="00C17DD9">
      <w:pPr>
        <w:pStyle w:val="Heading2"/>
      </w:pPr>
      <w:bookmarkStart w:id="259" w:name="_Toc228800683"/>
      <w:r>
        <w:t>9</w:t>
      </w:r>
      <w:r w:rsidR="00C17DD9">
        <w:t>.2 Empty States</w:t>
      </w:r>
      <w:bookmarkEnd w:id="259"/>
    </w:p>
    <w:p w14:paraId="71202B6E" w14:textId="194D0BED" w:rsidR="00C17DD9" w:rsidRDefault="00CA24C3" w:rsidP="00C17DD9">
      <w:pPr>
        <w:pStyle w:val="Heading3"/>
      </w:pPr>
      <w:bookmarkStart w:id="260" w:name="_Toc228800684"/>
      <w:r>
        <w:t>9</w:t>
      </w:r>
      <w:r w:rsidR="00C17DD9">
        <w:t>.2.1 When Empty States Appear</w:t>
      </w:r>
      <w:bookmarkEnd w:id="260"/>
    </w:p>
    <w:p w14:paraId="7A2EFE16" w14:textId="77777777" w:rsidR="00C17DD9" w:rsidRPr="00C17DD9" w:rsidRDefault="00C17DD9" w:rsidP="00C17DD9">
      <w:pPr>
        <w:rPr>
          <w:b/>
          <w:bCs/>
        </w:rPr>
      </w:pPr>
      <w:r w:rsidRPr="00C17DD9">
        <w:rPr>
          <w:b/>
          <w:bCs/>
        </w:rPr>
        <w:t>Empty states appear when:</w:t>
      </w:r>
    </w:p>
    <w:p w14:paraId="77D69E2E" w14:textId="1E510D46" w:rsidR="00C17DD9" w:rsidRDefault="00C17DD9">
      <w:pPr>
        <w:pStyle w:val="ListParagraph"/>
        <w:numPr>
          <w:ilvl w:val="0"/>
          <w:numId w:val="36"/>
        </w:numPr>
      </w:pPr>
      <w:r>
        <w:t>The system is functioning correctly</w:t>
      </w:r>
    </w:p>
    <w:p w14:paraId="7F7F4537" w14:textId="07281021" w:rsidR="00C17DD9" w:rsidRDefault="00C17DD9">
      <w:pPr>
        <w:pStyle w:val="ListParagraph"/>
        <w:numPr>
          <w:ilvl w:val="0"/>
          <w:numId w:val="36"/>
        </w:numPr>
      </w:pPr>
      <w:r>
        <w:t>No data exists for the requested view</w:t>
      </w:r>
    </w:p>
    <w:p w14:paraId="508F4E95" w14:textId="77777777" w:rsidR="00C17DD9" w:rsidRPr="00C17DD9" w:rsidRDefault="00C17DD9" w:rsidP="00C17DD9">
      <w:pPr>
        <w:rPr>
          <w:b/>
          <w:bCs/>
        </w:rPr>
      </w:pPr>
      <w:r w:rsidRPr="00C17DD9">
        <w:rPr>
          <w:b/>
          <w:bCs/>
        </w:rPr>
        <w:t>Examples:</w:t>
      </w:r>
    </w:p>
    <w:p w14:paraId="24C690DC" w14:textId="3BFD6CCA" w:rsidR="00C17DD9" w:rsidRDefault="00C17DD9">
      <w:pPr>
        <w:pStyle w:val="ListParagraph"/>
        <w:numPr>
          <w:ilvl w:val="0"/>
          <w:numId w:val="36"/>
        </w:numPr>
      </w:pPr>
      <w:r>
        <w:t>No notifications</w:t>
      </w:r>
    </w:p>
    <w:p w14:paraId="70AFFC85" w14:textId="419D199E" w:rsidR="00C17DD9" w:rsidRDefault="00C17DD9">
      <w:pPr>
        <w:pStyle w:val="ListParagraph"/>
        <w:numPr>
          <w:ilvl w:val="0"/>
          <w:numId w:val="36"/>
        </w:numPr>
      </w:pPr>
      <w:r>
        <w:t>No weight entries</w:t>
      </w:r>
    </w:p>
    <w:p w14:paraId="2A7767CA" w14:textId="3DF15951" w:rsidR="00C17DD9" w:rsidRDefault="00C17DD9">
      <w:pPr>
        <w:pStyle w:val="ListParagraph"/>
        <w:numPr>
          <w:ilvl w:val="0"/>
          <w:numId w:val="36"/>
        </w:numPr>
      </w:pPr>
      <w:r>
        <w:t>No workout history</w:t>
      </w:r>
    </w:p>
    <w:p w14:paraId="41D57265" w14:textId="698E9C27" w:rsidR="00C17DD9" w:rsidRDefault="00C17DD9">
      <w:pPr>
        <w:pStyle w:val="ListParagraph"/>
        <w:numPr>
          <w:ilvl w:val="0"/>
          <w:numId w:val="36"/>
        </w:numPr>
      </w:pPr>
      <w:r>
        <w:t>No selected program</w:t>
      </w:r>
    </w:p>
    <w:p w14:paraId="34926781" w14:textId="731DD381" w:rsidR="00C17DD9" w:rsidRDefault="00C17DD9">
      <w:pPr>
        <w:pStyle w:val="ListParagraph"/>
        <w:numPr>
          <w:ilvl w:val="0"/>
          <w:numId w:val="36"/>
        </w:numPr>
      </w:pPr>
      <w:r>
        <w:t>Insufficient data for trends</w:t>
      </w:r>
    </w:p>
    <w:p w14:paraId="7384D63B" w14:textId="44DECF79" w:rsidR="00C17DD9" w:rsidRDefault="00C17DD9" w:rsidP="00C17DD9">
      <w:r>
        <w:t>Empty states must not be treated as errors.</w:t>
      </w:r>
    </w:p>
    <w:p w14:paraId="6809467A" w14:textId="77777777" w:rsidR="00E77751" w:rsidRDefault="00E77751" w:rsidP="00C17DD9"/>
    <w:p w14:paraId="598EE218" w14:textId="77777777" w:rsidR="00E77751" w:rsidRDefault="00E77751" w:rsidP="00C17DD9"/>
    <w:p w14:paraId="4A1B8F0B" w14:textId="18F18D43" w:rsidR="00C17DD9" w:rsidRDefault="002F3B79" w:rsidP="00C17DD9">
      <w:pPr>
        <w:pStyle w:val="Heading3"/>
      </w:pPr>
      <w:bookmarkStart w:id="261" w:name="_Toc228800685"/>
      <w:r>
        <w:t>9</w:t>
      </w:r>
      <w:r w:rsidR="00C17DD9">
        <w:t>.2.2 Empty State Pattern (Global)</w:t>
      </w:r>
      <w:bookmarkEnd w:id="261"/>
    </w:p>
    <w:p w14:paraId="1E4B6B58" w14:textId="77777777" w:rsidR="00C17DD9" w:rsidRPr="00C17DD9" w:rsidRDefault="00C17DD9" w:rsidP="00C17DD9">
      <w:pPr>
        <w:rPr>
          <w:b/>
          <w:bCs/>
        </w:rPr>
      </w:pPr>
      <w:r w:rsidRPr="00C17DD9">
        <w:rPr>
          <w:b/>
          <w:bCs/>
        </w:rPr>
        <w:t>Structure:</w:t>
      </w:r>
    </w:p>
    <w:p w14:paraId="4E61DA59" w14:textId="28EFAF2B" w:rsidR="00C17DD9" w:rsidRDefault="00C17DD9">
      <w:pPr>
        <w:pStyle w:val="ListParagraph"/>
        <w:numPr>
          <w:ilvl w:val="0"/>
          <w:numId w:val="36"/>
        </w:numPr>
      </w:pPr>
      <w:r>
        <w:t>Icon or illustration (optional)</w:t>
      </w:r>
    </w:p>
    <w:p w14:paraId="1B0257D5" w14:textId="1AB77540" w:rsidR="00C17DD9" w:rsidRDefault="00C17DD9">
      <w:pPr>
        <w:pStyle w:val="ListParagraph"/>
        <w:numPr>
          <w:ilvl w:val="0"/>
          <w:numId w:val="36"/>
        </w:numPr>
      </w:pPr>
      <w:r>
        <w:t>Title text</w:t>
      </w:r>
    </w:p>
    <w:p w14:paraId="43F05581" w14:textId="5FA64F17" w:rsidR="00C17DD9" w:rsidRDefault="00C17DD9">
      <w:pPr>
        <w:pStyle w:val="ListParagraph"/>
        <w:numPr>
          <w:ilvl w:val="0"/>
          <w:numId w:val="36"/>
        </w:numPr>
      </w:pPr>
      <w:r>
        <w:t>Supporting text</w:t>
      </w:r>
    </w:p>
    <w:p w14:paraId="760D0882" w14:textId="7F8F9ACF" w:rsidR="00C17DD9" w:rsidRDefault="00C17DD9">
      <w:pPr>
        <w:pStyle w:val="ListParagraph"/>
        <w:numPr>
          <w:ilvl w:val="0"/>
          <w:numId w:val="36"/>
        </w:numPr>
      </w:pPr>
      <w:r>
        <w:t>Optional action button (e.g., “Add Weight Entry”)</w:t>
      </w:r>
    </w:p>
    <w:p w14:paraId="6D0C4A7A" w14:textId="77777777" w:rsidR="00C17DD9" w:rsidRPr="00C17DD9" w:rsidRDefault="00C17DD9" w:rsidP="00C17DD9">
      <w:pPr>
        <w:rPr>
          <w:b/>
          <w:bCs/>
        </w:rPr>
      </w:pPr>
      <w:r w:rsidRPr="00C17DD9">
        <w:rPr>
          <w:b/>
          <w:bCs/>
        </w:rPr>
        <w:t>Behavior:</w:t>
      </w:r>
    </w:p>
    <w:p w14:paraId="0B920FDA" w14:textId="0D0CC316" w:rsidR="00C17DD9" w:rsidRDefault="00C17DD9">
      <w:pPr>
        <w:pStyle w:val="ListParagraph"/>
        <w:numPr>
          <w:ilvl w:val="0"/>
          <w:numId w:val="36"/>
        </w:numPr>
      </w:pPr>
      <w:r>
        <w:t>Replaces the content area</w:t>
      </w:r>
    </w:p>
    <w:p w14:paraId="7D76D677" w14:textId="3A18871E" w:rsidR="00C17DD9" w:rsidRDefault="00C17DD9">
      <w:pPr>
        <w:pStyle w:val="ListParagraph"/>
        <w:numPr>
          <w:ilvl w:val="0"/>
          <w:numId w:val="36"/>
        </w:numPr>
      </w:pPr>
      <w:r>
        <w:t>Does not block navigation</w:t>
      </w:r>
    </w:p>
    <w:p w14:paraId="530E7CE1" w14:textId="54E37005" w:rsidR="00C17DD9" w:rsidRDefault="00C17DD9">
      <w:pPr>
        <w:pStyle w:val="ListParagraph"/>
        <w:numPr>
          <w:ilvl w:val="0"/>
          <w:numId w:val="36"/>
        </w:numPr>
      </w:pPr>
      <w:r>
        <w:t>Encourages user action when appropriate</w:t>
      </w:r>
    </w:p>
    <w:p w14:paraId="6DD9A212" w14:textId="050AA06F" w:rsidR="00C17DD9" w:rsidRPr="00C17DD9" w:rsidRDefault="00C17DD9" w:rsidP="00C17DD9">
      <w:pPr>
        <w:rPr>
          <w:b/>
          <w:bCs/>
        </w:rPr>
      </w:pPr>
      <w:r w:rsidRPr="00C17DD9">
        <w:rPr>
          <w:b/>
          <w:bCs/>
        </w:rPr>
        <w:t>Accessibility:</w:t>
      </w:r>
    </w:p>
    <w:p w14:paraId="512B80AD" w14:textId="004D536E" w:rsidR="00C17DD9" w:rsidRDefault="00C17DD9">
      <w:pPr>
        <w:pStyle w:val="ListParagraph"/>
        <w:numPr>
          <w:ilvl w:val="0"/>
          <w:numId w:val="36"/>
        </w:numPr>
      </w:pPr>
      <w:r>
        <w:t>Must be fully readable by screen readers</w:t>
      </w:r>
    </w:p>
    <w:p w14:paraId="0CF45BAC" w14:textId="6535D2F1" w:rsidR="00C17DD9" w:rsidRDefault="00C17DD9">
      <w:pPr>
        <w:pStyle w:val="ListParagraph"/>
        <w:numPr>
          <w:ilvl w:val="0"/>
          <w:numId w:val="36"/>
        </w:numPr>
      </w:pPr>
      <w:r>
        <w:t>Must not trap focus</w:t>
      </w:r>
    </w:p>
    <w:p w14:paraId="2423CE73" w14:textId="2F9B19E0" w:rsidR="00C17DD9" w:rsidRDefault="00C17DD9">
      <w:pPr>
        <w:pStyle w:val="ListParagraph"/>
        <w:numPr>
          <w:ilvl w:val="0"/>
          <w:numId w:val="36"/>
        </w:numPr>
      </w:pPr>
      <w:r>
        <w:t>Must not use color alone to convey meaning</w:t>
      </w:r>
    </w:p>
    <w:p w14:paraId="0CB3D5D1" w14:textId="23E515D2" w:rsidR="00C17DD9" w:rsidRDefault="002F3B79" w:rsidP="00C17DD9">
      <w:pPr>
        <w:pStyle w:val="Heading3"/>
      </w:pPr>
      <w:bookmarkStart w:id="262" w:name="_Toc228800686"/>
      <w:r>
        <w:t>9</w:t>
      </w:r>
      <w:r w:rsidR="00C17DD9">
        <w:t>.2.3 Module</w:t>
      </w:r>
      <w:r w:rsidR="00C17DD9">
        <w:rPr>
          <w:rFonts w:ascii="Cambria Math" w:hAnsi="Cambria Math" w:cs="Cambria Math"/>
        </w:rPr>
        <w:t>‑</w:t>
      </w:r>
      <w:r w:rsidR="00C17DD9">
        <w:t>Specific Empty States</w:t>
      </w:r>
      <w:bookmarkEnd w:id="262"/>
    </w:p>
    <w:p w14:paraId="6A1E63B4" w14:textId="77777777" w:rsidR="00C17DD9" w:rsidRPr="00C17DD9" w:rsidRDefault="00C17DD9" w:rsidP="00C17DD9">
      <w:pPr>
        <w:rPr>
          <w:b/>
          <w:bCs/>
        </w:rPr>
      </w:pPr>
      <w:r w:rsidRPr="00C17DD9">
        <w:rPr>
          <w:b/>
          <w:bCs/>
        </w:rPr>
        <w:t>Dashboard</w:t>
      </w:r>
    </w:p>
    <w:p w14:paraId="6C4BFF02" w14:textId="364E5DD0" w:rsidR="00C17DD9" w:rsidRDefault="00C17DD9">
      <w:pPr>
        <w:pStyle w:val="ListParagraph"/>
        <w:numPr>
          <w:ilvl w:val="0"/>
          <w:numId w:val="36"/>
        </w:numPr>
      </w:pPr>
      <w:r>
        <w:t xml:space="preserve">No recent activity </w:t>
      </w:r>
      <w:r>
        <w:rPr>
          <w:rFonts w:ascii="Arial" w:hAnsi="Arial" w:cs="Arial"/>
        </w:rPr>
        <w:t>→</w:t>
      </w:r>
      <w:r>
        <w:t xml:space="preserve"> </w:t>
      </w:r>
      <w:r>
        <w:rPr>
          <w:rFonts w:ascii="Eras Medium ITC" w:hAnsi="Eras Medium ITC" w:cs="Eras Medium ITC"/>
        </w:rPr>
        <w:t>“</w:t>
      </w:r>
      <w:r>
        <w:t>No recent activity logged.</w:t>
      </w:r>
      <w:r>
        <w:rPr>
          <w:rFonts w:ascii="Eras Medium ITC" w:hAnsi="Eras Medium ITC" w:cs="Eras Medium ITC"/>
        </w:rPr>
        <w:t>”</w:t>
      </w:r>
    </w:p>
    <w:p w14:paraId="013F1AAF" w14:textId="317B8FE5" w:rsidR="00C17DD9" w:rsidRDefault="00C17DD9">
      <w:pPr>
        <w:pStyle w:val="ListParagraph"/>
        <w:numPr>
          <w:ilvl w:val="0"/>
          <w:numId w:val="36"/>
        </w:numPr>
      </w:pPr>
      <w:r>
        <w:t xml:space="preserve">No weight trend </w:t>
      </w:r>
      <w:r>
        <w:rPr>
          <w:rFonts w:ascii="Arial" w:hAnsi="Arial" w:cs="Arial"/>
        </w:rPr>
        <w:t>→</w:t>
      </w:r>
      <w:r>
        <w:t xml:space="preserve"> </w:t>
      </w:r>
      <w:r>
        <w:rPr>
          <w:rFonts w:ascii="Eras Medium ITC" w:hAnsi="Eras Medium ITC" w:cs="Eras Medium ITC"/>
        </w:rPr>
        <w:t>“</w:t>
      </w:r>
      <w:r>
        <w:t>Not enough data to calculate weight trend.</w:t>
      </w:r>
      <w:r>
        <w:rPr>
          <w:rFonts w:ascii="Eras Medium ITC" w:hAnsi="Eras Medium ITC" w:cs="Eras Medium ITC"/>
        </w:rPr>
        <w:t>”</w:t>
      </w:r>
    </w:p>
    <w:p w14:paraId="6CEF6C4F" w14:textId="4FF0F54C" w:rsidR="00C17DD9" w:rsidRDefault="00C17DD9">
      <w:pPr>
        <w:pStyle w:val="ListParagraph"/>
        <w:numPr>
          <w:ilvl w:val="0"/>
          <w:numId w:val="36"/>
        </w:numPr>
      </w:pPr>
      <w:r>
        <w:t xml:space="preserve">No consistency trend </w:t>
      </w:r>
      <w:r>
        <w:rPr>
          <w:rFonts w:ascii="Arial" w:hAnsi="Arial" w:cs="Arial"/>
        </w:rPr>
        <w:t>→</w:t>
      </w:r>
      <w:r>
        <w:t xml:space="preserve"> </w:t>
      </w:r>
      <w:r>
        <w:rPr>
          <w:rFonts w:ascii="Eras Medium ITC" w:hAnsi="Eras Medium ITC" w:cs="Eras Medium ITC"/>
        </w:rPr>
        <w:t>“</w:t>
      </w:r>
      <w:r>
        <w:t>Consistency trend will appear once you begin logging workouts.”</w:t>
      </w:r>
    </w:p>
    <w:p w14:paraId="01550959" w14:textId="297C65C4" w:rsidR="00C17DD9" w:rsidRPr="00E77751" w:rsidRDefault="00C17DD9" w:rsidP="000F5936">
      <w:pPr>
        <w:rPr>
          <w:b/>
          <w:bCs/>
        </w:rPr>
      </w:pPr>
      <w:r w:rsidRPr="00C17DD9">
        <w:rPr>
          <w:b/>
          <w:bCs/>
        </w:rPr>
        <w:t>Exercise Program List</w:t>
      </w:r>
      <w:r w:rsidR="00E77751">
        <w:rPr>
          <w:b/>
          <w:bCs/>
        </w:rPr>
        <w:br/>
      </w:r>
      <w:r>
        <w:t xml:space="preserve">No programs available </w:t>
      </w:r>
      <w:r w:rsidRPr="000F5936">
        <w:rPr>
          <w:rFonts w:ascii="Arial" w:hAnsi="Arial" w:cs="Arial"/>
        </w:rPr>
        <w:t>→</w:t>
      </w:r>
      <w:r>
        <w:t xml:space="preserve"> </w:t>
      </w:r>
      <w:r w:rsidRPr="000F5936">
        <w:rPr>
          <w:rFonts w:ascii="Eras Medium ITC" w:hAnsi="Eras Medium ITC" w:cs="Eras Medium ITC"/>
        </w:rPr>
        <w:t>“</w:t>
      </w:r>
      <w:r>
        <w:t>No exercise programs found.</w:t>
      </w:r>
      <w:r w:rsidRPr="000F5936">
        <w:rPr>
          <w:rFonts w:ascii="Eras Medium ITC" w:hAnsi="Eras Medium ITC" w:cs="Eras Medium ITC"/>
        </w:rPr>
        <w:t>”</w:t>
      </w:r>
    </w:p>
    <w:p w14:paraId="58F628AD" w14:textId="7FCA342D" w:rsidR="00C17DD9" w:rsidRPr="00E77751" w:rsidRDefault="00C17DD9" w:rsidP="000F5936">
      <w:pPr>
        <w:rPr>
          <w:b/>
          <w:bCs/>
        </w:rPr>
      </w:pPr>
      <w:r w:rsidRPr="00C17DD9">
        <w:rPr>
          <w:b/>
          <w:bCs/>
        </w:rPr>
        <w:t>Program Detail</w:t>
      </w:r>
      <w:r w:rsidR="00E77751">
        <w:rPr>
          <w:b/>
          <w:bCs/>
        </w:rPr>
        <w:br/>
      </w:r>
      <w:r>
        <w:t xml:space="preserve">No exercises for selected day </w:t>
      </w:r>
      <w:r w:rsidRPr="000F5936">
        <w:rPr>
          <w:rFonts w:ascii="Arial" w:hAnsi="Arial" w:cs="Arial"/>
        </w:rPr>
        <w:t>→</w:t>
      </w:r>
      <w:r>
        <w:t xml:space="preserve"> </w:t>
      </w:r>
      <w:r w:rsidRPr="000F5936">
        <w:rPr>
          <w:rFonts w:ascii="Eras Medium ITC" w:hAnsi="Eras Medium ITC" w:cs="Eras Medium ITC"/>
        </w:rPr>
        <w:t>“</w:t>
      </w:r>
      <w:r>
        <w:t>No exercises defined for this day.</w:t>
      </w:r>
      <w:r w:rsidRPr="000F5936">
        <w:rPr>
          <w:rFonts w:ascii="Eras Medium ITC" w:hAnsi="Eras Medium ITC" w:cs="Eras Medium ITC"/>
        </w:rPr>
        <w:t>”</w:t>
      </w:r>
    </w:p>
    <w:p w14:paraId="28A1EE43" w14:textId="49B72C3F" w:rsidR="00C17DD9" w:rsidRPr="00E77751" w:rsidRDefault="00C17DD9" w:rsidP="000F5936">
      <w:pPr>
        <w:rPr>
          <w:b/>
          <w:bCs/>
        </w:rPr>
      </w:pPr>
      <w:r w:rsidRPr="00C17DD9">
        <w:rPr>
          <w:b/>
          <w:bCs/>
        </w:rPr>
        <w:t>Log Workout</w:t>
      </w:r>
      <w:r w:rsidR="00E77751">
        <w:rPr>
          <w:b/>
          <w:bCs/>
        </w:rPr>
        <w:br/>
      </w:r>
      <w:r>
        <w:t xml:space="preserve">No sets defined </w:t>
      </w:r>
      <w:r w:rsidRPr="000F5936">
        <w:rPr>
          <w:rFonts w:ascii="Arial" w:hAnsi="Arial" w:cs="Arial"/>
        </w:rPr>
        <w:t>→</w:t>
      </w:r>
      <w:r>
        <w:t xml:space="preserve"> </w:t>
      </w:r>
      <w:r w:rsidRPr="000F5936">
        <w:rPr>
          <w:rFonts w:ascii="Eras Medium ITC" w:hAnsi="Eras Medium ITC" w:cs="Eras Medium ITC"/>
        </w:rPr>
        <w:t>“</w:t>
      </w:r>
      <w:r>
        <w:t>No sets available for this exercise.</w:t>
      </w:r>
      <w:r w:rsidRPr="000F5936">
        <w:rPr>
          <w:rFonts w:ascii="Eras Medium ITC" w:hAnsi="Eras Medium ITC" w:cs="Eras Medium ITC"/>
        </w:rPr>
        <w:t>”</w:t>
      </w:r>
    </w:p>
    <w:p w14:paraId="72CEFF38" w14:textId="42C3F3A8" w:rsidR="00D87271" w:rsidRDefault="00C17DD9" w:rsidP="00C17DD9">
      <w:pPr>
        <w:rPr>
          <w:b/>
          <w:bCs/>
        </w:rPr>
      </w:pPr>
      <w:r w:rsidRPr="00C17DD9">
        <w:rPr>
          <w:b/>
          <w:bCs/>
        </w:rPr>
        <w:t>Weight Tracking</w:t>
      </w:r>
      <w:r w:rsidR="00E77751">
        <w:rPr>
          <w:b/>
          <w:bCs/>
        </w:rPr>
        <w:br/>
      </w:r>
      <w:r>
        <w:t xml:space="preserve">No weight entries </w:t>
      </w:r>
      <w:r w:rsidRPr="000F5936">
        <w:rPr>
          <w:rFonts w:ascii="Arial" w:hAnsi="Arial" w:cs="Arial"/>
        </w:rPr>
        <w:t>→</w:t>
      </w:r>
      <w:r>
        <w:t xml:space="preserve"> </w:t>
      </w:r>
      <w:r w:rsidRPr="000F5936">
        <w:rPr>
          <w:rFonts w:ascii="Eras Medium ITC" w:hAnsi="Eras Medium ITC" w:cs="Eras Medium ITC"/>
        </w:rPr>
        <w:t>“</w:t>
      </w:r>
      <w:r>
        <w:t>Add your first weight entry to begin tracking.</w:t>
      </w:r>
      <w:r w:rsidRPr="000F5936">
        <w:rPr>
          <w:rFonts w:ascii="Eras Medium ITC" w:hAnsi="Eras Medium ITC" w:cs="Eras Medium ITC"/>
        </w:rPr>
        <w:t>”</w:t>
      </w:r>
    </w:p>
    <w:p w14:paraId="59298472" w14:textId="76A5CE41" w:rsidR="00C17DD9" w:rsidRDefault="00C17DD9" w:rsidP="000F5936">
      <w:r w:rsidRPr="00C17DD9">
        <w:rPr>
          <w:b/>
          <w:bCs/>
        </w:rPr>
        <w:t>Notification List</w:t>
      </w:r>
      <w:r w:rsidR="00E77751">
        <w:rPr>
          <w:b/>
          <w:bCs/>
        </w:rPr>
        <w:br/>
      </w:r>
      <w:r>
        <w:t xml:space="preserve">No notifications </w:t>
      </w:r>
      <w:r w:rsidRPr="000F5936">
        <w:rPr>
          <w:rFonts w:ascii="Arial" w:hAnsi="Arial" w:cs="Arial"/>
        </w:rPr>
        <w:t>→</w:t>
      </w:r>
      <w:r>
        <w:t xml:space="preserve"> </w:t>
      </w:r>
      <w:r w:rsidRPr="000F5936">
        <w:rPr>
          <w:rFonts w:ascii="Eras Medium ITC" w:hAnsi="Eras Medium ITC" w:cs="Eras Medium ITC"/>
        </w:rPr>
        <w:t>“</w:t>
      </w:r>
      <w:r>
        <w:t>You have no notifications yet.</w:t>
      </w:r>
      <w:r w:rsidRPr="000F5936">
        <w:rPr>
          <w:rFonts w:ascii="Eras Medium ITC" w:hAnsi="Eras Medium ITC" w:cs="Eras Medium ITC"/>
        </w:rPr>
        <w:t>”</w:t>
      </w:r>
      <w:r w:rsidR="00E77751">
        <w:rPr>
          <w:rFonts w:ascii="Eras Medium ITC" w:hAnsi="Eras Medium ITC" w:cs="Eras Medium ITC"/>
        </w:rPr>
        <w:br/>
      </w:r>
      <w:r w:rsidR="00E77751">
        <w:rPr>
          <w:rFonts w:ascii="Eras Medium ITC" w:hAnsi="Eras Medium ITC" w:cs="Eras Medium ITC"/>
        </w:rPr>
        <w:br/>
      </w:r>
      <w:r w:rsidR="00E77751">
        <w:rPr>
          <w:rFonts w:ascii="Eras Medium ITC" w:hAnsi="Eras Medium ITC" w:cs="Eras Medium ITC"/>
        </w:rPr>
        <w:br/>
      </w:r>
      <w:r w:rsidR="00E77751">
        <w:rPr>
          <w:rFonts w:ascii="Eras Medium ITC" w:hAnsi="Eras Medium ITC" w:cs="Eras Medium ITC"/>
        </w:rPr>
        <w:br/>
      </w:r>
      <w:r w:rsidR="00E77751">
        <w:rPr>
          <w:rFonts w:ascii="Eras Medium ITC" w:hAnsi="Eras Medium ITC" w:cs="Eras Medium ITC"/>
        </w:rPr>
        <w:lastRenderedPageBreak/>
        <w:br/>
      </w:r>
    </w:p>
    <w:p w14:paraId="28CADC96" w14:textId="43713141" w:rsidR="00C17DD9" w:rsidRDefault="002F3B79" w:rsidP="00C17DD9">
      <w:pPr>
        <w:pStyle w:val="Heading2"/>
      </w:pPr>
      <w:bookmarkStart w:id="263" w:name="_Toc228800687"/>
      <w:r>
        <w:t>9</w:t>
      </w:r>
      <w:r w:rsidR="00C17DD9">
        <w:t xml:space="preserve">.3 Loading </w:t>
      </w:r>
      <w:r w:rsidR="00C17DD9">
        <w:rPr>
          <w:rFonts w:ascii="Arial" w:hAnsi="Arial" w:cs="Arial"/>
        </w:rPr>
        <w:t>→</w:t>
      </w:r>
      <w:r w:rsidR="00C17DD9">
        <w:t xml:space="preserve"> Error </w:t>
      </w:r>
      <w:r w:rsidR="00C17DD9">
        <w:rPr>
          <w:rFonts w:ascii="Arial" w:hAnsi="Arial" w:cs="Arial"/>
        </w:rPr>
        <w:t>→</w:t>
      </w:r>
      <w:r w:rsidR="00C17DD9">
        <w:t xml:space="preserve"> Empty Transitions</w:t>
      </w:r>
      <w:bookmarkEnd w:id="263"/>
    </w:p>
    <w:p w14:paraId="097D31CC" w14:textId="3E01CDDF" w:rsidR="00C17DD9" w:rsidRDefault="002F3B79" w:rsidP="00C17DD9">
      <w:pPr>
        <w:pStyle w:val="Heading3"/>
      </w:pPr>
      <w:bookmarkStart w:id="264" w:name="_Toc228800688"/>
      <w:r>
        <w:t>9</w:t>
      </w:r>
      <w:r w:rsidR="00C17DD9">
        <w:t xml:space="preserve">.3.1 Loading </w:t>
      </w:r>
      <w:r w:rsidR="00C17DD9">
        <w:rPr>
          <w:rFonts w:ascii="Arial" w:hAnsi="Arial" w:cs="Arial"/>
        </w:rPr>
        <w:t>→</w:t>
      </w:r>
      <w:r w:rsidR="00C17DD9">
        <w:t xml:space="preserve"> Error</w:t>
      </w:r>
      <w:bookmarkEnd w:id="264"/>
    </w:p>
    <w:p w14:paraId="22EC27A4" w14:textId="77777777" w:rsidR="00C17DD9" w:rsidRPr="00C17DD9" w:rsidRDefault="00C17DD9" w:rsidP="00C17DD9">
      <w:pPr>
        <w:rPr>
          <w:b/>
          <w:bCs/>
        </w:rPr>
      </w:pPr>
      <w:r w:rsidRPr="00C17DD9">
        <w:rPr>
          <w:b/>
          <w:bCs/>
        </w:rPr>
        <w:t>If loading fails:</w:t>
      </w:r>
    </w:p>
    <w:p w14:paraId="256F358B" w14:textId="7927133A" w:rsidR="00C17DD9" w:rsidRDefault="00C17DD9">
      <w:pPr>
        <w:pStyle w:val="ListParagraph"/>
        <w:numPr>
          <w:ilvl w:val="0"/>
          <w:numId w:val="36"/>
        </w:numPr>
      </w:pPr>
      <w:r>
        <w:t xml:space="preserve">Skeleton loaders </w:t>
      </w:r>
      <w:r w:rsidR="004D55F8">
        <w:t>disappear</w:t>
      </w:r>
    </w:p>
    <w:p w14:paraId="0BC395D8" w14:textId="0CBD8CBE" w:rsidR="00C17DD9" w:rsidRDefault="00C17DD9">
      <w:pPr>
        <w:pStyle w:val="ListParagraph"/>
        <w:numPr>
          <w:ilvl w:val="0"/>
          <w:numId w:val="36"/>
        </w:numPr>
      </w:pPr>
      <w:r>
        <w:t xml:space="preserve">Error </w:t>
      </w:r>
      <w:r w:rsidR="004D55F8">
        <w:t>banners appear</w:t>
      </w:r>
    </w:p>
    <w:p w14:paraId="6BB4D181" w14:textId="30F6EBDF" w:rsidR="00C17DD9" w:rsidRDefault="00C17DD9">
      <w:pPr>
        <w:pStyle w:val="ListParagraph"/>
        <w:numPr>
          <w:ilvl w:val="0"/>
          <w:numId w:val="36"/>
        </w:numPr>
      </w:pPr>
      <w:r>
        <w:t>User may retry</w:t>
      </w:r>
    </w:p>
    <w:p w14:paraId="12D63BDA" w14:textId="64747D95" w:rsidR="00C17DD9" w:rsidRDefault="002F3B79" w:rsidP="00C17DD9">
      <w:pPr>
        <w:pStyle w:val="Heading3"/>
      </w:pPr>
      <w:bookmarkStart w:id="265" w:name="_Toc228800689"/>
      <w:r>
        <w:t>9</w:t>
      </w:r>
      <w:r w:rsidR="00C17DD9">
        <w:t xml:space="preserve">.3.2 Loading </w:t>
      </w:r>
      <w:r w:rsidR="00C17DD9">
        <w:rPr>
          <w:rFonts w:ascii="Arial" w:hAnsi="Arial" w:cs="Arial"/>
        </w:rPr>
        <w:t>→</w:t>
      </w:r>
      <w:r w:rsidR="00C17DD9">
        <w:t xml:space="preserve"> Empty</w:t>
      </w:r>
      <w:bookmarkEnd w:id="265"/>
    </w:p>
    <w:p w14:paraId="3FC2C295" w14:textId="77777777" w:rsidR="00C17DD9" w:rsidRPr="00C17DD9" w:rsidRDefault="00C17DD9" w:rsidP="00C17DD9">
      <w:pPr>
        <w:rPr>
          <w:b/>
          <w:bCs/>
        </w:rPr>
      </w:pPr>
      <w:r w:rsidRPr="00C17DD9">
        <w:rPr>
          <w:b/>
          <w:bCs/>
        </w:rPr>
        <w:t>If loading succeeds but no data exists:</w:t>
      </w:r>
    </w:p>
    <w:p w14:paraId="79E0C5DB" w14:textId="77777777" w:rsidR="00C17DD9" w:rsidRDefault="00C17DD9">
      <w:pPr>
        <w:pStyle w:val="ListParagraph"/>
        <w:numPr>
          <w:ilvl w:val="0"/>
          <w:numId w:val="36"/>
        </w:numPr>
      </w:pPr>
      <w:r>
        <w:t>Skeleton loaders disappear</w:t>
      </w:r>
    </w:p>
    <w:p w14:paraId="463ECD1A" w14:textId="5DCF6EF6" w:rsidR="00C17DD9" w:rsidRDefault="00C17DD9">
      <w:pPr>
        <w:pStyle w:val="ListParagraph"/>
        <w:numPr>
          <w:ilvl w:val="0"/>
          <w:numId w:val="36"/>
        </w:numPr>
      </w:pPr>
      <w:r>
        <w:t>Empty state appears</w:t>
      </w:r>
    </w:p>
    <w:p w14:paraId="724F41F3" w14:textId="0A21FEC8" w:rsidR="00C17DD9" w:rsidRDefault="002F3B79" w:rsidP="00C17DD9">
      <w:pPr>
        <w:pStyle w:val="Heading3"/>
      </w:pPr>
      <w:bookmarkStart w:id="266" w:name="_Toc228800690"/>
      <w:r>
        <w:t>9</w:t>
      </w:r>
      <w:r w:rsidR="00C17DD9">
        <w:t xml:space="preserve">.3.3 Error </w:t>
      </w:r>
      <w:r w:rsidR="00C17DD9">
        <w:rPr>
          <w:rFonts w:ascii="Arial" w:hAnsi="Arial" w:cs="Arial"/>
        </w:rPr>
        <w:t>→</w:t>
      </w:r>
      <w:r w:rsidR="00C17DD9">
        <w:t xml:space="preserve"> Retry </w:t>
      </w:r>
      <w:r w:rsidR="00C17DD9">
        <w:rPr>
          <w:rFonts w:ascii="Arial" w:hAnsi="Arial" w:cs="Arial"/>
        </w:rPr>
        <w:t>→</w:t>
      </w:r>
      <w:r w:rsidR="00C17DD9">
        <w:t xml:space="preserve"> Loading</w:t>
      </w:r>
      <w:bookmarkEnd w:id="266"/>
    </w:p>
    <w:p w14:paraId="65A1E982" w14:textId="77777777" w:rsidR="00C17DD9" w:rsidRPr="00C17DD9" w:rsidRDefault="00C17DD9" w:rsidP="00C17DD9">
      <w:pPr>
        <w:rPr>
          <w:b/>
          <w:bCs/>
        </w:rPr>
      </w:pPr>
      <w:r w:rsidRPr="00C17DD9">
        <w:rPr>
          <w:b/>
          <w:bCs/>
        </w:rPr>
        <w:t>Retrying an operation:</w:t>
      </w:r>
    </w:p>
    <w:p w14:paraId="45D1D274" w14:textId="6D2406EC" w:rsidR="00C17DD9" w:rsidRDefault="00C17DD9">
      <w:pPr>
        <w:pStyle w:val="ListParagraph"/>
        <w:numPr>
          <w:ilvl w:val="0"/>
          <w:numId w:val="45"/>
        </w:numPr>
      </w:pPr>
      <w:r>
        <w:t>Removes error banner</w:t>
      </w:r>
    </w:p>
    <w:p w14:paraId="65FC79E5" w14:textId="417BCF70" w:rsidR="00C17DD9" w:rsidRDefault="00C17DD9">
      <w:pPr>
        <w:pStyle w:val="ListParagraph"/>
        <w:numPr>
          <w:ilvl w:val="0"/>
          <w:numId w:val="45"/>
        </w:numPr>
      </w:pPr>
      <w:r>
        <w:t>Shows loading indicator</w:t>
      </w:r>
    </w:p>
    <w:p w14:paraId="277AB3CC" w14:textId="6CA6FBCE" w:rsidR="00C17DD9" w:rsidRDefault="00C17DD9">
      <w:pPr>
        <w:pStyle w:val="ListParagraph"/>
        <w:numPr>
          <w:ilvl w:val="0"/>
          <w:numId w:val="45"/>
        </w:numPr>
      </w:pPr>
      <w:r>
        <w:t>Attempts retrieval again</w:t>
      </w:r>
    </w:p>
    <w:p w14:paraId="2950628A" w14:textId="04C6A5AD" w:rsidR="00C17DD9" w:rsidRDefault="002F3B79" w:rsidP="00C17DD9">
      <w:pPr>
        <w:pStyle w:val="Heading3"/>
      </w:pPr>
      <w:bookmarkStart w:id="267" w:name="_Toc228800691"/>
      <w:r>
        <w:t>9</w:t>
      </w:r>
      <w:r w:rsidR="00C17DD9">
        <w:t>.4 Accessibility Requirements</w:t>
      </w:r>
      <w:bookmarkEnd w:id="267"/>
    </w:p>
    <w:p w14:paraId="58DAB76C" w14:textId="77777777" w:rsidR="00C17DD9" w:rsidRDefault="00C17DD9">
      <w:pPr>
        <w:pStyle w:val="ListParagraph"/>
        <w:numPr>
          <w:ilvl w:val="0"/>
          <w:numId w:val="44"/>
        </w:numPr>
      </w:pPr>
      <w:r>
        <w:t>All errors must be announced via ARIA live regions</w:t>
      </w:r>
    </w:p>
    <w:p w14:paraId="18439F13" w14:textId="77777777" w:rsidR="00C17DD9" w:rsidRDefault="00C17DD9">
      <w:pPr>
        <w:pStyle w:val="ListParagraph"/>
        <w:numPr>
          <w:ilvl w:val="0"/>
          <w:numId w:val="44"/>
        </w:numPr>
      </w:pPr>
      <w:r>
        <w:t>Empty states must include descriptive text</w:t>
      </w:r>
    </w:p>
    <w:p w14:paraId="7001E972" w14:textId="77777777" w:rsidR="00C17DD9" w:rsidRDefault="00C17DD9">
      <w:pPr>
        <w:pStyle w:val="ListParagraph"/>
        <w:numPr>
          <w:ilvl w:val="0"/>
          <w:numId w:val="44"/>
        </w:numPr>
      </w:pPr>
      <w:r>
        <w:t>Error banners must be reachable via keyboard</w:t>
      </w:r>
    </w:p>
    <w:p w14:paraId="1394EA75" w14:textId="4679D277" w:rsidR="000C4ED8" w:rsidRDefault="00C17DD9" w:rsidP="002E337A">
      <w:pPr>
        <w:pStyle w:val="ListParagraph"/>
        <w:numPr>
          <w:ilvl w:val="0"/>
          <w:numId w:val="44"/>
        </w:numPr>
      </w:pPr>
      <w:r>
        <w:t>Focus must not jump unexpectedly</w:t>
      </w:r>
    </w:p>
    <w:p w14:paraId="23925027" w14:textId="70838570" w:rsidR="00C17DD9" w:rsidRDefault="00C17DD9">
      <w:pPr>
        <w:pStyle w:val="ListParagraph"/>
        <w:numPr>
          <w:ilvl w:val="0"/>
          <w:numId w:val="44"/>
        </w:numPr>
      </w:pPr>
      <w:r>
        <w:t>Skeleton loaders must remain silent</w:t>
      </w:r>
    </w:p>
    <w:p w14:paraId="3F19AA2E" w14:textId="387E79BF" w:rsidR="00C17DD9" w:rsidRDefault="002F3B79" w:rsidP="00C17DD9">
      <w:pPr>
        <w:pStyle w:val="Heading3"/>
      </w:pPr>
      <w:bookmarkStart w:id="268" w:name="_Toc228800692"/>
      <w:r>
        <w:t>9</w:t>
      </w:r>
      <w:r w:rsidR="00C17DD9">
        <w:t>.5 Related Requirements</w:t>
      </w:r>
      <w:bookmarkEnd w:id="268"/>
    </w:p>
    <w:p w14:paraId="4FE618A9" w14:textId="77777777" w:rsidR="00C17DD9" w:rsidRDefault="00C17DD9">
      <w:pPr>
        <w:pStyle w:val="ListParagraph"/>
        <w:numPr>
          <w:ilvl w:val="0"/>
          <w:numId w:val="43"/>
        </w:numPr>
      </w:pPr>
      <w:r>
        <w:t>BR</w:t>
      </w:r>
      <w:r w:rsidRPr="00C17DD9">
        <w:rPr>
          <w:rFonts w:ascii="Cambria Math" w:hAnsi="Cambria Math" w:cs="Cambria Math"/>
        </w:rPr>
        <w:t>‑</w:t>
      </w:r>
      <w:r>
        <w:t>ERR</w:t>
      </w:r>
      <w:r w:rsidRPr="00C17DD9">
        <w:rPr>
          <w:rFonts w:ascii="Cambria Math" w:hAnsi="Cambria Math" w:cs="Cambria Math"/>
        </w:rPr>
        <w:t>‑</w:t>
      </w:r>
      <w:r>
        <w:t xml:space="preserve">01 </w:t>
      </w:r>
      <w:r w:rsidRPr="00C17DD9">
        <w:rPr>
          <w:rFonts w:ascii="Aptos" w:hAnsi="Aptos" w:cs="Aptos"/>
        </w:rPr>
        <w:t>→</w:t>
      </w:r>
      <w:r>
        <w:t xml:space="preserve"> BR</w:t>
      </w:r>
      <w:r w:rsidRPr="00C17DD9">
        <w:rPr>
          <w:rFonts w:ascii="Cambria Math" w:hAnsi="Cambria Math" w:cs="Cambria Math"/>
        </w:rPr>
        <w:t>‑</w:t>
      </w:r>
      <w:r>
        <w:t>ERR</w:t>
      </w:r>
      <w:r w:rsidRPr="00C17DD9">
        <w:rPr>
          <w:rFonts w:ascii="Cambria Math" w:hAnsi="Cambria Math" w:cs="Cambria Math"/>
        </w:rPr>
        <w:t>‑</w:t>
      </w:r>
      <w:r>
        <w:t>12</w:t>
      </w:r>
    </w:p>
    <w:p w14:paraId="292E30EF" w14:textId="77777777" w:rsidR="00C17DD9" w:rsidRDefault="00C17DD9">
      <w:pPr>
        <w:pStyle w:val="ListParagraph"/>
        <w:numPr>
          <w:ilvl w:val="0"/>
          <w:numId w:val="43"/>
        </w:numPr>
      </w:pPr>
      <w:r>
        <w:t>BR</w:t>
      </w:r>
      <w:r w:rsidRPr="00C17DD9">
        <w:rPr>
          <w:rFonts w:ascii="Cambria Math" w:hAnsi="Cambria Math" w:cs="Cambria Math"/>
        </w:rPr>
        <w:t>‑</w:t>
      </w:r>
      <w:r>
        <w:t>NOTE</w:t>
      </w:r>
      <w:r w:rsidRPr="00C17DD9">
        <w:rPr>
          <w:rFonts w:ascii="Cambria Math" w:hAnsi="Cambria Math" w:cs="Cambria Math"/>
        </w:rPr>
        <w:t>‑</w:t>
      </w:r>
      <w:r>
        <w:t>10</w:t>
      </w:r>
    </w:p>
    <w:p w14:paraId="00527512" w14:textId="77777777" w:rsidR="00C17DD9" w:rsidRDefault="00C17DD9">
      <w:pPr>
        <w:pStyle w:val="ListParagraph"/>
        <w:numPr>
          <w:ilvl w:val="0"/>
          <w:numId w:val="43"/>
        </w:numPr>
      </w:pPr>
      <w:r>
        <w:t>FS</w:t>
      </w:r>
      <w:r w:rsidRPr="00C17DD9">
        <w:rPr>
          <w:rFonts w:ascii="Cambria Math" w:hAnsi="Cambria Math" w:cs="Cambria Math"/>
        </w:rPr>
        <w:t>‑</w:t>
      </w:r>
      <w:r>
        <w:t>NOTE</w:t>
      </w:r>
      <w:r w:rsidRPr="00C17DD9">
        <w:rPr>
          <w:rFonts w:ascii="Cambria Math" w:hAnsi="Cambria Math" w:cs="Cambria Math"/>
        </w:rPr>
        <w:t>‑</w:t>
      </w:r>
      <w:r>
        <w:t>12</w:t>
      </w:r>
    </w:p>
    <w:p w14:paraId="23EE57D6" w14:textId="77777777" w:rsidR="00C17DD9" w:rsidRDefault="00C17DD9">
      <w:pPr>
        <w:pStyle w:val="ListParagraph"/>
        <w:numPr>
          <w:ilvl w:val="0"/>
          <w:numId w:val="43"/>
        </w:numPr>
      </w:pPr>
      <w:r>
        <w:t>FS</w:t>
      </w:r>
      <w:r w:rsidRPr="00C17DD9">
        <w:rPr>
          <w:rFonts w:ascii="Cambria Math" w:hAnsi="Cambria Math" w:cs="Cambria Math"/>
        </w:rPr>
        <w:t>‑</w:t>
      </w:r>
      <w:r>
        <w:t>PERF</w:t>
      </w:r>
    </w:p>
    <w:p w14:paraId="472FA6C1" w14:textId="545440E6" w:rsidR="00C17DD9" w:rsidRPr="00C17DD9" w:rsidRDefault="00C17DD9">
      <w:pPr>
        <w:pStyle w:val="ListParagraph"/>
        <w:numPr>
          <w:ilvl w:val="0"/>
          <w:numId w:val="43"/>
        </w:numPr>
      </w:pPr>
      <w:r>
        <w:t>WCAG 2.1 AA</w:t>
      </w:r>
    </w:p>
    <w:p w14:paraId="623676B3" w14:textId="553806D0" w:rsidR="004644E9" w:rsidRDefault="00055412" w:rsidP="004644E9">
      <w:pPr>
        <w:pStyle w:val="Heading2"/>
        <w:rPr>
          <w:rFonts w:eastAsia="Times New Roman"/>
        </w:rPr>
      </w:pPr>
      <w:bookmarkStart w:id="269" w:name="_Toc228800693"/>
      <w:r>
        <w:rPr>
          <w:rFonts w:eastAsia="Times New Roman"/>
        </w:rPr>
        <w:t>1</w:t>
      </w:r>
      <w:r w:rsidR="002F3B79">
        <w:rPr>
          <w:rFonts w:eastAsia="Times New Roman"/>
        </w:rPr>
        <w:t>0</w:t>
      </w:r>
      <w:r w:rsidR="004644E9">
        <w:rPr>
          <w:rFonts w:eastAsia="Times New Roman"/>
        </w:rPr>
        <w:t xml:space="preserve">. </w:t>
      </w:r>
      <w:r w:rsidR="00A94300">
        <w:rPr>
          <w:rFonts w:eastAsia="Times New Roman"/>
        </w:rPr>
        <w:t>References</w:t>
      </w:r>
      <w:bookmarkEnd w:id="269"/>
    </w:p>
    <w:p w14:paraId="5955A17D" w14:textId="6F04EFB2" w:rsidR="004644E9" w:rsidRDefault="00A94300" w:rsidP="00A94300">
      <w:r>
        <w:t xml:space="preserve">Include any relevant documents, standards, or external resources referenced in the development of this </w:t>
      </w:r>
      <w:r w:rsidR="00575194">
        <w:t>User Specification</w:t>
      </w:r>
      <w:r>
        <w:t xml:space="preserve"> document.</w:t>
      </w:r>
    </w:p>
    <w:p w14:paraId="45211B8A" w14:textId="18D80C99" w:rsidR="004644E9" w:rsidRDefault="00055412" w:rsidP="004644E9">
      <w:pPr>
        <w:pStyle w:val="Heading2"/>
        <w:rPr>
          <w:rFonts w:eastAsia="Times New Roman"/>
        </w:rPr>
      </w:pPr>
      <w:bookmarkStart w:id="270" w:name="_Toc228800694"/>
      <w:r>
        <w:rPr>
          <w:rFonts w:eastAsia="Times New Roman"/>
        </w:rPr>
        <w:lastRenderedPageBreak/>
        <w:t>1</w:t>
      </w:r>
      <w:r w:rsidR="002F3B79">
        <w:rPr>
          <w:rFonts w:eastAsia="Times New Roman"/>
        </w:rPr>
        <w:t>1</w:t>
      </w:r>
      <w:r w:rsidR="004644E9">
        <w:rPr>
          <w:rFonts w:eastAsia="Times New Roman"/>
        </w:rPr>
        <w:t>. Revision History</w:t>
      </w:r>
      <w:bookmarkEnd w:id="270"/>
    </w:p>
    <w:tbl>
      <w:tblPr>
        <w:tblW w:w="5000" w:type="pct"/>
        <w:tblCellMar>
          <w:left w:w="0" w:type="dxa"/>
          <w:right w:w="0" w:type="dxa"/>
        </w:tblCellMar>
        <w:tblLook w:val="04A0" w:firstRow="1" w:lastRow="0" w:firstColumn="1" w:lastColumn="0" w:noHBand="0" w:noVBand="1"/>
      </w:tblPr>
      <w:tblGrid>
        <w:gridCol w:w="891"/>
        <w:gridCol w:w="1351"/>
        <w:gridCol w:w="7380"/>
        <w:gridCol w:w="1522"/>
      </w:tblGrid>
      <w:tr w:rsidR="004644E9" w14:paraId="5F6942A7" w14:textId="77777777" w:rsidTr="0055179D">
        <w:tc>
          <w:tcPr>
            <w:tcW w:w="400" w:type="pct"/>
            <w:tcBorders>
              <w:top w:val="outset" w:sz="6" w:space="0" w:color="auto"/>
              <w:left w:val="outset" w:sz="6" w:space="0" w:color="auto"/>
              <w:bottom w:val="outset" w:sz="6" w:space="0" w:color="auto"/>
              <w:right w:val="outset" w:sz="6" w:space="0" w:color="auto"/>
            </w:tcBorders>
            <w:hideMark/>
          </w:tcPr>
          <w:p w14:paraId="222A62E3" w14:textId="77777777" w:rsidR="004644E9" w:rsidRDefault="004644E9" w:rsidP="00254A12">
            <w:pPr>
              <w:spacing w:after="0" w:line="240" w:lineRule="auto"/>
              <w:rPr>
                <w:rFonts w:eastAsiaTheme="minorEastAsia"/>
                <w:b/>
                <w:bCs/>
              </w:rPr>
            </w:pPr>
            <w:r>
              <w:rPr>
                <w:b/>
                <w:bCs/>
              </w:rPr>
              <w:t>Version</w:t>
            </w:r>
          </w:p>
        </w:tc>
        <w:tc>
          <w:tcPr>
            <w:tcW w:w="606" w:type="pct"/>
            <w:tcBorders>
              <w:top w:val="outset" w:sz="6" w:space="0" w:color="auto"/>
              <w:left w:val="outset" w:sz="6" w:space="0" w:color="auto"/>
              <w:bottom w:val="outset" w:sz="6" w:space="0" w:color="auto"/>
              <w:right w:val="outset" w:sz="6" w:space="0" w:color="auto"/>
            </w:tcBorders>
            <w:hideMark/>
          </w:tcPr>
          <w:p w14:paraId="4F206B91" w14:textId="77777777" w:rsidR="004644E9" w:rsidRDefault="004644E9" w:rsidP="00254A12">
            <w:pPr>
              <w:spacing w:after="0" w:line="240" w:lineRule="auto"/>
              <w:rPr>
                <w:b/>
                <w:bCs/>
              </w:rPr>
            </w:pPr>
            <w:r>
              <w:rPr>
                <w:b/>
                <w:bCs/>
              </w:rPr>
              <w:t>Date</w:t>
            </w:r>
          </w:p>
        </w:tc>
        <w:tc>
          <w:tcPr>
            <w:tcW w:w="3311" w:type="pct"/>
            <w:tcBorders>
              <w:top w:val="outset" w:sz="6" w:space="0" w:color="auto"/>
              <w:left w:val="outset" w:sz="6" w:space="0" w:color="auto"/>
              <w:bottom w:val="outset" w:sz="6" w:space="0" w:color="auto"/>
              <w:right w:val="outset" w:sz="6" w:space="0" w:color="auto"/>
            </w:tcBorders>
            <w:hideMark/>
          </w:tcPr>
          <w:p w14:paraId="29CB6FFF" w14:textId="77777777" w:rsidR="004644E9" w:rsidRDefault="004644E9" w:rsidP="00254A12">
            <w:pPr>
              <w:spacing w:after="0" w:line="240" w:lineRule="auto"/>
              <w:rPr>
                <w:b/>
                <w:bCs/>
              </w:rPr>
            </w:pPr>
            <w:r>
              <w:rPr>
                <w:b/>
                <w:bCs/>
              </w:rPr>
              <w:t>Description</w:t>
            </w:r>
          </w:p>
        </w:tc>
        <w:tc>
          <w:tcPr>
            <w:tcW w:w="683" w:type="pct"/>
            <w:tcBorders>
              <w:top w:val="outset" w:sz="6" w:space="0" w:color="auto"/>
              <w:left w:val="outset" w:sz="6" w:space="0" w:color="auto"/>
              <w:bottom w:val="outset" w:sz="6" w:space="0" w:color="auto"/>
              <w:right w:val="outset" w:sz="6" w:space="0" w:color="auto"/>
            </w:tcBorders>
            <w:hideMark/>
          </w:tcPr>
          <w:p w14:paraId="7C9446B3" w14:textId="77777777" w:rsidR="004644E9" w:rsidRDefault="004644E9" w:rsidP="00254A12">
            <w:pPr>
              <w:spacing w:after="0" w:line="240" w:lineRule="auto"/>
              <w:rPr>
                <w:b/>
                <w:bCs/>
              </w:rPr>
            </w:pPr>
            <w:r>
              <w:rPr>
                <w:b/>
                <w:bCs/>
              </w:rPr>
              <w:t>Author</w:t>
            </w:r>
          </w:p>
        </w:tc>
      </w:tr>
      <w:tr w:rsidR="004644E9" w14:paraId="3BAA3275" w14:textId="77777777" w:rsidTr="0055179D">
        <w:tc>
          <w:tcPr>
            <w:tcW w:w="400" w:type="pct"/>
            <w:tcBorders>
              <w:top w:val="outset" w:sz="6" w:space="0" w:color="auto"/>
              <w:left w:val="outset" w:sz="6" w:space="0" w:color="auto"/>
              <w:bottom w:val="outset" w:sz="6" w:space="0" w:color="auto"/>
              <w:right w:val="outset" w:sz="6" w:space="0" w:color="auto"/>
            </w:tcBorders>
            <w:shd w:val="clear" w:color="auto" w:fill="F2F2F2"/>
            <w:hideMark/>
          </w:tcPr>
          <w:p w14:paraId="642EE3CC" w14:textId="77777777" w:rsidR="004644E9" w:rsidRDefault="004644E9" w:rsidP="00254A12">
            <w:pPr>
              <w:spacing w:after="0" w:line="240" w:lineRule="auto"/>
            </w:pPr>
            <w:r>
              <w:t>1.0</w:t>
            </w:r>
          </w:p>
        </w:tc>
        <w:tc>
          <w:tcPr>
            <w:tcW w:w="606" w:type="pct"/>
            <w:tcBorders>
              <w:top w:val="outset" w:sz="6" w:space="0" w:color="auto"/>
              <w:left w:val="outset" w:sz="6" w:space="0" w:color="auto"/>
              <w:bottom w:val="outset" w:sz="6" w:space="0" w:color="auto"/>
              <w:right w:val="outset" w:sz="6" w:space="0" w:color="auto"/>
            </w:tcBorders>
            <w:shd w:val="clear" w:color="auto" w:fill="F2F2F2"/>
            <w:hideMark/>
          </w:tcPr>
          <w:p w14:paraId="75E5EEDC" w14:textId="77777777" w:rsidR="004644E9" w:rsidRDefault="004644E9" w:rsidP="00254A12">
            <w:pPr>
              <w:spacing w:after="0" w:line="240" w:lineRule="auto"/>
            </w:pPr>
            <w:r>
              <w:t>04/10/2026</w:t>
            </w:r>
          </w:p>
        </w:tc>
        <w:tc>
          <w:tcPr>
            <w:tcW w:w="3311" w:type="pct"/>
            <w:tcBorders>
              <w:top w:val="outset" w:sz="6" w:space="0" w:color="auto"/>
              <w:left w:val="outset" w:sz="6" w:space="0" w:color="auto"/>
              <w:bottom w:val="outset" w:sz="6" w:space="0" w:color="auto"/>
              <w:right w:val="outset" w:sz="6" w:space="0" w:color="auto"/>
            </w:tcBorders>
            <w:shd w:val="clear" w:color="auto" w:fill="F2F2F2"/>
            <w:hideMark/>
          </w:tcPr>
          <w:p w14:paraId="11096164" w14:textId="77777777" w:rsidR="004644E9" w:rsidRDefault="004644E9" w:rsidP="00254A12">
            <w:pPr>
              <w:spacing w:after="0" w:line="240" w:lineRule="auto"/>
            </w:pPr>
            <w:r>
              <w:t>Initial draft</w:t>
            </w:r>
          </w:p>
        </w:tc>
        <w:tc>
          <w:tcPr>
            <w:tcW w:w="683" w:type="pct"/>
            <w:tcBorders>
              <w:top w:val="outset" w:sz="6" w:space="0" w:color="auto"/>
              <w:left w:val="outset" w:sz="6" w:space="0" w:color="auto"/>
              <w:bottom w:val="outset" w:sz="6" w:space="0" w:color="auto"/>
              <w:right w:val="outset" w:sz="6" w:space="0" w:color="auto"/>
            </w:tcBorders>
            <w:shd w:val="clear" w:color="auto" w:fill="F2F2F2"/>
            <w:hideMark/>
          </w:tcPr>
          <w:p w14:paraId="2FE9E95C" w14:textId="675F7E48" w:rsidR="004644E9" w:rsidRDefault="00A94300" w:rsidP="00254A12">
            <w:pPr>
              <w:spacing w:after="0" w:line="240" w:lineRule="auto"/>
            </w:pPr>
            <w:r>
              <w:t>Gordon Neuls</w:t>
            </w:r>
          </w:p>
        </w:tc>
      </w:tr>
      <w:tr w:rsidR="006C2B74" w14:paraId="051231B5" w14:textId="77777777" w:rsidTr="0055179D">
        <w:tc>
          <w:tcPr>
            <w:tcW w:w="400" w:type="pct"/>
            <w:tcBorders>
              <w:top w:val="outset" w:sz="6" w:space="0" w:color="auto"/>
              <w:left w:val="outset" w:sz="6" w:space="0" w:color="auto"/>
              <w:bottom w:val="outset" w:sz="6" w:space="0" w:color="auto"/>
              <w:right w:val="outset" w:sz="6" w:space="0" w:color="auto"/>
            </w:tcBorders>
            <w:shd w:val="clear" w:color="auto" w:fill="F2F2F2"/>
          </w:tcPr>
          <w:p w14:paraId="5A880BB8" w14:textId="1CD0D786" w:rsidR="006C2B74" w:rsidRDefault="006C2B74" w:rsidP="00254A12">
            <w:pPr>
              <w:spacing w:after="0" w:line="240" w:lineRule="auto"/>
            </w:pPr>
            <w:r>
              <w:t>1.1</w:t>
            </w:r>
          </w:p>
        </w:tc>
        <w:tc>
          <w:tcPr>
            <w:tcW w:w="606" w:type="pct"/>
            <w:tcBorders>
              <w:top w:val="outset" w:sz="6" w:space="0" w:color="auto"/>
              <w:left w:val="outset" w:sz="6" w:space="0" w:color="auto"/>
              <w:bottom w:val="outset" w:sz="6" w:space="0" w:color="auto"/>
              <w:right w:val="outset" w:sz="6" w:space="0" w:color="auto"/>
            </w:tcBorders>
            <w:shd w:val="clear" w:color="auto" w:fill="F2F2F2"/>
          </w:tcPr>
          <w:p w14:paraId="303678DF" w14:textId="77A0BEB2" w:rsidR="006C2B74" w:rsidRDefault="006C2B74" w:rsidP="00254A12">
            <w:pPr>
              <w:spacing w:after="0" w:line="240" w:lineRule="auto"/>
            </w:pPr>
            <w:r>
              <w:t>04/23/2026</w:t>
            </w:r>
          </w:p>
        </w:tc>
        <w:tc>
          <w:tcPr>
            <w:tcW w:w="3311" w:type="pct"/>
            <w:tcBorders>
              <w:top w:val="outset" w:sz="6" w:space="0" w:color="auto"/>
              <w:left w:val="outset" w:sz="6" w:space="0" w:color="auto"/>
              <w:bottom w:val="outset" w:sz="6" w:space="0" w:color="auto"/>
              <w:right w:val="outset" w:sz="6" w:space="0" w:color="auto"/>
            </w:tcBorders>
            <w:shd w:val="clear" w:color="auto" w:fill="F2F2F2"/>
          </w:tcPr>
          <w:p w14:paraId="34C7D37C" w14:textId="6C39B4C2" w:rsidR="006C2B74" w:rsidRDefault="006C2B74" w:rsidP="00254A12">
            <w:pPr>
              <w:spacing w:after="0" w:line="240" w:lineRule="auto"/>
            </w:pPr>
            <w:r>
              <w:t xml:space="preserve"> Updates after BR / FS updates</w:t>
            </w:r>
          </w:p>
        </w:tc>
        <w:tc>
          <w:tcPr>
            <w:tcW w:w="683" w:type="pct"/>
            <w:tcBorders>
              <w:top w:val="outset" w:sz="6" w:space="0" w:color="auto"/>
              <w:left w:val="outset" w:sz="6" w:space="0" w:color="auto"/>
              <w:bottom w:val="outset" w:sz="6" w:space="0" w:color="auto"/>
              <w:right w:val="outset" w:sz="6" w:space="0" w:color="auto"/>
            </w:tcBorders>
            <w:shd w:val="clear" w:color="auto" w:fill="F2F2F2"/>
          </w:tcPr>
          <w:p w14:paraId="71091908" w14:textId="78B9769D" w:rsidR="006C2B74" w:rsidRDefault="00C53E70" w:rsidP="00254A12">
            <w:pPr>
              <w:spacing w:after="0" w:line="240" w:lineRule="auto"/>
            </w:pPr>
            <w:r>
              <w:t>Gordon Neuls</w:t>
            </w:r>
          </w:p>
        </w:tc>
      </w:tr>
      <w:tr w:rsidR="00C53E70" w14:paraId="7376E105" w14:textId="77777777" w:rsidTr="0055179D">
        <w:tc>
          <w:tcPr>
            <w:tcW w:w="400" w:type="pct"/>
            <w:tcBorders>
              <w:top w:val="outset" w:sz="6" w:space="0" w:color="auto"/>
              <w:left w:val="outset" w:sz="6" w:space="0" w:color="auto"/>
              <w:bottom w:val="outset" w:sz="6" w:space="0" w:color="auto"/>
              <w:right w:val="outset" w:sz="6" w:space="0" w:color="auto"/>
            </w:tcBorders>
            <w:shd w:val="clear" w:color="auto" w:fill="F2F2F2"/>
          </w:tcPr>
          <w:p w14:paraId="1071154A" w14:textId="17607228" w:rsidR="00C53E70" w:rsidRDefault="00C53E70" w:rsidP="00254A12">
            <w:pPr>
              <w:spacing w:after="0" w:line="240" w:lineRule="auto"/>
            </w:pPr>
            <w:r>
              <w:t>1.2</w:t>
            </w:r>
          </w:p>
        </w:tc>
        <w:tc>
          <w:tcPr>
            <w:tcW w:w="606" w:type="pct"/>
            <w:tcBorders>
              <w:top w:val="outset" w:sz="6" w:space="0" w:color="auto"/>
              <w:left w:val="outset" w:sz="6" w:space="0" w:color="auto"/>
              <w:bottom w:val="outset" w:sz="6" w:space="0" w:color="auto"/>
              <w:right w:val="outset" w:sz="6" w:space="0" w:color="auto"/>
            </w:tcBorders>
            <w:shd w:val="clear" w:color="auto" w:fill="F2F2F2"/>
          </w:tcPr>
          <w:p w14:paraId="5D4A81C3" w14:textId="67657360" w:rsidR="00C53E70" w:rsidRDefault="00C53E70" w:rsidP="00254A12">
            <w:pPr>
              <w:spacing w:after="0" w:line="240" w:lineRule="auto"/>
            </w:pPr>
            <w:r>
              <w:t>04/29/2026</w:t>
            </w:r>
          </w:p>
        </w:tc>
        <w:tc>
          <w:tcPr>
            <w:tcW w:w="3311" w:type="pct"/>
            <w:tcBorders>
              <w:top w:val="outset" w:sz="6" w:space="0" w:color="auto"/>
              <w:left w:val="outset" w:sz="6" w:space="0" w:color="auto"/>
              <w:bottom w:val="outset" w:sz="6" w:space="0" w:color="auto"/>
              <w:right w:val="outset" w:sz="6" w:space="0" w:color="auto"/>
            </w:tcBorders>
            <w:shd w:val="clear" w:color="auto" w:fill="F2F2F2"/>
          </w:tcPr>
          <w:p w14:paraId="0E60F36E" w14:textId="63B17845" w:rsidR="00C53E70" w:rsidRDefault="00C53E70" w:rsidP="00254A12">
            <w:pPr>
              <w:spacing w:after="0" w:line="240" w:lineRule="auto"/>
            </w:pPr>
            <w:r>
              <w:t>Fixing Error Handling</w:t>
            </w:r>
          </w:p>
        </w:tc>
        <w:tc>
          <w:tcPr>
            <w:tcW w:w="683" w:type="pct"/>
            <w:tcBorders>
              <w:top w:val="outset" w:sz="6" w:space="0" w:color="auto"/>
              <w:left w:val="outset" w:sz="6" w:space="0" w:color="auto"/>
              <w:bottom w:val="outset" w:sz="6" w:space="0" w:color="auto"/>
              <w:right w:val="outset" w:sz="6" w:space="0" w:color="auto"/>
            </w:tcBorders>
            <w:shd w:val="clear" w:color="auto" w:fill="F2F2F2"/>
          </w:tcPr>
          <w:p w14:paraId="3867716B" w14:textId="631E95CE" w:rsidR="00C53E70" w:rsidRDefault="00C53E70" w:rsidP="00254A12">
            <w:pPr>
              <w:spacing w:after="0" w:line="240" w:lineRule="auto"/>
            </w:pPr>
            <w:r>
              <w:t>Gordon Neuls</w:t>
            </w:r>
          </w:p>
        </w:tc>
      </w:tr>
      <w:tr w:rsidR="0087745C" w14:paraId="5DDC159C" w14:textId="77777777" w:rsidTr="0055179D">
        <w:tc>
          <w:tcPr>
            <w:tcW w:w="400" w:type="pct"/>
            <w:tcBorders>
              <w:top w:val="outset" w:sz="6" w:space="0" w:color="auto"/>
              <w:left w:val="outset" w:sz="6" w:space="0" w:color="auto"/>
              <w:bottom w:val="outset" w:sz="6" w:space="0" w:color="auto"/>
              <w:right w:val="outset" w:sz="6" w:space="0" w:color="auto"/>
            </w:tcBorders>
            <w:shd w:val="clear" w:color="auto" w:fill="F2F2F2"/>
          </w:tcPr>
          <w:p w14:paraId="265DEF69" w14:textId="3F9E32AB" w:rsidR="0087745C" w:rsidRDefault="0087745C" w:rsidP="00254A12">
            <w:pPr>
              <w:spacing w:after="0" w:line="240" w:lineRule="auto"/>
            </w:pPr>
            <w:r>
              <w:t>1.3</w:t>
            </w:r>
          </w:p>
        </w:tc>
        <w:tc>
          <w:tcPr>
            <w:tcW w:w="606" w:type="pct"/>
            <w:tcBorders>
              <w:top w:val="outset" w:sz="6" w:space="0" w:color="auto"/>
              <w:left w:val="outset" w:sz="6" w:space="0" w:color="auto"/>
              <w:bottom w:val="outset" w:sz="6" w:space="0" w:color="auto"/>
              <w:right w:val="outset" w:sz="6" w:space="0" w:color="auto"/>
            </w:tcBorders>
            <w:shd w:val="clear" w:color="auto" w:fill="F2F2F2"/>
          </w:tcPr>
          <w:p w14:paraId="7CB64A69" w14:textId="404B3473" w:rsidR="0087745C" w:rsidRDefault="0087745C" w:rsidP="00254A12">
            <w:pPr>
              <w:spacing w:after="0" w:line="240" w:lineRule="auto"/>
            </w:pPr>
            <w:r>
              <w:t>05/0</w:t>
            </w:r>
            <w:r w:rsidR="00661139">
              <w:t>4</w:t>
            </w:r>
            <w:r>
              <w:t>/2026</w:t>
            </w:r>
          </w:p>
        </w:tc>
        <w:tc>
          <w:tcPr>
            <w:tcW w:w="3311" w:type="pct"/>
            <w:tcBorders>
              <w:top w:val="outset" w:sz="6" w:space="0" w:color="auto"/>
              <w:left w:val="outset" w:sz="6" w:space="0" w:color="auto"/>
              <w:bottom w:val="outset" w:sz="6" w:space="0" w:color="auto"/>
              <w:right w:val="outset" w:sz="6" w:space="0" w:color="auto"/>
            </w:tcBorders>
            <w:shd w:val="clear" w:color="auto" w:fill="F2F2F2"/>
          </w:tcPr>
          <w:p w14:paraId="785191FB" w14:textId="19E707A4" w:rsidR="0087745C" w:rsidRDefault="0087745C" w:rsidP="00254A12">
            <w:pPr>
              <w:spacing w:after="0" w:line="240" w:lineRule="auto"/>
            </w:pPr>
            <w:r>
              <w:t>Fix Missing Sections, Missing Images</w:t>
            </w:r>
          </w:p>
        </w:tc>
        <w:tc>
          <w:tcPr>
            <w:tcW w:w="683" w:type="pct"/>
            <w:tcBorders>
              <w:top w:val="outset" w:sz="6" w:space="0" w:color="auto"/>
              <w:left w:val="outset" w:sz="6" w:space="0" w:color="auto"/>
              <w:bottom w:val="outset" w:sz="6" w:space="0" w:color="auto"/>
              <w:right w:val="outset" w:sz="6" w:space="0" w:color="auto"/>
            </w:tcBorders>
            <w:shd w:val="clear" w:color="auto" w:fill="F2F2F2"/>
          </w:tcPr>
          <w:p w14:paraId="6C5A437D" w14:textId="504032F9" w:rsidR="0087745C" w:rsidRDefault="0087745C" w:rsidP="00254A12">
            <w:pPr>
              <w:spacing w:after="0" w:line="240" w:lineRule="auto"/>
            </w:pPr>
            <w:r>
              <w:t>Gordon Neuls</w:t>
            </w:r>
          </w:p>
        </w:tc>
      </w:tr>
    </w:tbl>
    <w:p w14:paraId="12691491" w14:textId="3838B08D" w:rsidR="0055179D" w:rsidRDefault="00055412" w:rsidP="0055179D">
      <w:pPr>
        <w:pStyle w:val="Heading2"/>
        <w:rPr>
          <w:rFonts w:eastAsia="Times New Roman"/>
        </w:rPr>
      </w:pPr>
      <w:bookmarkStart w:id="271" w:name="_Toc226807010"/>
      <w:bookmarkStart w:id="272" w:name="_Toc228800695"/>
      <w:r>
        <w:rPr>
          <w:rFonts w:eastAsia="Times New Roman"/>
        </w:rPr>
        <w:t>1</w:t>
      </w:r>
      <w:r w:rsidR="002F3B79">
        <w:rPr>
          <w:rFonts w:eastAsia="Times New Roman"/>
        </w:rPr>
        <w:t>2</w:t>
      </w:r>
      <w:r w:rsidR="0055179D">
        <w:rPr>
          <w:rFonts w:eastAsia="Times New Roman"/>
        </w:rPr>
        <w:t>. Approval</w:t>
      </w:r>
      <w:bookmarkEnd w:id="271"/>
      <w:bookmarkEnd w:id="272"/>
    </w:p>
    <w:tbl>
      <w:tblPr>
        <w:tblW w:w="5000" w:type="pct"/>
        <w:tblCellMar>
          <w:left w:w="0" w:type="dxa"/>
          <w:right w:w="0" w:type="dxa"/>
        </w:tblCellMar>
        <w:tblLook w:val="04A0" w:firstRow="1" w:lastRow="0" w:firstColumn="1" w:lastColumn="0" w:noHBand="0" w:noVBand="1"/>
      </w:tblPr>
      <w:tblGrid>
        <w:gridCol w:w="2537"/>
        <w:gridCol w:w="5690"/>
        <w:gridCol w:w="2917"/>
      </w:tblGrid>
      <w:tr w:rsidR="0055179D" w14:paraId="395B767E" w14:textId="77777777" w:rsidTr="00905735">
        <w:tc>
          <w:tcPr>
            <w:tcW w:w="0" w:type="auto"/>
            <w:tcBorders>
              <w:top w:val="outset" w:sz="6" w:space="0" w:color="auto"/>
              <w:left w:val="outset" w:sz="6" w:space="0" w:color="auto"/>
              <w:bottom w:val="outset" w:sz="6" w:space="0" w:color="auto"/>
              <w:right w:val="outset" w:sz="6" w:space="0" w:color="auto"/>
            </w:tcBorders>
            <w:hideMark/>
          </w:tcPr>
          <w:p w14:paraId="6446BB11" w14:textId="77777777" w:rsidR="0055179D" w:rsidRDefault="0055179D" w:rsidP="00905735">
            <w:pPr>
              <w:spacing w:after="0" w:line="240" w:lineRule="auto"/>
              <w:rPr>
                <w:b/>
                <w:bCs/>
              </w:rPr>
            </w:pPr>
            <w:r>
              <w:rPr>
                <w:b/>
                <w:bCs/>
              </w:rPr>
              <w:t>Date</w:t>
            </w:r>
          </w:p>
        </w:tc>
        <w:tc>
          <w:tcPr>
            <w:tcW w:w="0" w:type="auto"/>
            <w:tcBorders>
              <w:top w:val="outset" w:sz="6" w:space="0" w:color="auto"/>
              <w:left w:val="outset" w:sz="6" w:space="0" w:color="auto"/>
              <w:bottom w:val="outset" w:sz="6" w:space="0" w:color="auto"/>
              <w:right w:val="outset" w:sz="6" w:space="0" w:color="auto"/>
            </w:tcBorders>
            <w:hideMark/>
          </w:tcPr>
          <w:p w14:paraId="08836474" w14:textId="77777777" w:rsidR="0055179D" w:rsidRDefault="0055179D" w:rsidP="00905735">
            <w:pPr>
              <w:spacing w:after="0" w:line="240" w:lineRule="auto"/>
              <w:rPr>
                <w:b/>
                <w:bCs/>
              </w:rPr>
            </w:pPr>
            <w:r>
              <w:rPr>
                <w:b/>
                <w:bCs/>
              </w:rPr>
              <w:t>Role</w:t>
            </w:r>
          </w:p>
        </w:tc>
        <w:tc>
          <w:tcPr>
            <w:tcW w:w="0" w:type="auto"/>
            <w:tcBorders>
              <w:top w:val="outset" w:sz="6" w:space="0" w:color="auto"/>
              <w:left w:val="outset" w:sz="6" w:space="0" w:color="auto"/>
              <w:bottom w:val="outset" w:sz="6" w:space="0" w:color="auto"/>
              <w:right w:val="outset" w:sz="6" w:space="0" w:color="auto"/>
            </w:tcBorders>
            <w:hideMark/>
          </w:tcPr>
          <w:p w14:paraId="33B1717C" w14:textId="77777777" w:rsidR="0055179D" w:rsidRDefault="0055179D" w:rsidP="00905735">
            <w:pPr>
              <w:spacing w:after="0" w:line="240" w:lineRule="auto"/>
              <w:rPr>
                <w:b/>
                <w:bCs/>
              </w:rPr>
            </w:pPr>
            <w:r>
              <w:rPr>
                <w:b/>
                <w:bCs/>
              </w:rPr>
              <w:t>Author</w:t>
            </w:r>
          </w:p>
        </w:tc>
      </w:tr>
      <w:tr w:rsidR="0055179D" w14:paraId="1B803575" w14:textId="77777777" w:rsidTr="00905735">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04DD8E74" w14:textId="77777777" w:rsidR="0055179D" w:rsidRDefault="0055179D" w:rsidP="00905735">
            <w:pPr>
              <w:spacing w:after="0" w:line="240" w:lineRule="auto"/>
            </w:pPr>
            <w:r>
              <w:t>04/11/2026</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42AEA0FA" w14:textId="77777777" w:rsidR="0055179D" w:rsidRDefault="0055179D" w:rsidP="00905735">
            <w:pPr>
              <w:spacing w:after="0" w:line="240" w:lineRule="auto"/>
            </w:pPr>
            <w:r>
              <w:t>Business System Analyst</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4062706F" w14:textId="77777777" w:rsidR="0055179D" w:rsidRDefault="0055179D" w:rsidP="00905735">
            <w:pPr>
              <w:spacing w:after="0" w:line="240" w:lineRule="auto"/>
            </w:pPr>
            <w:r>
              <w:t>Gordon Neuls</w:t>
            </w:r>
          </w:p>
        </w:tc>
      </w:tr>
      <w:tr w:rsidR="0055179D" w14:paraId="65E594BE" w14:textId="77777777" w:rsidTr="00905735">
        <w:tc>
          <w:tcPr>
            <w:tcW w:w="0" w:type="auto"/>
            <w:tcBorders>
              <w:top w:val="outset" w:sz="6" w:space="0" w:color="auto"/>
              <w:left w:val="outset" w:sz="6" w:space="0" w:color="auto"/>
              <w:bottom w:val="outset" w:sz="6" w:space="0" w:color="auto"/>
              <w:right w:val="outset" w:sz="6" w:space="0" w:color="auto"/>
            </w:tcBorders>
            <w:shd w:val="clear" w:color="auto" w:fill="F2F2F2"/>
          </w:tcPr>
          <w:p w14:paraId="208F88E5" w14:textId="77777777" w:rsidR="0055179D" w:rsidRDefault="0055179D" w:rsidP="00905735">
            <w:pPr>
              <w:spacing w:after="0" w:line="240" w:lineRule="auto"/>
            </w:pPr>
            <w:r>
              <w:t>04/11/2026</w:t>
            </w:r>
          </w:p>
        </w:tc>
        <w:tc>
          <w:tcPr>
            <w:tcW w:w="0" w:type="auto"/>
            <w:tcBorders>
              <w:top w:val="outset" w:sz="6" w:space="0" w:color="auto"/>
              <w:left w:val="outset" w:sz="6" w:space="0" w:color="auto"/>
              <w:bottom w:val="outset" w:sz="6" w:space="0" w:color="auto"/>
              <w:right w:val="outset" w:sz="6" w:space="0" w:color="auto"/>
            </w:tcBorders>
            <w:shd w:val="clear" w:color="auto" w:fill="F2F2F2"/>
          </w:tcPr>
          <w:p w14:paraId="3D83864B" w14:textId="77777777" w:rsidR="0055179D" w:rsidRDefault="0055179D" w:rsidP="00905735">
            <w:pPr>
              <w:spacing w:after="0" w:line="240" w:lineRule="auto"/>
            </w:pPr>
            <w:r>
              <w:t>Principle Software Engineer</w:t>
            </w:r>
          </w:p>
        </w:tc>
        <w:tc>
          <w:tcPr>
            <w:tcW w:w="0" w:type="auto"/>
            <w:tcBorders>
              <w:top w:val="outset" w:sz="6" w:space="0" w:color="auto"/>
              <w:left w:val="outset" w:sz="6" w:space="0" w:color="auto"/>
              <w:bottom w:val="outset" w:sz="6" w:space="0" w:color="auto"/>
              <w:right w:val="outset" w:sz="6" w:space="0" w:color="auto"/>
            </w:tcBorders>
            <w:shd w:val="clear" w:color="auto" w:fill="F2F2F2"/>
          </w:tcPr>
          <w:p w14:paraId="79C3C18F" w14:textId="77777777" w:rsidR="0055179D" w:rsidRDefault="0055179D" w:rsidP="00905735">
            <w:pPr>
              <w:spacing w:after="0" w:line="240" w:lineRule="auto"/>
            </w:pPr>
            <w:r>
              <w:t>Gordon Neuls</w:t>
            </w:r>
          </w:p>
        </w:tc>
      </w:tr>
    </w:tbl>
    <w:p w14:paraId="2FA239A5" w14:textId="25E2C6A5" w:rsidR="00B62DCF" w:rsidRDefault="00FE445F" w:rsidP="00B62DCF">
      <w:pPr>
        <w:pStyle w:val="Heading2"/>
        <w:rPr>
          <w:rFonts w:eastAsia="Times New Roman"/>
        </w:rPr>
      </w:pPr>
      <w:r>
        <w:rPr>
          <w:rFonts w:eastAsia="Times New Roman"/>
        </w:rPr>
        <w:br/>
      </w:r>
      <w:bookmarkStart w:id="273" w:name="_Toc228800696"/>
      <w:r w:rsidR="00055412">
        <w:rPr>
          <w:rFonts w:eastAsia="Times New Roman"/>
        </w:rPr>
        <w:t>1</w:t>
      </w:r>
      <w:r w:rsidR="002F3B79">
        <w:rPr>
          <w:rFonts w:eastAsia="Times New Roman"/>
        </w:rPr>
        <w:t>3</w:t>
      </w:r>
      <w:r w:rsidR="00B62DCF">
        <w:rPr>
          <w:rFonts w:eastAsia="Times New Roman"/>
        </w:rPr>
        <w:t>. Glossary of Terms</w:t>
      </w:r>
      <w:bookmarkEnd w:id="273"/>
    </w:p>
    <w:p w14:paraId="064BFCEC" w14:textId="45F08204" w:rsidR="00CF74DD" w:rsidRPr="00CF74DD" w:rsidRDefault="00364469" w:rsidP="00CF74DD">
      <w:hyperlink r:id="rId31" w:history="1">
        <w:proofErr w:type="gramStart"/>
        <w:r w:rsidRPr="00364469">
          <w:rPr>
            <w:rStyle w:val="Hyperlink"/>
          </w:rPr>
          <w:t>..</w:t>
        </w:r>
        <w:proofErr w:type="gramEnd"/>
        <w:r w:rsidRPr="00364469">
          <w:rPr>
            <w:rStyle w:val="Hyperlink"/>
          </w:rPr>
          <w:t>\Glossary\glossary.md</w:t>
        </w:r>
      </w:hyperlink>
      <w:r>
        <w:t xml:space="preserve"> </w:t>
      </w:r>
    </w:p>
    <w:p w14:paraId="70E78D48" w14:textId="0F3F56B6" w:rsidR="003A4EA1" w:rsidRPr="00826F76" w:rsidRDefault="00055412" w:rsidP="00C91EAF">
      <w:pPr>
        <w:pStyle w:val="Heading2"/>
      </w:pPr>
      <w:r>
        <w:rPr>
          <w:rFonts w:eastAsia="Times New Roman"/>
        </w:rPr>
        <w:br/>
      </w:r>
      <w:bookmarkStart w:id="274" w:name="_Toc228800697"/>
      <w:r>
        <w:rPr>
          <w:rFonts w:eastAsia="Times New Roman"/>
        </w:rPr>
        <w:t>1</w:t>
      </w:r>
      <w:r w:rsidR="002F3B79">
        <w:rPr>
          <w:rFonts w:eastAsia="Times New Roman"/>
        </w:rPr>
        <w:t>4</w:t>
      </w:r>
      <w:r w:rsidR="003A4EA1">
        <w:rPr>
          <w:rFonts w:eastAsia="Times New Roman"/>
        </w:rPr>
        <w:t>. Appendix B: Document Cross Reference</w:t>
      </w:r>
      <w:bookmarkEnd w:id="274"/>
    </w:p>
    <w:p w14:paraId="7C6ED1E6" w14:textId="116147D0" w:rsidR="00710D8B" w:rsidRDefault="00C91EAF">
      <w:r>
        <w:t xml:space="preserve">See the RTM: </w:t>
      </w:r>
      <w:hyperlink r:id="rId32" w:history="1">
        <w:r w:rsidRPr="00C91EAF">
          <w:rPr>
            <w:rStyle w:val="Hyperlink"/>
          </w:rPr>
          <w:t>..\RTM\NeuByteFitnessAppRequirementTracabilityMatrix.xlsx</w:t>
        </w:r>
      </w:hyperlink>
    </w:p>
    <w:sectPr w:rsidR="00710D8B" w:rsidSect="004644E9">
      <w:headerReference w:type="default" r:id="rId33"/>
      <w:footerReference w:type="default" r:id="rId34"/>
      <w:pgSz w:w="12240" w:h="15840" w:code="1"/>
      <w:pgMar w:top="360" w:right="720" w:bottom="720" w:left="36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B2E86" w14:textId="77777777" w:rsidR="001D081E" w:rsidRDefault="001D081E" w:rsidP="000B765E">
      <w:pPr>
        <w:spacing w:after="0" w:line="240" w:lineRule="auto"/>
      </w:pPr>
      <w:r>
        <w:separator/>
      </w:r>
    </w:p>
  </w:endnote>
  <w:endnote w:type="continuationSeparator" w:id="0">
    <w:p w14:paraId="5E59E414" w14:textId="77777777" w:rsidR="001D081E" w:rsidRDefault="001D081E" w:rsidP="000B7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Eras Medium ITC">
    <w:panose1 w:val="020B0602030504020804"/>
    <w:charset w:val="00"/>
    <w:family w:val="swiss"/>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Eras Demi ITC">
    <w:panose1 w:val="020B0805030504020804"/>
    <w:charset w:val="00"/>
    <w:family w:val="swiss"/>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Cascadia Mono Light">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FCFE" w14:textId="77777777" w:rsidR="004512E4" w:rsidRDefault="004512E4" w:rsidP="004512E4">
    <w:pPr>
      <w:pStyle w:val="Footer"/>
      <w:tabs>
        <w:tab w:val="clear" w:pos="9360"/>
        <w:tab w:val="right" w:pos="10350"/>
      </w:tabs>
      <w:rPr>
        <w:rFonts w:ascii="Courier New" w:hAnsi="Courier New" w:cs="Courier New"/>
        <w:color w:val="404040" w:themeColor="text1" w:themeTint="BF"/>
        <w:sz w:val="16"/>
        <w:szCs w:val="16"/>
      </w:rPr>
    </w:pPr>
  </w:p>
  <w:p w14:paraId="385257D8" w14:textId="77777777" w:rsidR="000B765E" w:rsidRPr="004644E9" w:rsidRDefault="004512E4" w:rsidP="004512E4">
    <w:pPr>
      <w:pStyle w:val="Footer"/>
      <w:tabs>
        <w:tab w:val="clear" w:pos="9360"/>
        <w:tab w:val="left" w:pos="540"/>
        <w:tab w:val="right" w:pos="10800"/>
      </w:tabs>
      <w:ind w:firstLine="540"/>
      <w:rPr>
        <w:rFonts w:ascii="Cascadia Mono Light" w:hAnsi="Cascadia Mono Light" w:cs="Courier New"/>
        <w:color w:val="404040" w:themeColor="text1" w:themeTint="BF"/>
        <w:sz w:val="16"/>
        <w:szCs w:val="16"/>
      </w:rPr>
    </w:pPr>
    <w:r w:rsidRPr="004644E9">
      <w:rPr>
        <w:rFonts w:ascii="Cascadia Mono Light" w:hAnsi="Cascadia Mono Light" w:cs="Courier New"/>
        <w:noProof/>
        <w:color w:val="000000" w:themeColor="text1"/>
        <w:sz w:val="16"/>
        <w:szCs w:val="16"/>
      </w:rPr>
      <mc:AlternateContent>
        <mc:Choice Requires="wps">
          <w:drawing>
            <wp:anchor distT="0" distB="0" distL="114300" distR="114300" simplePos="0" relativeHeight="251638272" behindDoc="0" locked="0" layoutInCell="1" allowOverlap="1" wp14:anchorId="3A378E46" wp14:editId="0059DC7D">
              <wp:simplePos x="0" y="0"/>
              <wp:positionH relativeFrom="column">
                <wp:posOffset>342900</wp:posOffset>
              </wp:positionH>
              <wp:positionV relativeFrom="paragraph">
                <wp:posOffset>-56515</wp:posOffset>
              </wp:positionV>
              <wp:extent cx="65341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3D9557" id="Straight Connector 2" o:spid="_x0000_s1026" style="position:absolute;z-index:251638272;visibility:visible;mso-wrap-style:square;mso-wrap-distance-left:9pt;mso-wrap-distance-top:0;mso-wrap-distance-right:9pt;mso-wrap-distance-bottom:0;mso-position-horizontal:absolute;mso-position-horizontal-relative:text;mso-position-vertical:absolute;mso-position-vertical-relative:text" from="27pt,-4.45pt" to="541.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" strokecolor="#4579b8 [3044]"/>
          </w:pict>
        </mc:Fallback>
      </mc:AlternateContent>
    </w:r>
    <w:r w:rsidR="000B765E" w:rsidRPr="004644E9">
      <w:rPr>
        <w:rFonts w:ascii="Cascadia Mono Light" w:hAnsi="Cascadia Mono Light" w:cs="Courier New"/>
        <w:color w:val="404040" w:themeColor="text1" w:themeTint="BF"/>
        <w:sz w:val="16"/>
        <w:szCs w:val="16"/>
      </w:rPr>
      <w:t>© 20</w:t>
    </w:r>
    <w:r w:rsidR="004644E9">
      <w:rPr>
        <w:rFonts w:ascii="Cascadia Mono Light" w:hAnsi="Cascadia Mono Light" w:cs="Courier New"/>
        <w:color w:val="404040" w:themeColor="text1" w:themeTint="BF"/>
        <w:sz w:val="16"/>
        <w:szCs w:val="16"/>
      </w:rPr>
      <w:t>26</w:t>
    </w:r>
    <w:r w:rsidR="000B765E" w:rsidRPr="004644E9">
      <w:rPr>
        <w:rFonts w:ascii="Cascadia Mono Light" w:hAnsi="Cascadia Mono Light" w:cs="Courier New"/>
        <w:color w:val="404040" w:themeColor="text1" w:themeTint="BF"/>
        <w:sz w:val="16"/>
        <w:szCs w:val="16"/>
      </w:rPr>
      <w:t xml:space="preserve"> N</w:t>
    </w:r>
    <w:r w:rsidR="004644E9">
      <w:rPr>
        <w:rFonts w:ascii="Cascadia Mono Light" w:hAnsi="Cascadia Mono Light" w:cs="Courier New"/>
        <w:color w:val="404040" w:themeColor="text1" w:themeTint="BF"/>
        <w:sz w:val="16"/>
        <w:szCs w:val="16"/>
      </w:rPr>
      <w:t>eu</w:t>
    </w:r>
    <w:r w:rsidR="000B765E" w:rsidRPr="004644E9">
      <w:rPr>
        <w:rFonts w:ascii="Cascadia Mono Light" w:hAnsi="Cascadia Mono Light" w:cs="Courier New"/>
        <w:color w:val="404040" w:themeColor="text1" w:themeTint="BF"/>
        <w:sz w:val="16"/>
        <w:szCs w:val="16"/>
      </w:rPr>
      <w:t>Byte Technologies, All Rights Reserved</w:t>
    </w:r>
    <w:r w:rsidR="000B765E" w:rsidRPr="004644E9">
      <w:rPr>
        <w:rFonts w:ascii="Cascadia Mono Light" w:hAnsi="Cascadia Mono Light" w:cs="Courier New"/>
        <w:color w:val="404040" w:themeColor="text1" w:themeTint="BF"/>
        <w:sz w:val="16"/>
        <w:szCs w:val="16"/>
      </w:rPr>
      <w:tab/>
    </w:r>
    <w:r w:rsidRPr="004644E9">
      <w:rPr>
        <w:rFonts w:ascii="Cascadia Mono Light" w:hAnsi="Cascadia Mono Light" w:cs="Courier New"/>
        <w:color w:val="404040" w:themeColor="text1" w:themeTint="BF"/>
        <w:sz w:val="16"/>
        <w:szCs w:val="16"/>
      </w:rPr>
      <w:t xml:space="preserve"> Page </w:t>
    </w:r>
    <w:r w:rsidRPr="004644E9">
      <w:rPr>
        <w:rStyle w:val="PageNumber"/>
        <w:rFonts w:ascii="Cascadia Mono Light" w:hAnsi="Cascadia Mono Light" w:cs="Courier New"/>
        <w:color w:val="404040" w:themeColor="text1" w:themeTint="BF"/>
        <w:sz w:val="16"/>
        <w:szCs w:val="16"/>
      </w:rPr>
      <w:fldChar w:fldCharType="begin"/>
    </w:r>
    <w:r w:rsidRPr="004644E9">
      <w:rPr>
        <w:rStyle w:val="PageNumber"/>
        <w:rFonts w:ascii="Cascadia Mono Light" w:hAnsi="Cascadia Mono Light" w:cs="Courier New"/>
        <w:color w:val="404040" w:themeColor="text1" w:themeTint="BF"/>
        <w:sz w:val="16"/>
        <w:szCs w:val="16"/>
      </w:rPr>
      <w:instrText xml:space="preserve">page </w:instrText>
    </w:r>
    <w:r w:rsidRPr="004644E9">
      <w:rPr>
        <w:rStyle w:val="PageNumber"/>
        <w:rFonts w:ascii="Cascadia Mono Light" w:hAnsi="Cascadia Mono Light" w:cs="Courier New"/>
        <w:color w:val="404040" w:themeColor="text1" w:themeTint="BF"/>
        <w:sz w:val="16"/>
        <w:szCs w:val="16"/>
      </w:rPr>
      <w:fldChar w:fldCharType="separate"/>
    </w:r>
    <w:r w:rsidR="00711407" w:rsidRPr="004644E9">
      <w:rPr>
        <w:rStyle w:val="PageNumber"/>
        <w:rFonts w:ascii="Cascadia Mono Light" w:hAnsi="Cascadia Mono Light" w:cs="Courier New"/>
        <w:noProof/>
        <w:color w:val="404040" w:themeColor="text1" w:themeTint="BF"/>
        <w:sz w:val="16"/>
        <w:szCs w:val="16"/>
      </w:rPr>
      <w:t>1</w:t>
    </w:r>
    <w:r w:rsidRPr="004644E9">
      <w:rPr>
        <w:rStyle w:val="PageNumber"/>
        <w:rFonts w:ascii="Cascadia Mono Light" w:hAnsi="Cascadia Mono Light" w:cs="Courier New"/>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7993B" w14:textId="77777777" w:rsidR="001D081E" w:rsidRDefault="001D081E" w:rsidP="000B765E">
      <w:pPr>
        <w:spacing w:after="0" w:line="240" w:lineRule="auto"/>
      </w:pPr>
      <w:r>
        <w:separator/>
      </w:r>
    </w:p>
  </w:footnote>
  <w:footnote w:type="continuationSeparator" w:id="0">
    <w:p w14:paraId="709F0DDB" w14:textId="77777777" w:rsidR="001D081E" w:rsidRDefault="001D081E" w:rsidP="000B76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97DB" w14:textId="77777777" w:rsidR="00711407" w:rsidRDefault="000B765E" w:rsidP="0052406C">
    <w:pPr>
      <w:pStyle w:val="Header"/>
      <w:tabs>
        <w:tab w:val="clear" w:pos="9360"/>
        <w:tab w:val="right" w:pos="11070"/>
      </w:tabs>
    </w:pPr>
    <w:r>
      <w:rPr>
        <w:noProof/>
      </w:rPr>
      <w:drawing>
        <wp:anchor distT="0" distB="0" distL="114300" distR="114300" simplePos="0" relativeHeight="251689472" behindDoc="0" locked="0" layoutInCell="1" allowOverlap="1" wp14:anchorId="6D5D51BA" wp14:editId="1F36C6FA">
          <wp:simplePos x="0" y="0"/>
          <wp:positionH relativeFrom="column">
            <wp:posOffset>46899</wp:posOffset>
          </wp:positionH>
          <wp:positionV relativeFrom="paragraph">
            <wp:posOffset>74930</wp:posOffset>
          </wp:positionV>
          <wp:extent cx="1219200" cy="13239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eByteTechnologiesLogo.eps"/>
                  <pic:cNvPicPr/>
                </pic:nvPicPr>
                <pic:blipFill>
                  <a:blip r:embed="rId1">
                    <a:extLst>
                      <a:ext uri="{28A0092B-C50C-407E-A947-70E740481C1C}">
                        <a14:useLocalDpi xmlns:a14="http://schemas.microsoft.com/office/drawing/2010/main" val="0"/>
                      </a:ext>
                    </a:extLst>
                  </a:blip>
                  <a:stretch>
                    <a:fillRect/>
                  </a:stretch>
                </pic:blipFill>
                <pic:spPr>
                  <a:xfrm>
                    <a:off x="0" y="0"/>
                    <a:ext cx="1219200" cy="1323975"/>
                  </a:xfrm>
                  <a:prstGeom prst="rect">
                    <a:avLst/>
                  </a:prstGeom>
                </pic:spPr>
              </pic:pic>
            </a:graphicData>
          </a:graphic>
          <wp14:sizeRelH relativeFrom="page">
            <wp14:pctWidth>0</wp14:pctWidth>
          </wp14:sizeRelH>
          <wp14:sizeRelV relativeFrom="page">
            <wp14:pctHeight>0</wp14:pctHeight>
          </wp14:sizeRelV>
        </wp:anchor>
      </w:drawing>
    </w:r>
    <w:r w:rsidR="0052406C">
      <w:tab/>
    </w:r>
    <w:r w:rsidR="0052406C">
      <w:tab/>
    </w:r>
  </w:p>
  <w:p w14:paraId="260FA858" w14:textId="77777777" w:rsidR="00711407" w:rsidRDefault="00711407" w:rsidP="0052406C">
    <w:pPr>
      <w:pStyle w:val="Header"/>
      <w:tabs>
        <w:tab w:val="clear" w:pos="9360"/>
        <w:tab w:val="right" w:pos="11070"/>
      </w:tabs>
    </w:pPr>
  </w:p>
  <w:p w14:paraId="41B9EE24" w14:textId="77777777" w:rsidR="00711407" w:rsidRDefault="00711407" w:rsidP="0052406C">
    <w:pPr>
      <w:pStyle w:val="Header"/>
      <w:tabs>
        <w:tab w:val="clear" w:pos="9360"/>
        <w:tab w:val="right" w:pos="11070"/>
      </w:tabs>
    </w:pPr>
  </w:p>
  <w:p w14:paraId="14F1C16F" w14:textId="77777777" w:rsidR="00711407" w:rsidRDefault="00711407" w:rsidP="0052406C">
    <w:pPr>
      <w:pStyle w:val="Header"/>
      <w:tabs>
        <w:tab w:val="clear" w:pos="9360"/>
        <w:tab w:val="right" w:pos="11070"/>
      </w:tabs>
    </w:pPr>
  </w:p>
  <w:p w14:paraId="19967773" w14:textId="77777777" w:rsidR="00711407" w:rsidRDefault="00711407" w:rsidP="0052406C">
    <w:pPr>
      <w:pStyle w:val="Header"/>
      <w:tabs>
        <w:tab w:val="clear" w:pos="9360"/>
        <w:tab w:val="right" w:pos="11070"/>
      </w:tabs>
    </w:pPr>
  </w:p>
  <w:p w14:paraId="3C712C20" w14:textId="77777777" w:rsidR="000B765E" w:rsidRPr="004644E9" w:rsidRDefault="00711407" w:rsidP="0052406C">
    <w:pPr>
      <w:pStyle w:val="Header"/>
      <w:tabs>
        <w:tab w:val="clear" w:pos="9360"/>
        <w:tab w:val="right" w:pos="11070"/>
      </w:tabs>
      <w:rPr>
        <w:rFonts w:ascii="Cascadia Mono Light" w:hAnsi="Cascadia Mono Light"/>
        <w:b/>
        <w:color w:val="404040" w:themeColor="text1" w:themeTint="BF"/>
        <w:sz w:val="20"/>
        <w:szCs w:val="20"/>
      </w:rPr>
    </w:pPr>
    <w:r>
      <w:tab/>
    </w:r>
    <w:r>
      <w:tab/>
    </w:r>
    <w:r w:rsidR="0052406C" w:rsidRPr="004644E9">
      <w:rPr>
        <w:rFonts w:ascii="Cascadia Mono Light" w:hAnsi="Cascadia Mono Light"/>
        <w:b/>
        <w:color w:val="404040" w:themeColor="text1" w:themeTint="BF"/>
        <w:sz w:val="20"/>
        <w:szCs w:val="20"/>
      </w:rPr>
      <w:t>NeuByte Technologies</w:t>
    </w:r>
  </w:p>
  <w:p w14:paraId="5CB6AE0D" w14:textId="77777777" w:rsidR="0052406C" w:rsidRPr="004644E9" w:rsidRDefault="0052406C" w:rsidP="0052406C">
    <w:pPr>
      <w:pStyle w:val="Header"/>
      <w:tabs>
        <w:tab w:val="clear" w:pos="9360"/>
        <w:tab w:val="right" w:pos="11070"/>
      </w:tabs>
      <w:rPr>
        <w:rFonts w:ascii="Cascadia Mono Light" w:hAnsi="Cascadia Mono Light"/>
        <w:b/>
        <w:color w:val="404040" w:themeColor="text1" w:themeTint="BF"/>
        <w:sz w:val="20"/>
        <w:szCs w:val="20"/>
      </w:rPr>
    </w:pPr>
    <w:r w:rsidRPr="004644E9">
      <w:rPr>
        <w:rFonts w:ascii="Cascadia Mono Light" w:hAnsi="Cascadia Mono Light"/>
        <w:b/>
        <w:color w:val="404040" w:themeColor="text1" w:themeTint="BF"/>
        <w:sz w:val="20"/>
        <w:szCs w:val="20"/>
      </w:rPr>
      <w:tab/>
    </w:r>
    <w:r w:rsidRPr="004644E9">
      <w:rPr>
        <w:rFonts w:ascii="Cascadia Mono Light" w:hAnsi="Cascadia Mono Light"/>
        <w:b/>
        <w:color w:val="404040" w:themeColor="text1" w:themeTint="BF"/>
        <w:sz w:val="20"/>
        <w:szCs w:val="20"/>
      </w:rPr>
      <w:tab/>
    </w:r>
    <w:r w:rsidR="004644E9" w:rsidRPr="004644E9">
      <w:rPr>
        <w:rFonts w:ascii="Cascadia Mono Light" w:hAnsi="Cascadia Mono Light"/>
        <w:b/>
        <w:color w:val="404040" w:themeColor="text1" w:themeTint="BF"/>
        <w:sz w:val="20"/>
        <w:szCs w:val="20"/>
      </w:rPr>
      <w:t>4561 John Adams Pkwy STE 200</w:t>
    </w:r>
  </w:p>
  <w:p w14:paraId="67400E2C" w14:textId="77777777" w:rsidR="00711407" w:rsidRPr="004644E9" w:rsidRDefault="00711407" w:rsidP="0052406C">
    <w:pPr>
      <w:pStyle w:val="Header"/>
      <w:tabs>
        <w:tab w:val="clear" w:pos="9360"/>
        <w:tab w:val="right" w:pos="11070"/>
      </w:tabs>
      <w:rPr>
        <w:rFonts w:ascii="Cascadia Mono Light" w:hAnsi="Cascadia Mono Light"/>
        <w:b/>
        <w:color w:val="404040" w:themeColor="text1" w:themeTint="BF"/>
        <w:sz w:val="20"/>
        <w:szCs w:val="20"/>
      </w:rPr>
    </w:pPr>
    <w:r w:rsidRPr="004644E9">
      <w:rPr>
        <w:rFonts w:ascii="Cascadia Mono Light" w:hAnsi="Cascadia Mono Light"/>
        <w:b/>
        <w:color w:val="404040" w:themeColor="text1" w:themeTint="BF"/>
        <w:sz w:val="20"/>
        <w:szCs w:val="20"/>
      </w:rPr>
      <w:tab/>
    </w:r>
    <w:r w:rsidRPr="004644E9">
      <w:rPr>
        <w:rFonts w:ascii="Cascadia Mono Light" w:hAnsi="Cascadia Mono Light"/>
        <w:b/>
        <w:color w:val="404040" w:themeColor="text1" w:themeTint="BF"/>
        <w:sz w:val="20"/>
        <w:szCs w:val="20"/>
      </w:rPr>
      <w:tab/>
    </w:r>
    <w:r w:rsidR="004644E9" w:rsidRPr="004644E9">
      <w:rPr>
        <w:rFonts w:ascii="Cascadia Mono Light" w:hAnsi="Cascadia Mono Light"/>
        <w:b/>
        <w:color w:val="404040" w:themeColor="text1" w:themeTint="BF"/>
        <w:sz w:val="20"/>
        <w:szCs w:val="20"/>
      </w:rPr>
      <w:t>Ammon</w:t>
    </w:r>
    <w:r w:rsidRPr="004644E9">
      <w:rPr>
        <w:rFonts w:ascii="Cascadia Mono Light" w:hAnsi="Cascadia Mono Light"/>
        <w:b/>
        <w:color w:val="404040" w:themeColor="text1" w:themeTint="BF"/>
        <w:sz w:val="20"/>
        <w:szCs w:val="20"/>
      </w:rPr>
      <w:t xml:space="preserve">, </w:t>
    </w:r>
    <w:r w:rsidR="004644E9" w:rsidRPr="004644E9">
      <w:rPr>
        <w:rFonts w:ascii="Cascadia Mono Light" w:hAnsi="Cascadia Mono Light"/>
        <w:b/>
        <w:color w:val="404040" w:themeColor="text1" w:themeTint="BF"/>
        <w:sz w:val="20"/>
        <w:szCs w:val="20"/>
      </w:rPr>
      <w:t>ID</w:t>
    </w:r>
    <w:r w:rsidRPr="004644E9">
      <w:rPr>
        <w:rFonts w:ascii="Cascadia Mono Light" w:hAnsi="Cascadia Mono Light"/>
        <w:b/>
        <w:color w:val="404040" w:themeColor="text1" w:themeTint="BF"/>
        <w:sz w:val="20"/>
        <w:szCs w:val="20"/>
      </w:rPr>
      <w:t xml:space="preserve"> </w:t>
    </w:r>
    <w:r w:rsidR="004644E9" w:rsidRPr="004644E9">
      <w:rPr>
        <w:rFonts w:ascii="Cascadia Mono Light" w:hAnsi="Cascadia Mono Light"/>
        <w:b/>
        <w:color w:val="404040" w:themeColor="text1" w:themeTint="BF"/>
        <w:sz w:val="20"/>
        <w:szCs w:val="20"/>
      </w:rPr>
      <w:t>83406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19A8"/>
    <w:multiLevelType w:val="hybridMultilevel"/>
    <w:tmpl w:val="3210F450"/>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2B76AB"/>
    <w:multiLevelType w:val="hybridMultilevel"/>
    <w:tmpl w:val="9954C4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432511"/>
    <w:multiLevelType w:val="multilevel"/>
    <w:tmpl w:val="8B5CC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36A6D"/>
    <w:multiLevelType w:val="multilevel"/>
    <w:tmpl w:val="77D21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106A9"/>
    <w:multiLevelType w:val="hybridMultilevel"/>
    <w:tmpl w:val="6680DCB2"/>
    <w:lvl w:ilvl="0" w:tplc="D37847F4">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9544D9"/>
    <w:multiLevelType w:val="hybridMultilevel"/>
    <w:tmpl w:val="09D201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2B76082"/>
    <w:multiLevelType w:val="hybridMultilevel"/>
    <w:tmpl w:val="2E98E2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FC27E8"/>
    <w:multiLevelType w:val="hybridMultilevel"/>
    <w:tmpl w:val="36CA60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3772DD6"/>
    <w:multiLevelType w:val="hybridMultilevel"/>
    <w:tmpl w:val="281628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6010E45"/>
    <w:multiLevelType w:val="hybridMultilevel"/>
    <w:tmpl w:val="0CCEA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9D7411"/>
    <w:multiLevelType w:val="hybridMultilevel"/>
    <w:tmpl w:val="763E909A"/>
    <w:lvl w:ilvl="0" w:tplc="D37847F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AF2385"/>
    <w:multiLevelType w:val="hybridMultilevel"/>
    <w:tmpl w:val="D59E8F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8263E18"/>
    <w:multiLevelType w:val="hybridMultilevel"/>
    <w:tmpl w:val="9C9A3F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9053727"/>
    <w:multiLevelType w:val="hybridMultilevel"/>
    <w:tmpl w:val="1F2C5A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6E6CB4"/>
    <w:multiLevelType w:val="hybridMultilevel"/>
    <w:tmpl w:val="1F86A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9FC2859"/>
    <w:multiLevelType w:val="hybridMultilevel"/>
    <w:tmpl w:val="4D0C5D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AB74214"/>
    <w:multiLevelType w:val="hybridMultilevel"/>
    <w:tmpl w:val="844CD9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AE230B7"/>
    <w:multiLevelType w:val="hybridMultilevel"/>
    <w:tmpl w:val="47889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B306507"/>
    <w:multiLevelType w:val="hybridMultilevel"/>
    <w:tmpl w:val="F4C488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B73727B"/>
    <w:multiLevelType w:val="multilevel"/>
    <w:tmpl w:val="77D21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C40D44"/>
    <w:multiLevelType w:val="hybridMultilevel"/>
    <w:tmpl w:val="16A404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CA25776"/>
    <w:multiLevelType w:val="hybridMultilevel"/>
    <w:tmpl w:val="2DDE07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0CE96C99"/>
    <w:multiLevelType w:val="hybridMultilevel"/>
    <w:tmpl w:val="1262B4C6"/>
    <w:lvl w:ilvl="0" w:tplc="D37847F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DDD0615"/>
    <w:multiLevelType w:val="hybridMultilevel"/>
    <w:tmpl w:val="24E602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E701A02"/>
    <w:multiLevelType w:val="hybridMultilevel"/>
    <w:tmpl w:val="E550D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EF617A6"/>
    <w:multiLevelType w:val="hybridMultilevel"/>
    <w:tmpl w:val="F7C611D0"/>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6" w15:restartNumberingAfterBreak="0">
    <w:nsid w:val="0F5264C3"/>
    <w:multiLevelType w:val="hybridMultilevel"/>
    <w:tmpl w:val="C1BCD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0234AD4"/>
    <w:multiLevelType w:val="hybridMultilevel"/>
    <w:tmpl w:val="DDB626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1202A3B"/>
    <w:multiLevelType w:val="hybridMultilevel"/>
    <w:tmpl w:val="A074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162059B"/>
    <w:multiLevelType w:val="multilevel"/>
    <w:tmpl w:val="7F6C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1C5265"/>
    <w:multiLevelType w:val="hybridMultilevel"/>
    <w:tmpl w:val="7BAAB2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39F773F"/>
    <w:multiLevelType w:val="hybridMultilevel"/>
    <w:tmpl w:val="FD30D2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1443158C"/>
    <w:multiLevelType w:val="hybridMultilevel"/>
    <w:tmpl w:val="575012F2"/>
    <w:lvl w:ilvl="0" w:tplc="D37847F4">
      <w:numFmt w:val="bullet"/>
      <w:lvlText w:val="•"/>
      <w:lvlJc w:val="left"/>
      <w:pPr>
        <w:ind w:left="720" w:hanging="360"/>
      </w:pPr>
      <w:rPr>
        <w:rFonts w:ascii="Aptos" w:eastAsiaTheme="minorHAnsi"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4B87C24"/>
    <w:multiLevelType w:val="hybridMultilevel"/>
    <w:tmpl w:val="75A6D8B4"/>
    <w:lvl w:ilvl="0" w:tplc="D37847F4">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15644F62"/>
    <w:multiLevelType w:val="hybridMultilevel"/>
    <w:tmpl w:val="6E6EDDB0"/>
    <w:lvl w:ilvl="0" w:tplc="D37847F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569247A"/>
    <w:multiLevelType w:val="hybridMultilevel"/>
    <w:tmpl w:val="06A2E9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15A8712D"/>
    <w:multiLevelType w:val="multilevel"/>
    <w:tmpl w:val="6DFE4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B27241"/>
    <w:multiLevelType w:val="hybridMultilevel"/>
    <w:tmpl w:val="DF00B3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16921F5B"/>
    <w:multiLevelType w:val="hybridMultilevel"/>
    <w:tmpl w:val="4F002D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16CD6D74"/>
    <w:multiLevelType w:val="multilevel"/>
    <w:tmpl w:val="77D21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F57813"/>
    <w:multiLevelType w:val="hybridMultilevel"/>
    <w:tmpl w:val="6D0A7C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1726388B"/>
    <w:multiLevelType w:val="hybridMultilevel"/>
    <w:tmpl w:val="E07EC1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74314CB"/>
    <w:multiLevelType w:val="hybridMultilevel"/>
    <w:tmpl w:val="D9229DCE"/>
    <w:lvl w:ilvl="0" w:tplc="D37847F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7641ED3"/>
    <w:multiLevelType w:val="hybridMultilevel"/>
    <w:tmpl w:val="98DEEA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178D2FC8"/>
    <w:multiLevelType w:val="hybridMultilevel"/>
    <w:tmpl w:val="AE8E161C"/>
    <w:lvl w:ilvl="0" w:tplc="D37847F4">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79619D4"/>
    <w:multiLevelType w:val="hybridMultilevel"/>
    <w:tmpl w:val="4190B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87B6296"/>
    <w:multiLevelType w:val="hybridMultilevel"/>
    <w:tmpl w:val="E026D4F8"/>
    <w:lvl w:ilvl="0" w:tplc="D37847F4">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9603689"/>
    <w:multiLevelType w:val="hybridMultilevel"/>
    <w:tmpl w:val="D31A2A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19620326"/>
    <w:multiLevelType w:val="hybridMultilevel"/>
    <w:tmpl w:val="FA58C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ACD67A4"/>
    <w:multiLevelType w:val="hybridMultilevel"/>
    <w:tmpl w:val="A9E06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B32032B"/>
    <w:multiLevelType w:val="hybridMultilevel"/>
    <w:tmpl w:val="7564F8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1BAC5998"/>
    <w:multiLevelType w:val="hybridMultilevel"/>
    <w:tmpl w:val="C658C3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1C243993"/>
    <w:multiLevelType w:val="hybridMultilevel"/>
    <w:tmpl w:val="FAC87F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1CA50C9D"/>
    <w:multiLevelType w:val="hybridMultilevel"/>
    <w:tmpl w:val="873A5328"/>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1CA51D25"/>
    <w:multiLevelType w:val="hybridMultilevel"/>
    <w:tmpl w:val="B2169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E7B033F"/>
    <w:multiLevelType w:val="hybridMultilevel"/>
    <w:tmpl w:val="66F2C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E9F66CE"/>
    <w:multiLevelType w:val="multilevel"/>
    <w:tmpl w:val="5C22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AA643C"/>
    <w:multiLevelType w:val="hybridMultilevel"/>
    <w:tmpl w:val="2BE2D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FE7240F"/>
    <w:multiLevelType w:val="multilevel"/>
    <w:tmpl w:val="3C78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351532"/>
    <w:multiLevelType w:val="hybridMultilevel"/>
    <w:tmpl w:val="83BE900C"/>
    <w:lvl w:ilvl="0" w:tplc="D37847F4">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1487D9F"/>
    <w:multiLevelType w:val="hybridMultilevel"/>
    <w:tmpl w:val="20DCED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2513C74"/>
    <w:multiLevelType w:val="multilevel"/>
    <w:tmpl w:val="6DFE4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81110"/>
    <w:multiLevelType w:val="hybridMultilevel"/>
    <w:tmpl w:val="8F6E0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4B2696C"/>
    <w:multiLevelType w:val="hybridMultilevel"/>
    <w:tmpl w:val="4FAE43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25A56E5F"/>
    <w:multiLevelType w:val="hybridMultilevel"/>
    <w:tmpl w:val="E33E6A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27F06A47"/>
    <w:multiLevelType w:val="hybridMultilevel"/>
    <w:tmpl w:val="D3F4C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91C49B7"/>
    <w:multiLevelType w:val="hybridMultilevel"/>
    <w:tmpl w:val="6F964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93D44C9"/>
    <w:multiLevelType w:val="hybridMultilevel"/>
    <w:tmpl w:val="083A02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29933860"/>
    <w:multiLevelType w:val="hybridMultilevel"/>
    <w:tmpl w:val="EFFAC9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29A67CA5"/>
    <w:multiLevelType w:val="hybridMultilevel"/>
    <w:tmpl w:val="55249A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29C105B9"/>
    <w:multiLevelType w:val="hybridMultilevel"/>
    <w:tmpl w:val="EC1A676C"/>
    <w:lvl w:ilvl="0" w:tplc="D37847F4">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C475179"/>
    <w:multiLevelType w:val="multilevel"/>
    <w:tmpl w:val="8946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374671"/>
    <w:multiLevelType w:val="hybridMultilevel"/>
    <w:tmpl w:val="4A62E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EAE7618"/>
    <w:multiLevelType w:val="hybridMultilevel"/>
    <w:tmpl w:val="960A93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ECE4830"/>
    <w:multiLevelType w:val="multilevel"/>
    <w:tmpl w:val="1490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017AA1"/>
    <w:multiLevelType w:val="hybridMultilevel"/>
    <w:tmpl w:val="7B166D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31280011"/>
    <w:multiLevelType w:val="hybridMultilevel"/>
    <w:tmpl w:val="5FEA2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18F0477"/>
    <w:multiLevelType w:val="hybridMultilevel"/>
    <w:tmpl w:val="D1D0D9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3315778B"/>
    <w:multiLevelType w:val="hybridMultilevel"/>
    <w:tmpl w:val="E22C4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3AF0CB9"/>
    <w:multiLevelType w:val="hybridMultilevel"/>
    <w:tmpl w:val="69D44F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3D65431"/>
    <w:multiLevelType w:val="hybridMultilevel"/>
    <w:tmpl w:val="BBFE81C6"/>
    <w:lvl w:ilvl="0" w:tplc="D37847F4">
      <w:numFmt w:val="bullet"/>
      <w:lvlText w:val="•"/>
      <w:lvlJc w:val="left"/>
      <w:pPr>
        <w:ind w:left="1080" w:hanging="72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34206810"/>
    <w:multiLevelType w:val="multilevel"/>
    <w:tmpl w:val="EF089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E54FE6"/>
    <w:multiLevelType w:val="hybridMultilevel"/>
    <w:tmpl w:val="DE5E58CC"/>
    <w:lvl w:ilvl="0" w:tplc="D37847F4">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67E48B1"/>
    <w:multiLevelType w:val="hybridMultilevel"/>
    <w:tmpl w:val="F9C21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769086A"/>
    <w:multiLevelType w:val="hybridMultilevel"/>
    <w:tmpl w:val="09E046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380022B7"/>
    <w:multiLevelType w:val="hybridMultilevel"/>
    <w:tmpl w:val="DEC0E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386F2920"/>
    <w:multiLevelType w:val="multilevel"/>
    <w:tmpl w:val="E28E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91522D"/>
    <w:multiLevelType w:val="hybridMultilevel"/>
    <w:tmpl w:val="8F309B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3A3E177C"/>
    <w:multiLevelType w:val="hybridMultilevel"/>
    <w:tmpl w:val="6C86C1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3AA04F42"/>
    <w:multiLevelType w:val="hybridMultilevel"/>
    <w:tmpl w:val="D25ED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ACF5120"/>
    <w:multiLevelType w:val="hybridMultilevel"/>
    <w:tmpl w:val="1FE29B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3B1F4F5E"/>
    <w:multiLevelType w:val="hybridMultilevel"/>
    <w:tmpl w:val="35CAD0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3BA3216E"/>
    <w:multiLevelType w:val="hybridMultilevel"/>
    <w:tmpl w:val="4C3ADB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C1409FB"/>
    <w:multiLevelType w:val="hybridMultilevel"/>
    <w:tmpl w:val="2850CD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3CBC38A6"/>
    <w:multiLevelType w:val="hybridMultilevel"/>
    <w:tmpl w:val="FBBE54B4"/>
    <w:lvl w:ilvl="0" w:tplc="D37847F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CC344D5"/>
    <w:multiLevelType w:val="hybridMultilevel"/>
    <w:tmpl w:val="9FE226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3CE14430"/>
    <w:multiLevelType w:val="hybridMultilevel"/>
    <w:tmpl w:val="3C70EE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3D6642EA"/>
    <w:multiLevelType w:val="hybridMultilevel"/>
    <w:tmpl w:val="7A7665C0"/>
    <w:lvl w:ilvl="0" w:tplc="D37847F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D8858F1"/>
    <w:multiLevelType w:val="hybridMultilevel"/>
    <w:tmpl w:val="A2C6F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DA52208"/>
    <w:multiLevelType w:val="hybridMultilevel"/>
    <w:tmpl w:val="B102361E"/>
    <w:lvl w:ilvl="0" w:tplc="D37847F4">
      <w:numFmt w:val="bullet"/>
      <w:lvlText w:val="•"/>
      <w:lvlJc w:val="left"/>
      <w:pPr>
        <w:ind w:left="1080" w:hanging="72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DB75E8C"/>
    <w:multiLevelType w:val="hybridMultilevel"/>
    <w:tmpl w:val="DDAA69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E6556F9"/>
    <w:multiLevelType w:val="hybridMultilevel"/>
    <w:tmpl w:val="956A9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3E71443E"/>
    <w:multiLevelType w:val="hybridMultilevel"/>
    <w:tmpl w:val="821ABF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3F184724"/>
    <w:multiLevelType w:val="hybridMultilevel"/>
    <w:tmpl w:val="D5DCE9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FA56F22"/>
    <w:multiLevelType w:val="hybridMultilevel"/>
    <w:tmpl w:val="90E410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3FAA2D59"/>
    <w:multiLevelType w:val="hybridMultilevel"/>
    <w:tmpl w:val="CADC05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3FAB3616"/>
    <w:multiLevelType w:val="hybridMultilevel"/>
    <w:tmpl w:val="46BE66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401D4EFB"/>
    <w:multiLevelType w:val="hybridMultilevel"/>
    <w:tmpl w:val="6888B5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4140694B"/>
    <w:multiLevelType w:val="hybridMultilevel"/>
    <w:tmpl w:val="6BC4D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1604DCE"/>
    <w:multiLevelType w:val="hybridMultilevel"/>
    <w:tmpl w:val="2974D3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41826387"/>
    <w:multiLevelType w:val="hybridMultilevel"/>
    <w:tmpl w:val="0FE89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1A06830"/>
    <w:multiLevelType w:val="hybridMultilevel"/>
    <w:tmpl w:val="894EDA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41C67BFC"/>
    <w:multiLevelType w:val="hybridMultilevel"/>
    <w:tmpl w:val="81FC27EA"/>
    <w:lvl w:ilvl="0" w:tplc="D37847F4">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1D1332E"/>
    <w:multiLevelType w:val="hybridMultilevel"/>
    <w:tmpl w:val="49268798"/>
    <w:lvl w:ilvl="0" w:tplc="D37847F4">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1FB7B96"/>
    <w:multiLevelType w:val="hybridMultilevel"/>
    <w:tmpl w:val="1FAA2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2004241"/>
    <w:multiLevelType w:val="hybridMultilevel"/>
    <w:tmpl w:val="0B4493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429C29F9"/>
    <w:multiLevelType w:val="hybridMultilevel"/>
    <w:tmpl w:val="D728CA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42B7237B"/>
    <w:multiLevelType w:val="hybridMultilevel"/>
    <w:tmpl w:val="9CB41E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44390846"/>
    <w:multiLevelType w:val="hybridMultilevel"/>
    <w:tmpl w:val="0D140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45E77D58"/>
    <w:multiLevelType w:val="hybridMultilevel"/>
    <w:tmpl w:val="CE808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6057B7D"/>
    <w:multiLevelType w:val="hybridMultilevel"/>
    <w:tmpl w:val="9D041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6B00FC1"/>
    <w:multiLevelType w:val="hybridMultilevel"/>
    <w:tmpl w:val="19C27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6FC0305"/>
    <w:multiLevelType w:val="hybridMultilevel"/>
    <w:tmpl w:val="F8B60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9061C28"/>
    <w:multiLevelType w:val="hybridMultilevel"/>
    <w:tmpl w:val="D2C21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93A7E74"/>
    <w:multiLevelType w:val="hybridMultilevel"/>
    <w:tmpl w:val="EA9260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15:restartNumberingAfterBreak="0">
    <w:nsid w:val="49DF3E02"/>
    <w:multiLevelType w:val="hybridMultilevel"/>
    <w:tmpl w:val="28A49A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4A8C208B"/>
    <w:multiLevelType w:val="hybridMultilevel"/>
    <w:tmpl w:val="044299D8"/>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4AE457C7"/>
    <w:multiLevelType w:val="hybridMultilevel"/>
    <w:tmpl w:val="55D434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4B67042A"/>
    <w:multiLevelType w:val="hybridMultilevel"/>
    <w:tmpl w:val="CC24060C"/>
    <w:lvl w:ilvl="0" w:tplc="D37847F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B985DE6"/>
    <w:multiLevelType w:val="hybridMultilevel"/>
    <w:tmpl w:val="FCD41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B9F5A1D"/>
    <w:multiLevelType w:val="hybridMultilevel"/>
    <w:tmpl w:val="83C80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BBD490A"/>
    <w:multiLevelType w:val="hybridMultilevel"/>
    <w:tmpl w:val="7A6613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2" w15:restartNumberingAfterBreak="0">
    <w:nsid w:val="4C540898"/>
    <w:multiLevelType w:val="hybridMultilevel"/>
    <w:tmpl w:val="CDF26A66"/>
    <w:lvl w:ilvl="0" w:tplc="D37847F4">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C68774D"/>
    <w:multiLevelType w:val="hybridMultilevel"/>
    <w:tmpl w:val="C1CC62E8"/>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4EAA0437"/>
    <w:multiLevelType w:val="hybridMultilevel"/>
    <w:tmpl w:val="D5408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0872045"/>
    <w:multiLevelType w:val="hybridMultilevel"/>
    <w:tmpl w:val="78C0C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514D3F18"/>
    <w:multiLevelType w:val="hybridMultilevel"/>
    <w:tmpl w:val="5A6670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2B10C8D"/>
    <w:multiLevelType w:val="hybridMultilevel"/>
    <w:tmpl w:val="6B8064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8" w15:restartNumberingAfterBreak="0">
    <w:nsid w:val="52F261FA"/>
    <w:multiLevelType w:val="hybridMultilevel"/>
    <w:tmpl w:val="E63082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3884D63"/>
    <w:multiLevelType w:val="hybridMultilevel"/>
    <w:tmpl w:val="348ADA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4370A0F"/>
    <w:multiLevelType w:val="multilevel"/>
    <w:tmpl w:val="376A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4E80E5C"/>
    <w:multiLevelType w:val="multilevel"/>
    <w:tmpl w:val="0C84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1A17AA"/>
    <w:multiLevelType w:val="hybridMultilevel"/>
    <w:tmpl w:val="323447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15:restartNumberingAfterBreak="0">
    <w:nsid w:val="56605EE2"/>
    <w:multiLevelType w:val="hybridMultilevel"/>
    <w:tmpl w:val="A6021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6A53E26"/>
    <w:multiLevelType w:val="hybridMultilevel"/>
    <w:tmpl w:val="F1F251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709338B"/>
    <w:multiLevelType w:val="hybridMultilevel"/>
    <w:tmpl w:val="25E063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6" w15:restartNumberingAfterBreak="0">
    <w:nsid w:val="57B927B4"/>
    <w:multiLevelType w:val="hybridMultilevel"/>
    <w:tmpl w:val="DB026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57C02AFE"/>
    <w:multiLevelType w:val="hybridMultilevel"/>
    <w:tmpl w:val="220216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8" w15:restartNumberingAfterBreak="0">
    <w:nsid w:val="58336837"/>
    <w:multiLevelType w:val="hybridMultilevel"/>
    <w:tmpl w:val="ABE89534"/>
    <w:lvl w:ilvl="0" w:tplc="D37847F4">
      <w:numFmt w:val="bullet"/>
      <w:lvlText w:val="•"/>
      <w:lvlJc w:val="left"/>
      <w:pPr>
        <w:ind w:left="1440" w:hanging="72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592A7146"/>
    <w:multiLevelType w:val="hybridMultilevel"/>
    <w:tmpl w:val="A8427970"/>
    <w:lvl w:ilvl="0" w:tplc="D37847F4">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0" w15:restartNumberingAfterBreak="0">
    <w:nsid w:val="592C40B3"/>
    <w:multiLevelType w:val="hybridMultilevel"/>
    <w:tmpl w:val="B0FE7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94744DE"/>
    <w:multiLevelType w:val="hybridMultilevel"/>
    <w:tmpl w:val="88581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595C6AB1"/>
    <w:multiLevelType w:val="hybridMultilevel"/>
    <w:tmpl w:val="9BD6E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A523FFC"/>
    <w:multiLevelType w:val="hybridMultilevel"/>
    <w:tmpl w:val="D97E4D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4" w15:restartNumberingAfterBreak="0">
    <w:nsid w:val="5B715453"/>
    <w:multiLevelType w:val="hybridMultilevel"/>
    <w:tmpl w:val="870C3D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C4A598B"/>
    <w:multiLevelType w:val="multilevel"/>
    <w:tmpl w:val="FFB6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CAF7125"/>
    <w:multiLevelType w:val="hybridMultilevel"/>
    <w:tmpl w:val="BD3AE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DBF3D49"/>
    <w:multiLevelType w:val="multilevel"/>
    <w:tmpl w:val="AD34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EC047C7"/>
    <w:multiLevelType w:val="hybridMultilevel"/>
    <w:tmpl w:val="E84C2BD2"/>
    <w:lvl w:ilvl="0" w:tplc="D37847F4">
      <w:numFmt w:val="bullet"/>
      <w:lvlText w:val="•"/>
      <w:lvlJc w:val="left"/>
      <w:pPr>
        <w:ind w:left="1440" w:hanging="72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ED859FF"/>
    <w:multiLevelType w:val="hybridMultilevel"/>
    <w:tmpl w:val="AD8A04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0" w15:restartNumberingAfterBreak="0">
    <w:nsid w:val="5EE01388"/>
    <w:multiLevelType w:val="hybridMultilevel"/>
    <w:tmpl w:val="EBD046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1" w15:restartNumberingAfterBreak="0">
    <w:nsid w:val="5EE71789"/>
    <w:multiLevelType w:val="hybridMultilevel"/>
    <w:tmpl w:val="301E61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2" w15:restartNumberingAfterBreak="0">
    <w:nsid w:val="5FA7644C"/>
    <w:multiLevelType w:val="multilevel"/>
    <w:tmpl w:val="060C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1345436"/>
    <w:multiLevelType w:val="hybridMultilevel"/>
    <w:tmpl w:val="CD5820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4" w15:restartNumberingAfterBreak="0">
    <w:nsid w:val="61D14CD8"/>
    <w:multiLevelType w:val="hybridMultilevel"/>
    <w:tmpl w:val="63CE3A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61D732FE"/>
    <w:multiLevelType w:val="hybridMultilevel"/>
    <w:tmpl w:val="E8746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61F30554"/>
    <w:multiLevelType w:val="hybridMultilevel"/>
    <w:tmpl w:val="0C9E73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7" w15:restartNumberingAfterBreak="0">
    <w:nsid w:val="66313C18"/>
    <w:multiLevelType w:val="hybridMultilevel"/>
    <w:tmpl w:val="3EE692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8" w15:restartNumberingAfterBreak="0">
    <w:nsid w:val="665D3A37"/>
    <w:multiLevelType w:val="hybridMultilevel"/>
    <w:tmpl w:val="FC04EB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9" w15:restartNumberingAfterBreak="0">
    <w:nsid w:val="671C75AB"/>
    <w:multiLevelType w:val="hybridMultilevel"/>
    <w:tmpl w:val="EE3071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0" w15:restartNumberingAfterBreak="0">
    <w:nsid w:val="67796713"/>
    <w:multiLevelType w:val="hybridMultilevel"/>
    <w:tmpl w:val="3E442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67BD0593"/>
    <w:multiLevelType w:val="hybridMultilevel"/>
    <w:tmpl w:val="120E2036"/>
    <w:lvl w:ilvl="0" w:tplc="D37847F4">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2" w15:restartNumberingAfterBreak="0">
    <w:nsid w:val="67CD6018"/>
    <w:multiLevelType w:val="hybridMultilevel"/>
    <w:tmpl w:val="9AFC63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3" w15:restartNumberingAfterBreak="0">
    <w:nsid w:val="690D551A"/>
    <w:multiLevelType w:val="hybridMultilevel"/>
    <w:tmpl w:val="1EE6C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693C724E"/>
    <w:multiLevelType w:val="hybridMultilevel"/>
    <w:tmpl w:val="B4C0C4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5" w15:restartNumberingAfterBreak="0">
    <w:nsid w:val="6A6E59B4"/>
    <w:multiLevelType w:val="hybridMultilevel"/>
    <w:tmpl w:val="28ACA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6ABA2C8C"/>
    <w:multiLevelType w:val="hybridMultilevel"/>
    <w:tmpl w:val="675EDC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7" w15:restartNumberingAfterBreak="0">
    <w:nsid w:val="6AFC083F"/>
    <w:multiLevelType w:val="hybridMultilevel"/>
    <w:tmpl w:val="ED92A3C4"/>
    <w:lvl w:ilvl="0" w:tplc="D37847F4">
      <w:numFmt w:val="bullet"/>
      <w:lvlText w:val="•"/>
      <w:lvlJc w:val="left"/>
      <w:pPr>
        <w:ind w:left="1440" w:hanging="72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6B73734E"/>
    <w:multiLevelType w:val="hybridMultilevel"/>
    <w:tmpl w:val="946214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9" w15:restartNumberingAfterBreak="0">
    <w:nsid w:val="6C3621CF"/>
    <w:multiLevelType w:val="multilevel"/>
    <w:tmpl w:val="6D9A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CE277FB"/>
    <w:multiLevelType w:val="hybridMultilevel"/>
    <w:tmpl w:val="5D5897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1" w15:restartNumberingAfterBreak="0">
    <w:nsid w:val="6DA10131"/>
    <w:multiLevelType w:val="hybridMultilevel"/>
    <w:tmpl w:val="E0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DE11AC7"/>
    <w:multiLevelType w:val="multilevel"/>
    <w:tmpl w:val="E310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DF23DA6"/>
    <w:multiLevelType w:val="hybridMultilevel"/>
    <w:tmpl w:val="B5DE9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E4924DD"/>
    <w:multiLevelType w:val="hybridMultilevel"/>
    <w:tmpl w:val="D97C0F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EDA5EC2"/>
    <w:multiLevelType w:val="hybridMultilevel"/>
    <w:tmpl w:val="014C1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6" w15:restartNumberingAfterBreak="0">
    <w:nsid w:val="6F1D059B"/>
    <w:multiLevelType w:val="hybridMultilevel"/>
    <w:tmpl w:val="79A887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7" w15:restartNumberingAfterBreak="0">
    <w:nsid w:val="6F2E112F"/>
    <w:multiLevelType w:val="hybridMultilevel"/>
    <w:tmpl w:val="B516A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6F7E0E3A"/>
    <w:multiLevelType w:val="hybridMultilevel"/>
    <w:tmpl w:val="074C51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9" w15:restartNumberingAfterBreak="0">
    <w:nsid w:val="6FA96798"/>
    <w:multiLevelType w:val="hybridMultilevel"/>
    <w:tmpl w:val="E9FA9F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0" w15:restartNumberingAfterBreak="0">
    <w:nsid w:val="6FDE78F3"/>
    <w:multiLevelType w:val="hybridMultilevel"/>
    <w:tmpl w:val="C5B099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1" w15:restartNumberingAfterBreak="0">
    <w:nsid w:val="71341C9F"/>
    <w:multiLevelType w:val="hybridMultilevel"/>
    <w:tmpl w:val="4A480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71540665"/>
    <w:multiLevelType w:val="hybridMultilevel"/>
    <w:tmpl w:val="23B077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3" w15:restartNumberingAfterBreak="0">
    <w:nsid w:val="71DC4C1F"/>
    <w:multiLevelType w:val="hybridMultilevel"/>
    <w:tmpl w:val="0B587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71E35BAF"/>
    <w:multiLevelType w:val="hybridMultilevel"/>
    <w:tmpl w:val="22686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729A59EE"/>
    <w:multiLevelType w:val="hybridMultilevel"/>
    <w:tmpl w:val="79A066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6" w15:restartNumberingAfterBreak="0">
    <w:nsid w:val="72C407BC"/>
    <w:multiLevelType w:val="hybridMultilevel"/>
    <w:tmpl w:val="79E84DBA"/>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72CD01C3"/>
    <w:multiLevelType w:val="hybridMultilevel"/>
    <w:tmpl w:val="84BEFC74"/>
    <w:lvl w:ilvl="0" w:tplc="D37847F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736244E9"/>
    <w:multiLevelType w:val="multilevel"/>
    <w:tmpl w:val="C2E0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45834B4"/>
    <w:multiLevelType w:val="hybridMultilevel"/>
    <w:tmpl w:val="27D47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74A643CE"/>
    <w:multiLevelType w:val="hybridMultilevel"/>
    <w:tmpl w:val="F7E228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1" w15:restartNumberingAfterBreak="0">
    <w:nsid w:val="76F44244"/>
    <w:multiLevelType w:val="hybridMultilevel"/>
    <w:tmpl w:val="C5805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77F0771E"/>
    <w:multiLevelType w:val="hybridMultilevel"/>
    <w:tmpl w:val="349E02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3" w15:restartNumberingAfterBreak="0">
    <w:nsid w:val="78CB6409"/>
    <w:multiLevelType w:val="hybridMultilevel"/>
    <w:tmpl w:val="14ECE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94C220C"/>
    <w:multiLevelType w:val="hybridMultilevel"/>
    <w:tmpl w:val="C3F2C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7B3B5941"/>
    <w:multiLevelType w:val="hybridMultilevel"/>
    <w:tmpl w:val="96D27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7CDD6B44"/>
    <w:multiLevelType w:val="multilevel"/>
    <w:tmpl w:val="96BE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D7D7E55"/>
    <w:multiLevelType w:val="hybridMultilevel"/>
    <w:tmpl w:val="CBF037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7D9B0470"/>
    <w:multiLevelType w:val="hybridMultilevel"/>
    <w:tmpl w:val="C6E027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7DB56BF8"/>
    <w:multiLevelType w:val="hybridMultilevel"/>
    <w:tmpl w:val="B218D4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0" w15:restartNumberingAfterBreak="0">
    <w:nsid w:val="7E567727"/>
    <w:multiLevelType w:val="hybridMultilevel"/>
    <w:tmpl w:val="EE6C4E0E"/>
    <w:lvl w:ilvl="0" w:tplc="D37847F4">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F2B73E7"/>
    <w:multiLevelType w:val="hybridMultilevel"/>
    <w:tmpl w:val="6E40F6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2" w15:restartNumberingAfterBreak="0">
    <w:nsid w:val="7F2F0A3B"/>
    <w:multiLevelType w:val="hybridMultilevel"/>
    <w:tmpl w:val="6FFCA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7FC446F4"/>
    <w:multiLevelType w:val="multilevel"/>
    <w:tmpl w:val="A6C2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792216">
    <w:abstractNumId w:val="121"/>
  </w:num>
  <w:num w:numId="2" w16cid:durableId="280117122">
    <w:abstractNumId w:val="65"/>
  </w:num>
  <w:num w:numId="3" w16cid:durableId="269170022">
    <w:abstractNumId w:val="151"/>
  </w:num>
  <w:num w:numId="4" w16cid:durableId="1897932712">
    <w:abstractNumId w:val="17"/>
  </w:num>
  <w:num w:numId="5" w16cid:durableId="1448230318">
    <w:abstractNumId w:val="175"/>
  </w:num>
  <w:num w:numId="6" w16cid:durableId="243301879">
    <w:abstractNumId w:val="108"/>
  </w:num>
  <w:num w:numId="7" w16cid:durableId="740710558">
    <w:abstractNumId w:val="173"/>
  </w:num>
  <w:num w:numId="8" w16cid:durableId="693381081">
    <w:abstractNumId w:val="152"/>
  </w:num>
  <w:num w:numId="9" w16cid:durableId="1777292464">
    <w:abstractNumId w:val="62"/>
  </w:num>
  <w:num w:numId="10" w16cid:durableId="1161852651">
    <w:abstractNumId w:val="150"/>
  </w:num>
  <w:num w:numId="11" w16cid:durableId="1561818695">
    <w:abstractNumId w:val="135"/>
  </w:num>
  <w:num w:numId="12" w16cid:durableId="1839424692">
    <w:abstractNumId w:val="49"/>
  </w:num>
  <w:num w:numId="13" w16cid:durableId="788277042">
    <w:abstractNumId w:val="138"/>
  </w:num>
  <w:num w:numId="14" w16cid:durableId="199779088">
    <w:abstractNumId w:val="72"/>
  </w:num>
  <w:num w:numId="15" w16cid:durableId="91630387">
    <w:abstractNumId w:val="212"/>
  </w:num>
  <w:num w:numId="16" w16cid:durableId="2123069357">
    <w:abstractNumId w:val="205"/>
  </w:num>
  <w:num w:numId="17" w16cid:durableId="1031801933">
    <w:abstractNumId w:val="54"/>
  </w:num>
  <w:num w:numId="18" w16cid:durableId="1513182153">
    <w:abstractNumId w:val="45"/>
  </w:num>
  <w:num w:numId="19" w16cid:durableId="1434205687">
    <w:abstractNumId w:val="165"/>
  </w:num>
  <w:num w:numId="20" w16cid:durableId="1092582703">
    <w:abstractNumId w:val="83"/>
  </w:num>
  <w:num w:numId="21" w16cid:durableId="68305923">
    <w:abstractNumId w:val="181"/>
  </w:num>
  <w:num w:numId="22" w16cid:durableId="1010110610">
    <w:abstractNumId w:val="170"/>
  </w:num>
  <w:num w:numId="23" w16cid:durableId="1169252554">
    <w:abstractNumId w:val="187"/>
  </w:num>
  <w:num w:numId="24" w16cid:durableId="545987594">
    <w:abstractNumId w:val="156"/>
  </w:num>
  <w:num w:numId="25" w16cid:durableId="745959509">
    <w:abstractNumId w:val="122"/>
  </w:num>
  <w:num w:numId="26" w16cid:durableId="918371862">
    <w:abstractNumId w:val="33"/>
  </w:num>
  <w:num w:numId="27" w16cid:durableId="378868085">
    <w:abstractNumId w:val="149"/>
  </w:num>
  <w:num w:numId="28" w16cid:durableId="1770537352">
    <w:abstractNumId w:val="98"/>
  </w:num>
  <w:num w:numId="29" w16cid:durableId="923495626">
    <w:abstractNumId w:val="143"/>
  </w:num>
  <w:num w:numId="30" w16cid:durableId="1846284233">
    <w:abstractNumId w:val="110"/>
  </w:num>
  <w:num w:numId="31" w16cid:durableId="2059891402">
    <w:abstractNumId w:val="194"/>
  </w:num>
  <w:num w:numId="32" w16cid:durableId="285890342">
    <w:abstractNumId w:val="57"/>
  </w:num>
  <w:num w:numId="33" w16cid:durableId="1486891383">
    <w:abstractNumId w:val="204"/>
  </w:num>
  <w:num w:numId="34" w16cid:durableId="1498036968">
    <w:abstractNumId w:val="55"/>
  </w:num>
  <w:num w:numId="35" w16cid:durableId="1389375123">
    <w:abstractNumId w:val="9"/>
  </w:num>
  <w:num w:numId="36" w16cid:durableId="1499034316">
    <w:abstractNumId w:val="99"/>
  </w:num>
  <w:num w:numId="37" w16cid:durableId="1865049875">
    <w:abstractNumId w:val="22"/>
  </w:num>
  <w:num w:numId="38" w16cid:durableId="1064137922">
    <w:abstractNumId w:val="10"/>
  </w:num>
  <w:num w:numId="39" w16cid:durableId="1911690569">
    <w:abstractNumId w:val="97"/>
  </w:num>
  <w:num w:numId="40" w16cid:durableId="895354442">
    <w:abstractNumId w:val="210"/>
  </w:num>
  <w:num w:numId="41" w16cid:durableId="979580144">
    <w:abstractNumId w:val="42"/>
  </w:num>
  <w:num w:numId="42" w16cid:durableId="21563989">
    <w:abstractNumId w:val="34"/>
  </w:num>
  <w:num w:numId="43" w16cid:durableId="1697341271">
    <w:abstractNumId w:val="146"/>
  </w:num>
  <w:num w:numId="44" w16cid:durableId="664556241">
    <w:abstractNumId w:val="199"/>
  </w:num>
  <w:num w:numId="45" w16cid:durableId="1590237962">
    <w:abstractNumId w:val="28"/>
  </w:num>
  <w:num w:numId="46" w16cid:durableId="1352612469">
    <w:abstractNumId w:val="32"/>
  </w:num>
  <w:num w:numId="47" w16cid:durableId="672800808">
    <w:abstractNumId w:val="80"/>
  </w:num>
  <w:num w:numId="48" w16cid:durableId="1657682077">
    <w:abstractNumId w:val="25"/>
  </w:num>
  <w:num w:numId="49" w16cid:durableId="1310549937">
    <w:abstractNumId w:val="128"/>
  </w:num>
  <w:num w:numId="50" w16cid:durableId="1655909454">
    <w:abstractNumId w:val="197"/>
  </w:num>
  <w:num w:numId="51" w16cid:durableId="1785922185">
    <w:abstractNumId w:val="171"/>
  </w:num>
  <w:num w:numId="52" w16cid:durableId="1083256296">
    <w:abstractNumId w:val="148"/>
  </w:num>
  <w:num w:numId="53" w16cid:durableId="581641644">
    <w:abstractNumId w:val="177"/>
  </w:num>
  <w:num w:numId="54" w16cid:durableId="560210100">
    <w:abstractNumId w:val="158"/>
  </w:num>
  <w:num w:numId="55" w16cid:durableId="1903832868">
    <w:abstractNumId w:val="94"/>
  </w:num>
  <w:num w:numId="56" w16cid:durableId="441269406">
    <w:abstractNumId w:val="29"/>
  </w:num>
  <w:num w:numId="57" w16cid:durableId="488138793">
    <w:abstractNumId w:val="86"/>
  </w:num>
  <w:num w:numId="58" w16cid:durableId="1429354449">
    <w:abstractNumId w:val="74"/>
  </w:num>
  <w:num w:numId="59" w16cid:durableId="1482885952">
    <w:abstractNumId w:val="2"/>
  </w:num>
  <w:num w:numId="60" w16cid:durableId="1534683997">
    <w:abstractNumId w:val="206"/>
  </w:num>
  <w:num w:numId="61" w16cid:durableId="206263206">
    <w:abstractNumId w:val="100"/>
  </w:num>
  <w:num w:numId="62" w16cid:durableId="383918893">
    <w:abstractNumId w:val="63"/>
  </w:num>
  <w:num w:numId="63" w16cid:durableId="2131122973">
    <w:abstractNumId w:val="87"/>
  </w:num>
  <w:num w:numId="64" w16cid:durableId="454492987">
    <w:abstractNumId w:val="16"/>
  </w:num>
  <w:num w:numId="65" w16cid:durableId="1595357790">
    <w:abstractNumId w:val="161"/>
  </w:num>
  <w:num w:numId="66" w16cid:durableId="428283899">
    <w:abstractNumId w:val="77"/>
  </w:num>
  <w:num w:numId="67" w16cid:durableId="260459326">
    <w:abstractNumId w:val="137"/>
  </w:num>
  <w:num w:numId="68" w16cid:durableId="1517504505">
    <w:abstractNumId w:val="198"/>
  </w:num>
  <w:num w:numId="69" w16cid:durableId="1852722489">
    <w:abstractNumId w:val="157"/>
  </w:num>
  <w:num w:numId="70" w16cid:durableId="742725440">
    <w:abstractNumId w:val="141"/>
  </w:num>
  <w:num w:numId="71" w16cid:durableId="662663995">
    <w:abstractNumId w:val="58"/>
  </w:num>
  <w:num w:numId="72" w16cid:durableId="370881453">
    <w:abstractNumId w:val="213"/>
  </w:num>
  <w:num w:numId="73" w16cid:durableId="519582875">
    <w:abstractNumId w:val="136"/>
  </w:num>
  <w:num w:numId="74" w16cid:durableId="657343725">
    <w:abstractNumId w:val="185"/>
  </w:num>
  <w:num w:numId="75" w16cid:durableId="1678460802">
    <w:abstractNumId w:val="15"/>
  </w:num>
  <w:num w:numId="76" w16cid:durableId="1727485111">
    <w:abstractNumId w:val="84"/>
  </w:num>
  <w:num w:numId="77" w16cid:durableId="175851119">
    <w:abstractNumId w:val="153"/>
  </w:num>
  <w:num w:numId="78" w16cid:durableId="656887477">
    <w:abstractNumId w:val="96"/>
  </w:num>
  <w:num w:numId="79" w16cid:durableId="228469295">
    <w:abstractNumId w:val="14"/>
  </w:num>
  <w:num w:numId="80" w16cid:durableId="1444492792">
    <w:abstractNumId w:val="38"/>
  </w:num>
  <w:num w:numId="81" w16cid:durableId="1586913494">
    <w:abstractNumId w:val="75"/>
  </w:num>
  <w:num w:numId="82" w16cid:durableId="145167039">
    <w:abstractNumId w:val="159"/>
  </w:num>
  <w:num w:numId="83" w16cid:durableId="1553997630">
    <w:abstractNumId w:val="88"/>
  </w:num>
  <w:num w:numId="84" w16cid:durableId="1979724826">
    <w:abstractNumId w:val="31"/>
  </w:num>
  <w:num w:numId="85" w16cid:durableId="1299069554">
    <w:abstractNumId w:val="169"/>
  </w:num>
  <w:num w:numId="86" w16cid:durableId="66075919">
    <w:abstractNumId w:val="47"/>
  </w:num>
  <w:num w:numId="87" w16cid:durableId="1876429222">
    <w:abstractNumId w:val="163"/>
  </w:num>
  <w:num w:numId="88" w16cid:durableId="1303653850">
    <w:abstractNumId w:val="79"/>
  </w:num>
  <w:num w:numId="89" w16cid:durableId="874661367">
    <w:abstractNumId w:val="144"/>
  </w:num>
  <w:num w:numId="90" w16cid:durableId="1883636158">
    <w:abstractNumId w:val="40"/>
  </w:num>
  <w:num w:numId="91" w16cid:durableId="1772315859">
    <w:abstractNumId w:val="115"/>
  </w:num>
  <w:num w:numId="92" w16cid:durableId="718017209">
    <w:abstractNumId w:val="167"/>
  </w:num>
  <w:num w:numId="93" w16cid:durableId="1991708669">
    <w:abstractNumId w:val="11"/>
  </w:num>
  <w:num w:numId="94" w16cid:durableId="162624968">
    <w:abstractNumId w:val="106"/>
  </w:num>
  <w:num w:numId="95" w16cid:durableId="431515984">
    <w:abstractNumId w:val="200"/>
  </w:num>
  <w:num w:numId="96" w16cid:durableId="37703649">
    <w:abstractNumId w:val="105"/>
  </w:num>
  <w:num w:numId="97" w16cid:durableId="32119062">
    <w:abstractNumId w:val="20"/>
  </w:num>
  <w:num w:numId="98" w16cid:durableId="901449026">
    <w:abstractNumId w:val="168"/>
  </w:num>
  <w:num w:numId="99" w16cid:durableId="2142770446">
    <w:abstractNumId w:val="176"/>
  </w:num>
  <w:num w:numId="100" w16cid:durableId="954478946">
    <w:abstractNumId w:val="92"/>
  </w:num>
  <w:num w:numId="101" w16cid:durableId="421685265">
    <w:abstractNumId w:val="73"/>
  </w:num>
  <w:num w:numId="102" w16cid:durableId="557479401">
    <w:abstractNumId w:val="125"/>
  </w:num>
  <w:num w:numId="103" w16cid:durableId="701133023">
    <w:abstractNumId w:val="174"/>
  </w:num>
  <w:num w:numId="104" w16cid:durableId="126944242">
    <w:abstractNumId w:val="5"/>
  </w:num>
  <w:num w:numId="105" w16cid:durableId="1682200659">
    <w:abstractNumId w:val="109"/>
  </w:num>
  <w:num w:numId="106" w16cid:durableId="444929662">
    <w:abstractNumId w:val="7"/>
  </w:num>
  <w:num w:numId="107" w16cid:durableId="12342506">
    <w:abstractNumId w:val="189"/>
  </w:num>
  <w:num w:numId="108" w16cid:durableId="1870364354">
    <w:abstractNumId w:val="93"/>
  </w:num>
  <w:num w:numId="109" w16cid:durableId="1096172788">
    <w:abstractNumId w:val="18"/>
  </w:num>
  <w:num w:numId="110" w16cid:durableId="1863739067">
    <w:abstractNumId w:val="160"/>
  </w:num>
  <w:num w:numId="111" w16cid:durableId="2064215370">
    <w:abstractNumId w:val="209"/>
  </w:num>
  <w:num w:numId="112" w16cid:durableId="772743801">
    <w:abstractNumId w:val="114"/>
  </w:num>
  <w:num w:numId="113" w16cid:durableId="1036807376">
    <w:abstractNumId w:val="101"/>
  </w:num>
  <w:num w:numId="114" w16cid:durableId="444882846">
    <w:abstractNumId w:val="208"/>
  </w:num>
  <w:num w:numId="115" w16cid:durableId="865290809">
    <w:abstractNumId w:val="60"/>
  </w:num>
  <w:num w:numId="116" w16cid:durableId="1134982356">
    <w:abstractNumId w:val="85"/>
  </w:num>
  <w:num w:numId="117" w16cid:durableId="1677069863">
    <w:abstractNumId w:val="30"/>
  </w:num>
  <w:num w:numId="118" w16cid:durableId="690690582">
    <w:abstractNumId w:val="192"/>
  </w:num>
  <w:num w:numId="119" w16cid:durableId="1187871022">
    <w:abstractNumId w:val="76"/>
  </w:num>
  <w:num w:numId="120" w16cid:durableId="1574437160">
    <w:abstractNumId w:val="202"/>
  </w:num>
  <w:num w:numId="121" w16cid:durableId="1519081489">
    <w:abstractNumId w:val="104"/>
  </w:num>
  <w:num w:numId="122" w16cid:durableId="919676433">
    <w:abstractNumId w:val="51"/>
  </w:num>
  <w:num w:numId="123" w16cid:durableId="145630069">
    <w:abstractNumId w:val="190"/>
  </w:num>
  <w:num w:numId="124" w16cid:durableId="1117874428">
    <w:abstractNumId w:val="142"/>
  </w:num>
  <w:num w:numId="125" w16cid:durableId="1650596038">
    <w:abstractNumId w:val="69"/>
  </w:num>
  <w:num w:numId="126" w16cid:durableId="502664617">
    <w:abstractNumId w:val="127"/>
  </w:num>
  <w:num w:numId="127" w16cid:durableId="348721031">
    <w:abstractNumId w:val="147"/>
  </w:num>
  <w:num w:numId="128" w16cid:durableId="1346053617">
    <w:abstractNumId w:val="19"/>
  </w:num>
  <w:num w:numId="129" w16cid:durableId="1182818443">
    <w:abstractNumId w:val="27"/>
  </w:num>
  <w:num w:numId="130" w16cid:durableId="630012553">
    <w:abstractNumId w:val="145"/>
  </w:num>
  <w:num w:numId="131" w16cid:durableId="2009400917">
    <w:abstractNumId w:val="64"/>
  </w:num>
  <w:num w:numId="132" w16cid:durableId="1951666277">
    <w:abstractNumId w:val="52"/>
  </w:num>
  <w:num w:numId="133" w16cid:durableId="584263929">
    <w:abstractNumId w:val="50"/>
  </w:num>
  <w:num w:numId="134" w16cid:durableId="384794210">
    <w:abstractNumId w:val="117"/>
  </w:num>
  <w:num w:numId="135" w16cid:durableId="1814641618">
    <w:abstractNumId w:val="35"/>
  </w:num>
  <w:num w:numId="136" w16cid:durableId="1481969510">
    <w:abstractNumId w:val="164"/>
  </w:num>
  <w:num w:numId="137" w16cid:durableId="760679564">
    <w:abstractNumId w:val="21"/>
  </w:num>
  <w:num w:numId="138" w16cid:durableId="346491443">
    <w:abstractNumId w:val="3"/>
  </w:num>
  <w:num w:numId="139" w16cid:durableId="398409398">
    <w:abstractNumId w:val="39"/>
  </w:num>
  <w:num w:numId="140" w16cid:durableId="2126075412">
    <w:abstractNumId w:val="36"/>
  </w:num>
  <w:num w:numId="141" w16cid:durableId="123163030">
    <w:abstractNumId w:val="61"/>
  </w:num>
  <w:num w:numId="142" w16cid:durableId="672949398">
    <w:abstractNumId w:val="13"/>
  </w:num>
  <w:num w:numId="143" w16cid:durableId="700134221">
    <w:abstractNumId w:val="95"/>
  </w:num>
  <w:num w:numId="144" w16cid:durableId="1828590770">
    <w:abstractNumId w:val="67"/>
  </w:num>
  <w:num w:numId="145" w16cid:durableId="1394423391">
    <w:abstractNumId w:val="23"/>
  </w:num>
  <w:num w:numId="146" w16cid:durableId="2045323940">
    <w:abstractNumId w:val="6"/>
  </w:num>
  <w:num w:numId="147" w16cid:durableId="1230383529">
    <w:abstractNumId w:val="180"/>
  </w:num>
  <w:num w:numId="148" w16cid:durableId="262224435">
    <w:abstractNumId w:val="178"/>
  </w:num>
  <w:num w:numId="149" w16cid:durableId="1962373439">
    <w:abstractNumId w:val="131"/>
  </w:num>
  <w:num w:numId="150" w16cid:durableId="286589802">
    <w:abstractNumId w:val="37"/>
  </w:num>
  <w:num w:numId="151" w16cid:durableId="882523477">
    <w:abstractNumId w:val="48"/>
  </w:num>
  <w:num w:numId="152" w16cid:durableId="1273787260">
    <w:abstractNumId w:val="90"/>
  </w:num>
  <w:num w:numId="153" w16cid:durableId="654649341">
    <w:abstractNumId w:val="134"/>
  </w:num>
  <w:num w:numId="154" w16cid:durableId="225916486">
    <w:abstractNumId w:val="166"/>
  </w:num>
  <w:num w:numId="155" w16cid:durableId="2071419180">
    <w:abstractNumId w:val="107"/>
  </w:num>
  <w:num w:numId="156" w16cid:durableId="1642222992">
    <w:abstractNumId w:val="91"/>
  </w:num>
  <w:num w:numId="157" w16cid:durableId="637145704">
    <w:abstractNumId w:val="139"/>
  </w:num>
  <w:num w:numId="158" w16cid:durableId="899945798">
    <w:abstractNumId w:val="118"/>
  </w:num>
  <w:num w:numId="159" w16cid:durableId="555550452">
    <w:abstractNumId w:val="195"/>
  </w:num>
  <w:num w:numId="160" w16cid:durableId="746002666">
    <w:abstractNumId w:val="186"/>
  </w:num>
  <w:num w:numId="161" w16cid:durableId="131796693">
    <w:abstractNumId w:val="103"/>
  </w:num>
  <w:num w:numId="162" w16cid:durableId="594824246">
    <w:abstractNumId w:val="184"/>
  </w:num>
  <w:num w:numId="163" w16cid:durableId="1121654363">
    <w:abstractNumId w:val="124"/>
  </w:num>
  <w:num w:numId="164" w16cid:durableId="1108113129">
    <w:abstractNumId w:val="43"/>
  </w:num>
  <w:num w:numId="165" w16cid:durableId="346102665">
    <w:abstractNumId w:val="1"/>
  </w:num>
  <w:num w:numId="166" w16cid:durableId="312879825">
    <w:abstractNumId w:val="53"/>
  </w:num>
  <w:num w:numId="167" w16cid:durableId="1735009530">
    <w:abstractNumId w:val="196"/>
  </w:num>
  <w:num w:numId="168" w16cid:durableId="400256059">
    <w:abstractNumId w:val="133"/>
  </w:num>
  <w:num w:numId="169" w16cid:durableId="861673840">
    <w:abstractNumId w:val="126"/>
  </w:num>
  <w:num w:numId="170" w16cid:durableId="1891644766">
    <w:abstractNumId w:val="0"/>
  </w:num>
  <w:num w:numId="171" w16cid:durableId="1490369419">
    <w:abstractNumId w:val="8"/>
  </w:num>
  <w:num w:numId="172" w16cid:durableId="1100489857">
    <w:abstractNumId w:val="41"/>
  </w:num>
  <w:num w:numId="173" w16cid:durableId="653148154">
    <w:abstractNumId w:val="12"/>
  </w:num>
  <w:num w:numId="174" w16cid:durableId="818691722">
    <w:abstractNumId w:val="172"/>
  </w:num>
  <w:num w:numId="175" w16cid:durableId="175048058">
    <w:abstractNumId w:val="111"/>
  </w:num>
  <w:num w:numId="176" w16cid:durableId="1867055192">
    <w:abstractNumId w:val="154"/>
  </w:num>
  <w:num w:numId="177" w16cid:durableId="1749620060">
    <w:abstractNumId w:val="68"/>
  </w:num>
  <w:num w:numId="178" w16cid:durableId="812915075">
    <w:abstractNumId w:val="188"/>
  </w:num>
  <w:num w:numId="179" w16cid:durableId="1463573080">
    <w:abstractNumId w:val="70"/>
  </w:num>
  <w:num w:numId="180" w16cid:durableId="724641158">
    <w:abstractNumId w:val="132"/>
  </w:num>
  <w:num w:numId="181" w16cid:durableId="558396166">
    <w:abstractNumId w:val="4"/>
  </w:num>
  <w:num w:numId="182" w16cid:durableId="1019088513">
    <w:abstractNumId w:val="44"/>
  </w:num>
  <w:num w:numId="183" w16cid:durableId="757139310">
    <w:abstractNumId w:val="112"/>
  </w:num>
  <w:num w:numId="184" w16cid:durableId="292564051">
    <w:abstractNumId w:val="46"/>
  </w:num>
  <w:num w:numId="185" w16cid:durableId="879365525">
    <w:abstractNumId w:val="82"/>
  </w:num>
  <w:num w:numId="186" w16cid:durableId="1800882197">
    <w:abstractNumId w:val="59"/>
  </w:num>
  <w:num w:numId="187" w16cid:durableId="1293436570">
    <w:abstractNumId w:val="113"/>
  </w:num>
  <w:num w:numId="188" w16cid:durableId="1199203262">
    <w:abstractNumId w:val="66"/>
  </w:num>
  <w:num w:numId="189" w16cid:durableId="28915539">
    <w:abstractNumId w:val="78"/>
  </w:num>
  <w:num w:numId="190" w16cid:durableId="1238125666">
    <w:abstractNumId w:val="24"/>
  </w:num>
  <w:num w:numId="191" w16cid:durableId="879247246">
    <w:abstractNumId w:val="207"/>
  </w:num>
  <w:num w:numId="192" w16cid:durableId="1093432565">
    <w:abstractNumId w:val="89"/>
  </w:num>
  <w:num w:numId="193" w16cid:durableId="1266961004">
    <w:abstractNumId w:val="129"/>
  </w:num>
  <w:num w:numId="194" w16cid:durableId="838161055">
    <w:abstractNumId w:val="191"/>
  </w:num>
  <w:num w:numId="195" w16cid:durableId="256329840">
    <w:abstractNumId w:val="116"/>
  </w:num>
  <w:num w:numId="196" w16cid:durableId="178089076">
    <w:abstractNumId w:val="211"/>
  </w:num>
  <w:num w:numId="197" w16cid:durableId="1320618055">
    <w:abstractNumId w:val="102"/>
  </w:num>
  <w:num w:numId="198" w16cid:durableId="572085396">
    <w:abstractNumId w:val="201"/>
  </w:num>
  <w:num w:numId="199" w16cid:durableId="1667200093">
    <w:abstractNumId w:val="183"/>
  </w:num>
  <w:num w:numId="200" w16cid:durableId="2561393">
    <w:abstractNumId w:val="123"/>
  </w:num>
  <w:num w:numId="201" w16cid:durableId="1078405495">
    <w:abstractNumId w:val="203"/>
  </w:num>
  <w:num w:numId="202" w16cid:durableId="368184255">
    <w:abstractNumId w:val="120"/>
  </w:num>
  <w:num w:numId="203" w16cid:durableId="494492916">
    <w:abstractNumId w:val="130"/>
  </w:num>
  <w:num w:numId="204" w16cid:durableId="1390228893">
    <w:abstractNumId w:val="26"/>
  </w:num>
  <w:num w:numId="205" w16cid:durableId="1332877185">
    <w:abstractNumId w:val="193"/>
  </w:num>
  <w:num w:numId="206" w16cid:durableId="947851353">
    <w:abstractNumId w:val="155"/>
  </w:num>
  <w:num w:numId="207" w16cid:durableId="1063790813">
    <w:abstractNumId w:val="140"/>
  </w:num>
  <w:num w:numId="208" w16cid:durableId="1834225715">
    <w:abstractNumId w:val="182"/>
  </w:num>
  <w:num w:numId="209" w16cid:durableId="2055687510">
    <w:abstractNumId w:val="56"/>
  </w:num>
  <w:num w:numId="210" w16cid:durableId="1461339513">
    <w:abstractNumId w:val="71"/>
  </w:num>
  <w:num w:numId="211" w16cid:durableId="631716199">
    <w:abstractNumId w:val="179"/>
  </w:num>
  <w:num w:numId="212" w16cid:durableId="258607509">
    <w:abstractNumId w:val="119"/>
  </w:num>
  <w:num w:numId="213" w16cid:durableId="1425955740">
    <w:abstractNumId w:val="162"/>
  </w:num>
  <w:num w:numId="214" w16cid:durableId="2113888567">
    <w:abstractNumId w:val="81"/>
  </w:num>
  <w:numIdMacAtCleanup w:val="2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5E8"/>
    <w:rsid w:val="00000F30"/>
    <w:rsid w:val="00002782"/>
    <w:rsid w:val="00002FCD"/>
    <w:rsid w:val="00003B8D"/>
    <w:rsid w:val="00005AFE"/>
    <w:rsid w:val="00011784"/>
    <w:rsid w:val="00026F2B"/>
    <w:rsid w:val="000310F3"/>
    <w:rsid w:val="00034053"/>
    <w:rsid w:val="00035070"/>
    <w:rsid w:val="00040E5A"/>
    <w:rsid w:val="00044D19"/>
    <w:rsid w:val="0005157D"/>
    <w:rsid w:val="00055412"/>
    <w:rsid w:val="00055680"/>
    <w:rsid w:val="000559AA"/>
    <w:rsid w:val="00065E61"/>
    <w:rsid w:val="00070447"/>
    <w:rsid w:val="00071118"/>
    <w:rsid w:val="00073B7E"/>
    <w:rsid w:val="0007419A"/>
    <w:rsid w:val="00080AB8"/>
    <w:rsid w:val="00084491"/>
    <w:rsid w:val="00090680"/>
    <w:rsid w:val="00097630"/>
    <w:rsid w:val="0009782B"/>
    <w:rsid w:val="000A1C97"/>
    <w:rsid w:val="000A491B"/>
    <w:rsid w:val="000A6BAC"/>
    <w:rsid w:val="000B5B4C"/>
    <w:rsid w:val="000B765E"/>
    <w:rsid w:val="000C1A15"/>
    <w:rsid w:val="000C4ED8"/>
    <w:rsid w:val="000D09B6"/>
    <w:rsid w:val="000D0C31"/>
    <w:rsid w:val="000D2167"/>
    <w:rsid w:val="000D6B04"/>
    <w:rsid w:val="000D78AE"/>
    <w:rsid w:val="000E366C"/>
    <w:rsid w:val="000E4A22"/>
    <w:rsid w:val="000E4D09"/>
    <w:rsid w:val="000E7898"/>
    <w:rsid w:val="000F5936"/>
    <w:rsid w:val="000F7490"/>
    <w:rsid w:val="000F7D75"/>
    <w:rsid w:val="001013AF"/>
    <w:rsid w:val="00112A30"/>
    <w:rsid w:val="00113616"/>
    <w:rsid w:val="00124675"/>
    <w:rsid w:val="00125B96"/>
    <w:rsid w:val="00137801"/>
    <w:rsid w:val="001406C1"/>
    <w:rsid w:val="00144FF2"/>
    <w:rsid w:val="00146B15"/>
    <w:rsid w:val="00147E3D"/>
    <w:rsid w:val="00160285"/>
    <w:rsid w:val="00164C04"/>
    <w:rsid w:val="00166406"/>
    <w:rsid w:val="0017277C"/>
    <w:rsid w:val="0018452B"/>
    <w:rsid w:val="001870D6"/>
    <w:rsid w:val="0019079B"/>
    <w:rsid w:val="0019160C"/>
    <w:rsid w:val="00192256"/>
    <w:rsid w:val="00195AC8"/>
    <w:rsid w:val="00197C25"/>
    <w:rsid w:val="001A2B09"/>
    <w:rsid w:val="001A70EE"/>
    <w:rsid w:val="001B0C6F"/>
    <w:rsid w:val="001B2944"/>
    <w:rsid w:val="001B57FA"/>
    <w:rsid w:val="001C39E0"/>
    <w:rsid w:val="001C60F6"/>
    <w:rsid w:val="001D06E7"/>
    <w:rsid w:val="001D081E"/>
    <w:rsid w:val="001D75DB"/>
    <w:rsid w:val="001E0E1B"/>
    <w:rsid w:val="001E493E"/>
    <w:rsid w:val="001E7C11"/>
    <w:rsid w:val="001F1E87"/>
    <w:rsid w:val="001F322F"/>
    <w:rsid w:val="001F3544"/>
    <w:rsid w:val="00202ED9"/>
    <w:rsid w:val="00203232"/>
    <w:rsid w:val="00205BCD"/>
    <w:rsid w:val="00205DD5"/>
    <w:rsid w:val="0021168B"/>
    <w:rsid w:val="002128D3"/>
    <w:rsid w:val="002174A8"/>
    <w:rsid w:val="00220C46"/>
    <w:rsid w:val="002212E3"/>
    <w:rsid w:val="00221324"/>
    <w:rsid w:val="002220EC"/>
    <w:rsid w:val="00227129"/>
    <w:rsid w:val="00227620"/>
    <w:rsid w:val="00227F7F"/>
    <w:rsid w:val="00230B03"/>
    <w:rsid w:val="0024581D"/>
    <w:rsid w:val="002509A8"/>
    <w:rsid w:val="00250E51"/>
    <w:rsid w:val="0025497E"/>
    <w:rsid w:val="002630C1"/>
    <w:rsid w:val="00264E44"/>
    <w:rsid w:val="00265B4B"/>
    <w:rsid w:val="00266C2E"/>
    <w:rsid w:val="002736B1"/>
    <w:rsid w:val="00274FF4"/>
    <w:rsid w:val="00276042"/>
    <w:rsid w:val="00282671"/>
    <w:rsid w:val="0028318C"/>
    <w:rsid w:val="0028762A"/>
    <w:rsid w:val="00295C73"/>
    <w:rsid w:val="002B4EB5"/>
    <w:rsid w:val="002C47D4"/>
    <w:rsid w:val="002C7495"/>
    <w:rsid w:val="002D2145"/>
    <w:rsid w:val="002D27D5"/>
    <w:rsid w:val="002D3937"/>
    <w:rsid w:val="002D635F"/>
    <w:rsid w:val="002E22AA"/>
    <w:rsid w:val="002E337A"/>
    <w:rsid w:val="002E4649"/>
    <w:rsid w:val="002F3B79"/>
    <w:rsid w:val="002F5BA5"/>
    <w:rsid w:val="003048DA"/>
    <w:rsid w:val="003115F7"/>
    <w:rsid w:val="00315A04"/>
    <w:rsid w:val="00315CC2"/>
    <w:rsid w:val="00316D4A"/>
    <w:rsid w:val="00322C56"/>
    <w:rsid w:val="00324278"/>
    <w:rsid w:val="00324ABF"/>
    <w:rsid w:val="003254F4"/>
    <w:rsid w:val="003268B1"/>
    <w:rsid w:val="00327ADC"/>
    <w:rsid w:val="00342180"/>
    <w:rsid w:val="00342C65"/>
    <w:rsid w:val="003443BC"/>
    <w:rsid w:val="00344BC0"/>
    <w:rsid w:val="00345782"/>
    <w:rsid w:val="00350D1F"/>
    <w:rsid w:val="0035172F"/>
    <w:rsid w:val="00354C6B"/>
    <w:rsid w:val="00355C7E"/>
    <w:rsid w:val="003631B7"/>
    <w:rsid w:val="00364469"/>
    <w:rsid w:val="00365F31"/>
    <w:rsid w:val="00366730"/>
    <w:rsid w:val="0037050A"/>
    <w:rsid w:val="00374F3C"/>
    <w:rsid w:val="00377877"/>
    <w:rsid w:val="00387361"/>
    <w:rsid w:val="003A4EA1"/>
    <w:rsid w:val="003A673F"/>
    <w:rsid w:val="003A6F56"/>
    <w:rsid w:val="003C2C49"/>
    <w:rsid w:val="003C626B"/>
    <w:rsid w:val="003D4E8F"/>
    <w:rsid w:val="003D7A9F"/>
    <w:rsid w:val="003E340D"/>
    <w:rsid w:val="003F0B64"/>
    <w:rsid w:val="003F0F2D"/>
    <w:rsid w:val="003F1929"/>
    <w:rsid w:val="00411527"/>
    <w:rsid w:val="00414D0E"/>
    <w:rsid w:val="00423D73"/>
    <w:rsid w:val="00432BA2"/>
    <w:rsid w:val="00434341"/>
    <w:rsid w:val="004367D2"/>
    <w:rsid w:val="004435F9"/>
    <w:rsid w:val="00447615"/>
    <w:rsid w:val="004512E4"/>
    <w:rsid w:val="00454D89"/>
    <w:rsid w:val="00456009"/>
    <w:rsid w:val="0046028B"/>
    <w:rsid w:val="0046222C"/>
    <w:rsid w:val="00463EC7"/>
    <w:rsid w:val="004644E9"/>
    <w:rsid w:val="00464F4E"/>
    <w:rsid w:val="00473675"/>
    <w:rsid w:val="004752A6"/>
    <w:rsid w:val="00480C62"/>
    <w:rsid w:val="004822A7"/>
    <w:rsid w:val="0048566F"/>
    <w:rsid w:val="0049306B"/>
    <w:rsid w:val="004A1203"/>
    <w:rsid w:val="004B1286"/>
    <w:rsid w:val="004B79AA"/>
    <w:rsid w:val="004C58DA"/>
    <w:rsid w:val="004D4C02"/>
    <w:rsid w:val="004D4CE8"/>
    <w:rsid w:val="004D55F8"/>
    <w:rsid w:val="004D6458"/>
    <w:rsid w:val="004E0CB6"/>
    <w:rsid w:val="004E3AB9"/>
    <w:rsid w:val="004E43EA"/>
    <w:rsid w:val="004E5ABD"/>
    <w:rsid w:val="00502796"/>
    <w:rsid w:val="00505C05"/>
    <w:rsid w:val="00512192"/>
    <w:rsid w:val="00514966"/>
    <w:rsid w:val="00514BAE"/>
    <w:rsid w:val="00520ABA"/>
    <w:rsid w:val="0052406C"/>
    <w:rsid w:val="00524B55"/>
    <w:rsid w:val="00531235"/>
    <w:rsid w:val="00533F96"/>
    <w:rsid w:val="0054032F"/>
    <w:rsid w:val="00544D13"/>
    <w:rsid w:val="0055179D"/>
    <w:rsid w:val="00553292"/>
    <w:rsid w:val="00562D48"/>
    <w:rsid w:val="00563E56"/>
    <w:rsid w:val="005648FD"/>
    <w:rsid w:val="00564E76"/>
    <w:rsid w:val="00574DB2"/>
    <w:rsid w:val="00575194"/>
    <w:rsid w:val="00583F23"/>
    <w:rsid w:val="00584820"/>
    <w:rsid w:val="005912AE"/>
    <w:rsid w:val="00593E1A"/>
    <w:rsid w:val="005940AE"/>
    <w:rsid w:val="00596EBD"/>
    <w:rsid w:val="0059717E"/>
    <w:rsid w:val="005A36B8"/>
    <w:rsid w:val="005A4CEE"/>
    <w:rsid w:val="005A6B78"/>
    <w:rsid w:val="005A7B6B"/>
    <w:rsid w:val="005B3F48"/>
    <w:rsid w:val="005B5C34"/>
    <w:rsid w:val="005B7493"/>
    <w:rsid w:val="005B7E47"/>
    <w:rsid w:val="005C6B42"/>
    <w:rsid w:val="005D220A"/>
    <w:rsid w:val="005D3189"/>
    <w:rsid w:val="005E1657"/>
    <w:rsid w:val="005E2980"/>
    <w:rsid w:val="005E3264"/>
    <w:rsid w:val="005E4B70"/>
    <w:rsid w:val="005E7A64"/>
    <w:rsid w:val="005F3568"/>
    <w:rsid w:val="005F7F07"/>
    <w:rsid w:val="00604B2C"/>
    <w:rsid w:val="00620561"/>
    <w:rsid w:val="00630566"/>
    <w:rsid w:val="00631D10"/>
    <w:rsid w:val="00632424"/>
    <w:rsid w:val="006415F7"/>
    <w:rsid w:val="0064318B"/>
    <w:rsid w:val="006529E9"/>
    <w:rsid w:val="0065706A"/>
    <w:rsid w:val="00660FCC"/>
    <w:rsid w:val="00661139"/>
    <w:rsid w:val="006615C7"/>
    <w:rsid w:val="00662FAF"/>
    <w:rsid w:val="00672BB1"/>
    <w:rsid w:val="00691ECF"/>
    <w:rsid w:val="0069309A"/>
    <w:rsid w:val="00696FE9"/>
    <w:rsid w:val="006A0549"/>
    <w:rsid w:val="006B655B"/>
    <w:rsid w:val="006C2311"/>
    <w:rsid w:val="006C275C"/>
    <w:rsid w:val="006C2B74"/>
    <w:rsid w:val="006D097B"/>
    <w:rsid w:val="006D3DE0"/>
    <w:rsid w:val="006E714B"/>
    <w:rsid w:val="006E7560"/>
    <w:rsid w:val="006F4C4F"/>
    <w:rsid w:val="006F4F50"/>
    <w:rsid w:val="00700771"/>
    <w:rsid w:val="00704459"/>
    <w:rsid w:val="00710D8B"/>
    <w:rsid w:val="00711407"/>
    <w:rsid w:val="007143DC"/>
    <w:rsid w:val="00715045"/>
    <w:rsid w:val="0071741E"/>
    <w:rsid w:val="007235E8"/>
    <w:rsid w:val="00734FD1"/>
    <w:rsid w:val="00736CE8"/>
    <w:rsid w:val="00757526"/>
    <w:rsid w:val="007614F8"/>
    <w:rsid w:val="00761849"/>
    <w:rsid w:val="00763FD1"/>
    <w:rsid w:val="00766BD3"/>
    <w:rsid w:val="00776B37"/>
    <w:rsid w:val="00777122"/>
    <w:rsid w:val="00780391"/>
    <w:rsid w:val="0078041D"/>
    <w:rsid w:val="00782EB1"/>
    <w:rsid w:val="00783E37"/>
    <w:rsid w:val="0078611F"/>
    <w:rsid w:val="00795988"/>
    <w:rsid w:val="007A7101"/>
    <w:rsid w:val="007C42BE"/>
    <w:rsid w:val="007C7558"/>
    <w:rsid w:val="007D58F4"/>
    <w:rsid w:val="007E448B"/>
    <w:rsid w:val="007E46D3"/>
    <w:rsid w:val="007E6911"/>
    <w:rsid w:val="007E7B58"/>
    <w:rsid w:val="007F203A"/>
    <w:rsid w:val="007F30F6"/>
    <w:rsid w:val="007F7CA2"/>
    <w:rsid w:val="00800F21"/>
    <w:rsid w:val="00804BEF"/>
    <w:rsid w:val="00804E63"/>
    <w:rsid w:val="00807112"/>
    <w:rsid w:val="00812F2A"/>
    <w:rsid w:val="00815DD1"/>
    <w:rsid w:val="00820544"/>
    <w:rsid w:val="00824D08"/>
    <w:rsid w:val="00826FD1"/>
    <w:rsid w:val="0083118A"/>
    <w:rsid w:val="00837C84"/>
    <w:rsid w:val="008420AC"/>
    <w:rsid w:val="00852375"/>
    <w:rsid w:val="008545ED"/>
    <w:rsid w:val="008565F8"/>
    <w:rsid w:val="008614DA"/>
    <w:rsid w:val="00863C97"/>
    <w:rsid w:val="00864802"/>
    <w:rsid w:val="0087745C"/>
    <w:rsid w:val="00885CE4"/>
    <w:rsid w:val="008900BA"/>
    <w:rsid w:val="00891F72"/>
    <w:rsid w:val="0089571D"/>
    <w:rsid w:val="008A2F59"/>
    <w:rsid w:val="008A78C1"/>
    <w:rsid w:val="008B5B8B"/>
    <w:rsid w:val="008C6D48"/>
    <w:rsid w:val="008D213C"/>
    <w:rsid w:val="008D2A17"/>
    <w:rsid w:val="008D4E1D"/>
    <w:rsid w:val="008E1526"/>
    <w:rsid w:val="008E2967"/>
    <w:rsid w:val="008E3AE2"/>
    <w:rsid w:val="008E3E38"/>
    <w:rsid w:val="008E70AA"/>
    <w:rsid w:val="008F1748"/>
    <w:rsid w:val="008F30F1"/>
    <w:rsid w:val="008F5E9B"/>
    <w:rsid w:val="008F76B2"/>
    <w:rsid w:val="009126B6"/>
    <w:rsid w:val="00912F9A"/>
    <w:rsid w:val="00913B20"/>
    <w:rsid w:val="00917DB8"/>
    <w:rsid w:val="009218EF"/>
    <w:rsid w:val="0092655E"/>
    <w:rsid w:val="009275F5"/>
    <w:rsid w:val="00932105"/>
    <w:rsid w:val="00934E81"/>
    <w:rsid w:val="009422BF"/>
    <w:rsid w:val="00942CE5"/>
    <w:rsid w:val="00946697"/>
    <w:rsid w:val="0096236E"/>
    <w:rsid w:val="00962DEC"/>
    <w:rsid w:val="0096588A"/>
    <w:rsid w:val="009671EE"/>
    <w:rsid w:val="00975891"/>
    <w:rsid w:val="00981EE2"/>
    <w:rsid w:val="00984A4F"/>
    <w:rsid w:val="0098661E"/>
    <w:rsid w:val="009938D9"/>
    <w:rsid w:val="00996790"/>
    <w:rsid w:val="009A06AC"/>
    <w:rsid w:val="009A1F4F"/>
    <w:rsid w:val="009A6F8A"/>
    <w:rsid w:val="009B20EB"/>
    <w:rsid w:val="009B218E"/>
    <w:rsid w:val="009B58E7"/>
    <w:rsid w:val="009B5F75"/>
    <w:rsid w:val="009B648E"/>
    <w:rsid w:val="009B64F3"/>
    <w:rsid w:val="009C1A1E"/>
    <w:rsid w:val="009D295E"/>
    <w:rsid w:val="009D732A"/>
    <w:rsid w:val="009E13BA"/>
    <w:rsid w:val="009E40DA"/>
    <w:rsid w:val="009F1957"/>
    <w:rsid w:val="009F66C4"/>
    <w:rsid w:val="00A0663F"/>
    <w:rsid w:val="00A07D2E"/>
    <w:rsid w:val="00A156FC"/>
    <w:rsid w:val="00A24030"/>
    <w:rsid w:val="00A46CEA"/>
    <w:rsid w:val="00A47131"/>
    <w:rsid w:val="00A53EB2"/>
    <w:rsid w:val="00A55B3B"/>
    <w:rsid w:val="00A63817"/>
    <w:rsid w:val="00A649BD"/>
    <w:rsid w:val="00A701E9"/>
    <w:rsid w:val="00A70C7B"/>
    <w:rsid w:val="00A76039"/>
    <w:rsid w:val="00A82BAD"/>
    <w:rsid w:val="00A84637"/>
    <w:rsid w:val="00A8484E"/>
    <w:rsid w:val="00A87588"/>
    <w:rsid w:val="00A94300"/>
    <w:rsid w:val="00AA3D44"/>
    <w:rsid w:val="00AB45B7"/>
    <w:rsid w:val="00AE00F0"/>
    <w:rsid w:val="00B10AA9"/>
    <w:rsid w:val="00B155CB"/>
    <w:rsid w:val="00B17E77"/>
    <w:rsid w:val="00B20FE5"/>
    <w:rsid w:val="00B23C23"/>
    <w:rsid w:val="00B35D71"/>
    <w:rsid w:val="00B4240A"/>
    <w:rsid w:val="00B43138"/>
    <w:rsid w:val="00B4371F"/>
    <w:rsid w:val="00B45538"/>
    <w:rsid w:val="00B501C7"/>
    <w:rsid w:val="00B5332E"/>
    <w:rsid w:val="00B560DD"/>
    <w:rsid w:val="00B57C31"/>
    <w:rsid w:val="00B62CA7"/>
    <w:rsid w:val="00B62DCF"/>
    <w:rsid w:val="00B65716"/>
    <w:rsid w:val="00B7107B"/>
    <w:rsid w:val="00B76CA0"/>
    <w:rsid w:val="00B77E63"/>
    <w:rsid w:val="00B82175"/>
    <w:rsid w:val="00B86333"/>
    <w:rsid w:val="00B91D4A"/>
    <w:rsid w:val="00B93FBB"/>
    <w:rsid w:val="00B9706F"/>
    <w:rsid w:val="00BA0EF3"/>
    <w:rsid w:val="00BA3671"/>
    <w:rsid w:val="00BA5B52"/>
    <w:rsid w:val="00BC1BF0"/>
    <w:rsid w:val="00BC3018"/>
    <w:rsid w:val="00BC4CD7"/>
    <w:rsid w:val="00BD6AF4"/>
    <w:rsid w:val="00BF10FF"/>
    <w:rsid w:val="00BF1D17"/>
    <w:rsid w:val="00BF1E0B"/>
    <w:rsid w:val="00BF649F"/>
    <w:rsid w:val="00C044A6"/>
    <w:rsid w:val="00C15CF6"/>
    <w:rsid w:val="00C17DD9"/>
    <w:rsid w:val="00C34F4E"/>
    <w:rsid w:val="00C47827"/>
    <w:rsid w:val="00C519CA"/>
    <w:rsid w:val="00C5307C"/>
    <w:rsid w:val="00C53E70"/>
    <w:rsid w:val="00C546A8"/>
    <w:rsid w:val="00C5653B"/>
    <w:rsid w:val="00C56C75"/>
    <w:rsid w:val="00C60305"/>
    <w:rsid w:val="00C63E94"/>
    <w:rsid w:val="00C76A6C"/>
    <w:rsid w:val="00C8376A"/>
    <w:rsid w:val="00C840DD"/>
    <w:rsid w:val="00C87B78"/>
    <w:rsid w:val="00C90E55"/>
    <w:rsid w:val="00C91EAF"/>
    <w:rsid w:val="00C96A86"/>
    <w:rsid w:val="00C96E31"/>
    <w:rsid w:val="00C97BD2"/>
    <w:rsid w:val="00CA24C3"/>
    <w:rsid w:val="00CA319B"/>
    <w:rsid w:val="00CB5BCA"/>
    <w:rsid w:val="00CB5DB0"/>
    <w:rsid w:val="00CC2FF2"/>
    <w:rsid w:val="00CD0835"/>
    <w:rsid w:val="00CE0505"/>
    <w:rsid w:val="00CE6873"/>
    <w:rsid w:val="00CE6A90"/>
    <w:rsid w:val="00CF0BE7"/>
    <w:rsid w:val="00CF2230"/>
    <w:rsid w:val="00CF74DD"/>
    <w:rsid w:val="00D02C9F"/>
    <w:rsid w:val="00D15908"/>
    <w:rsid w:val="00D21866"/>
    <w:rsid w:val="00D23112"/>
    <w:rsid w:val="00D23AE3"/>
    <w:rsid w:val="00D2418F"/>
    <w:rsid w:val="00D37135"/>
    <w:rsid w:val="00D40EF2"/>
    <w:rsid w:val="00D42017"/>
    <w:rsid w:val="00D443F6"/>
    <w:rsid w:val="00D4791A"/>
    <w:rsid w:val="00D51A6A"/>
    <w:rsid w:val="00D54C49"/>
    <w:rsid w:val="00D60E44"/>
    <w:rsid w:val="00D614C6"/>
    <w:rsid w:val="00D63897"/>
    <w:rsid w:val="00D6467F"/>
    <w:rsid w:val="00D66929"/>
    <w:rsid w:val="00D74A3D"/>
    <w:rsid w:val="00D87271"/>
    <w:rsid w:val="00D97971"/>
    <w:rsid w:val="00DA0E42"/>
    <w:rsid w:val="00DA4389"/>
    <w:rsid w:val="00DA5B15"/>
    <w:rsid w:val="00DA6C65"/>
    <w:rsid w:val="00DB07E7"/>
    <w:rsid w:val="00DB1B89"/>
    <w:rsid w:val="00DB1E47"/>
    <w:rsid w:val="00DB3420"/>
    <w:rsid w:val="00DB53CB"/>
    <w:rsid w:val="00DC199D"/>
    <w:rsid w:val="00DD26BF"/>
    <w:rsid w:val="00DD6BEB"/>
    <w:rsid w:val="00DE4F7E"/>
    <w:rsid w:val="00DE5F67"/>
    <w:rsid w:val="00DE6503"/>
    <w:rsid w:val="00DE70EA"/>
    <w:rsid w:val="00DF0347"/>
    <w:rsid w:val="00E23C82"/>
    <w:rsid w:val="00E26121"/>
    <w:rsid w:val="00E26AF5"/>
    <w:rsid w:val="00E30B3F"/>
    <w:rsid w:val="00E3215C"/>
    <w:rsid w:val="00E4068A"/>
    <w:rsid w:val="00E40CBE"/>
    <w:rsid w:val="00E50009"/>
    <w:rsid w:val="00E633CD"/>
    <w:rsid w:val="00E7157F"/>
    <w:rsid w:val="00E730F4"/>
    <w:rsid w:val="00E732BD"/>
    <w:rsid w:val="00E743F2"/>
    <w:rsid w:val="00E77751"/>
    <w:rsid w:val="00E80C54"/>
    <w:rsid w:val="00EA33DE"/>
    <w:rsid w:val="00EB5FD8"/>
    <w:rsid w:val="00EB754C"/>
    <w:rsid w:val="00EC241D"/>
    <w:rsid w:val="00EC2518"/>
    <w:rsid w:val="00EC5204"/>
    <w:rsid w:val="00EC5DE7"/>
    <w:rsid w:val="00EC779C"/>
    <w:rsid w:val="00ED0F8F"/>
    <w:rsid w:val="00ED59EE"/>
    <w:rsid w:val="00ED7AA0"/>
    <w:rsid w:val="00EE5A24"/>
    <w:rsid w:val="00EE5E5F"/>
    <w:rsid w:val="00EF0403"/>
    <w:rsid w:val="00EF6CDC"/>
    <w:rsid w:val="00EF7103"/>
    <w:rsid w:val="00F003DB"/>
    <w:rsid w:val="00F03ACF"/>
    <w:rsid w:val="00F044DA"/>
    <w:rsid w:val="00F110A9"/>
    <w:rsid w:val="00F11494"/>
    <w:rsid w:val="00F16394"/>
    <w:rsid w:val="00F17662"/>
    <w:rsid w:val="00F22F23"/>
    <w:rsid w:val="00F369D9"/>
    <w:rsid w:val="00F4230B"/>
    <w:rsid w:val="00F53F8B"/>
    <w:rsid w:val="00F54109"/>
    <w:rsid w:val="00F6098C"/>
    <w:rsid w:val="00F648C7"/>
    <w:rsid w:val="00F718F3"/>
    <w:rsid w:val="00F720EB"/>
    <w:rsid w:val="00F7412B"/>
    <w:rsid w:val="00F74644"/>
    <w:rsid w:val="00F75585"/>
    <w:rsid w:val="00F77CE1"/>
    <w:rsid w:val="00F801A4"/>
    <w:rsid w:val="00F85209"/>
    <w:rsid w:val="00F86BB1"/>
    <w:rsid w:val="00F87DB9"/>
    <w:rsid w:val="00FA1CC6"/>
    <w:rsid w:val="00FA2974"/>
    <w:rsid w:val="00FA2B5B"/>
    <w:rsid w:val="00FB55B4"/>
    <w:rsid w:val="00FC1ED0"/>
    <w:rsid w:val="00FD6EE1"/>
    <w:rsid w:val="00FE0D34"/>
    <w:rsid w:val="00FE445F"/>
    <w:rsid w:val="00FF1160"/>
    <w:rsid w:val="00FF2385"/>
    <w:rsid w:val="00FF3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8864C"/>
  <w15:docId w15:val="{6BEB94C0-26BC-4CFB-BAE2-FADE36A7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4E9"/>
    <w:pPr>
      <w:keepNext/>
      <w:keepLines/>
      <w:spacing w:before="360" w:after="80" w:line="278"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4644E9"/>
    <w:pPr>
      <w:keepNext/>
      <w:keepLines/>
      <w:spacing w:before="160" w:after="80" w:line="278" w:lineRule="auto"/>
      <w:outlineLvl w:val="1"/>
    </w:pPr>
    <w:rPr>
      <w:rFonts w:asciiTheme="majorHAnsi" w:eastAsiaTheme="majorEastAsia" w:hAnsiTheme="majorHAnsi" w:cstheme="majorBidi"/>
      <w:color w:val="365F9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7235E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E13B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76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765E"/>
  </w:style>
  <w:style w:type="paragraph" w:styleId="Footer">
    <w:name w:val="footer"/>
    <w:basedOn w:val="Normal"/>
    <w:link w:val="FooterChar"/>
    <w:uiPriority w:val="99"/>
    <w:unhideWhenUsed/>
    <w:rsid w:val="000B76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765E"/>
  </w:style>
  <w:style w:type="paragraph" w:styleId="BalloonText">
    <w:name w:val="Balloon Text"/>
    <w:basedOn w:val="Normal"/>
    <w:link w:val="BalloonTextChar"/>
    <w:uiPriority w:val="99"/>
    <w:semiHidden/>
    <w:unhideWhenUsed/>
    <w:rsid w:val="000B76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765E"/>
    <w:rPr>
      <w:rFonts w:ascii="Tahoma" w:hAnsi="Tahoma" w:cs="Tahoma"/>
      <w:sz w:val="16"/>
      <w:szCs w:val="16"/>
    </w:rPr>
  </w:style>
  <w:style w:type="character" w:styleId="PageNumber">
    <w:name w:val="page number"/>
    <w:basedOn w:val="DefaultParagraphFont"/>
    <w:rsid w:val="004512E4"/>
    <w:rPr>
      <w:sz w:val="20"/>
    </w:rPr>
  </w:style>
  <w:style w:type="character" w:customStyle="1" w:styleId="Heading1Char">
    <w:name w:val="Heading 1 Char"/>
    <w:basedOn w:val="DefaultParagraphFont"/>
    <w:link w:val="Heading1"/>
    <w:uiPriority w:val="9"/>
    <w:rsid w:val="004644E9"/>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4644E9"/>
    <w:rPr>
      <w:rFonts w:asciiTheme="majorHAnsi" w:eastAsiaTheme="majorEastAsia" w:hAnsiTheme="majorHAnsi" w:cstheme="majorBidi"/>
      <w:color w:val="365F91" w:themeColor="accent1" w:themeShade="BF"/>
      <w:kern w:val="2"/>
      <w:sz w:val="32"/>
      <w:szCs w:val="32"/>
      <w14:ligatures w14:val="standardContextual"/>
    </w:rPr>
  </w:style>
  <w:style w:type="paragraph" w:styleId="Title">
    <w:name w:val="Title"/>
    <w:basedOn w:val="Normal"/>
    <w:next w:val="Normal"/>
    <w:link w:val="TitleChar"/>
    <w:uiPriority w:val="10"/>
    <w:qFormat/>
    <w:rsid w:val="004644E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644E9"/>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4644E9"/>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644E9"/>
    <w:rPr>
      <w:rFonts w:eastAsiaTheme="majorEastAsia" w:cstheme="majorBidi"/>
      <w:color w:val="595959" w:themeColor="text1" w:themeTint="A6"/>
      <w:spacing w:val="15"/>
      <w:kern w:val="2"/>
      <w:sz w:val="28"/>
      <w:szCs w:val="28"/>
      <w14:ligatures w14:val="standardContextual"/>
    </w:rPr>
  </w:style>
  <w:style w:type="character" w:customStyle="1" w:styleId="Heading3Char">
    <w:name w:val="Heading 3 Char"/>
    <w:basedOn w:val="DefaultParagraphFont"/>
    <w:link w:val="Heading3"/>
    <w:uiPriority w:val="9"/>
    <w:rsid w:val="007235E8"/>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E743F2"/>
    <w:pPr>
      <w:ind w:left="720"/>
      <w:contextualSpacing/>
    </w:pPr>
  </w:style>
  <w:style w:type="table" w:styleId="TableGrid">
    <w:name w:val="Table Grid"/>
    <w:basedOn w:val="TableNormal"/>
    <w:uiPriority w:val="59"/>
    <w:rsid w:val="00B62D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7277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7277C"/>
    <w:pPr>
      <w:spacing w:after="100"/>
      <w:ind w:left="220"/>
    </w:pPr>
  </w:style>
  <w:style w:type="paragraph" w:styleId="TOC3">
    <w:name w:val="toc 3"/>
    <w:basedOn w:val="Normal"/>
    <w:next w:val="Normal"/>
    <w:autoRedefine/>
    <w:uiPriority w:val="39"/>
    <w:unhideWhenUsed/>
    <w:rsid w:val="00003B8D"/>
    <w:pPr>
      <w:tabs>
        <w:tab w:val="right" w:leader="dot" w:pos="11150"/>
      </w:tabs>
      <w:spacing w:after="100"/>
      <w:ind w:left="440"/>
    </w:pPr>
    <w:rPr>
      <w:rFonts w:eastAsia="Times New Roman"/>
      <w:noProof/>
    </w:rPr>
  </w:style>
  <w:style w:type="character" w:styleId="Hyperlink">
    <w:name w:val="Hyperlink"/>
    <w:basedOn w:val="DefaultParagraphFont"/>
    <w:uiPriority w:val="99"/>
    <w:unhideWhenUsed/>
    <w:rsid w:val="0017277C"/>
    <w:rPr>
      <w:color w:val="0000FF" w:themeColor="hyperlink"/>
      <w:u w:val="single"/>
    </w:rPr>
  </w:style>
  <w:style w:type="character" w:styleId="UnresolvedMention">
    <w:name w:val="Unresolved Mention"/>
    <w:basedOn w:val="DefaultParagraphFont"/>
    <w:uiPriority w:val="99"/>
    <w:semiHidden/>
    <w:unhideWhenUsed/>
    <w:rsid w:val="00C91EAF"/>
    <w:rPr>
      <w:color w:val="605E5C"/>
      <w:shd w:val="clear" w:color="auto" w:fill="E1DFDD"/>
    </w:rPr>
  </w:style>
  <w:style w:type="paragraph" w:styleId="TOC1">
    <w:name w:val="toc 1"/>
    <w:basedOn w:val="Normal"/>
    <w:next w:val="Normal"/>
    <w:autoRedefine/>
    <w:uiPriority w:val="39"/>
    <w:unhideWhenUsed/>
    <w:rsid w:val="00FA2974"/>
    <w:pPr>
      <w:spacing w:after="100" w:line="278" w:lineRule="auto"/>
    </w:pPr>
    <w:rPr>
      <w:rFonts w:eastAsiaTheme="minorEastAsia"/>
      <w:kern w:val="2"/>
      <w:sz w:val="24"/>
      <w:szCs w:val="24"/>
      <w14:ligatures w14:val="standardContextual"/>
    </w:rPr>
  </w:style>
  <w:style w:type="paragraph" w:styleId="TOC4">
    <w:name w:val="toc 4"/>
    <w:basedOn w:val="Normal"/>
    <w:next w:val="Normal"/>
    <w:autoRedefine/>
    <w:uiPriority w:val="39"/>
    <w:unhideWhenUsed/>
    <w:rsid w:val="00FA2974"/>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FA2974"/>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FA2974"/>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FA2974"/>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FA2974"/>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FA2974"/>
    <w:pPr>
      <w:spacing w:after="100" w:line="278" w:lineRule="auto"/>
      <w:ind w:left="1920"/>
    </w:pPr>
    <w:rPr>
      <w:rFonts w:eastAsiaTheme="minorEastAsia"/>
      <w:kern w:val="2"/>
      <w:sz w:val="24"/>
      <w:szCs w:val="24"/>
      <w14:ligatures w14:val="standardContextual"/>
    </w:rPr>
  </w:style>
  <w:style w:type="paragraph" w:styleId="NormalWeb">
    <w:name w:val="Normal (Web)"/>
    <w:basedOn w:val="Normal"/>
    <w:uiPriority w:val="99"/>
    <w:semiHidden/>
    <w:unhideWhenUsed/>
    <w:rsid w:val="00932105"/>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9E13BA"/>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AB45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RTM/NeuByteFitnessAppRequirementTracabilityMatrix.xlsx"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Glossary/glossary.m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4.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neul\OneDrive\Documents\Custom%20Office%20Templates\NeuByteTechnolopgie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Neubyte">
      <a:majorFont>
        <a:latin typeface="Gill Sans MT"/>
        <a:ea typeface=""/>
        <a:cs typeface=""/>
      </a:majorFont>
      <a:minorFont>
        <a:latin typeface="Eras Medium IT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E0FB3-0AEF-4562-8DAD-BE4D0BDE6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NeuByteTechnolopgiesTemplate.dotx</Template>
  <TotalTime>6554</TotalTime>
  <Pages>1</Pages>
  <Words>13612</Words>
  <Characters>77592</Characters>
  <Application>Microsoft Office Word</Application>
  <DocSecurity>0</DocSecurity>
  <Lines>646</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Gordon Neuls</dc:creator>
  <cp:lastModifiedBy>Gordon Neuls</cp:lastModifiedBy>
  <cp:revision>363</cp:revision>
  <dcterms:created xsi:type="dcterms:W3CDTF">2026-04-15T14:52:00Z</dcterms:created>
  <dcterms:modified xsi:type="dcterms:W3CDTF">2026-05-04T21:28:00Z</dcterms:modified>
</cp:coreProperties>
</file>